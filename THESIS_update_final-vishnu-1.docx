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7AA9" w:rsidRPr="00B77AA9" w:rsidRDefault="00B77AA9" w:rsidP="00B77AA9">
      <w:pPr>
        <w:jc w:val="center"/>
        <w:rPr>
          <w:sz w:val="52"/>
          <w:lang w:val="en-CA"/>
        </w:rPr>
      </w:pPr>
      <w:r w:rsidRPr="00B77AA9">
        <w:rPr>
          <w:sz w:val="52"/>
          <w:lang w:val="en-CA"/>
        </w:rPr>
        <w:t xml:space="preserve">Multi-Agent Modeling of Risk-Aware and Privacy-Preserving Recommender </w:t>
      </w:r>
    </w:p>
    <w:p w:rsidR="00BF46CF" w:rsidRDefault="00B77AA9" w:rsidP="00B77AA9">
      <w:pPr>
        <w:jc w:val="center"/>
      </w:pPr>
      <w:r w:rsidRPr="00B77AA9">
        <w:rPr>
          <w:sz w:val="52"/>
          <w:lang w:val="en-CA"/>
        </w:rPr>
        <w:t>Systems</w:t>
      </w:r>
    </w:p>
    <w:p w:rsidR="00BF46CF" w:rsidRDefault="00BF46CF">
      <w:pPr>
        <w:jc w:val="center"/>
      </w:pPr>
    </w:p>
    <w:p w:rsidR="00BF46CF" w:rsidRDefault="00BF46CF">
      <w:pPr>
        <w:jc w:val="center"/>
      </w:pPr>
    </w:p>
    <w:p w:rsidR="00BF46CF" w:rsidRDefault="003827DE">
      <w:pPr>
        <w:jc w:val="center"/>
      </w:pPr>
      <w:r>
        <w:t>By</w:t>
      </w:r>
    </w:p>
    <w:p w:rsidR="00BF46CF" w:rsidRDefault="00BF46CF">
      <w:pPr>
        <w:jc w:val="center"/>
      </w:pPr>
    </w:p>
    <w:p w:rsidR="00BF46CF" w:rsidRDefault="00BF46CF">
      <w:pPr>
        <w:jc w:val="center"/>
      </w:pPr>
    </w:p>
    <w:p w:rsidR="00BF46CF" w:rsidRPr="0074075D" w:rsidRDefault="001D2B0E">
      <w:pPr>
        <w:jc w:val="center"/>
        <w:rPr>
          <w:lang w:val="en-CA"/>
        </w:rPr>
      </w:pPr>
      <w:r>
        <w:t>Vishnu Srivastava</w:t>
      </w:r>
    </w:p>
    <w:p w:rsidR="00BF46CF" w:rsidRDefault="00BF46CF">
      <w:pPr>
        <w:jc w:val="center"/>
      </w:pPr>
    </w:p>
    <w:p w:rsidR="00BF46CF" w:rsidRDefault="00BF46CF">
      <w:pPr>
        <w:jc w:val="center"/>
      </w:pPr>
    </w:p>
    <w:p w:rsidR="00BF46CF" w:rsidRDefault="00BF46CF">
      <w:pPr>
        <w:jc w:val="center"/>
      </w:pPr>
      <w:r>
        <w:t>A thesis</w:t>
      </w:r>
    </w:p>
    <w:p w:rsidR="00BF46CF" w:rsidRDefault="00304F60">
      <w:pPr>
        <w:jc w:val="center"/>
      </w:pPr>
      <w:r>
        <w:t>Presented</w:t>
      </w:r>
      <w:r w:rsidR="00BF46CF">
        <w:t xml:space="preserve"> to the </w:t>
      </w:r>
      <w:smartTag w:uri="urn:schemas-microsoft-com:office:smarttags" w:element="place">
        <w:smartTag w:uri="urn:schemas-microsoft-com:office:smarttags" w:element="PlaceType">
          <w:r w:rsidR="00BF46CF">
            <w:t>University</w:t>
          </w:r>
        </w:smartTag>
        <w:r w:rsidR="00BF46CF">
          <w:t xml:space="preserve"> of </w:t>
        </w:r>
        <w:smartTag w:uri="urn:schemas-microsoft-com:office:smarttags" w:element="PlaceName">
          <w:r w:rsidR="00BF46CF">
            <w:t>Waterloo</w:t>
          </w:r>
        </w:smartTag>
      </w:smartTag>
    </w:p>
    <w:p w:rsidR="00BF46CF" w:rsidRDefault="00BF46CF">
      <w:pPr>
        <w:jc w:val="center"/>
      </w:pPr>
      <w:r>
        <w:t>in fulfillment of the</w:t>
      </w:r>
    </w:p>
    <w:p w:rsidR="00BF46CF" w:rsidRDefault="00BF46CF">
      <w:pPr>
        <w:jc w:val="center"/>
      </w:pPr>
      <w:r>
        <w:t>thesis requirement for the degree of</w:t>
      </w:r>
    </w:p>
    <w:p w:rsidR="00BF46CF" w:rsidRDefault="001D2B0E">
      <w:pPr>
        <w:jc w:val="center"/>
      </w:pPr>
      <w:r w:rsidRPr="001D2B0E">
        <w:t>Master of Mathematics</w:t>
      </w:r>
    </w:p>
    <w:p w:rsidR="00BF46CF" w:rsidRDefault="00BF46CF">
      <w:pPr>
        <w:jc w:val="center"/>
      </w:pPr>
      <w:r>
        <w:t>in</w:t>
      </w:r>
    </w:p>
    <w:p w:rsidR="00BF46CF" w:rsidRDefault="001D2B0E">
      <w:pPr>
        <w:jc w:val="center"/>
      </w:pPr>
      <w:r>
        <w:t>Computer Science</w:t>
      </w:r>
    </w:p>
    <w:p w:rsidR="00BF46CF" w:rsidRDefault="00BF46CF">
      <w:pPr>
        <w:jc w:val="center"/>
      </w:pPr>
    </w:p>
    <w:p w:rsidR="00BF46CF" w:rsidRDefault="00BF46CF">
      <w:pPr>
        <w:jc w:val="center"/>
      </w:pPr>
    </w:p>
    <w:p w:rsidR="00BF46CF" w:rsidRDefault="00BF46CF">
      <w:pPr>
        <w:jc w:val="center"/>
      </w:pPr>
    </w:p>
    <w:p w:rsidR="00BF46CF" w:rsidRDefault="00BF46CF">
      <w:pPr>
        <w:jc w:val="center"/>
        <w:rPr>
          <w:u w:val="single"/>
        </w:rPr>
      </w:pPr>
      <w:r>
        <w:t xml:space="preserve">Waterloo, Ontario, Canada, </w:t>
      </w:r>
      <w:r w:rsidR="00304F60">
        <w:t>2017</w:t>
      </w:r>
    </w:p>
    <w:p w:rsidR="00BF46CF" w:rsidRDefault="00BF46CF">
      <w:pPr>
        <w:jc w:val="center"/>
        <w:rPr>
          <w:u w:val="single"/>
        </w:rPr>
      </w:pPr>
    </w:p>
    <w:p w:rsidR="00BF46CF" w:rsidRDefault="00BF46CF">
      <w:pPr>
        <w:jc w:val="center"/>
      </w:pPr>
    </w:p>
    <w:p w:rsidR="00BF46CF" w:rsidRDefault="003827DE">
      <w:pPr>
        <w:jc w:val="center"/>
      </w:pPr>
      <w:r>
        <w:t>© (</w:t>
      </w:r>
      <w:r w:rsidR="001D2B0E">
        <w:t>Vishnu Srivastava)</w:t>
      </w:r>
      <w:r w:rsidR="00BF46CF">
        <w:t xml:space="preserve"> </w:t>
      </w:r>
      <w:r w:rsidR="00304F60">
        <w:t>2017</w:t>
      </w:r>
    </w:p>
    <w:p w:rsidR="00BF46CF" w:rsidRDefault="00BF46CF"/>
    <w:p w:rsidR="00BF46CF" w:rsidRDefault="00BF46CF">
      <w:pPr>
        <w:sectPr w:rsidR="00BF46CF">
          <w:footerReference w:type="default" r:id="rId12"/>
          <w:pgSz w:w="12240" w:h="15840" w:code="1"/>
          <w:pgMar w:top="1440" w:right="1440" w:bottom="1440" w:left="1800" w:header="1440" w:footer="1440" w:gutter="0"/>
          <w:pgNumType w:fmt="lowerRoman"/>
          <w:cols w:space="720"/>
          <w:vAlign w:val="center"/>
          <w:noEndnote/>
          <w:titlePg/>
        </w:sectPr>
      </w:pPr>
    </w:p>
    <w:p w:rsidR="0073769A" w:rsidRDefault="0073769A" w:rsidP="0073769A">
      <w:pPr>
        <w:pStyle w:val="FrontHead"/>
      </w:pPr>
      <w:bookmarkStart w:id="0" w:name="_Toc478125354"/>
      <w:r>
        <w:lastRenderedPageBreak/>
        <w:t>AUTHOR'S DECLARATION</w:t>
      </w:r>
      <w:bookmarkEnd w:id="0"/>
    </w:p>
    <w:p w:rsidR="0073769A" w:rsidRDefault="0073769A" w:rsidP="00866177">
      <w:pPr>
        <w:spacing w:line="480" w:lineRule="auto"/>
      </w:pPr>
      <w:r>
        <w:t>I hereby declare that I am the sole author of this thesis. This is a true copy of the thesis, including any required final revisions, as accepted by my examiners.</w:t>
      </w:r>
      <w:r w:rsidR="00866177">
        <w:t xml:space="preserve"> </w:t>
      </w:r>
      <w:r>
        <w:t>I understand that my thesis may be made electronically available to the public.</w:t>
      </w:r>
    </w:p>
    <w:p w:rsidR="00BF46CF" w:rsidRDefault="00BF46CF" w:rsidP="00866177">
      <w:pPr>
        <w:spacing w:line="480" w:lineRule="auto"/>
      </w:pPr>
    </w:p>
    <w:p w:rsidR="00B73D49" w:rsidRDefault="00B73D49" w:rsidP="00B73D49">
      <w:pPr>
        <w:pStyle w:val="FrontHead"/>
      </w:pPr>
      <w:bookmarkStart w:id="1" w:name="_Toc478125355"/>
      <w:r>
        <w:lastRenderedPageBreak/>
        <w:t>Abstract</w:t>
      </w:r>
      <w:bookmarkEnd w:id="1"/>
    </w:p>
    <w:p w:rsidR="00B73D49" w:rsidRDefault="00F9377B" w:rsidP="00866177">
      <w:pPr>
        <w:pStyle w:val="BodyText"/>
        <w:spacing w:line="480" w:lineRule="auto"/>
      </w:pPr>
      <w:r>
        <w:t xml:space="preserve">Recent progress in the field of </w:t>
      </w:r>
      <w:ins w:id="2" w:author="Paulo Alencar" w:date="2017-03-24T12:18:00Z">
        <w:r w:rsidR="00407538">
          <w:t>r</w:t>
        </w:r>
      </w:ins>
      <w:del w:id="3" w:author="Paulo Alencar" w:date="2017-03-24T12:18:00Z">
        <w:r w:rsidR="00390006" w:rsidDel="00407538">
          <w:delText>R</w:delText>
        </w:r>
      </w:del>
      <w:r w:rsidR="00390006">
        <w:t xml:space="preserve">ecommender </w:t>
      </w:r>
      <w:ins w:id="4" w:author="Paulo Alencar" w:date="2017-03-24T12:18:00Z">
        <w:r w:rsidR="00407538">
          <w:t>s</w:t>
        </w:r>
      </w:ins>
      <w:del w:id="5" w:author="Paulo Alencar" w:date="2017-03-24T12:18:00Z">
        <w:r w:rsidR="00390006" w:rsidDel="00407538">
          <w:delText>S</w:delText>
        </w:r>
      </w:del>
      <w:r w:rsidR="00390006">
        <w:t>ystem</w:t>
      </w:r>
      <w:r w:rsidR="00EC59C4">
        <w:t>s</w:t>
      </w:r>
      <w:r>
        <w:t xml:space="preserve"> has led to</w:t>
      </w:r>
      <w:r w:rsidR="0037786D">
        <w:t xml:space="preserve"> </w:t>
      </w:r>
      <w:del w:id="6" w:author="Paulo Alencar" w:date="2017-03-24T12:19:00Z">
        <w:r w:rsidR="0037786D" w:rsidDel="00407538">
          <w:delText>the</w:delText>
        </w:r>
        <w:r w:rsidDel="00407538">
          <w:delText xml:space="preserve"> </w:delText>
        </w:r>
      </w:del>
      <w:r>
        <w:t>increase</w:t>
      </w:r>
      <w:ins w:id="7" w:author="Paulo Alencar" w:date="2017-03-24T12:20:00Z">
        <w:r w:rsidR="00407538">
          <w:t>s</w:t>
        </w:r>
      </w:ins>
      <w:r>
        <w:t xml:space="preserve"> in the accuracy and </w:t>
      </w:r>
      <w:ins w:id="8" w:author="Paulo Alencar" w:date="2017-03-24T12:20:00Z">
        <w:r w:rsidR="00407538">
          <w:t>improvements in the</w:t>
        </w:r>
      </w:ins>
      <w:del w:id="9" w:author="Paulo Alencar" w:date="2017-03-24T12:20:00Z">
        <w:r w:rsidDel="00407538">
          <w:delText>better</w:delText>
        </w:r>
      </w:del>
      <w:r>
        <w:t xml:space="preserve"> personalization of the </w:t>
      </w:r>
      <w:ins w:id="10" w:author="Paulo Alencar" w:date="2017-03-24T12:20:00Z">
        <w:r w:rsidR="00407538">
          <w:t xml:space="preserve">supported </w:t>
        </w:r>
      </w:ins>
      <w:r>
        <w:t>recommendations</w:t>
      </w:r>
      <w:r w:rsidR="008872C8">
        <w:t xml:space="preserve"> </w:t>
      </w:r>
      <w:r w:rsidR="000B7A20">
        <w:t>[18]</w:t>
      </w:r>
      <w:r>
        <w:t xml:space="preserve">. These results are being achieved by gathering more user data and generating </w:t>
      </w:r>
      <w:ins w:id="11" w:author="Paulo Alencar" w:date="2017-03-24T12:20:00Z">
        <w:r w:rsidR="00407538">
          <w:t xml:space="preserve">relevant </w:t>
        </w:r>
      </w:ins>
      <w:r>
        <w:t>insights from it.</w:t>
      </w:r>
      <w:r w:rsidR="00BA5F26">
        <w:t xml:space="preserve"> However</w:t>
      </w:r>
      <w:ins w:id="12" w:author="Paulo Alencar" w:date="2017-03-24T12:20:00Z">
        <w:r w:rsidR="00407538">
          <w:t>,</w:t>
        </w:r>
      </w:ins>
      <w:r w:rsidR="00BA5F26">
        <w:t xml:space="preserve"> </w:t>
      </w:r>
      <w:ins w:id="13" w:author="Paulo Alencar" w:date="2017-03-24T12:20:00Z">
        <w:r w:rsidR="00407538">
          <w:t xml:space="preserve">user privacy concerns </w:t>
        </w:r>
      </w:ins>
      <w:del w:id="14" w:author="Paulo Alencar" w:date="2017-03-24T12:20:00Z">
        <w:r w:rsidR="00BA5F26" w:rsidDel="00407538">
          <w:delText>the privacy conce</w:delText>
        </w:r>
        <w:r w:rsidR="001500AE" w:rsidDel="00407538">
          <w:delText xml:space="preserve">rns of the user </w:delText>
        </w:r>
      </w:del>
      <w:r w:rsidR="001500AE">
        <w:t>are often under</w:t>
      </w:r>
      <w:r w:rsidR="00BA5F26">
        <w:t xml:space="preserve">estimated and </w:t>
      </w:r>
      <w:ins w:id="15" w:author="Paulo Alencar" w:date="2017-03-24T12:21:00Z">
        <w:r w:rsidR="00407538">
          <w:t>recommendation risks are not addressed</w:t>
        </w:r>
      </w:ins>
      <w:del w:id="16" w:author="Paulo Alencar" w:date="2017-03-24T12:21:00Z">
        <w:r w:rsidR="00BA5F26" w:rsidDel="00407538">
          <w:delText>ignored</w:delText>
        </w:r>
      </w:del>
      <w:r w:rsidR="00BA5F26">
        <w:t>. In fact, many users ar</w:t>
      </w:r>
      <w:r w:rsidR="001500AE">
        <w:t>e not sufficiently aware of the</w:t>
      </w:r>
      <w:r w:rsidR="009278C9">
        <w:t xml:space="preserve"> </w:t>
      </w:r>
      <w:r w:rsidR="00BA5F26">
        <w:t xml:space="preserve">data that is collected </w:t>
      </w:r>
      <w:ins w:id="17" w:author="Paulo Alencar" w:date="2017-03-24T12:23:00Z">
        <w:r w:rsidR="00407538">
          <w:t xml:space="preserve">about them and </w:t>
        </w:r>
      </w:ins>
      <w:ins w:id="18" w:author="Paulo Alencar" w:date="2017-03-24T12:24:00Z">
        <w:r w:rsidR="00407538">
          <w:t xml:space="preserve">whether </w:t>
        </w:r>
      </w:ins>
      <w:del w:id="19" w:author="Paulo Alencar" w:date="2017-03-24T12:23:00Z">
        <w:r w:rsidR="00BA5F26" w:rsidDel="00407538">
          <w:delText xml:space="preserve">or if </w:delText>
        </w:r>
      </w:del>
      <w:r w:rsidR="00BA5F26">
        <w:t>such data is sold to</w:t>
      </w:r>
      <w:r w:rsidR="009278C9">
        <w:t xml:space="preserve"> the</w:t>
      </w:r>
      <w:r w:rsidR="00BA5F26">
        <w:t xml:space="preserve"> third part</w:t>
      </w:r>
      <w:ins w:id="20" w:author="Paulo Alencar" w:date="2017-03-24T12:24:00Z">
        <w:r w:rsidR="00407538">
          <w:t>ies</w:t>
        </w:r>
      </w:ins>
      <w:del w:id="21" w:author="Paulo Alencar" w:date="2017-03-24T12:24:00Z">
        <w:r w:rsidR="00BA5F26" w:rsidDel="00407538">
          <w:delText>y</w:delText>
        </w:r>
      </w:del>
      <w:r w:rsidR="00BA5F26">
        <w:t>.</w:t>
      </w:r>
      <w:r w:rsidR="00E552FE">
        <w:t xml:space="preserve"> </w:t>
      </w:r>
    </w:p>
    <w:p w:rsidR="00130A83" w:rsidRPr="00130A83" w:rsidRDefault="001500AE" w:rsidP="00866177">
      <w:pPr>
        <w:pStyle w:val="BodyTextFirstIndent"/>
        <w:spacing w:line="480" w:lineRule="auto"/>
      </w:pPr>
      <w:r>
        <w:t xml:space="preserve">Research in the area of </w:t>
      </w:r>
      <w:r w:rsidR="004656CF">
        <w:t xml:space="preserve"> </w:t>
      </w:r>
      <w:ins w:id="22" w:author="Paulo Alencar" w:date="2017-03-24T12:24:00Z">
        <w:r w:rsidR="00407538">
          <w:t>r</w:t>
        </w:r>
      </w:ins>
      <w:del w:id="23" w:author="Paulo Alencar" w:date="2017-03-24T12:24:00Z">
        <w:r w:rsidR="00390006" w:rsidDel="00407538">
          <w:delText>R</w:delText>
        </w:r>
      </w:del>
      <w:r w:rsidR="00390006">
        <w:t xml:space="preserve">ecommender </w:t>
      </w:r>
      <w:ins w:id="24" w:author="Paulo Alencar" w:date="2017-03-24T12:24:00Z">
        <w:r w:rsidR="00407538">
          <w:t>s</w:t>
        </w:r>
      </w:ins>
      <w:del w:id="25" w:author="Paulo Alencar" w:date="2017-03-24T12:24:00Z">
        <w:r w:rsidR="00390006" w:rsidDel="00407538">
          <w:delText>S</w:delText>
        </w:r>
      </w:del>
      <w:r w:rsidR="00390006">
        <w:t>ystem</w:t>
      </w:r>
      <w:ins w:id="26" w:author="Paulo Alencar" w:date="2017-03-24T12:24:00Z">
        <w:r w:rsidR="00407538">
          <w:t>s</w:t>
        </w:r>
      </w:ins>
      <w:r w:rsidR="004656CF">
        <w:t xml:space="preserve"> should strive towards not only achieving high accuracy of the generated recommendations but also </w:t>
      </w:r>
      <w:ins w:id="27" w:author="Paulo Alencar" w:date="2017-03-24T12:25:00Z">
        <w:r w:rsidR="00407538">
          <w:t xml:space="preserve">protecting </w:t>
        </w:r>
      </w:ins>
      <w:del w:id="28" w:author="Paulo Alencar" w:date="2017-03-24T12:25:00Z">
        <w:r w:rsidR="00BD363C" w:rsidDel="00407538">
          <w:delText>maintain</w:delText>
        </w:r>
        <w:r w:rsidR="00DB39C9" w:rsidDel="00407538">
          <w:delText>ing</w:delText>
        </w:r>
        <w:r w:rsidR="00BD363C" w:rsidDel="00407538">
          <w:delText xml:space="preserve"> u</w:delText>
        </w:r>
      </w:del>
      <w:ins w:id="29" w:author="Paulo Alencar" w:date="2017-03-24T12:25:00Z">
        <w:r w:rsidR="00407538">
          <w:t>u</w:t>
        </w:r>
      </w:ins>
      <w:r w:rsidR="00BD363C">
        <w:t>ser privacy</w:t>
      </w:r>
      <w:r w:rsidR="003C74D2">
        <w:t xml:space="preserve"> [</w:t>
      </w:r>
      <w:r w:rsidR="00745AF7">
        <w:t>2,4,5,6,11,12</w:t>
      </w:r>
      <w:r w:rsidR="00803AD2">
        <w:t>,14</w:t>
      </w:r>
      <w:r w:rsidR="003C74D2">
        <w:t>]</w:t>
      </w:r>
      <w:r w:rsidR="00BD363C">
        <w:t xml:space="preserve"> and making </w:t>
      </w:r>
      <w:ins w:id="30" w:author="Paulo Alencar" w:date="2017-03-24T12:25:00Z">
        <w:r w:rsidR="00407538">
          <w:t>r</w:t>
        </w:r>
      </w:ins>
      <w:del w:id="31" w:author="Paulo Alencar" w:date="2017-03-24T12:25:00Z">
        <w:r w:rsidR="00390006" w:rsidDel="00407538">
          <w:delText>R</w:delText>
        </w:r>
      </w:del>
      <w:r w:rsidR="00390006">
        <w:t xml:space="preserve">ecommender </w:t>
      </w:r>
      <w:ins w:id="32" w:author="Paulo Alencar" w:date="2017-03-24T12:25:00Z">
        <w:r w:rsidR="00407538">
          <w:t>s</w:t>
        </w:r>
      </w:ins>
      <w:del w:id="33" w:author="Paulo Alencar" w:date="2017-03-24T12:25:00Z">
        <w:r w:rsidR="00390006" w:rsidDel="00407538">
          <w:delText>S</w:delText>
        </w:r>
      </w:del>
      <w:r w:rsidR="00390006">
        <w:t>ystem</w:t>
      </w:r>
      <w:r w:rsidR="00EC59C4">
        <w:t>s</w:t>
      </w:r>
      <w:r w:rsidR="0057513C">
        <w:t xml:space="preserve"> aware of the user’s</w:t>
      </w:r>
      <w:r w:rsidR="00BD363C">
        <w:t xml:space="preserve"> context</w:t>
      </w:r>
      <w:r w:rsidR="00AD3498">
        <w:t xml:space="preserve"> </w:t>
      </w:r>
      <w:r w:rsidR="007E11B3">
        <w:t>[128</w:t>
      </w:r>
      <w:r w:rsidR="00AD3498">
        <w:t>]</w:t>
      </w:r>
      <w:ins w:id="34" w:author="Paulo Alencar" w:date="2017-03-24T12:25:00Z">
        <w:r w:rsidR="00407538">
          <w:t xml:space="preserve">, which involves user intentions and  </w:t>
        </w:r>
      </w:ins>
      <w:ins w:id="35" w:author="Paulo Alencar" w:date="2017-03-24T12:26:00Z">
        <w:r w:rsidR="00407538">
          <w:t xml:space="preserve">user </w:t>
        </w:r>
      </w:ins>
      <w:ins w:id="36" w:author="Paulo Alencar" w:date="2017-03-24T12:25:00Z">
        <w:r w:rsidR="00407538">
          <w:t>current situation</w:t>
        </w:r>
      </w:ins>
      <w:ins w:id="37" w:author="Paulo Alencar" w:date="2017-03-24T12:26:00Z">
        <w:r w:rsidR="00407538">
          <w:t>.</w:t>
        </w:r>
      </w:ins>
      <w:del w:id="38" w:author="Paulo Alencar" w:date="2017-03-24T12:26:00Z">
        <w:r w:rsidR="00BD363C" w:rsidDel="00407538">
          <w:delText xml:space="preserve"> </w:delText>
        </w:r>
        <w:r w:rsidR="0057513C" w:rsidDel="00407538">
          <w:delText>i.e.</w:delText>
        </w:r>
        <w:r w:rsidR="00BD363C" w:rsidDel="00407538">
          <w:delText xml:space="preserve"> intentions of the user and the current situation of the user.</w:delText>
        </w:r>
      </w:del>
      <w:r w:rsidR="00BD363C">
        <w:t xml:space="preserve"> Through research it has been established that a tradeoff is required between</w:t>
      </w:r>
      <w:r w:rsidR="00DB39C9">
        <w:t xml:space="preserve"> the</w:t>
      </w:r>
      <w:r w:rsidR="00BD363C">
        <w:t xml:space="preserve"> accuracy, </w:t>
      </w:r>
      <w:r w:rsidR="00DB39C9">
        <w:t xml:space="preserve">the </w:t>
      </w:r>
      <w:r w:rsidR="00BD363C">
        <w:t>privacy</w:t>
      </w:r>
      <w:r w:rsidR="00735D85">
        <w:t xml:space="preserve"> </w:t>
      </w:r>
      <w:r w:rsidR="0070762B">
        <w:t>[130</w:t>
      </w:r>
      <w:r w:rsidR="00B676A7">
        <w:t>]</w:t>
      </w:r>
      <w:r w:rsidR="00BD363C">
        <w:t xml:space="preserve"> and</w:t>
      </w:r>
      <w:r w:rsidR="00DB39C9">
        <w:t xml:space="preserve"> the</w:t>
      </w:r>
      <w:r w:rsidR="00BD363C">
        <w:t xml:space="preserve"> risk</w:t>
      </w:r>
      <w:r w:rsidR="0045137F">
        <w:t xml:space="preserve"> [7]</w:t>
      </w:r>
      <w:r w:rsidR="00DB39C9">
        <w:t xml:space="preserve"> in a </w:t>
      </w:r>
      <w:ins w:id="39" w:author="Paulo Alencar" w:date="2017-03-24T12:27:00Z">
        <w:r w:rsidR="00407538">
          <w:t>r</w:t>
        </w:r>
      </w:ins>
      <w:del w:id="40" w:author="Paulo Alencar" w:date="2017-03-24T12:27:00Z">
        <w:r w:rsidR="00390006" w:rsidDel="00407538">
          <w:delText>R</w:delText>
        </w:r>
      </w:del>
      <w:r w:rsidR="00390006">
        <w:t xml:space="preserve">ecommender </w:t>
      </w:r>
      <w:ins w:id="41" w:author="Paulo Alencar" w:date="2017-03-24T12:27:00Z">
        <w:r w:rsidR="00407538">
          <w:t>s</w:t>
        </w:r>
      </w:ins>
      <w:del w:id="42" w:author="Paulo Alencar" w:date="2017-03-24T12:27:00Z">
        <w:r w:rsidR="00390006" w:rsidDel="00407538">
          <w:delText>S</w:delText>
        </w:r>
      </w:del>
      <w:r w:rsidR="00390006">
        <w:t>ystem</w:t>
      </w:r>
      <w:r w:rsidR="00BD363C">
        <w:t xml:space="preserve"> and that</w:t>
      </w:r>
      <w:r w:rsidR="00DB39C9">
        <w:t xml:space="preserve"> it is highly unlikely to have </w:t>
      </w:r>
      <w:ins w:id="43" w:author="Paulo Alencar" w:date="2017-03-24T12:27:00Z">
        <w:r w:rsidR="00B02354">
          <w:t>r</w:t>
        </w:r>
      </w:ins>
      <w:del w:id="44" w:author="Paulo Alencar" w:date="2017-03-24T12:27:00Z">
        <w:r w:rsidR="00390006" w:rsidDel="00B02354">
          <w:delText>R</w:delText>
        </w:r>
      </w:del>
      <w:r w:rsidR="00390006">
        <w:t xml:space="preserve">ecommender </w:t>
      </w:r>
      <w:ins w:id="45" w:author="Paulo Alencar" w:date="2017-03-24T12:27:00Z">
        <w:r w:rsidR="00B02354">
          <w:t>s</w:t>
        </w:r>
      </w:ins>
      <w:del w:id="46" w:author="Paulo Alencar" w:date="2017-03-24T12:27:00Z">
        <w:r w:rsidR="00390006" w:rsidDel="00B02354">
          <w:delText>S</w:delText>
        </w:r>
      </w:del>
      <w:r w:rsidR="00390006">
        <w:t>ystem</w:t>
      </w:r>
      <w:ins w:id="47" w:author="Paulo Alencar" w:date="2017-03-24T12:27:00Z">
        <w:r w:rsidR="00B02354">
          <w:t>s</w:t>
        </w:r>
      </w:ins>
      <w:r w:rsidR="00BD363C">
        <w:t xml:space="preserve"> </w:t>
      </w:r>
      <w:r w:rsidR="0057513C">
        <w:t xml:space="preserve">satisfying </w:t>
      </w:r>
      <w:ins w:id="48" w:author="Paulo Alencar" w:date="2017-03-24T12:33:00Z">
        <w:r w:rsidR="00B02354">
          <w:t xml:space="preserve">completely </w:t>
        </w:r>
      </w:ins>
      <w:r w:rsidR="0057513C">
        <w:t>all the requirements of being contextually aware and privacy preserving</w:t>
      </w:r>
      <w:r w:rsidR="00BD363C">
        <w:t xml:space="preserve">. Nonetheless, a significant attempt can be made to describe </w:t>
      </w:r>
      <w:r>
        <w:t>a novel mode</w:t>
      </w:r>
      <w:r w:rsidR="0057513C">
        <w:t xml:space="preserve">ling approach that supports designing a </w:t>
      </w:r>
      <w:ins w:id="49" w:author="Paulo Alencar" w:date="2017-03-24T12:33:00Z">
        <w:r w:rsidR="00B02354">
          <w:t>r</w:t>
        </w:r>
      </w:ins>
      <w:del w:id="50" w:author="Paulo Alencar" w:date="2017-03-24T12:33:00Z">
        <w:r w:rsidR="00390006" w:rsidDel="00B02354">
          <w:delText>R</w:delText>
        </w:r>
      </w:del>
      <w:r w:rsidR="00390006">
        <w:t xml:space="preserve">ecommender </w:t>
      </w:r>
      <w:ins w:id="51" w:author="Paulo Alencar" w:date="2017-03-24T12:33:00Z">
        <w:r w:rsidR="00B02354">
          <w:t>s</w:t>
        </w:r>
      </w:ins>
      <w:del w:id="52" w:author="Paulo Alencar" w:date="2017-03-24T12:33:00Z">
        <w:r w:rsidR="00390006" w:rsidDel="00B02354">
          <w:delText>S</w:delText>
        </w:r>
      </w:del>
      <w:r w:rsidR="00390006">
        <w:t>ystem</w:t>
      </w:r>
      <w:r w:rsidR="0057513C">
        <w:t xml:space="preserve"> encompassing some of the</w:t>
      </w:r>
      <w:ins w:id="53" w:author="Paulo Alencar" w:date="2017-03-24T12:34:00Z">
        <w:r w:rsidR="00B02354">
          <w:t>se</w:t>
        </w:r>
      </w:ins>
      <w:del w:id="54" w:author="Paulo Alencar" w:date="2017-03-24T12:34:00Z">
        <w:r w:rsidR="0057513C" w:rsidDel="00B02354">
          <w:delText xml:space="preserve"> mentioned</w:delText>
        </w:r>
      </w:del>
      <w:ins w:id="55" w:author="Paulo Alencar" w:date="2017-03-24T12:34:00Z">
        <w:r w:rsidR="00B02354">
          <w:t xml:space="preserve"> previously mentioned</w:t>
        </w:r>
      </w:ins>
      <w:r w:rsidR="0057513C">
        <w:t xml:space="preserve"> requirements</w:t>
      </w:r>
      <w:r w:rsidR="00BD363C">
        <w:t>.</w:t>
      </w:r>
    </w:p>
    <w:p w:rsidR="00E552FE" w:rsidRPr="00E552FE" w:rsidRDefault="00E552FE" w:rsidP="00866177">
      <w:pPr>
        <w:pStyle w:val="BodyTextFirstIndent"/>
        <w:spacing w:line="480" w:lineRule="auto"/>
      </w:pPr>
      <w:r>
        <w:t>This thesis f</w:t>
      </w:r>
      <w:r w:rsidR="00254120">
        <w:t>ocuses on</w:t>
      </w:r>
      <w:r w:rsidR="002936ED">
        <w:t xml:space="preserve"> designing a</w:t>
      </w:r>
      <w:r w:rsidR="00254120">
        <w:t xml:space="preserve"> multi</w:t>
      </w:r>
      <w:r w:rsidR="002936ED">
        <w:t>-</w:t>
      </w:r>
      <w:r w:rsidR="00254120">
        <w:t xml:space="preserve">agent </w:t>
      </w:r>
      <w:r w:rsidR="001500AE">
        <w:t xml:space="preserve">model of a </w:t>
      </w:r>
      <w:ins w:id="56" w:author="Paulo Alencar" w:date="2017-03-24T12:34:00Z">
        <w:r w:rsidR="00B02354">
          <w:t>r</w:t>
        </w:r>
      </w:ins>
      <w:del w:id="57" w:author="Paulo Alencar" w:date="2017-03-24T12:34:00Z">
        <w:r w:rsidR="00390006" w:rsidDel="00B02354">
          <w:delText>R</w:delText>
        </w:r>
      </w:del>
      <w:r w:rsidR="00390006">
        <w:t xml:space="preserve">ecommender </w:t>
      </w:r>
      <w:ins w:id="58" w:author="Paulo Alencar" w:date="2017-03-24T12:34:00Z">
        <w:r w:rsidR="00B02354">
          <w:t>s</w:t>
        </w:r>
      </w:ins>
      <w:del w:id="59" w:author="Paulo Alencar" w:date="2017-03-24T12:34:00Z">
        <w:r w:rsidR="00390006" w:rsidDel="00B02354">
          <w:delText>S</w:delText>
        </w:r>
      </w:del>
      <w:r w:rsidR="00390006">
        <w:t>ystem</w:t>
      </w:r>
      <w:r w:rsidR="00D97644">
        <w:t xml:space="preserve"> by</w:t>
      </w:r>
      <w:r w:rsidR="003C74D2">
        <w:t xml:space="preserve"> breaking it down into</w:t>
      </w:r>
      <w:r w:rsidR="002936ED">
        <w:t xml:space="preserve"> three different subsystems i.e. the data subsystem, the risk subsystem and the privacy subsystem</w:t>
      </w:r>
      <w:r>
        <w:t xml:space="preserve">. </w:t>
      </w:r>
      <w:r w:rsidR="000341F8">
        <w:t>Within each subsystem</w:t>
      </w:r>
      <w:del w:id="60" w:author="Paulo Alencar" w:date="2017-03-24T12:37:00Z">
        <w:r w:rsidR="00D7148D" w:rsidDel="00B02354">
          <w:delText>s</w:delText>
        </w:r>
      </w:del>
      <w:r w:rsidR="00D7148D">
        <w:t>, the operations are carried out</w:t>
      </w:r>
      <w:r w:rsidR="000341F8">
        <w:t xml:space="preserve"> by at least one </w:t>
      </w:r>
      <w:r>
        <w:t>agent</w:t>
      </w:r>
      <w:r w:rsidR="000341F8">
        <w:t>,</w:t>
      </w:r>
      <w:r>
        <w:t xml:space="preserve"> having a specific role </w:t>
      </w:r>
      <w:r w:rsidR="00477A41">
        <w:t xml:space="preserve">in order to achieve a prescribed goal by performing </w:t>
      </w:r>
      <w:r w:rsidR="003C74D2">
        <w:t xml:space="preserve">some </w:t>
      </w:r>
      <w:r w:rsidR="00477A41">
        <w:t>activit</w:t>
      </w:r>
      <w:ins w:id="61" w:author="Paulo Alencar" w:date="2017-03-24T12:35:00Z">
        <w:r w:rsidR="00B02354">
          <w:t>ies</w:t>
        </w:r>
      </w:ins>
      <w:del w:id="62" w:author="Paulo Alencar" w:date="2017-03-24T12:35:00Z">
        <w:r w:rsidR="00477A41" w:rsidDel="00B02354">
          <w:delText>y</w:delText>
        </w:r>
      </w:del>
      <w:r w:rsidR="00477A41">
        <w:t xml:space="preserve">. </w:t>
      </w:r>
      <w:r w:rsidR="003A4B23">
        <w:t xml:space="preserve">Such a description of a system will be able to represent a </w:t>
      </w:r>
      <w:del w:id="63" w:author="Paulo Alencar" w:date="2017-03-24T12:36:00Z">
        <w:r w:rsidR="00130A83" w:rsidDel="00B02354">
          <w:delText>small</w:delText>
        </w:r>
        <w:r w:rsidR="001500AE" w:rsidDel="00B02354">
          <w:delText xml:space="preserve"> </w:delText>
        </w:r>
      </w:del>
      <w:r w:rsidR="001500AE">
        <w:t xml:space="preserve">subset of </w:t>
      </w:r>
      <w:ins w:id="64" w:author="Paulo Alencar" w:date="2017-03-24T12:36:00Z">
        <w:r w:rsidR="00B02354">
          <w:t>r</w:t>
        </w:r>
      </w:ins>
      <w:del w:id="65" w:author="Paulo Alencar" w:date="2017-03-24T12:36:00Z">
        <w:r w:rsidR="00390006" w:rsidDel="00B02354">
          <w:delText>R</w:delText>
        </w:r>
      </w:del>
      <w:r w:rsidR="00390006">
        <w:t xml:space="preserve">ecommender </w:t>
      </w:r>
      <w:ins w:id="66" w:author="Paulo Alencar" w:date="2017-03-24T12:36:00Z">
        <w:r w:rsidR="00B02354">
          <w:t>s</w:t>
        </w:r>
      </w:ins>
      <w:del w:id="67" w:author="Paulo Alencar" w:date="2017-03-24T12:36:00Z">
        <w:r w:rsidR="00390006" w:rsidDel="00B02354">
          <w:delText>S</w:delText>
        </w:r>
      </w:del>
      <w:r w:rsidR="00390006">
        <w:t>ystem</w:t>
      </w:r>
      <w:r w:rsidR="00EC59C4">
        <w:t>s</w:t>
      </w:r>
      <w:r w:rsidR="003A4B23">
        <w:t xml:space="preserve"> which can be classifi</w:t>
      </w:r>
      <w:r w:rsidR="0078394B">
        <w:t xml:space="preserve">ed as </w:t>
      </w:r>
      <w:ins w:id="68" w:author="Paulo Alencar" w:date="2017-03-24T12:36:00Z">
        <w:r w:rsidR="00B02354">
          <w:t xml:space="preserve">both  </w:t>
        </w:r>
      </w:ins>
      <w:r w:rsidR="0078394B">
        <w:t>risk</w:t>
      </w:r>
      <w:ins w:id="69" w:author="Paulo Alencar" w:date="2017-03-24T12:36:00Z">
        <w:r w:rsidR="00B02354">
          <w:t>-</w:t>
        </w:r>
      </w:ins>
      <w:del w:id="70" w:author="Paulo Alencar" w:date="2017-03-24T12:36:00Z">
        <w:r w:rsidR="0078394B" w:rsidDel="00B02354">
          <w:delText xml:space="preserve"> </w:delText>
        </w:r>
      </w:del>
      <w:r w:rsidR="0078394B">
        <w:t>a</w:t>
      </w:r>
      <w:r w:rsidR="004B4DF4">
        <w:t>ware and privacy</w:t>
      </w:r>
      <w:ins w:id="71" w:author="Paulo Alencar" w:date="2017-03-24T12:36:00Z">
        <w:r w:rsidR="00B02354">
          <w:t>-</w:t>
        </w:r>
      </w:ins>
      <w:del w:id="72" w:author="Paulo Alencar" w:date="2017-03-24T12:36:00Z">
        <w:r w:rsidR="004B4DF4" w:rsidDel="00B02354">
          <w:delText xml:space="preserve"> </w:delText>
        </w:r>
      </w:del>
      <w:r w:rsidR="004B4DF4">
        <w:t>preserving</w:t>
      </w:r>
      <w:del w:id="73" w:author="Paulo Alencar" w:date="2017-03-24T12:37:00Z">
        <w:r w:rsidR="004B4DF4" w:rsidDel="00B02354">
          <w:delText xml:space="preserve"> </w:delText>
        </w:r>
      </w:del>
      <w:del w:id="74" w:author="Paulo Alencar" w:date="2017-03-24T12:36:00Z">
        <w:r w:rsidR="00390006" w:rsidDel="00B02354">
          <w:delText>R</w:delText>
        </w:r>
      </w:del>
      <w:del w:id="75" w:author="Paulo Alencar" w:date="2017-03-24T12:37:00Z">
        <w:r w:rsidR="00390006" w:rsidDel="00B02354">
          <w:delText xml:space="preserve">ecommender </w:delText>
        </w:r>
      </w:del>
      <w:del w:id="76" w:author="Paulo Alencar" w:date="2017-03-24T12:36:00Z">
        <w:r w:rsidR="00390006" w:rsidDel="00B02354">
          <w:delText>S</w:delText>
        </w:r>
      </w:del>
      <w:del w:id="77" w:author="Paulo Alencar" w:date="2017-03-24T12:37:00Z">
        <w:r w:rsidR="00390006" w:rsidDel="00B02354">
          <w:delText>ystem</w:delText>
        </w:r>
      </w:del>
      <w:r w:rsidR="0078394B">
        <w:t>.</w:t>
      </w:r>
      <w:r w:rsidR="003A4B23">
        <w:t xml:space="preserve"> </w:t>
      </w:r>
    </w:p>
    <w:p w:rsidR="00B73D49" w:rsidRDefault="00B73D49" w:rsidP="00B73D49">
      <w:pPr>
        <w:pStyle w:val="FrontHead"/>
      </w:pPr>
      <w:bookmarkStart w:id="78" w:name="_Toc478125356"/>
      <w:r>
        <w:lastRenderedPageBreak/>
        <w:t>Acknowledgements</w:t>
      </w:r>
      <w:bookmarkEnd w:id="78"/>
    </w:p>
    <w:p w:rsidR="00C113C5" w:rsidRDefault="00C113C5" w:rsidP="00866177">
      <w:pPr>
        <w:pStyle w:val="BodyText"/>
        <w:spacing w:line="480" w:lineRule="auto"/>
      </w:pPr>
      <w:r>
        <w:t xml:space="preserve">I would like to thank Professor Paulo </w:t>
      </w:r>
      <w:proofErr w:type="spellStart"/>
      <w:r>
        <w:t>Alencar</w:t>
      </w:r>
      <w:proofErr w:type="spellEnd"/>
      <w:r>
        <w:t>, for his patience, understanding, kindness and guidance. I learned a lot while working with him and I am proud to be his student. I am thankful to Professor Daniel Berry for serving as my co-supervisor.</w:t>
      </w:r>
      <w:r w:rsidR="006A3DA2">
        <w:t xml:space="preserve"> </w:t>
      </w:r>
      <w:r w:rsidR="006A3DA2" w:rsidRPr="006A3DA2">
        <w:t xml:space="preserve">I also thank Professor Donald Cowan and Professor </w:t>
      </w:r>
      <w:proofErr w:type="spellStart"/>
      <w:r w:rsidR="00E958A1" w:rsidRPr="00E958A1">
        <w:t>Gladimir</w:t>
      </w:r>
      <w:proofErr w:type="spellEnd"/>
      <w:r w:rsidR="00E958A1" w:rsidRPr="00E958A1">
        <w:t xml:space="preserve"> </w:t>
      </w:r>
      <w:proofErr w:type="spellStart"/>
      <w:r w:rsidR="00E958A1" w:rsidRPr="00E958A1">
        <w:t>Baranoski</w:t>
      </w:r>
      <w:proofErr w:type="spellEnd"/>
      <w:r w:rsidR="00E958A1">
        <w:t xml:space="preserve"> </w:t>
      </w:r>
      <w:r w:rsidR="006A3DA2" w:rsidRPr="006A3DA2">
        <w:t>for agreeing to read my thesis and providing me valuable feedback.</w:t>
      </w:r>
    </w:p>
    <w:p w:rsidR="00BF46CF" w:rsidRDefault="00BF46CF">
      <w:pPr>
        <w:pStyle w:val="FrontHead"/>
        <w:spacing w:after="0"/>
      </w:pPr>
      <w:bookmarkStart w:id="79" w:name="_Toc478125357"/>
      <w:r>
        <w:lastRenderedPageBreak/>
        <w:t>Table of Contents</w:t>
      </w:r>
      <w:bookmarkEnd w:id="79"/>
    </w:p>
    <w:p w:rsidR="00254F57" w:rsidRDefault="004116DB">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sidR="00254F57">
        <w:rPr>
          <w:noProof/>
        </w:rPr>
        <w:t>AUTHOR'S DECLARATION</w:t>
      </w:r>
      <w:r w:rsidR="00254F57">
        <w:rPr>
          <w:noProof/>
        </w:rPr>
        <w:tab/>
      </w:r>
      <w:r w:rsidR="00254F57">
        <w:rPr>
          <w:noProof/>
        </w:rPr>
        <w:fldChar w:fldCharType="begin"/>
      </w:r>
      <w:r w:rsidR="00254F57">
        <w:rPr>
          <w:noProof/>
        </w:rPr>
        <w:instrText xml:space="preserve"> PAGEREF _Toc478125354 \h </w:instrText>
      </w:r>
      <w:r w:rsidR="00254F57">
        <w:rPr>
          <w:noProof/>
        </w:rPr>
      </w:r>
      <w:r w:rsidR="00254F57">
        <w:rPr>
          <w:noProof/>
        </w:rPr>
        <w:fldChar w:fldCharType="separate"/>
      </w:r>
      <w:r w:rsidR="00254F57">
        <w:rPr>
          <w:noProof/>
        </w:rPr>
        <w:t>ii</w:t>
      </w:r>
      <w:r w:rsidR="00254F57">
        <w:rPr>
          <w:noProof/>
        </w:rPr>
        <w:fldChar w:fldCharType="end"/>
      </w:r>
    </w:p>
    <w:p w:rsidR="00254F57" w:rsidRDefault="00254F57">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_Toc478125355 \h </w:instrText>
      </w:r>
      <w:r>
        <w:rPr>
          <w:noProof/>
        </w:rPr>
      </w:r>
      <w:r>
        <w:rPr>
          <w:noProof/>
        </w:rPr>
        <w:fldChar w:fldCharType="separate"/>
      </w:r>
      <w:r>
        <w:rPr>
          <w:noProof/>
        </w:rPr>
        <w:t>iii</w:t>
      </w:r>
      <w:r>
        <w:rPr>
          <w:noProof/>
        </w:rPr>
        <w:fldChar w:fldCharType="end"/>
      </w:r>
    </w:p>
    <w:p w:rsidR="00254F57" w:rsidRDefault="00254F57">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_Toc478125356 \h </w:instrText>
      </w:r>
      <w:r>
        <w:rPr>
          <w:noProof/>
        </w:rPr>
      </w:r>
      <w:r>
        <w:rPr>
          <w:noProof/>
        </w:rPr>
        <w:fldChar w:fldCharType="separate"/>
      </w:r>
      <w:r>
        <w:rPr>
          <w:noProof/>
        </w:rPr>
        <w:t>iv</w:t>
      </w:r>
      <w:r>
        <w:rPr>
          <w:noProof/>
        </w:rPr>
        <w:fldChar w:fldCharType="end"/>
      </w:r>
    </w:p>
    <w:p w:rsidR="00254F57" w:rsidRDefault="00254F57">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_Toc478125357 \h </w:instrText>
      </w:r>
      <w:r>
        <w:rPr>
          <w:noProof/>
        </w:rPr>
      </w:r>
      <w:r>
        <w:rPr>
          <w:noProof/>
        </w:rPr>
        <w:fldChar w:fldCharType="separate"/>
      </w:r>
      <w:r>
        <w:rPr>
          <w:noProof/>
        </w:rPr>
        <w:t>v</w:t>
      </w:r>
      <w:r>
        <w:rPr>
          <w:noProof/>
        </w:rPr>
        <w:fldChar w:fldCharType="end"/>
      </w:r>
    </w:p>
    <w:p w:rsidR="00254F57" w:rsidRDefault="00254F57">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_Toc478125358 \h </w:instrText>
      </w:r>
      <w:r>
        <w:rPr>
          <w:noProof/>
        </w:rPr>
      </w:r>
      <w:r>
        <w:rPr>
          <w:noProof/>
        </w:rPr>
        <w:fldChar w:fldCharType="separate"/>
      </w:r>
      <w:r>
        <w:rPr>
          <w:noProof/>
        </w:rPr>
        <w:t>viii</w:t>
      </w:r>
      <w:r>
        <w:rPr>
          <w:noProof/>
        </w:rPr>
        <w:fldChar w:fldCharType="end"/>
      </w:r>
    </w:p>
    <w:p w:rsidR="00254F57" w:rsidRDefault="00254F57">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_Toc478125359 \h </w:instrText>
      </w:r>
      <w:r>
        <w:rPr>
          <w:noProof/>
        </w:rPr>
      </w:r>
      <w:r>
        <w:rPr>
          <w:noProof/>
        </w:rPr>
        <w:fldChar w:fldCharType="separate"/>
      </w:r>
      <w:r>
        <w:rPr>
          <w:noProof/>
        </w:rPr>
        <w:t>x</w:t>
      </w:r>
      <w:r>
        <w:rPr>
          <w:noProof/>
        </w:rPr>
        <w:fldChar w:fldCharType="end"/>
      </w:r>
    </w:p>
    <w:p w:rsidR="00254F57" w:rsidRDefault="00254F57">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_Toc478125360 \h </w:instrText>
      </w:r>
      <w:r>
        <w:rPr>
          <w:noProof/>
        </w:rPr>
      </w:r>
      <w:r>
        <w:rPr>
          <w:noProof/>
        </w:rPr>
        <w:fldChar w:fldCharType="separate"/>
      </w:r>
      <w:r>
        <w:rPr>
          <w:noProof/>
        </w:rPr>
        <w:t>11</w:t>
      </w:r>
      <w:r>
        <w:rPr>
          <w:noProof/>
        </w:rPr>
        <w:fldChar w:fldCharType="end"/>
      </w:r>
    </w:p>
    <w:p w:rsidR="00254F57" w:rsidRDefault="00254F57">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_Toc478125361 \h </w:instrText>
      </w:r>
      <w:r>
        <w:rPr>
          <w:noProof/>
        </w:rPr>
      </w:r>
      <w:r>
        <w:rPr>
          <w:noProof/>
        </w:rPr>
        <w:fldChar w:fldCharType="separate"/>
      </w:r>
      <w:r>
        <w:rPr>
          <w:noProof/>
        </w:rPr>
        <w:t>12</w:t>
      </w:r>
      <w:r>
        <w:rPr>
          <w:noProof/>
        </w:rPr>
        <w:fldChar w:fldCharType="end"/>
      </w:r>
    </w:p>
    <w:p w:rsidR="00254F57" w:rsidRDefault="00254F57">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_Toc478125362 \h </w:instrText>
      </w:r>
      <w:r>
        <w:rPr>
          <w:noProof/>
        </w:rPr>
      </w:r>
      <w:r>
        <w:rPr>
          <w:noProof/>
        </w:rPr>
        <w:fldChar w:fldCharType="separate"/>
      </w:r>
      <w:r>
        <w:rPr>
          <w:noProof/>
        </w:rPr>
        <w:t>13</w:t>
      </w:r>
      <w:r>
        <w:rPr>
          <w:noProof/>
        </w:rPr>
        <w:fldChar w:fldCharType="end"/>
      </w:r>
    </w:p>
    <w:p w:rsidR="00254F57" w:rsidRDefault="00254F57">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_Toc478125363 \h </w:instrText>
      </w:r>
      <w:r>
        <w:rPr>
          <w:noProof/>
        </w:rPr>
      </w:r>
      <w:r>
        <w:rPr>
          <w:noProof/>
        </w:rPr>
        <w:fldChar w:fldCharType="separate"/>
      </w:r>
      <w:r>
        <w:rPr>
          <w:noProof/>
        </w:rPr>
        <w:t>13</w:t>
      </w:r>
      <w:r>
        <w:rPr>
          <w:noProof/>
        </w:rPr>
        <w:fldChar w:fldCharType="end"/>
      </w:r>
    </w:p>
    <w:p w:rsidR="00254F57" w:rsidRDefault="00254F57">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_Toc478125364 \h </w:instrText>
      </w:r>
      <w:r>
        <w:rPr>
          <w:noProof/>
        </w:rPr>
      </w:r>
      <w:r>
        <w:rPr>
          <w:noProof/>
        </w:rPr>
        <w:fldChar w:fldCharType="separate"/>
      </w:r>
      <w:r>
        <w:rPr>
          <w:noProof/>
        </w:rPr>
        <w:t>14</w:t>
      </w:r>
      <w:r>
        <w:rPr>
          <w:noProof/>
        </w:rPr>
        <w:fldChar w:fldCharType="end"/>
      </w:r>
    </w:p>
    <w:p w:rsidR="00254F57" w:rsidRDefault="00254F57">
      <w:pPr>
        <w:pStyle w:val="TOC1"/>
        <w:tabs>
          <w:tab w:val="right" w:leader="dot" w:pos="8990"/>
        </w:tabs>
        <w:rPr>
          <w:rFonts w:asciiTheme="minorHAnsi" w:eastAsiaTheme="minorEastAsia" w:hAnsiTheme="minorHAnsi" w:cstheme="minorBidi"/>
          <w:noProof/>
          <w:szCs w:val="22"/>
          <w:lang w:val="en-CA" w:eastAsia="en-CA"/>
        </w:rPr>
      </w:pPr>
      <w:r>
        <w:rPr>
          <w:noProof/>
        </w:rPr>
        <w:t>Chapter 2 Recommender Systems</w:t>
      </w:r>
      <w:r>
        <w:rPr>
          <w:noProof/>
        </w:rPr>
        <w:tab/>
      </w:r>
      <w:r>
        <w:rPr>
          <w:noProof/>
        </w:rPr>
        <w:fldChar w:fldCharType="begin"/>
      </w:r>
      <w:r>
        <w:rPr>
          <w:noProof/>
        </w:rPr>
        <w:instrText xml:space="preserve"> PAGEREF _Toc478125365 \h </w:instrText>
      </w:r>
      <w:r>
        <w:rPr>
          <w:noProof/>
        </w:rPr>
      </w:r>
      <w:r>
        <w:rPr>
          <w:noProof/>
        </w:rPr>
        <w:fldChar w:fldCharType="separate"/>
      </w:r>
      <w:r>
        <w:rPr>
          <w:noProof/>
        </w:rPr>
        <w:t>16</w:t>
      </w:r>
      <w:r>
        <w:rPr>
          <w:noProof/>
        </w:rPr>
        <w:fldChar w:fldCharType="end"/>
      </w:r>
    </w:p>
    <w:p w:rsidR="00254F57" w:rsidRDefault="00254F57">
      <w:pPr>
        <w:pStyle w:val="TOC2"/>
        <w:tabs>
          <w:tab w:val="right" w:leader="dot" w:pos="8990"/>
        </w:tabs>
        <w:rPr>
          <w:rFonts w:asciiTheme="minorHAnsi" w:eastAsiaTheme="minorEastAsia" w:hAnsiTheme="minorHAnsi" w:cstheme="minorBidi"/>
          <w:noProof/>
          <w:szCs w:val="22"/>
          <w:lang w:val="en-CA" w:eastAsia="en-CA"/>
        </w:rPr>
      </w:pPr>
      <w:r>
        <w:rPr>
          <w:noProof/>
        </w:rPr>
        <w:t>2.1 Context Aware Recommender Systems</w:t>
      </w:r>
      <w:r>
        <w:rPr>
          <w:noProof/>
        </w:rPr>
        <w:tab/>
      </w:r>
      <w:r>
        <w:rPr>
          <w:noProof/>
        </w:rPr>
        <w:fldChar w:fldCharType="begin"/>
      </w:r>
      <w:r>
        <w:rPr>
          <w:noProof/>
        </w:rPr>
        <w:instrText xml:space="preserve"> PAGEREF _Toc478125366 \h </w:instrText>
      </w:r>
      <w:r>
        <w:rPr>
          <w:noProof/>
        </w:rPr>
      </w:r>
      <w:r>
        <w:rPr>
          <w:noProof/>
        </w:rPr>
        <w:fldChar w:fldCharType="separate"/>
      </w:r>
      <w:r>
        <w:rPr>
          <w:noProof/>
        </w:rPr>
        <w:t>16</w:t>
      </w:r>
      <w:r>
        <w:rPr>
          <w:noProof/>
        </w:rPr>
        <w:fldChar w:fldCharType="end"/>
      </w:r>
    </w:p>
    <w:p w:rsidR="00254F57" w:rsidRDefault="00254F57">
      <w:pPr>
        <w:pStyle w:val="TOC2"/>
        <w:tabs>
          <w:tab w:val="right" w:leader="dot" w:pos="8990"/>
        </w:tabs>
        <w:rPr>
          <w:rFonts w:asciiTheme="minorHAnsi" w:eastAsiaTheme="minorEastAsia" w:hAnsiTheme="minorHAnsi" w:cstheme="minorBidi"/>
          <w:noProof/>
          <w:szCs w:val="22"/>
          <w:lang w:val="en-CA" w:eastAsia="en-CA"/>
        </w:rPr>
      </w:pPr>
      <w:r>
        <w:rPr>
          <w:noProof/>
        </w:rPr>
        <w:t>2.2 Privacy in Recommender Systems</w:t>
      </w:r>
      <w:r>
        <w:rPr>
          <w:noProof/>
        </w:rPr>
        <w:tab/>
      </w:r>
      <w:r>
        <w:rPr>
          <w:noProof/>
        </w:rPr>
        <w:fldChar w:fldCharType="begin"/>
      </w:r>
      <w:r>
        <w:rPr>
          <w:noProof/>
        </w:rPr>
        <w:instrText xml:space="preserve"> PAGEREF _Toc478125367 \h </w:instrText>
      </w:r>
      <w:r>
        <w:rPr>
          <w:noProof/>
        </w:rPr>
      </w:r>
      <w:r>
        <w:rPr>
          <w:noProof/>
        </w:rPr>
        <w:fldChar w:fldCharType="separate"/>
      </w:r>
      <w:r>
        <w:rPr>
          <w:noProof/>
        </w:rPr>
        <w:t>17</w:t>
      </w:r>
      <w:r>
        <w:rPr>
          <w:noProof/>
        </w:rPr>
        <w:fldChar w:fldCharType="end"/>
      </w:r>
    </w:p>
    <w:p w:rsidR="00254F57" w:rsidRDefault="00254F57">
      <w:pPr>
        <w:pStyle w:val="TOC2"/>
        <w:tabs>
          <w:tab w:val="right" w:leader="dot" w:pos="8990"/>
        </w:tabs>
        <w:rPr>
          <w:rFonts w:asciiTheme="minorHAnsi" w:eastAsiaTheme="minorEastAsia" w:hAnsiTheme="minorHAnsi" w:cstheme="minorBidi"/>
          <w:noProof/>
          <w:szCs w:val="22"/>
          <w:lang w:val="en-CA" w:eastAsia="en-CA"/>
        </w:rPr>
      </w:pPr>
      <w:r w:rsidRPr="002C63B5">
        <w:rPr>
          <w:noProof/>
          <w:lang w:val="en-CA"/>
        </w:rPr>
        <w:t>2.3 Privacy Protection</w:t>
      </w:r>
      <w:r>
        <w:rPr>
          <w:noProof/>
        </w:rPr>
        <w:tab/>
      </w:r>
      <w:r>
        <w:rPr>
          <w:noProof/>
        </w:rPr>
        <w:fldChar w:fldCharType="begin"/>
      </w:r>
      <w:r>
        <w:rPr>
          <w:noProof/>
        </w:rPr>
        <w:instrText xml:space="preserve"> PAGEREF _Toc478125368 \h </w:instrText>
      </w:r>
      <w:r>
        <w:rPr>
          <w:noProof/>
        </w:rPr>
      </w:r>
      <w:r>
        <w:rPr>
          <w:noProof/>
        </w:rPr>
        <w:fldChar w:fldCharType="separate"/>
      </w:r>
      <w:r>
        <w:rPr>
          <w:noProof/>
        </w:rPr>
        <w:t>17</w:t>
      </w:r>
      <w:r>
        <w:rPr>
          <w:noProof/>
        </w:rPr>
        <w:fldChar w:fldCharType="end"/>
      </w:r>
    </w:p>
    <w:p w:rsidR="00254F57" w:rsidRDefault="00254F57">
      <w:pPr>
        <w:pStyle w:val="TOC3"/>
        <w:tabs>
          <w:tab w:val="right" w:leader="dot" w:pos="8990"/>
        </w:tabs>
        <w:rPr>
          <w:rFonts w:asciiTheme="minorHAnsi" w:eastAsiaTheme="minorEastAsia" w:hAnsiTheme="minorHAnsi" w:cstheme="minorBidi"/>
          <w:noProof/>
          <w:szCs w:val="22"/>
          <w:lang w:val="en-CA" w:eastAsia="en-CA"/>
        </w:rPr>
      </w:pPr>
      <w:r w:rsidRPr="002C63B5">
        <w:rPr>
          <w:noProof/>
          <w:lang w:val="en-CA"/>
        </w:rPr>
        <w:t>2.3.1 User control</w:t>
      </w:r>
      <w:r>
        <w:rPr>
          <w:noProof/>
        </w:rPr>
        <w:tab/>
      </w:r>
      <w:r>
        <w:rPr>
          <w:noProof/>
        </w:rPr>
        <w:fldChar w:fldCharType="begin"/>
      </w:r>
      <w:r>
        <w:rPr>
          <w:noProof/>
        </w:rPr>
        <w:instrText xml:space="preserve"> PAGEREF _Toc478125369 \h </w:instrText>
      </w:r>
      <w:r>
        <w:rPr>
          <w:noProof/>
        </w:rPr>
      </w:r>
      <w:r>
        <w:rPr>
          <w:noProof/>
        </w:rPr>
        <w:fldChar w:fldCharType="separate"/>
      </w:r>
      <w:r>
        <w:rPr>
          <w:noProof/>
        </w:rPr>
        <w:t>17</w:t>
      </w:r>
      <w:r>
        <w:rPr>
          <w:noProof/>
        </w:rPr>
        <w:fldChar w:fldCharType="end"/>
      </w:r>
    </w:p>
    <w:p w:rsidR="00254F57" w:rsidRDefault="00254F57">
      <w:pPr>
        <w:pStyle w:val="TOC2"/>
        <w:tabs>
          <w:tab w:val="right" w:leader="dot" w:pos="8990"/>
        </w:tabs>
        <w:rPr>
          <w:rFonts w:asciiTheme="minorHAnsi" w:eastAsiaTheme="minorEastAsia" w:hAnsiTheme="minorHAnsi" w:cstheme="minorBidi"/>
          <w:noProof/>
          <w:szCs w:val="22"/>
          <w:lang w:val="en-CA" w:eastAsia="en-CA"/>
        </w:rPr>
      </w:pPr>
      <w:r w:rsidRPr="002C63B5">
        <w:rPr>
          <w:noProof/>
          <w:lang w:val="en-CA"/>
        </w:rPr>
        <w:t>2.4 Risk Aware Recommender Systems</w:t>
      </w:r>
      <w:r>
        <w:rPr>
          <w:noProof/>
        </w:rPr>
        <w:tab/>
      </w:r>
      <w:r>
        <w:rPr>
          <w:noProof/>
        </w:rPr>
        <w:fldChar w:fldCharType="begin"/>
      </w:r>
      <w:r>
        <w:rPr>
          <w:noProof/>
        </w:rPr>
        <w:instrText xml:space="preserve"> PAGEREF _Toc478125370 \h </w:instrText>
      </w:r>
      <w:r>
        <w:rPr>
          <w:noProof/>
        </w:rPr>
      </w:r>
      <w:r>
        <w:rPr>
          <w:noProof/>
        </w:rPr>
        <w:fldChar w:fldCharType="separate"/>
      </w:r>
      <w:r>
        <w:rPr>
          <w:noProof/>
        </w:rPr>
        <w:t>18</w:t>
      </w:r>
      <w:r>
        <w:rPr>
          <w:noProof/>
        </w:rPr>
        <w:fldChar w:fldCharType="end"/>
      </w:r>
    </w:p>
    <w:p w:rsidR="00254F57" w:rsidRDefault="00254F57">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_Toc478125371 \h </w:instrText>
      </w:r>
      <w:r>
        <w:rPr>
          <w:noProof/>
        </w:rPr>
      </w:r>
      <w:r>
        <w:rPr>
          <w:noProof/>
        </w:rPr>
        <w:fldChar w:fldCharType="separate"/>
      </w:r>
      <w:r>
        <w:rPr>
          <w:noProof/>
        </w:rPr>
        <w:t>19</w:t>
      </w:r>
      <w:r>
        <w:rPr>
          <w:noProof/>
        </w:rPr>
        <w:fldChar w:fldCharType="end"/>
      </w:r>
    </w:p>
    <w:p w:rsidR="00254F57" w:rsidRDefault="00254F57">
      <w:pPr>
        <w:pStyle w:val="TOC2"/>
        <w:tabs>
          <w:tab w:val="right" w:leader="dot" w:pos="8990"/>
        </w:tabs>
        <w:rPr>
          <w:rFonts w:asciiTheme="minorHAnsi" w:eastAsiaTheme="minorEastAsia" w:hAnsiTheme="minorHAnsi" w:cstheme="minorBidi"/>
          <w:noProof/>
          <w:szCs w:val="22"/>
          <w:lang w:val="en-CA" w:eastAsia="en-CA"/>
        </w:rPr>
      </w:pPr>
      <w:r>
        <w:rPr>
          <w:noProof/>
        </w:rPr>
        <w:t>3.1 Modelling Recommender Systems</w:t>
      </w:r>
      <w:r>
        <w:rPr>
          <w:noProof/>
        </w:rPr>
        <w:tab/>
      </w:r>
      <w:r>
        <w:rPr>
          <w:noProof/>
        </w:rPr>
        <w:fldChar w:fldCharType="begin"/>
      </w:r>
      <w:r>
        <w:rPr>
          <w:noProof/>
        </w:rPr>
        <w:instrText xml:space="preserve"> PAGEREF _Toc478125372 \h </w:instrText>
      </w:r>
      <w:r>
        <w:rPr>
          <w:noProof/>
        </w:rPr>
      </w:r>
      <w:r>
        <w:rPr>
          <w:noProof/>
        </w:rPr>
        <w:fldChar w:fldCharType="separate"/>
      </w:r>
      <w:r>
        <w:rPr>
          <w:noProof/>
        </w:rPr>
        <w:t>19</w:t>
      </w:r>
      <w:r>
        <w:rPr>
          <w:noProof/>
        </w:rPr>
        <w:fldChar w:fldCharType="end"/>
      </w:r>
    </w:p>
    <w:p w:rsidR="00254F57" w:rsidRDefault="00254F57">
      <w:pPr>
        <w:pStyle w:val="TOC2"/>
        <w:tabs>
          <w:tab w:val="right" w:leader="dot" w:pos="8990"/>
        </w:tabs>
        <w:rPr>
          <w:rFonts w:asciiTheme="minorHAnsi" w:eastAsiaTheme="minorEastAsia" w:hAnsiTheme="minorHAnsi" w:cstheme="minorBidi"/>
          <w:noProof/>
          <w:szCs w:val="22"/>
          <w:lang w:val="en-CA" w:eastAsia="en-CA"/>
        </w:rPr>
      </w:pPr>
      <w:r>
        <w:rPr>
          <w:noProof/>
        </w:rPr>
        <w:t>3.2 Risk Aware Recommender Systems</w:t>
      </w:r>
      <w:r>
        <w:rPr>
          <w:noProof/>
        </w:rPr>
        <w:tab/>
      </w:r>
      <w:r>
        <w:rPr>
          <w:noProof/>
        </w:rPr>
        <w:fldChar w:fldCharType="begin"/>
      </w:r>
      <w:r>
        <w:rPr>
          <w:noProof/>
        </w:rPr>
        <w:instrText xml:space="preserve"> PAGEREF _Toc478125373 \h </w:instrText>
      </w:r>
      <w:r>
        <w:rPr>
          <w:noProof/>
        </w:rPr>
      </w:r>
      <w:r>
        <w:rPr>
          <w:noProof/>
        </w:rPr>
        <w:fldChar w:fldCharType="separate"/>
      </w:r>
      <w:r>
        <w:rPr>
          <w:noProof/>
        </w:rPr>
        <w:t>19</w:t>
      </w:r>
      <w:r>
        <w:rPr>
          <w:noProof/>
        </w:rPr>
        <w:fldChar w:fldCharType="end"/>
      </w:r>
    </w:p>
    <w:p w:rsidR="00254F57" w:rsidRDefault="00254F57">
      <w:pPr>
        <w:pStyle w:val="TOC2"/>
        <w:tabs>
          <w:tab w:val="right" w:leader="dot" w:pos="8990"/>
        </w:tabs>
        <w:rPr>
          <w:rFonts w:asciiTheme="minorHAnsi" w:eastAsiaTheme="minorEastAsia" w:hAnsiTheme="minorHAnsi" w:cstheme="minorBidi"/>
          <w:noProof/>
          <w:szCs w:val="22"/>
          <w:lang w:val="en-CA" w:eastAsia="en-CA"/>
        </w:rPr>
      </w:pPr>
      <w:r>
        <w:rPr>
          <w:noProof/>
        </w:rPr>
        <w:t>3.3 Privacy Preserving Recommender Systems</w:t>
      </w:r>
      <w:r>
        <w:rPr>
          <w:noProof/>
        </w:rPr>
        <w:tab/>
      </w:r>
      <w:r>
        <w:rPr>
          <w:noProof/>
        </w:rPr>
        <w:fldChar w:fldCharType="begin"/>
      </w:r>
      <w:r>
        <w:rPr>
          <w:noProof/>
        </w:rPr>
        <w:instrText xml:space="preserve"> PAGEREF _Toc478125374 \h </w:instrText>
      </w:r>
      <w:r>
        <w:rPr>
          <w:noProof/>
        </w:rPr>
      </w:r>
      <w:r>
        <w:rPr>
          <w:noProof/>
        </w:rPr>
        <w:fldChar w:fldCharType="separate"/>
      </w:r>
      <w:r>
        <w:rPr>
          <w:noProof/>
        </w:rPr>
        <w:t>19</w:t>
      </w:r>
      <w:r>
        <w:rPr>
          <w:noProof/>
        </w:rPr>
        <w:fldChar w:fldCharType="end"/>
      </w:r>
    </w:p>
    <w:p w:rsidR="00254F57" w:rsidRDefault="00254F57">
      <w:pPr>
        <w:pStyle w:val="TOC2"/>
        <w:tabs>
          <w:tab w:val="right" w:leader="dot" w:pos="8990"/>
        </w:tabs>
        <w:rPr>
          <w:rFonts w:asciiTheme="minorHAnsi" w:eastAsiaTheme="minorEastAsia" w:hAnsiTheme="minorHAnsi" w:cstheme="minorBidi"/>
          <w:noProof/>
          <w:szCs w:val="22"/>
          <w:lang w:val="en-CA" w:eastAsia="en-CA"/>
        </w:rPr>
      </w:pPr>
      <w:r>
        <w:rPr>
          <w:noProof/>
        </w:rPr>
        <w:t>3.4 Privacy Preserving Methodologies for Recommender Systems</w:t>
      </w:r>
      <w:r>
        <w:rPr>
          <w:noProof/>
        </w:rPr>
        <w:tab/>
      </w:r>
      <w:r>
        <w:rPr>
          <w:noProof/>
        </w:rPr>
        <w:fldChar w:fldCharType="begin"/>
      </w:r>
      <w:r>
        <w:rPr>
          <w:noProof/>
        </w:rPr>
        <w:instrText xml:space="preserve"> PAGEREF _Toc478125375 \h </w:instrText>
      </w:r>
      <w:r>
        <w:rPr>
          <w:noProof/>
        </w:rPr>
      </w:r>
      <w:r>
        <w:rPr>
          <w:noProof/>
        </w:rPr>
        <w:fldChar w:fldCharType="separate"/>
      </w:r>
      <w:r>
        <w:rPr>
          <w:noProof/>
        </w:rPr>
        <w:t>21</w:t>
      </w:r>
      <w:r>
        <w:rPr>
          <w:noProof/>
        </w:rPr>
        <w:fldChar w:fldCharType="end"/>
      </w:r>
    </w:p>
    <w:p w:rsidR="00254F57" w:rsidRDefault="00254F57">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_Toc478125376 \h </w:instrText>
      </w:r>
      <w:r>
        <w:rPr>
          <w:noProof/>
        </w:rPr>
      </w:r>
      <w:r>
        <w:rPr>
          <w:noProof/>
        </w:rPr>
        <w:fldChar w:fldCharType="separate"/>
      </w:r>
      <w:r>
        <w:rPr>
          <w:noProof/>
        </w:rPr>
        <w:t>22</w:t>
      </w:r>
      <w:r>
        <w:rPr>
          <w:noProof/>
        </w:rPr>
        <w:fldChar w:fldCharType="end"/>
      </w:r>
    </w:p>
    <w:p w:rsidR="00254F57" w:rsidRDefault="00254F57">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_Toc478125377 \h </w:instrText>
      </w:r>
      <w:r>
        <w:rPr>
          <w:noProof/>
        </w:rPr>
      </w:r>
      <w:r>
        <w:rPr>
          <w:noProof/>
        </w:rPr>
        <w:fldChar w:fldCharType="separate"/>
      </w:r>
      <w:r>
        <w:rPr>
          <w:noProof/>
        </w:rPr>
        <w:t>25</w:t>
      </w:r>
      <w:r>
        <w:rPr>
          <w:noProof/>
        </w:rPr>
        <w:fldChar w:fldCharType="end"/>
      </w:r>
    </w:p>
    <w:p w:rsidR="00254F57" w:rsidRDefault="00254F57">
      <w:pPr>
        <w:pStyle w:val="TOC3"/>
        <w:tabs>
          <w:tab w:val="right" w:leader="dot" w:pos="8990"/>
        </w:tabs>
        <w:rPr>
          <w:rFonts w:asciiTheme="minorHAnsi" w:eastAsiaTheme="minorEastAsia" w:hAnsiTheme="minorHAnsi" w:cstheme="minorBidi"/>
          <w:noProof/>
          <w:szCs w:val="22"/>
          <w:lang w:val="en-CA" w:eastAsia="en-CA"/>
        </w:rPr>
      </w:pPr>
      <w:r>
        <w:rPr>
          <w:noProof/>
        </w:rPr>
        <w:t>4.1.1 Activity Diagram</w:t>
      </w:r>
      <w:r>
        <w:rPr>
          <w:noProof/>
        </w:rPr>
        <w:tab/>
      </w:r>
      <w:r>
        <w:rPr>
          <w:noProof/>
        </w:rPr>
        <w:fldChar w:fldCharType="begin"/>
      </w:r>
      <w:r>
        <w:rPr>
          <w:noProof/>
        </w:rPr>
        <w:instrText xml:space="preserve"> PAGEREF _Toc478125378 \h </w:instrText>
      </w:r>
      <w:r>
        <w:rPr>
          <w:noProof/>
        </w:rPr>
      </w:r>
      <w:r>
        <w:rPr>
          <w:noProof/>
        </w:rPr>
        <w:fldChar w:fldCharType="separate"/>
      </w:r>
      <w:r>
        <w:rPr>
          <w:noProof/>
        </w:rPr>
        <w:t>25</w:t>
      </w:r>
      <w:r>
        <w:rPr>
          <w:noProof/>
        </w:rPr>
        <w:fldChar w:fldCharType="end"/>
      </w:r>
    </w:p>
    <w:p w:rsidR="00254F57" w:rsidRDefault="00254F57">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_Toc478125379 \h </w:instrText>
      </w:r>
      <w:r>
        <w:rPr>
          <w:noProof/>
        </w:rPr>
      </w:r>
      <w:r>
        <w:rPr>
          <w:noProof/>
        </w:rPr>
        <w:fldChar w:fldCharType="separate"/>
      </w:r>
      <w:r>
        <w:rPr>
          <w:noProof/>
        </w:rPr>
        <w:t>25</w:t>
      </w:r>
      <w:r>
        <w:rPr>
          <w:noProof/>
        </w:rPr>
        <w:fldChar w:fldCharType="end"/>
      </w:r>
    </w:p>
    <w:p w:rsidR="00254F57" w:rsidRDefault="00254F57">
      <w:pPr>
        <w:pStyle w:val="TOC2"/>
        <w:tabs>
          <w:tab w:val="right" w:leader="dot" w:pos="8990"/>
        </w:tabs>
        <w:rPr>
          <w:rFonts w:asciiTheme="minorHAnsi" w:eastAsiaTheme="minorEastAsia" w:hAnsiTheme="minorHAnsi" w:cstheme="minorBidi"/>
          <w:noProof/>
          <w:szCs w:val="22"/>
          <w:lang w:val="en-CA" w:eastAsia="en-CA"/>
        </w:rPr>
      </w:pPr>
      <w:r>
        <w:rPr>
          <w:noProof/>
        </w:rPr>
        <w:t>4.2 Goal Model</w:t>
      </w:r>
      <w:r>
        <w:rPr>
          <w:noProof/>
        </w:rPr>
        <w:tab/>
      </w:r>
      <w:r>
        <w:rPr>
          <w:noProof/>
        </w:rPr>
        <w:fldChar w:fldCharType="begin"/>
      </w:r>
      <w:r>
        <w:rPr>
          <w:noProof/>
        </w:rPr>
        <w:instrText xml:space="preserve"> PAGEREF _Toc478125380 \h </w:instrText>
      </w:r>
      <w:r>
        <w:rPr>
          <w:noProof/>
        </w:rPr>
      </w:r>
      <w:r>
        <w:rPr>
          <w:noProof/>
        </w:rPr>
        <w:fldChar w:fldCharType="separate"/>
      </w:r>
      <w:r>
        <w:rPr>
          <w:noProof/>
        </w:rPr>
        <w:t>26</w:t>
      </w:r>
      <w:r>
        <w:rPr>
          <w:noProof/>
        </w:rPr>
        <w:fldChar w:fldCharType="end"/>
      </w:r>
    </w:p>
    <w:p w:rsidR="00254F57" w:rsidRDefault="00254F57">
      <w:pPr>
        <w:pStyle w:val="TOC2"/>
        <w:tabs>
          <w:tab w:val="right" w:leader="dot" w:pos="8990"/>
        </w:tabs>
        <w:rPr>
          <w:rFonts w:asciiTheme="minorHAnsi" w:eastAsiaTheme="minorEastAsia" w:hAnsiTheme="minorHAnsi" w:cstheme="minorBidi"/>
          <w:noProof/>
          <w:szCs w:val="22"/>
          <w:lang w:val="en-CA" w:eastAsia="en-CA"/>
        </w:rPr>
      </w:pPr>
      <w:r>
        <w:rPr>
          <w:noProof/>
        </w:rPr>
        <w:t>4.3 Multi-agent system Model and System Description</w:t>
      </w:r>
      <w:r>
        <w:rPr>
          <w:noProof/>
        </w:rPr>
        <w:tab/>
      </w:r>
      <w:r>
        <w:rPr>
          <w:noProof/>
        </w:rPr>
        <w:fldChar w:fldCharType="begin"/>
      </w:r>
      <w:r>
        <w:rPr>
          <w:noProof/>
        </w:rPr>
        <w:instrText xml:space="preserve"> PAGEREF _Toc478125381 \h </w:instrText>
      </w:r>
      <w:r>
        <w:rPr>
          <w:noProof/>
        </w:rPr>
      </w:r>
      <w:r>
        <w:rPr>
          <w:noProof/>
        </w:rPr>
        <w:fldChar w:fldCharType="separate"/>
      </w:r>
      <w:r>
        <w:rPr>
          <w:noProof/>
        </w:rPr>
        <w:t>26</w:t>
      </w:r>
      <w:r>
        <w:rPr>
          <w:noProof/>
        </w:rPr>
        <w:fldChar w:fldCharType="end"/>
      </w:r>
    </w:p>
    <w:p w:rsidR="00254F57" w:rsidRDefault="00254F57">
      <w:pPr>
        <w:pStyle w:val="TOC2"/>
        <w:tabs>
          <w:tab w:val="right" w:leader="dot" w:pos="8990"/>
        </w:tabs>
        <w:rPr>
          <w:rFonts w:asciiTheme="minorHAnsi" w:eastAsiaTheme="minorEastAsia" w:hAnsiTheme="minorHAnsi" w:cstheme="minorBidi"/>
          <w:noProof/>
          <w:szCs w:val="22"/>
          <w:lang w:val="en-CA" w:eastAsia="en-CA"/>
        </w:rPr>
      </w:pPr>
      <w:r>
        <w:rPr>
          <w:noProof/>
        </w:rPr>
        <w:t>4.4 Goal Models for the Subsystems</w:t>
      </w:r>
      <w:r>
        <w:rPr>
          <w:noProof/>
        </w:rPr>
        <w:tab/>
      </w:r>
      <w:r>
        <w:rPr>
          <w:noProof/>
        </w:rPr>
        <w:fldChar w:fldCharType="begin"/>
      </w:r>
      <w:r>
        <w:rPr>
          <w:noProof/>
        </w:rPr>
        <w:instrText xml:space="preserve"> PAGEREF _Toc478125382 \h </w:instrText>
      </w:r>
      <w:r>
        <w:rPr>
          <w:noProof/>
        </w:rPr>
      </w:r>
      <w:r>
        <w:rPr>
          <w:noProof/>
        </w:rPr>
        <w:fldChar w:fldCharType="separate"/>
      </w:r>
      <w:r>
        <w:rPr>
          <w:noProof/>
        </w:rPr>
        <w:t>29</w:t>
      </w:r>
      <w:r>
        <w:rPr>
          <w:noProof/>
        </w:rPr>
        <w:fldChar w:fldCharType="end"/>
      </w:r>
    </w:p>
    <w:p w:rsidR="00254F57" w:rsidRDefault="00254F57">
      <w:pPr>
        <w:pStyle w:val="TOC3"/>
        <w:tabs>
          <w:tab w:val="right" w:leader="dot" w:pos="8990"/>
        </w:tabs>
        <w:rPr>
          <w:rFonts w:asciiTheme="minorHAnsi" w:eastAsiaTheme="minorEastAsia" w:hAnsiTheme="minorHAnsi" w:cstheme="minorBidi"/>
          <w:noProof/>
          <w:szCs w:val="22"/>
          <w:lang w:val="en-CA" w:eastAsia="en-CA"/>
        </w:rPr>
      </w:pPr>
      <w:r>
        <w:rPr>
          <w:noProof/>
        </w:rPr>
        <w:t>4.4.1 Goal Model: Data Subsystem</w:t>
      </w:r>
      <w:r>
        <w:rPr>
          <w:noProof/>
        </w:rPr>
        <w:tab/>
      </w:r>
      <w:r>
        <w:rPr>
          <w:noProof/>
        </w:rPr>
        <w:fldChar w:fldCharType="begin"/>
      </w:r>
      <w:r>
        <w:rPr>
          <w:noProof/>
        </w:rPr>
        <w:instrText xml:space="preserve"> PAGEREF _Toc478125383 \h </w:instrText>
      </w:r>
      <w:r>
        <w:rPr>
          <w:noProof/>
        </w:rPr>
      </w:r>
      <w:r>
        <w:rPr>
          <w:noProof/>
        </w:rPr>
        <w:fldChar w:fldCharType="separate"/>
      </w:r>
      <w:r>
        <w:rPr>
          <w:noProof/>
        </w:rPr>
        <w:t>29</w:t>
      </w:r>
      <w:r>
        <w:rPr>
          <w:noProof/>
        </w:rPr>
        <w:fldChar w:fldCharType="end"/>
      </w:r>
    </w:p>
    <w:p w:rsidR="00254F57" w:rsidRDefault="00254F57">
      <w:pPr>
        <w:pStyle w:val="TOC3"/>
        <w:tabs>
          <w:tab w:val="right" w:leader="dot" w:pos="8990"/>
        </w:tabs>
        <w:rPr>
          <w:rFonts w:asciiTheme="minorHAnsi" w:eastAsiaTheme="minorEastAsia" w:hAnsiTheme="minorHAnsi" w:cstheme="minorBidi"/>
          <w:noProof/>
          <w:szCs w:val="22"/>
          <w:lang w:val="en-CA" w:eastAsia="en-CA"/>
        </w:rPr>
      </w:pPr>
      <w:r>
        <w:rPr>
          <w:noProof/>
        </w:rPr>
        <w:t>4.4.2 Goal Model: Privacy Subsystem</w:t>
      </w:r>
      <w:r>
        <w:rPr>
          <w:noProof/>
        </w:rPr>
        <w:tab/>
      </w:r>
      <w:r>
        <w:rPr>
          <w:noProof/>
        </w:rPr>
        <w:fldChar w:fldCharType="begin"/>
      </w:r>
      <w:r>
        <w:rPr>
          <w:noProof/>
        </w:rPr>
        <w:instrText xml:space="preserve"> PAGEREF _Toc478125384 \h </w:instrText>
      </w:r>
      <w:r>
        <w:rPr>
          <w:noProof/>
        </w:rPr>
      </w:r>
      <w:r>
        <w:rPr>
          <w:noProof/>
        </w:rPr>
        <w:fldChar w:fldCharType="separate"/>
      </w:r>
      <w:r>
        <w:rPr>
          <w:noProof/>
        </w:rPr>
        <w:t>30</w:t>
      </w:r>
      <w:r>
        <w:rPr>
          <w:noProof/>
        </w:rPr>
        <w:fldChar w:fldCharType="end"/>
      </w:r>
    </w:p>
    <w:p w:rsidR="00254F57" w:rsidRDefault="00254F57">
      <w:pPr>
        <w:pStyle w:val="TOC3"/>
        <w:tabs>
          <w:tab w:val="right" w:leader="dot" w:pos="8990"/>
        </w:tabs>
        <w:rPr>
          <w:rFonts w:asciiTheme="minorHAnsi" w:eastAsiaTheme="minorEastAsia" w:hAnsiTheme="minorHAnsi" w:cstheme="minorBidi"/>
          <w:noProof/>
          <w:szCs w:val="22"/>
          <w:lang w:val="en-CA" w:eastAsia="en-CA"/>
        </w:rPr>
      </w:pPr>
      <w:r>
        <w:rPr>
          <w:noProof/>
        </w:rPr>
        <w:lastRenderedPageBreak/>
        <w:t>4.4.3 Goal Model: Risk Subsystem</w:t>
      </w:r>
      <w:r>
        <w:rPr>
          <w:noProof/>
        </w:rPr>
        <w:tab/>
      </w:r>
      <w:r>
        <w:rPr>
          <w:noProof/>
        </w:rPr>
        <w:fldChar w:fldCharType="begin"/>
      </w:r>
      <w:r>
        <w:rPr>
          <w:noProof/>
        </w:rPr>
        <w:instrText xml:space="preserve"> PAGEREF _Toc478125385 \h </w:instrText>
      </w:r>
      <w:r>
        <w:rPr>
          <w:noProof/>
        </w:rPr>
      </w:r>
      <w:r>
        <w:rPr>
          <w:noProof/>
        </w:rPr>
        <w:fldChar w:fldCharType="separate"/>
      </w:r>
      <w:r>
        <w:rPr>
          <w:noProof/>
        </w:rPr>
        <w:t>31</w:t>
      </w:r>
      <w:r>
        <w:rPr>
          <w:noProof/>
        </w:rPr>
        <w:fldChar w:fldCharType="end"/>
      </w:r>
    </w:p>
    <w:p w:rsidR="00254F57" w:rsidRDefault="00254F57">
      <w:pPr>
        <w:pStyle w:val="TOC3"/>
        <w:tabs>
          <w:tab w:val="right" w:leader="dot" w:pos="8990"/>
        </w:tabs>
        <w:rPr>
          <w:rFonts w:asciiTheme="minorHAnsi" w:eastAsiaTheme="minorEastAsia" w:hAnsiTheme="minorHAnsi" w:cstheme="minorBidi"/>
          <w:noProof/>
          <w:szCs w:val="22"/>
          <w:lang w:val="en-CA" w:eastAsia="en-CA"/>
        </w:rPr>
      </w:pPr>
      <w:r>
        <w:rPr>
          <w:noProof/>
        </w:rPr>
        <w:t>4.4.4 Combined Goal Model of the System</w:t>
      </w:r>
      <w:r>
        <w:rPr>
          <w:noProof/>
        </w:rPr>
        <w:tab/>
      </w:r>
      <w:r>
        <w:rPr>
          <w:noProof/>
        </w:rPr>
        <w:fldChar w:fldCharType="begin"/>
      </w:r>
      <w:r>
        <w:rPr>
          <w:noProof/>
        </w:rPr>
        <w:instrText xml:space="preserve"> PAGEREF _Toc478125386 \h </w:instrText>
      </w:r>
      <w:r>
        <w:rPr>
          <w:noProof/>
        </w:rPr>
      </w:r>
      <w:r>
        <w:rPr>
          <w:noProof/>
        </w:rPr>
        <w:fldChar w:fldCharType="separate"/>
      </w:r>
      <w:r>
        <w:rPr>
          <w:noProof/>
        </w:rPr>
        <w:t>32</w:t>
      </w:r>
      <w:r>
        <w:rPr>
          <w:noProof/>
        </w:rPr>
        <w:fldChar w:fldCharType="end"/>
      </w:r>
    </w:p>
    <w:p w:rsidR="00254F57" w:rsidRDefault="00254F57">
      <w:pPr>
        <w:pStyle w:val="TOC2"/>
        <w:tabs>
          <w:tab w:val="right" w:leader="dot" w:pos="8990"/>
        </w:tabs>
        <w:rPr>
          <w:rFonts w:asciiTheme="minorHAnsi" w:eastAsiaTheme="minorEastAsia" w:hAnsiTheme="minorHAnsi" w:cstheme="minorBidi"/>
          <w:noProof/>
          <w:szCs w:val="22"/>
          <w:lang w:val="en-CA" w:eastAsia="en-CA"/>
        </w:rPr>
      </w:pPr>
      <w:r>
        <w:rPr>
          <w:noProof/>
        </w:rPr>
        <w:t>4.5 Activity Models for the Subsystems</w:t>
      </w:r>
      <w:r>
        <w:rPr>
          <w:noProof/>
        </w:rPr>
        <w:tab/>
      </w:r>
      <w:r>
        <w:rPr>
          <w:noProof/>
        </w:rPr>
        <w:fldChar w:fldCharType="begin"/>
      </w:r>
      <w:r>
        <w:rPr>
          <w:noProof/>
        </w:rPr>
        <w:instrText xml:space="preserve"> PAGEREF _Toc478125387 \h </w:instrText>
      </w:r>
      <w:r>
        <w:rPr>
          <w:noProof/>
        </w:rPr>
      </w:r>
      <w:r>
        <w:rPr>
          <w:noProof/>
        </w:rPr>
        <w:fldChar w:fldCharType="separate"/>
      </w:r>
      <w:r>
        <w:rPr>
          <w:noProof/>
        </w:rPr>
        <w:t>34</w:t>
      </w:r>
      <w:r>
        <w:rPr>
          <w:noProof/>
        </w:rPr>
        <w:fldChar w:fldCharType="end"/>
      </w:r>
    </w:p>
    <w:p w:rsidR="00254F57" w:rsidRDefault="00254F57">
      <w:pPr>
        <w:pStyle w:val="TOC3"/>
        <w:tabs>
          <w:tab w:val="right" w:leader="dot" w:pos="8990"/>
        </w:tabs>
        <w:rPr>
          <w:rFonts w:asciiTheme="minorHAnsi" w:eastAsiaTheme="minorEastAsia" w:hAnsiTheme="minorHAnsi" w:cstheme="minorBidi"/>
          <w:noProof/>
          <w:szCs w:val="22"/>
          <w:lang w:val="en-CA" w:eastAsia="en-CA"/>
        </w:rPr>
      </w:pPr>
      <w:r>
        <w:rPr>
          <w:noProof/>
        </w:rPr>
        <w:t>4.5.1 Activity Model: Data Subsystem</w:t>
      </w:r>
      <w:r>
        <w:rPr>
          <w:noProof/>
        </w:rPr>
        <w:tab/>
      </w:r>
      <w:r>
        <w:rPr>
          <w:noProof/>
        </w:rPr>
        <w:fldChar w:fldCharType="begin"/>
      </w:r>
      <w:r>
        <w:rPr>
          <w:noProof/>
        </w:rPr>
        <w:instrText xml:space="preserve"> PAGEREF _Toc478125388 \h </w:instrText>
      </w:r>
      <w:r>
        <w:rPr>
          <w:noProof/>
        </w:rPr>
      </w:r>
      <w:r>
        <w:rPr>
          <w:noProof/>
        </w:rPr>
        <w:fldChar w:fldCharType="separate"/>
      </w:r>
      <w:r>
        <w:rPr>
          <w:noProof/>
        </w:rPr>
        <w:t>34</w:t>
      </w:r>
      <w:r>
        <w:rPr>
          <w:noProof/>
        </w:rPr>
        <w:fldChar w:fldCharType="end"/>
      </w:r>
    </w:p>
    <w:p w:rsidR="00254F57" w:rsidRDefault="00254F57">
      <w:pPr>
        <w:pStyle w:val="TOC3"/>
        <w:tabs>
          <w:tab w:val="right" w:leader="dot" w:pos="8990"/>
        </w:tabs>
        <w:rPr>
          <w:rFonts w:asciiTheme="minorHAnsi" w:eastAsiaTheme="minorEastAsia" w:hAnsiTheme="minorHAnsi" w:cstheme="minorBidi"/>
          <w:noProof/>
          <w:szCs w:val="22"/>
          <w:lang w:val="en-CA" w:eastAsia="en-CA"/>
        </w:rPr>
      </w:pPr>
      <w:r>
        <w:rPr>
          <w:noProof/>
        </w:rPr>
        <w:t>4.5.2 Activity Model: Privacy Subsystem</w:t>
      </w:r>
      <w:r>
        <w:rPr>
          <w:noProof/>
        </w:rPr>
        <w:tab/>
      </w:r>
      <w:r>
        <w:rPr>
          <w:noProof/>
        </w:rPr>
        <w:fldChar w:fldCharType="begin"/>
      </w:r>
      <w:r>
        <w:rPr>
          <w:noProof/>
        </w:rPr>
        <w:instrText xml:space="preserve"> PAGEREF _Toc478125389 \h </w:instrText>
      </w:r>
      <w:r>
        <w:rPr>
          <w:noProof/>
        </w:rPr>
      </w:r>
      <w:r>
        <w:rPr>
          <w:noProof/>
        </w:rPr>
        <w:fldChar w:fldCharType="separate"/>
      </w:r>
      <w:r>
        <w:rPr>
          <w:noProof/>
        </w:rPr>
        <w:t>35</w:t>
      </w:r>
      <w:r>
        <w:rPr>
          <w:noProof/>
        </w:rPr>
        <w:fldChar w:fldCharType="end"/>
      </w:r>
    </w:p>
    <w:p w:rsidR="00254F57" w:rsidRDefault="00254F57">
      <w:pPr>
        <w:pStyle w:val="TOC3"/>
        <w:tabs>
          <w:tab w:val="right" w:leader="dot" w:pos="8990"/>
        </w:tabs>
        <w:rPr>
          <w:rFonts w:asciiTheme="minorHAnsi" w:eastAsiaTheme="minorEastAsia" w:hAnsiTheme="minorHAnsi" w:cstheme="minorBidi"/>
          <w:noProof/>
          <w:szCs w:val="22"/>
          <w:lang w:val="en-CA" w:eastAsia="en-CA"/>
        </w:rPr>
      </w:pPr>
      <w:r>
        <w:rPr>
          <w:noProof/>
        </w:rPr>
        <w:t>4.5.3 Activity Model: Risk Subsystem</w:t>
      </w:r>
      <w:r>
        <w:rPr>
          <w:noProof/>
        </w:rPr>
        <w:tab/>
      </w:r>
      <w:r>
        <w:rPr>
          <w:noProof/>
        </w:rPr>
        <w:fldChar w:fldCharType="begin"/>
      </w:r>
      <w:r>
        <w:rPr>
          <w:noProof/>
        </w:rPr>
        <w:instrText xml:space="preserve"> PAGEREF _Toc478125390 \h </w:instrText>
      </w:r>
      <w:r>
        <w:rPr>
          <w:noProof/>
        </w:rPr>
      </w:r>
      <w:r>
        <w:rPr>
          <w:noProof/>
        </w:rPr>
        <w:fldChar w:fldCharType="separate"/>
      </w:r>
      <w:r>
        <w:rPr>
          <w:noProof/>
        </w:rPr>
        <w:t>35</w:t>
      </w:r>
      <w:r>
        <w:rPr>
          <w:noProof/>
        </w:rPr>
        <w:fldChar w:fldCharType="end"/>
      </w:r>
    </w:p>
    <w:p w:rsidR="00254F57" w:rsidRDefault="00254F57">
      <w:pPr>
        <w:pStyle w:val="TOC3"/>
        <w:tabs>
          <w:tab w:val="right" w:leader="dot" w:pos="8990"/>
        </w:tabs>
        <w:rPr>
          <w:rFonts w:asciiTheme="minorHAnsi" w:eastAsiaTheme="minorEastAsia" w:hAnsiTheme="minorHAnsi" w:cstheme="minorBidi"/>
          <w:noProof/>
          <w:szCs w:val="22"/>
          <w:lang w:val="en-CA" w:eastAsia="en-CA"/>
        </w:rPr>
      </w:pPr>
      <w:r>
        <w:rPr>
          <w:noProof/>
        </w:rPr>
        <w:t>4.5.4 Combined Activity Model for the system</w:t>
      </w:r>
      <w:r>
        <w:rPr>
          <w:noProof/>
        </w:rPr>
        <w:tab/>
      </w:r>
      <w:r>
        <w:rPr>
          <w:noProof/>
        </w:rPr>
        <w:fldChar w:fldCharType="begin"/>
      </w:r>
      <w:r>
        <w:rPr>
          <w:noProof/>
        </w:rPr>
        <w:instrText xml:space="preserve"> PAGEREF _Toc478125391 \h </w:instrText>
      </w:r>
      <w:r>
        <w:rPr>
          <w:noProof/>
        </w:rPr>
      </w:r>
      <w:r>
        <w:rPr>
          <w:noProof/>
        </w:rPr>
        <w:fldChar w:fldCharType="separate"/>
      </w:r>
      <w:r>
        <w:rPr>
          <w:noProof/>
        </w:rPr>
        <w:t>36</w:t>
      </w:r>
      <w:r>
        <w:rPr>
          <w:noProof/>
        </w:rPr>
        <w:fldChar w:fldCharType="end"/>
      </w:r>
    </w:p>
    <w:p w:rsidR="00254F57" w:rsidRDefault="00254F57">
      <w:pPr>
        <w:pStyle w:val="TOC2"/>
        <w:tabs>
          <w:tab w:val="right" w:leader="dot" w:pos="8990"/>
        </w:tabs>
        <w:rPr>
          <w:rFonts w:asciiTheme="minorHAnsi" w:eastAsiaTheme="minorEastAsia" w:hAnsiTheme="minorHAnsi" w:cstheme="minorBidi"/>
          <w:noProof/>
          <w:szCs w:val="22"/>
          <w:lang w:val="en-CA" w:eastAsia="en-CA"/>
        </w:rPr>
      </w:pPr>
      <w:r>
        <w:rPr>
          <w:noProof/>
        </w:rPr>
        <w:t>4.6 Sequence Diagrams for the Subsystems</w:t>
      </w:r>
      <w:r>
        <w:rPr>
          <w:noProof/>
        </w:rPr>
        <w:tab/>
      </w:r>
      <w:r>
        <w:rPr>
          <w:noProof/>
        </w:rPr>
        <w:fldChar w:fldCharType="begin"/>
      </w:r>
      <w:r>
        <w:rPr>
          <w:noProof/>
        </w:rPr>
        <w:instrText xml:space="preserve"> PAGEREF _Toc478125392 \h </w:instrText>
      </w:r>
      <w:r>
        <w:rPr>
          <w:noProof/>
        </w:rPr>
      </w:r>
      <w:r>
        <w:rPr>
          <w:noProof/>
        </w:rPr>
        <w:fldChar w:fldCharType="separate"/>
      </w:r>
      <w:r>
        <w:rPr>
          <w:noProof/>
        </w:rPr>
        <w:t>38</w:t>
      </w:r>
      <w:r>
        <w:rPr>
          <w:noProof/>
        </w:rPr>
        <w:fldChar w:fldCharType="end"/>
      </w:r>
    </w:p>
    <w:p w:rsidR="00254F57" w:rsidRDefault="00254F57">
      <w:pPr>
        <w:pStyle w:val="TOC3"/>
        <w:tabs>
          <w:tab w:val="right" w:leader="dot" w:pos="8990"/>
        </w:tabs>
        <w:rPr>
          <w:rFonts w:asciiTheme="minorHAnsi" w:eastAsiaTheme="minorEastAsia" w:hAnsiTheme="minorHAnsi" w:cstheme="minorBidi"/>
          <w:noProof/>
          <w:szCs w:val="22"/>
          <w:lang w:val="en-CA" w:eastAsia="en-CA"/>
        </w:rPr>
      </w:pPr>
      <w:r>
        <w:rPr>
          <w:noProof/>
        </w:rPr>
        <w:t>4.6.1 Sequence Diagrams: Data Subsystem</w:t>
      </w:r>
      <w:r>
        <w:rPr>
          <w:noProof/>
        </w:rPr>
        <w:tab/>
      </w:r>
      <w:r>
        <w:rPr>
          <w:noProof/>
        </w:rPr>
        <w:fldChar w:fldCharType="begin"/>
      </w:r>
      <w:r>
        <w:rPr>
          <w:noProof/>
        </w:rPr>
        <w:instrText xml:space="preserve"> PAGEREF _Toc478125393 \h </w:instrText>
      </w:r>
      <w:r>
        <w:rPr>
          <w:noProof/>
        </w:rPr>
      </w:r>
      <w:r>
        <w:rPr>
          <w:noProof/>
        </w:rPr>
        <w:fldChar w:fldCharType="separate"/>
      </w:r>
      <w:r>
        <w:rPr>
          <w:noProof/>
        </w:rPr>
        <w:t>38</w:t>
      </w:r>
      <w:r>
        <w:rPr>
          <w:noProof/>
        </w:rPr>
        <w:fldChar w:fldCharType="end"/>
      </w:r>
    </w:p>
    <w:p w:rsidR="00254F57" w:rsidRDefault="00254F57">
      <w:pPr>
        <w:pStyle w:val="TOC3"/>
        <w:tabs>
          <w:tab w:val="right" w:leader="dot" w:pos="8990"/>
        </w:tabs>
        <w:rPr>
          <w:rFonts w:asciiTheme="minorHAnsi" w:eastAsiaTheme="minorEastAsia" w:hAnsiTheme="minorHAnsi" w:cstheme="minorBidi"/>
          <w:noProof/>
          <w:szCs w:val="22"/>
          <w:lang w:val="en-CA" w:eastAsia="en-CA"/>
        </w:rPr>
      </w:pPr>
      <w:r>
        <w:rPr>
          <w:noProof/>
        </w:rPr>
        <w:t>4.6.2 Sequence Diagram: Privacy Subsystem</w:t>
      </w:r>
      <w:r>
        <w:rPr>
          <w:noProof/>
        </w:rPr>
        <w:tab/>
      </w:r>
      <w:r>
        <w:rPr>
          <w:noProof/>
        </w:rPr>
        <w:fldChar w:fldCharType="begin"/>
      </w:r>
      <w:r>
        <w:rPr>
          <w:noProof/>
        </w:rPr>
        <w:instrText xml:space="preserve"> PAGEREF _Toc478125394 \h </w:instrText>
      </w:r>
      <w:r>
        <w:rPr>
          <w:noProof/>
        </w:rPr>
      </w:r>
      <w:r>
        <w:rPr>
          <w:noProof/>
        </w:rPr>
        <w:fldChar w:fldCharType="separate"/>
      </w:r>
      <w:r>
        <w:rPr>
          <w:noProof/>
        </w:rPr>
        <w:t>39</w:t>
      </w:r>
      <w:r>
        <w:rPr>
          <w:noProof/>
        </w:rPr>
        <w:fldChar w:fldCharType="end"/>
      </w:r>
    </w:p>
    <w:p w:rsidR="00254F57" w:rsidRDefault="00254F57">
      <w:pPr>
        <w:pStyle w:val="TOC3"/>
        <w:tabs>
          <w:tab w:val="right" w:leader="dot" w:pos="8990"/>
        </w:tabs>
        <w:rPr>
          <w:rFonts w:asciiTheme="minorHAnsi" w:eastAsiaTheme="minorEastAsia" w:hAnsiTheme="minorHAnsi" w:cstheme="minorBidi"/>
          <w:noProof/>
          <w:szCs w:val="22"/>
          <w:lang w:val="en-CA" w:eastAsia="en-CA"/>
        </w:rPr>
      </w:pPr>
      <w:r>
        <w:rPr>
          <w:noProof/>
        </w:rPr>
        <w:t>4.6.3 Sequence Diagram: Risk Subsystem</w:t>
      </w:r>
      <w:r>
        <w:rPr>
          <w:noProof/>
        </w:rPr>
        <w:tab/>
      </w:r>
      <w:r>
        <w:rPr>
          <w:noProof/>
        </w:rPr>
        <w:fldChar w:fldCharType="begin"/>
      </w:r>
      <w:r>
        <w:rPr>
          <w:noProof/>
        </w:rPr>
        <w:instrText xml:space="preserve"> PAGEREF _Toc478125395 \h </w:instrText>
      </w:r>
      <w:r>
        <w:rPr>
          <w:noProof/>
        </w:rPr>
      </w:r>
      <w:r>
        <w:rPr>
          <w:noProof/>
        </w:rPr>
        <w:fldChar w:fldCharType="separate"/>
      </w:r>
      <w:r>
        <w:rPr>
          <w:noProof/>
        </w:rPr>
        <w:t>41</w:t>
      </w:r>
      <w:r>
        <w:rPr>
          <w:noProof/>
        </w:rPr>
        <w:fldChar w:fldCharType="end"/>
      </w:r>
    </w:p>
    <w:p w:rsidR="00254F57" w:rsidRDefault="00254F57">
      <w:pPr>
        <w:pStyle w:val="TOC3"/>
        <w:tabs>
          <w:tab w:val="right" w:leader="dot" w:pos="8990"/>
        </w:tabs>
        <w:rPr>
          <w:rFonts w:asciiTheme="minorHAnsi" w:eastAsiaTheme="minorEastAsia" w:hAnsiTheme="minorHAnsi" w:cstheme="minorBidi"/>
          <w:noProof/>
          <w:szCs w:val="22"/>
          <w:lang w:val="en-CA" w:eastAsia="en-CA"/>
        </w:rPr>
      </w:pPr>
      <w:r>
        <w:rPr>
          <w:noProof/>
        </w:rPr>
        <w:t>4.6.4 Combined Sequence Diagram</w:t>
      </w:r>
      <w:r>
        <w:rPr>
          <w:noProof/>
        </w:rPr>
        <w:tab/>
      </w:r>
      <w:r>
        <w:rPr>
          <w:noProof/>
        </w:rPr>
        <w:fldChar w:fldCharType="begin"/>
      </w:r>
      <w:r>
        <w:rPr>
          <w:noProof/>
        </w:rPr>
        <w:instrText xml:space="preserve"> PAGEREF _Toc478125396 \h </w:instrText>
      </w:r>
      <w:r>
        <w:rPr>
          <w:noProof/>
        </w:rPr>
      </w:r>
      <w:r>
        <w:rPr>
          <w:noProof/>
        </w:rPr>
        <w:fldChar w:fldCharType="separate"/>
      </w:r>
      <w:r>
        <w:rPr>
          <w:noProof/>
        </w:rPr>
        <w:t>41</w:t>
      </w:r>
      <w:r>
        <w:rPr>
          <w:noProof/>
        </w:rPr>
        <w:fldChar w:fldCharType="end"/>
      </w:r>
    </w:p>
    <w:p w:rsidR="00254F57" w:rsidRDefault="00254F57">
      <w:pPr>
        <w:pStyle w:val="TOC1"/>
        <w:tabs>
          <w:tab w:val="right" w:leader="dot" w:pos="8990"/>
        </w:tabs>
        <w:rPr>
          <w:rFonts w:asciiTheme="minorHAnsi" w:eastAsiaTheme="minorEastAsia" w:hAnsiTheme="minorHAnsi" w:cstheme="minorBidi"/>
          <w:noProof/>
          <w:szCs w:val="22"/>
          <w:lang w:val="en-CA" w:eastAsia="en-CA"/>
        </w:rPr>
      </w:pPr>
      <w:r>
        <w:rPr>
          <w:noProof/>
        </w:rPr>
        <w:t>Chapter 5 Case Study: Job Recommender System</w:t>
      </w:r>
      <w:r>
        <w:rPr>
          <w:noProof/>
        </w:rPr>
        <w:tab/>
      </w:r>
      <w:r>
        <w:rPr>
          <w:noProof/>
        </w:rPr>
        <w:fldChar w:fldCharType="begin"/>
      </w:r>
      <w:r>
        <w:rPr>
          <w:noProof/>
        </w:rPr>
        <w:instrText xml:space="preserve"> PAGEREF _Toc478125397 \h </w:instrText>
      </w:r>
      <w:r>
        <w:rPr>
          <w:noProof/>
        </w:rPr>
      </w:r>
      <w:r>
        <w:rPr>
          <w:noProof/>
        </w:rPr>
        <w:fldChar w:fldCharType="separate"/>
      </w:r>
      <w:r>
        <w:rPr>
          <w:noProof/>
        </w:rPr>
        <w:t>43</w:t>
      </w:r>
      <w:r>
        <w:rPr>
          <w:noProof/>
        </w:rPr>
        <w:fldChar w:fldCharType="end"/>
      </w:r>
    </w:p>
    <w:p w:rsidR="00254F57" w:rsidRDefault="00254F57">
      <w:pPr>
        <w:pStyle w:val="TOC2"/>
        <w:tabs>
          <w:tab w:val="right" w:leader="dot" w:pos="8990"/>
        </w:tabs>
        <w:rPr>
          <w:rFonts w:asciiTheme="minorHAnsi" w:eastAsiaTheme="minorEastAsia" w:hAnsiTheme="minorHAnsi" w:cstheme="minorBidi"/>
          <w:noProof/>
          <w:szCs w:val="22"/>
          <w:lang w:val="en-CA" w:eastAsia="en-CA"/>
        </w:rPr>
      </w:pPr>
      <w:r>
        <w:rPr>
          <w:noProof/>
        </w:rPr>
        <w:t>5.1 Problem Description</w:t>
      </w:r>
      <w:r>
        <w:rPr>
          <w:noProof/>
        </w:rPr>
        <w:tab/>
      </w:r>
      <w:r>
        <w:rPr>
          <w:noProof/>
        </w:rPr>
        <w:fldChar w:fldCharType="begin"/>
      </w:r>
      <w:r>
        <w:rPr>
          <w:noProof/>
        </w:rPr>
        <w:instrText xml:space="preserve"> PAGEREF _Toc478125398 \h </w:instrText>
      </w:r>
      <w:r>
        <w:rPr>
          <w:noProof/>
        </w:rPr>
      </w:r>
      <w:r>
        <w:rPr>
          <w:noProof/>
        </w:rPr>
        <w:fldChar w:fldCharType="separate"/>
      </w:r>
      <w:r>
        <w:rPr>
          <w:noProof/>
        </w:rPr>
        <w:t>43</w:t>
      </w:r>
      <w:r>
        <w:rPr>
          <w:noProof/>
        </w:rPr>
        <w:fldChar w:fldCharType="end"/>
      </w:r>
    </w:p>
    <w:p w:rsidR="00254F57" w:rsidRDefault="00254F57">
      <w:pPr>
        <w:pStyle w:val="TOC2"/>
        <w:tabs>
          <w:tab w:val="right" w:leader="dot" w:pos="8990"/>
        </w:tabs>
        <w:rPr>
          <w:rFonts w:asciiTheme="minorHAnsi" w:eastAsiaTheme="minorEastAsia" w:hAnsiTheme="minorHAnsi" w:cstheme="minorBidi"/>
          <w:noProof/>
          <w:szCs w:val="22"/>
          <w:lang w:val="en-CA" w:eastAsia="en-CA"/>
        </w:rPr>
      </w:pPr>
      <w:r>
        <w:rPr>
          <w:noProof/>
        </w:rPr>
        <w:t>5.2 Approach</w:t>
      </w:r>
      <w:r>
        <w:rPr>
          <w:noProof/>
        </w:rPr>
        <w:tab/>
      </w:r>
      <w:r>
        <w:rPr>
          <w:noProof/>
        </w:rPr>
        <w:fldChar w:fldCharType="begin"/>
      </w:r>
      <w:r>
        <w:rPr>
          <w:noProof/>
        </w:rPr>
        <w:instrText xml:space="preserve"> PAGEREF _Toc478125399 \h </w:instrText>
      </w:r>
      <w:r>
        <w:rPr>
          <w:noProof/>
        </w:rPr>
      </w:r>
      <w:r>
        <w:rPr>
          <w:noProof/>
        </w:rPr>
        <w:fldChar w:fldCharType="separate"/>
      </w:r>
      <w:r>
        <w:rPr>
          <w:noProof/>
        </w:rPr>
        <w:t>47</w:t>
      </w:r>
      <w:r>
        <w:rPr>
          <w:noProof/>
        </w:rPr>
        <w:fldChar w:fldCharType="end"/>
      </w:r>
    </w:p>
    <w:p w:rsidR="00254F57" w:rsidRDefault="00254F57">
      <w:pPr>
        <w:pStyle w:val="TOC2"/>
        <w:tabs>
          <w:tab w:val="right" w:leader="dot" w:pos="8990"/>
        </w:tabs>
        <w:rPr>
          <w:rFonts w:asciiTheme="minorHAnsi" w:eastAsiaTheme="minorEastAsia" w:hAnsiTheme="minorHAnsi" w:cstheme="minorBidi"/>
          <w:noProof/>
          <w:szCs w:val="22"/>
          <w:lang w:val="en-CA" w:eastAsia="en-CA"/>
        </w:rPr>
      </w:pPr>
      <w:r>
        <w:rPr>
          <w:noProof/>
        </w:rPr>
        <w:t>5.3 Goal Models of the subsystems</w:t>
      </w:r>
      <w:r>
        <w:rPr>
          <w:noProof/>
        </w:rPr>
        <w:tab/>
      </w:r>
      <w:r>
        <w:rPr>
          <w:noProof/>
        </w:rPr>
        <w:fldChar w:fldCharType="begin"/>
      </w:r>
      <w:r>
        <w:rPr>
          <w:noProof/>
        </w:rPr>
        <w:instrText xml:space="preserve"> PAGEREF _Toc478125400 \h </w:instrText>
      </w:r>
      <w:r>
        <w:rPr>
          <w:noProof/>
        </w:rPr>
      </w:r>
      <w:r>
        <w:rPr>
          <w:noProof/>
        </w:rPr>
        <w:fldChar w:fldCharType="separate"/>
      </w:r>
      <w:r>
        <w:rPr>
          <w:noProof/>
        </w:rPr>
        <w:t>47</w:t>
      </w:r>
      <w:r>
        <w:rPr>
          <w:noProof/>
        </w:rPr>
        <w:fldChar w:fldCharType="end"/>
      </w:r>
    </w:p>
    <w:p w:rsidR="00254F57" w:rsidRDefault="00254F57">
      <w:pPr>
        <w:pStyle w:val="TOC3"/>
        <w:tabs>
          <w:tab w:val="right" w:leader="dot" w:pos="8990"/>
        </w:tabs>
        <w:rPr>
          <w:rFonts w:asciiTheme="minorHAnsi" w:eastAsiaTheme="minorEastAsia" w:hAnsiTheme="minorHAnsi" w:cstheme="minorBidi"/>
          <w:noProof/>
          <w:szCs w:val="22"/>
          <w:lang w:val="en-CA" w:eastAsia="en-CA"/>
        </w:rPr>
      </w:pPr>
      <w:r>
        <w:rPr>
          <w:noProof/>
        </w:rPr>
        <w:t>5.3.1 Goal Model: Data Subsystem</w:t>
      </w:r>
      <w:r>
        <w:rPr>
          <w:noProof/>
        </w:rPr>
        <w:tab/>
      </w:r>
      <w:r>
        <w:rPr>
          <w:noProof/>
        </w:rPr>
        <w:fldChar w:fldCharType="begin"/>
      </w:r>
      <w:r>
        <w:rPr>
          <w:noProof/>
        </w:rPr>
        <w:instrText xml:space="preserve"> PAGEREF _Toc478125401 \h </w:instrText>
      </w:r>
      <w:r>
        <w:rPr>
          <w:noProof/>
        </w:rPr>
      </w:r>
      <w:r>
        <w:rPr>
          <w:noProof/>
        </w:rPr>
        <w:fldChar w:fldCharType="separate"/>
      </w:r>
      <w:r>
        <w:rPr>
          <w:noProof/>
        </w:rPr>
        <w:t>48</w:t>
      </w:r>
      <w:r>
        <w:rPr>
          <w:noProof/>
        </w:rPr>
        <w:fldChar w:fldCharType="end"/>
      </w:r>
    </w:p>
    <w:p w:rsidR="00254F57" w:rsidRDefault="00254F57">
      <w:pPr>
        <w:pStyle w:val="TOC3"/>
        <w:tabs>
          <w:tab w:val="right" w:leader="dot" w:pos="8990"/>
        </w:tabs>
        <w:rPr>
          <w:rFonts w:asciiTheme="minorHAnsi" w:eastAsiaTheme="minorEastAsia" w:hAnsiTheme="minorHAnsi" w:cstheme="minorBidi"/>
          <w:noProof/>
          <w:szCs w:val="22"/>
          <w:lang w:val="en-CA" w:eastAsia="en-CA"/>
        </w:rPr>
      </w:pPr>
      <w:r>
        <w:rPr>
          <w:noProof/>
        </w:rPr>
        <w:t>5.3.2 Goal Model: Privacy Subsystem</w:t>
      </w:r>
      <w:r>
        <w:rPr>
          <w:noProof/>
        </w:rPr>
        <w:tab/>
      </w:r>
      <w:r>
        <w:rPr>
          <w:noProof/>
        </w:rPr>
        <w:fldChar w:fldCharType="begin"/>
      </w:r>
      <w:r>
        <w:rPr>
          <w:noProof/>
        </w:rPr>
        <w:instrText xml:space="preserve"> PAGEREF _Toc478125402 \h </w:instrText>
      </w:r>
      <w:r>
        <w:rPr>
          <w:noProof/>
        </w:rPr>
      </w:r>
      <w:r>
        <w:rPr>
          <w:noProof/>
        </w:rPr>
        <w:fldChar w:fldCharType="separate"/>
      </w:r>
      <w:r>
        <w:rPr>
          <w:noProof/>
        </w:rPr>
        <w:t>48</w:t>
      </w:r>
      <w:r>
        <w:rPr>
          <w:noProof/>
        </w:rPr>
        <w:fldChar w:fldCharType="end"/>
      </w:r>
    </w:p>
    <w:p w:rsidR="00254F57" w:rsidRDefault="00254F57">
      <w:pPr>
        <w:pStyle w:val="TOC3"/>
        <w:tabs>
          <w:tab w:val="right" w:leader="dot" w:pos="8990"/>
        </w:tabs>
        <w:rPr>
          <w:rFonts w:asciiTheme="minorHAnsi" w:eastAsiaTheme="minorEastAsia" w:hAnsiTheme="minorHAnsi" w:cstheme="minorBidi"/>
          <w:noProof/>
          <w:szCs w:val="22"/>
          <w:lang w:val="en-CA" w:eastAsia="en-CA"/>
        </w:rPr>
      </w:pPr>
      <w:r>
        <w:rPr>
          <w:noProof/>
        </w:rPr>
        <w:t>5.3.3 Goal Model: Risk Subsystem</w:t>
      </w:r>
      <w:r>
        <w:rPr>
          <w:noProof/>
        </w:rPr>
        <w:tab/>
      </w:r>
      <w:r>
        <w:rPr>
          <w:noProof/>
        </w:rPr>
        <w:fldChar w:fldCharType="begin"/>
      </w:r>
      <w:r>
        <w:rPr>
          <w:noProof/>
        </w:rPr>
        <w:instrText xml:space="preserve"> PAGEREF _Toc478125403 \h </w:instrText>
      </w:r>
      <w:r>
        <w:rPr>
          <w:noProof/>
        </w:rPr>
      </w:r>
      <w:r>
        <w:rPr>
          <w:noProof/>
        </w:rPr>
        <w:fldChar w:fldCharType="separate"/>
      </w:r>
      <w:r>
        <w:rPr>
          <w:noProof/>
        </w:rPr>
        <w:t>49</w:t>
      </w:r>
      <w:r>
        <w:rPr>
          <w:noProof/>
        </w:rPr>
        <w:fldChar w:fldCharType="end"/>
      </w:r>
    </w:p>
    <w:p w:rsidR="00254F57" w:rsidRDefault="00254F57">
      <w:pPr>
        <w:pStyle w:val="TOC3"/>
        <w:tabs>
          <w:tab w:val="right" w:leader="dot" w:pos="8990"/>
        </w:tabs>
        <w:rPr>
          <w:rFonts w:asciiTheme="minorHAnsi" w:eastAsiaTheme="minorEastAsia" w:hAnsiTheme="minorHAnsi" w:cstheme="minorBidi"/>
          <w:noProof/>
          <w:szCs w:val="22"/>
          <w:lang w:val="en-CA" w:eastAsia="en-CA"/>
        </w:rPr>
      </w:pPr>
      <w:r>
        <w:rPr>
          <w:noProof/>
        </w:rPr>
        <w:t>5.3.4 Combined Goal Model of the System</w:t>
      </w:r>
      <w:r>
        <w:rPr>
          <w:noProof/>
        </w:rPr>
        <w:tab/>
      </w:r>
      <w:r>
        <w:rPr>
          <w:noProof/>
        </w:rPr>
        <w:fldChar w:fldCharType="begin"/>
      </w:r>
      <w:r>
        <w:rPr>
          <w:noProof/>
        </w:rPr>
        <w:instrText xml:space="preserve"> PAGEREF _Toc478125404 \h </w:instrText>
      </w:r>
      <w:r>
        <w:rPr>
          <w:noProof/>
        </w:rPr>
      </w:r>
      <w:r>
        <w:rPr>
          <w:noProof/>
        </w:rPr>
        <w:fldChar w:fldCharType="separate"/>
      </w:r>
      <w:r>
        <w:rPr>
          <w:noProof/>
        </w:rPr>
        <w:t>50</w:t>
      </w:r>
      <w:r>
        <w:rPr>
          <w:noProof/>
        </w:rPr>
        <w:fldChar w:fldCharType="end"/>
      </w:r>
    </w:p>
    <w:p w:rsidR="00254F57" w:rsidRDefault="00254F57">
      <w:pPr>
        <w:pStyle w:val="TOC2"/>
        <w:tabs>
          <w:tab w:val="right" w:leader="dot" w:pos="8990"/>
        </w:tabs>
        <w:rPr>
          <w:rFonts w:asciiTheme="minorHAnsi" w:eastAsiaTheme="minorEastAsia" w:hAnsiTheme="minorHAnsi" w:cstheme="minorBidi"/>
          <w:noProof/>
          <w:szCs w:val="22"/>
          <w:lang w:val="en-CA" w:eastAsia="en-CA"/>
        </w:rPr>
      </w:pPr>
      <w:r>
        <w:rPr>
          <w:noProof/>
        </w:rPr>
        <w:t>5.4 Activity Models of the subsystems</w:t>
      </w:r>
      <w:r>
        <w:rPr>
          <w:noProof/>
        </w:rPr>
        <w:tab/>
      </w:r>
      <w:r>
        <w:rPr>
          <w:noProof/>
        </w:rPr>
        <w:fldChar w:fldCharType="begin"/>
      </w:r>
      <w:r>
        <w:rPr>
          <w:noProof/>
        </w:rPr>
        <w:instrText xml:space="preserve"> PAGEREF _Toc478125405 \h </w:instrText>
      </w:r>
      <w:r>
        <w:rPr>
          <w:noProof/>
        </w:rPr>
      </w:r>
      <w:r>
        <w:rPr>
          <w:noProof/>
        </w:rPr>
        <w:fldChar w:fldCharType="separate"/>
      </w:r>
      <w:r>
        <w:rPr>
          <w:noProof/>
        </w:rPr>
        <w:t>52</w:t>
      </w:r>
      <w:r>
        <w:rPr>
          <w:noProof/>
        </w:rPr>
        <w:fldChar w:fldCharType="end"/>
      </w:r>
    </w:p>
    <w:p w:rsidR="00254F57" w:rsidRDefault="00254F57">
      <w:pPr>
        <w:pStyle w:val="TOC3"/>
        <w:tabs>
          <w:tab w:val="right" w:leader="dot" w:pos="8990"/>
        </w:tabs>
        <w:rPr>
          <w:rFonts w:asciiTheme="minorHAnsi" w:eastAsiaTheme="minorEastAsia" w:hAnsiTheme="minorHAnsi" w:cstheme="minorBidi"/>
          <w:noProof/>
          <w:szCs w:val="22"/>
          <w:lang w:val="en-CA" w:eastAsia="en-CA"/>
        </w:rPr>
      </w:pPr>
      <w:r w:rsidRPr="002C63B5">
        <w:rPr>
          <w:noProof/>
          <w:lang w:val="en-CA"/>
        </w:rPr>
        <w:t>5.4.1 Activity Model: Data Subsystem</w:t>
      </w:r>
      <w:r>
        <w:rPr>
          <w:noProof/>
        </w:rPr>
        <w:tab/>
      </w:r>
      <w:r>
        <w:rPr>
          <w:noProof/>
        </w:rPr>
        <w:fldChar w:fldCharType="begin"/>
      </w:r>
      <w:r>
        <w:rPr>
          <w:noProof/>
        </w:rPr>
        <w:instrText xml:space="preserve"> PAGEREF _Toc478125406 \h </w:instrText>
      </w:r>
      <w:r>
        <w:rPr>
          <w:noProof/>
        </w:rPr>
      </w:r>
      <w:r>
        <w:rPr>
          <w:noProof/>
        </w:rPr>
        <w:fldChar w:fldCharType="separate"/>
      </w:r>
      <w:r>
        <w:rPr>
          <w:noProof/>
        </w:rPr>
        <w:t>52</w:t>
      </w:r>
      <w:r>
        <w:rPr>
          <w:noProof/>
        </w:rPr>
        <w:fldChar w:fldCharType="end"/>
      </w:r>
    </w:p>
    <w:p w:rsidR="00254F57" w:rsidRDefault="00254F57">
      <w:pPr>
        <w:pStyle w:val="TOC3"/>
        <w:tabs>
          <w:tab w:val="right" w:leader="dot" w:pos="8990"/>
        </w:tabs>
        <w:rPr>
          <w:rFonts w:asciiTheme="minorHAnsi" w:eastAsiaTheme="minorEastAsia" w:hAnsiTheme="minorHAnsi" w:cstheme="minorBidi"/>
          <w:noProof/>
          <w:szCs w:val="22"/>
          <w:lang w:val="en-CA" w:eastAsia="en-CA"/>
        </w:rPr>
      </w:pPr>
      <w:r w:rsidRPr="002C63B5">
        <w:rPr>
          <w:noProof/>
          <w:lang w:val="en-CA"/>
        </w:rPr>
        <w:t>5.4.2 Activity Model: Risk Subsystem</w:t>
      </w:r>
      <w:r>
        <w:rPr>
          <w:noProof/>
        </w:rPr>
        <w:tab/>
      </w:r>
      <w:r>
        <w:rPr>
          <w:noProof/>
        </w:rPr>
        <w:fldChar w:fldCharType="begin"/>
      </w:r>
      <w:r>
        <w:rPr>
          <w:noProof/>
        </w:rPr>
        <w:instrText xml:space="preserve"> PAGEREF _Toc478125407 \h </w:instrText>
      </w:r>
      <w:r>
        <w:rPr>
          <w:noProof/>
        </w:rPr>
      </w:r>
      <w:r>
        <w:rPr>
          <w:noProof/>
        </w:rPr>
        <w:fldChar w:fldCharType="separate"/>
      </w:r>
      <w:r>
        <w:rPr>
          <w:noProof/>
        </w:rPr>
        <w:t>53</w:t>
      </w:r>
      <w:r>
        <w:rPr>
          <w:noProof/>
        </w:rPr>
        <w:fldChar w:fldCharType="end"/>
      </w:r>
    </w:p>
    <w:p w:rsidR="00254F57" w:rsidRDefault="00254F57">
      <w:pPr>
        <w:pStyle w:val="TOC3"/>
        <w:tabs>
          <w:tab w:val="right" w:leader="dot" w:pos="8990"/>
        </w:tabs>
        <w:rPr>
          <w:rFonts w:asciiTheme="minorHAnsi" w:eastAsiaTheme="minorEastAsia" w:hAnsiTheme="minorHAnsi" w:cstheme="minorBidi"/>
          <w:noProof/>
          <w:szCs w:val="22"/>
          <w:lang w:val="en-CA" w:eastAsia="en-CA"/>
        </w:rPr>
      </w:pPr>
      <w:r w:rsidRPr="002C63B5">
        <w:rPr>
          <w:noProof/>
          <w:lang w:val="en-CA"/>
        </w:rPr>
        <w:t>5.4.3 Activity Model: Privacy Subsystem</w:t>
      </w:r>
      <w:r>
        <w:rPr>
          <w:noProof/>
        </w:rPr>
        <w:tab/>
      </w:r>
      <w:r>
        <w:rPr>
          <w:noProof/>
        </w:rPr>
        <w:fldChar w:fldCharType="begin"/>
      </w:r>
      <w:r>
        <w:rPr>
          <w:noProof/>
        </w:rPr>
        <w:instrText xml:space="preserve"> PAGEREF _Toc478125408 \h </w:instrText>
      </w:r>
      <w:r>
        <w:rPr>
          <w:noProof/>
        </w:rPr>
      </w:r>
      <w:r>
        <w:rPr>
          <w:noProof/>
        </w:rPr>
        <w:fldChar w:fldCharType="separate"/>
      </w:r>
      <w:r>
        <w:rPr>
          <w:noProof/>
        </w:rPr>
        <w:t>54</w:t>
      </w:r>
      <w:r>
        <w:rPr>
          <w:noProof/>
        </w:rPr>
        <w:fldChar w:fldCharType="end"/>
      </w:r>
    </w:p>
    <w:p w:rsidR="00254F57" w:rsidRDefault="00254F57">
      <w:pPr>
        <w:pStyle w:val="TOC3"/>
        <w:tabs>
          <w:tab w:val="right" w:leader="dot" w:pos="8990"/>
        </w:tabs>
        <w:rPr>
          <w:rFonts w:asciiTheme="minorHAnsi" w:eastAsiaTheme="minorEastAsia" w:hAnsiTheme="minorHAnsi" w:cstheme="minorBidi"/>
          <w:noProof/>
          <w:szCs w:val="22"/>
          <w:lang w:val="en-CA" w:eastAsia="en-CA"/>
        </w:rPr>
      </w:pPr>
      <w:r w:rsidRPr="002C63B5">
        <w:rPr>
          <w:noProof/>
          <w:lang w:val="en-CA"/>
        </w:rPr>
        <w:t>5.4.4 Combined Activity Model of the system</w:t>
      </w:r>
      <w:r>
        <w:rPr>
          <w:noProof/>
        </w:rPr>
        <w:tab/>
      </w:r>
      <w:r>
        <w:rPr>
          <w:noProof/>
        </w:rPr>
        <w:fldChar w:fldCharType="begin"/>
      </w:r>
      <w:r>
        <w:rPr>
          <w:noProof/>
        </w:rPr>
        <w:instrText xml:space="preserve"> PAGEREF _Toc478125409 \h </w:instrText>
      </w:r>
      <w:r>
        <w:rPr>
          <w:noProof/>
        </w:rPr>
      </w:r>
      <w:r>
        <w:rPr>
          <w:noProof/>
        </w:rPr>
        <w:fldChar w:fldCharType="separate"/>
      </w:r>
      <w:r>
        <w:rPr>
          <w:noProof/>
        </w:rPr>
        <w:t>55</w:t>
      </w:r>
      <w:r>
        <w:rPr>
          <w:noProof/>
        </w:rPr>
        <w:fldChar w:fldCharType="end"/>
      </w:r>
    </w:p>
    <w:p w:rsidR="00254F57" w:rsidRDefault="00254F57">
      <w:pPr>
        <w:pStyle w:val="TOC2"/>
        <w:tabs>
          <w:tab w:val="right" w:leader="dot" w:pos="8990"/>
        </w:tabs>
        <w:rPr>
          <w:rFonts w:asciiTheme="minorHAnsi" w:eastAsiaTheme="minorEastAsia" w:hAnsiTheme="minorHAnsi" w:cstheme="minorBidi"/>
          <w:noProof/>
          <w:szCs w:val="22"/>
          <w:lang w:val="en-CA" w:eastAsia="en-CA"/>
        </w:rPr>
      </w:pPr>
      <w:r w:rsidRPr="002C63B5">
        <w:rPr>
          <w:noProof/>
          <w:lang w:val="en-CA"/>
        </w:rPr>
        <w:t>5.5 Sequence Diagram for the Subsystems</w:t>
      </w:r>
      <w:r>
        <w:rPr>
          <w:noProof/>
        </w:rPr>
        <w:tab/>
      </w:r>
      <w:r>
        <w:rPr>
          <w:noProof/>
        </w:rPr>
        <w:fldChar w:fldCharType="begin"/>
      </w:r>
      <w:r>
        <w:rPr>
          <w:noProof/>
        </w:rPr>
        <w:instrText xml:space="preserve"> PAGEREF _Toc478125410 \h </w:instrText>
      </w:r>
      <w:r>
        <w:rPr>
          <w:noProof/>
        </w:rPr>
      </w:r>
      <w:r>
        <w:rPr>
          <w:noProof/>
        </w:rPr>
        <w:fldChar w:fldCharType="separate"/>
      </w:r>
      <w:r>
        <w:rPr>
          <w:noProof/>
        </w:rPr>
        <w:t>57</w:t>
      </w:r>
      <w:r>
        <w:rPr>
          <w:noProof/>
        </w:rPr>
        <w:fldChar w:fldCharType="end"/>
      </w:r>
    </w:p>
    <w:p w:rsidR="00254F57" w:rsidRDefault="00254F57">
      <w:pPr>
        <w:pStyle w:val="TOC3"/>
        <w:tabs>
          <w:tab w:val="right" w:leader="dot" w:pos="8990"/>
        </w:tabs>
        <w:rPr>
          <w:rFonts w:asciiTheme="minorHAnsi" w:eastAsiaTheme="minorEastAsia" w:hAnsiTheme="minorHAnsi" w:cstheme="minorBidi"/>
          <w:noProof/>
          <w:szCs w:val="22"/>
          <w:lang w:val="en-CA" w:eastAsia="en-CA"/>
        </w:rPr>
      </w:pPr>
      <w:r w:rsidRPr="002C63B5">
        <w:rPr>
          <w:noProof/>
          <w:lang w:val="en-CA"/>
        </w:rPr>
        <w:t>5.5.1 Sequence Diagram: Data Subsystem</w:t>
      </w:r>
      <w:r>
        <w:rPr>
          <w:noProof/>
        </w:rPr>
        <w:tab/>
      </w:r>
      <w:r>
        <w:rPr>
          <w:noProof/>
        </w:rPr>
        <w:fldChar w:fldCharType="begin"/>
      </w:r>
      <w:r>
        <w:rPr>
          <w:noProof/>
        </w:rPr>
        <w:instrText xml:space="preserve"> PAGEREF _Toc478125411 \h </w:instrText>
      </w:r>
      <w:r>
        <w:rPr>
          <w:noProof/>
        </w:rPr>
      </w:r>
      <w:r>
        <w:rPr>
          <w:noProof/>
        </w:rPr>
        <w:fldChar w:fldCharType="separate"/>
      </w:r>
      <w:r>
        <w:rPr>
          <w:noProof/>
        </w:rPr>
        <w:t>57</w:t>
      </w:r>
      <w:r>
        <w:rPr>
          <w:noProof/>
        </w:rPr>
        <w:fldChar w:fldCharType="end"/>
      </w:r>
    </w:p>
    <w:p w:rsidR="00254F57" w:rsidRDefault="00254F57">
      <w:pPr>
        <w:pStyle w:val="TOC3"/>
        <w:tabs>
          <w:tab w:val="right" w:leader="dot" w:pos="8990"/>
        </w:tabs>
        <w:rPr>
          <w:rFonts w:asciiTheme="minorHAnsi" w:eastAsiaTheme="minorEastAsia" w:hAnsiTheme="minorHAnsi" w:cstheme="minorBidi"/>
          <w:noProof/>
          <w:szCs w:val="22"/>
          <w:lang w:val="en-CA" w:eastAsia="en-CA"/>
        </w:rPr>
      </w:pPr>
      <w:r w:rsidRPr="002C63B5">
        <w:rPr>
          <w:noProof/>
          <w:lang w:val="en-CA"/>
        </w:rPr>
        <w:t>5.5.2 Sequence Diagram: Risk Subsystem</w:t>
      </w:r>
      <w:r>
        <w:rPr>
          <w:noProof/>
        </w:rPr>
        <w:tab/>
      </w:r>
      <w:r>
        <w:rPr>
          <w:noProof/>
        </w:rPr>
        <w:fldChar w:fldCharType="begin"/>
      </w:r>
      <w:r>
        <w:rPr>
          <w:noProof/>
        </w:rPr>
        <w:instrText xml:space="preserve"> PAGEREF _Toc478125412 \h </w:instrText>
      </w:r>
      <w:r>
        <w:rPr>
          <w:noProof/>
        </w:rPr>
      </w:r>
      <w:r>
        <w:rPr>
          <w:noProof/>
        </w:rPr>
        <w:fldChar w:fldCharType="separate"/>
      </w:r>
      <w:r>
        <w:rPr>
          <w:noProof/>
        </w:rPr>
        <w:t>58</w:t>
      </w:r>
      <w:r>
        <w:rPr>
          <w:noProof/>
        </w:rPr>
        <w:fldChar w:fldCharType="end"/>
      </w:r>
    </w:p>
    <w:p w:rsidR="00254F57" w:rsidRDefault="00254F57">
      <w:pPr>
        <w:pStyle w:val="TOC3"/>
        <w:tabs>
          <w:tab w:val="right" w:leader="dot" w:pos="8990"/>
        </w:tabs>
        <w:rPr>
          <w:rFonts w:asciiTheme="minorHAnsi" w:eastAsiaTheme="minorEastAsia" w:hAnsiTheme="minorHAnsi" w:cstheme="minorBidi"/>
          <w:noProof/>
          <w:szCs w:val="22"/>
          <w:lang w:val="en-CA" w:eastAsia="en-CA"/>
        </w:rPr>
      </w:pPr>
      <w:r w:rsidRPr="002C63B5">
        <w:rPr>
          <w:noProof/>
          <w:lang w:val="en-CA"/>
        </w:rPr>
        <w:t>5.5.3 Sequence Diagram: Privacy Subsystem</w:t>
      </w:r>
      <w:r>
        <w:rPr>
          <w:noProof/>
        </w:rPr>
        <w:tab/>
      </w:r>
      <w:r>
        <w:rPr>
          <w:noProof/>
        </w:rPr>
        <w:fldChar w:fldCharType="begin"/>
      </w:r>
      <w:r>
        <w:rPr>
          <w:noProof/>
        </w:rPr>
        <w:instrText xml:space="preserve"> PAGEREF _Toc478125413 \h </w:instrText>
      </w:r>
      <w:r>
        <w:rPr>
          <w:noProof/>
        </w:rPr>
      </w:r>
      <w:r>
        <w:rPr>
          <w:noProof/>
        </w:rPr>
        <w:fldChar w:fldCharType="separate"/>
      </w:r>
      <w:r>
        <w:rPr>
          <w:noProof/>
        </w:rPr>
        <w:t>58</w:t>
      </w:r>
      <w:r>
        <w:rPr>
          <w:noProof/>
        </w:rPr>
        <w:fldChar w:fldCharType="end"/>
      </w:r>
    </w:p>
    <w:p w:rsidR="00254F57" w:rsidRDefault="00254F57">
      <w:pPr>
        <w:pStyle w:val="TOC3"/>
        <w:tabs>
          <w:tab w:val="right" w:leader="dot" w:pos="8990"/>
        </w:tabs>
        <w:rPr>
          <w:rFonts w:asciiTheme="minorHAnsi" w:eastAsiaTheme="minorEastAsia" w:hAnsiTheme="minorHAnsi" w:cstheme="minorBidi"/>
          <w:noProof/>
          <w:szCs w:val="22"/>
          <w:lang w:val="en-CA" w:eastAsia="en-CA"/>
        </w:rPr>
      </w:pPr>
      <w:r w:rsidRPr="002C63B5">
        <w:rPr>
          <w:noProof/>
          <w:lang w:val="en-CA"/>
        </w:rPr>
        <w:t>5.5.4 Combined Sequence Diagram of the System</w:t>
      </w:r>
      <w:r>
        <w:rPr>
          <w:noProof/>
        </w:rPr>
        <w:tab/>
      </w:r>
      <w:r>
        <w:rPr>
          <w:noProof/>
        </w:rPr>
        <w:fldChar w:fldCharType="begin"/>
      </w:r>
      <w:r>
        <w:rPr>
          <w:noProof/>
        </w:rPr>
        <w:instrText xml:space="preserve"> PAGEREF _Toc478125414 \h </w:instrText>
      </w:r>
      <w:r>
        <w:rPr>
          <w:noProof/>
        </w:rPr>
      </w:r>
      <w:r>
        <w:rPr>
          <w:noProof/>
        </w:rPr>
        <w:fldChar w:fldCharType="separate"/>
      </w:r>
      <w:r>
        <w:rPr>
          <w:noProof/>
        </w:rPr>
        <w:t>59</w:t>
      </w:r>
      <w:r>
        <w:rPr>
          <w:noProof/>
        </w:rPr>
        <w:fldChar w:fldCharType="end"/>
      </w:r>
    </w:p>
    <w:p w:rsidR="00254F57" w:rsidRDefault="00254F57">
      <w:pPr>
        <w:pStyle w:val="TOC1"/>
        <w:tabs>
          <w:tab w:val="right" w:leader="dot" w:pos="8990"/>
        </w:tabs>
        <w:rPr>
          <w:rFonts w:asciiTheme="minorHAnsi" w:eastAsiaTheme="minorEastAsia" w:hAnsiTheme="minorHAnsi" w:cstheme="minorBidi"/>
          <w:noProof/>
          <w:szCs w:val="22"/>
          <w:lang w:val="en-CA" w:eastAsia="en-CA"/>
        </w:rPr>
      </w:pPr>
      <w:r>
        <w:rPr>
          <w:noProof/>
        </w:rPr>
        <w:t>Chapter 6 Conclusions and Future Work</w:t>
      </w:r>
      <w:r>
        <w:rPr>
          <w:noProof/>
        </w:rPr>
        <w:tab/>
      </w:r>
      <w:r>
        <w:rPr>
          <w:noProof/>
        </w:rPr>
        <w:fldChar w:fldCharType="begin"/>
      </w:r>
      <w:r>
        <w:rPr>
          <w:noProof/>
        </w:rPr>
        <w:instrText xml:space="preserve"> PAGEREF _Toc478125415 \h </w:instrText>
      </w:r>
      <w:r>
        <w:rPr>
          <w:noProof/>
        </w:rPr>
      </w:r>
      <w:r>
        <w:rPr>
          <w:noProof/>
        </w:rPr>
        <w:fldChar w:fldCharType="separate"/>
      </w:r>
      <w:r>
        <w:rPr>
          <w:noProof/>
        </w:rPr>
        <w:t>61</w:t>
      </w:r>
      <w:r>
        <w:rPr>
          <w:noProof/>
        </w:rPr>
        <w:fldChar w:fldCharType="end"/>
      </w:r>
    </w:p>
    <w:p w:rsidR="00254F57" w:rsidRDefault="00254F57">
      <w:pPr>
        <w:pStyle w:val="TOC2"/>
        <w:tabs>
          <w:tab w:val="right" w:leader="dot" w:pos="8990"/>
        </w:tabs>
        <w:rPr>
          <w:rFonts w:asciiTheme="minorHAnsi" w:eastAsiaTheme="minorEastAsia" w:hAnsiTheme="minorHAnsi" w:cstheme="minorBidi"/>
          <w:noProof/>
          <w:szCs w:val="22"/>
          <w:lang w:val="en-CA" w:eastAsia="en-CA"/>
        </w:rPr>
      </w:pPr>
      <w:r>
        <w:rPr>
          <w:noProof/>
        </w:rPr>
        <w:t>6.1 Conclusions</w:t>
      </w:r>
      <w:r>
        <w:rPr>
          <w:noProof/>
        </w:rPr>
        <w:tab/>
      </w:r>
      <w:r>
        <w:rPr>
          <w:noProof/>
        </w:rPr>
        <w:fldChar w:fldCharType="begin"/>
      </w:r>
      <w:r>
        <w:rPr>
          <w:noProof/>
        </w:rPr>
        <w:instrText xml:space="preserve"> PAGEREF _Toc478125416 \h </w:instrText>
      </w:r>
      <w:r>
        <w:rPr>
          <w:noProof/>
        </w:rPr>
      </w:r>
      <w:r>
        <w:rPr>
          <w:noProof/>
        </w:rPr>
        <w:fldChar w:fldCharType="separate"/>
      </w:r>
      <w:r>
        <w:rPr>
          <w:noProof/>
        </w:rPr>
        <w:t>61</w:t>
      </w:r>
      <w:r>
        <w:rPr>
          <w:noProof/>
        </w:rPr>
        <w:fldChar w:fldCharType="end"/>
      </w:r>
    </w:p>
    <w:p w:rsidR="00254F57" w:rsidRDefault="00254F57">
      <w:pPr>
        <w:pStyle w:val="TOC2"/>
        <w:tabs>
          <w:tab w:val="right" w:leader="dot" w:pos="8990"/>
        </w:tabs>
        <w:rPr>
          <w:rFonts w:asciiTheme="minorHAnsi" w:eastAsiaTheme="minorEastAsia" w:hAnsiTheme="minorHAnsi" w:cstheme="minorBidi"/>
          <w:noProof/>
          <w:szCs w:val="22"/>
          <w:lang w:val="en-CA" w:eastAsia="en-CA"/>
        </w:rPr>
      </w:pPr>
      <w:r>
        <w:rPr>
          <w:noProof/>
        </w:rPr>
        <w:lastRenderedPageBreak/>
        <w:t>6.2 Future Work</w:t>
      </w:r>
      <w:r>
        <w:rPr>
          <w:noProof/>
        </w:rPr>
        <w:tab/>
      </w:r>
      <w:r>
        <w:rPr>
          <w:noProof/>
        </w:rPr>
        <w:fldChar w:fldCharType="begin"/>
      </w:r>
      <w:r>
        <w:rPr>
          <w:noProof/>
        </w:rPr>
        <w:instrText xml:space="preserve"> PAGEREF _Toc478125417 \h </w:instrText>
      </w:r>
      <w:r>
        <w:rPr>
          <w:noProof/>
        </w:rPr>
      </w:r>
      <w:r>
        <w:rPr>
          <w:noProof/>
        </w:rPr>
        <w:fldChar w:fldCharType="separate"/>
      </w:r>
      <w:r>
        <w:rPr>
          <w:noProof/>
        </w:rPr>
        <w:t>61</w:t>
      </w:r>
      <w:r>
        <w:rPr>
          <w:noProof/>
        </w:rPr>
        <w:fldChar w:fldCharType="end"/>
      </w:r>
    </w:p>
    <w:p w:rsidR="00254F57" w:rsidRDefault="00254F57">
      <w:pPr>
        <w:pStyle w:val="TOC1"/>
        <w:tabs>
          <w:tab w:val="right" w:leader="dot" w:pos="8990"/>
        </w:tabs>
        <w:rPr>
          <w:rFonts w:asciiTheme="minorHAnsi" w:eastAsiaTheme="minorEastAsia" w:hAnsiTheme="minorHAnsi" w:cstheme="minorBidi"/>
          <w:noProof/>
          <w:szCs w:val="22"/>
          <w:lang w:val="en-CA" w:eastAsia="en-CA"/>
        </w:rPr>
      </w:pPr>
      <w:r>
        <w:rPr>
          <w:noProof/>
        </w:rPr>
        <w:t>Appendix</w:t>
      </w:r>
      <w:r>
        <w:rPr>
          <w:noProof/>
        </w:rPr>
        <w:tab/>
      </w:r>
      <w:r>
        <w:rPr>
          <w:noProof/>
        </w:rPr>
        <w:fldChar w:fldCharType="begin"/>
      </w:r>
      <w:r>
        <w:rPr>
          <w:noProof/>
        </w:rPr>
        <w:instrText xml:space="preserve"> PAGEREF _Toc478125418 \h </w:instrText>
      </w:r>
      <w:r>
        <w:rPr>
          <w:noProof/>
        </w:rPr>
      </w:r>
      <w:r>
        <w:rPr>
          <w:noProof/>
        </w:rPr>
        <w:fldChar w:fldCharType="separate"/>
      </w:r>
      <w:r>
        <w:rPr>
          <w:noProof/>
        </w:rPr>
        <w:t>62</w:t>
      </w:r>
      <w:r>
        <w:rPr>
          <w:noProof/>
        </w:rPr>
        <w:fldChar w:fldCharType="end"/>
      </w:r>
    </w:p>
    <w:p w:rsidR="00254F57" w:rsidRDefault="00254F57">
      <w:pPr>
        <w:pStyle w:val="TOC3"/>
        <w:tabs>
          <w:tab w:val="right" w:leader="dot" w:pos="8990"/>
        </w:tabs>
        <w:rPr>
          <w:rFonts w:asciiTheme="minorHAnsi" w:eastAsiaTheme="minorEastAsia" w:hAnsiTheme="minorHAnsi" w:cstheme="minorBidi"/>
          <w:noProof/>
          <w:szCs w:val="22"/>
          <w:lang w:val="en-CA" w:eastAsia="en-CA"/>
        </w:rPr>
      </w:pPr>
      <w:r>
        <w:rPr>
          <w:noProof/>
        </w:rPr>
        <w:t>Privacy scope of a system</w:t>
      </w:r>
      <w:r>
        <w:rPr>
          <w:noProof/>
        </w:rPr>
        <w:tab/>
      </w:r>
      <w:r>
        <w:rPr>
          <w:noProof/>
        </w:rPr>
        <w:fldChar w:fldCharType="begin"/>
      </w:r>
      <w:r>
        <w:rPr>
          <w:noProof/>
        </w:rPr>
        <w:instrText xml:space="preserve"> PAGEREF _Toc478125419 \h </w:instrText>
      </w:r>
      <w:r>
        <w:rPr>
          <w:noProof/>
        </w:rPr>
      </w:r>
      <w:r>
        <w:rPr>
          <w:noProof/>
        </w:rPr>
        <w:fldChar w:fldCharType="separate"/>
      </w:r>
      <w:r>
        <w:rPr>
          <w:noProof/>
        </w:rPr>
        <w:t>62</w:t>
      </w:r>
      <w:r>
        <w:rPr>
          <w:noProof/>
        </w:rPr>
        <w:fldChar w:fldCharType="end"/>
      </w:r>
    </w:p>
    <w:p w:rsidR="00254F57" w:rsidRDefault="00254F57">
      <w:pPr>
        <w:pStyle w:val="TOC3"/>
        <w:tabs>
          <w:tab w:val="right" w:leader="dot" w:pos="8990"/>
        </w:tabs>
        <w:rPr>
          <w:rFonts w:asciiTheme="minorHAnsi" w:eastAsiaTheme="minorEastAsia" w:hAnsiTheme="minorHAnsi" w:cstheme="minorBidi"/>
          <w:noProof/>
          <w:szCs w:val="22"/>
          <w:lang w:val="en-CA" w:eastAsia="en-CA"/>
        </w:rPr>
      </w:pPr>
      <w:r>
        <w:rPr>
          <w:noProof/>
        </w:rPr>
        <w:t>Contextual risk scope</w:t>
      </w:r>
      <w:r>
        <w:rPr>
          <w:noProof/>
        </w:rPr>
        <w:tab/>
      </w:r>
      <w:r>
        <w:rPr>
          <w:noProof/>
        </w:rPr>
        <w:fldChar w:fldCharType="begin"/>
      </w:r>
      <w:r>
        <w:rPr>
          <w:noProof/>
        </w:rPr>
        <w:instrText xml:space="preserve"> PAGEREF _Toc478125420 \h </w:instrText>
      </w:r>
      <w:r>
        <w:rPr>
          <w:noProof/>
        </w:rPr>
      </w:r>
      <w:r>
        <w:rPr>
          <w:noProof/>
        </w:rPr>
        <w:fldChar w:fldCharType="separate"/>
      </w:r>
      <w:r>
        <w:rPr>
          <w:noProof/>
        </w:rPr>
        <w:t>63</w:t>
      </w:r>
      <w:r>
        <w:rPr>
          <w:noProof/>
        </w:rPr>
        <w:fldChar w:fldCharType="end"/>
      </w:r>
    </w:p>
    <w:p w:rsidR="00254F57" w:rsidRDefault="00254F57">
      <w:pPr>
        <w:pStyle w:val="TOC3"/>
        <w:tabs>
          <w:tab w:val="right" w:leader="dot" w:pos="8990"/>
        </w:tabs>
        <w:rPr>
          <w:rFonts w:asciiTheme="minorHAnsi" w:eastAsiaTheme="minorEastAsia" w:hAnsiTheme="minorHAnsi" w:cstheme="minorBidi"/>
          <w:noProof/>
          <w:szCs w:val="22"/>
          <w:lang w:val="en-CA" w:eastAsia="en-CA"/>
        </w:rPr>
      </w:pPr>
      <w:r>
        <w:rPr>
          <w:noProof/>
        </w:rPr>
        <w:t>Explanation of a multidimensional system diagram</w:t>
      </w:r>
      <w:r>
        <w:rPr>
          <w:noProof/>
        </w:rPr>
        <w:tab/>
      </w:r>
      <w:r>
        <w:rPr>
          <w:noProof/>
        </w:rPr>
        <w:fldChar w:fldCharType="begin"/>
      </w:r>
      <w:r>
        <w:rPr>
          <w:noProof/>
        </w:rPr>
        <w:instrText xml:space="preserve"> PAGEREF _Toc478125421 \h </w:instrText>
      </w:r>
      <w:r>
        <w:rPr>
          <w:noProof/>
        </w:rPr>
      </w:r>
      <w:r>
        <w:rPr>
          <w:noProof/>
        </w:rPr>
        <w:fldChar w:fldCharType="separate"/>
      </w:r>
      <w:r>
        <w:rPr>
          <w:noProof/>
        </w:rPr>
        <w:t>64</w:t>
      </w:r>
      <w:r>
        <w:rPr>
          <w:noProof/>
        </w:rPr>
        <w:fldChar w:fldCharType="end"/>
      </w:r>
    </w:p>
    <w:p w:rsidR="00254F57" w:rsidRDefault="00254F57">
      <w:pPr>
        <w:pStyle w:val="TOC3"/>
        <w:tabs>
          <w:tab w:val="right" w:leader="dot" w:pos="8990"/>
        </w:tabs>
        <w:rPr>
          <w:rFonts w:asciiTheme="minorHAnsi" w:eastAsiaTheme="minorEastAsia" w:hAnsiTheme="minorHAnsi" w:cstheme="minorBidi"/>
          <w:noProof/>
          <w:szCs w:val="22"/>
          <w:lang w:val="en-CA" w:eastAsia="en-CA"/>
        </w:rPr>
      </w:pPr>
      <w:r>
        <w:rPr>
          <w:noProof/>
        </w:rPr>
        <w:t>Extension of the evaluation method to the case study</w:t>
      </w:r>
      <w:r>
        <w:rPr>
          <w:noProof/>
        </w:rPr>
        <w:tab/>
      </w:r>
      <w:r>
        <w:rPr>
          <w:noProof/>
        </w:rPr>
        <w:fldChar w:fldCharType="begin"/>
      </w:r>
      <w:r>
        <w:rPr>
          <w:noProof/>
        </w:rPr>
        <w:instrText xml:space="preserve"> PAGEREF _Toc478125422 \h </w:instrText>
      </w:r>
      <w:r>
        <w:rPr>
          <w:noProof/>
        </w:rPr>
      </w:r>
      <w:r>
        <w:rPr>
          <w:noProof/>
        </w:rPr>
        <w:fldChar w:fldCharType="separate"/>
      </w:r>
      <w:r>
        <w:rPr>
          <w:noProof/>
        </w:rPr>
        <w:t>66</w:t>
      </w:r>
      <w:r>
        <w:rPr>
          <w:noProof/>
        </w:rPr>
        <w:fldChar w:fldCharType="end"/>
      </w:r>
    </w:p>
    <w:p w:rsidR="00254F57" w:rsidRDefault="00254F57">
      <w:pPr>
        <w:pStyle w:val="TOC1"/>
        <w:tabs>
          <w:tab w:val="right" w:leader="dot" w:pos="8990"/>
        </w:tabs>
        <w:rPr>
          <w:rFonts w:asciiTheme="minorHAnsi" w:eastAsiaTheme="minorEastAsia" w:hAnsiTheme="minorHAnsi" w:cstheme="minorBidi"/>
          <w:noProof/>
          <w:szCs w:val="22"/>
          <w:lang w:val="en-CA" w:eastAsia="en-CA"/>
        </w:rPr>
      </w:pPr>
      <w:r>
        <w:rPr>
          <w:noProof/>
        </w:rPr>
        <w:t>Bibliography</w:t>
      </w:r>
      <w:r>
        <w:rPr>
          <w:noProof/>
        </w:rPr>
        <w:tab/>
      </w:r>
      <w:r>
        <w:rPr>
          <w:noProof/>
        </w:rPr>
        <w:fldChar w:fldCharType="begin"/>
      </w:r>
      <w:r>
        <w:rPr>
          <w:noProof/>
        </w:rPr>
        <w:instrText xml:space="preserve"> PAGEREF _Toc478125423 \h </w:instrText>
      </w:r>
      <w:r>
        <w:rPr>
          <w:noProof/>
        </w:rPr>
      </w:r>
      <w:r>
        <w:rPr>
          <w:noProof/>
        </w:rPr>
        <w:fldChar w:fldCharType="separate"/>
      </w:r>
      <w:r>
        <w:rPr>
          <w:noProof/>
        </w:rPr>
        <w:t>68</w:t>
      </w:r>
      <w:r>
        <w:rPr>
          <w:noProof/>
        </w:rPr>
        <w:fldChar w:fldCharType="end"/>
      </w:r>
    </w:p>
    <w:p w:rsidR="00BF46CF" w:rsidRDefault="004116DB">
      <w:pPr>
        <w:sectPr w:rsidR="00BF46CF">
          <w:headerReference w:type="default" r:id="rId13"/>
          <w:footerReference w:type="default" r:id="rId14"/>
          <w:pgSz w:w="12240" w:h="15840" w:code="1"/>
          <w:pgMar w:top="1440" w:right="1440" w:bottom="1440" w:left="1800" w:header="1440" w:footer="1440" w:gutter="0"/>
          <w:pgNumType w:fmt="lowerRoman"/>
          <w:cols w:space="720"/>
          <w:noEndnote/>
        </w:sectPr>
      </w:pPr>
      <w:r>
        <w:fldChar w:fldCharType="end"/>
      </w:r>
      <w:r w:rsidR="00BF46CF">
        <w:t xml:space="preserve"> </w:t>
      </w:r>
    </w:p>
    <w:p w:rsidR="00BF46CF" w:rsidRDefault="00BF46CF">
      <w:pPr>
        <w:pStyle w:val="FrontHead"/>
        <w:spacing w:after="0"/>
      </w:pPr>
      <w:bookmarkStart w:id="80" w:name="_Toc478125358"/>
      <w:r>
        <w:lastRenderedPageBreak/>
        <w:t>List of Figures</w:t>
      </w:r>
      <w:bookmarkEnd w:id="80"/>
    </w:p>
    <w:bookmarkStart w:id="81" w:name="_GoBack"/>
    <w:bookmarkEnd w:id="81"/>
    <w:p w:rsidR="00254F57"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8125461" w:history="1">
        <w:r w:rsidR="00254F57" w:rsidRPr="00DB676F">
          <w:rPr>
            <w:rStyle w:val="Hyperlink"/>
            <w:noProof/>
          </w:rPr>
          <w:t>Figure 1 Conceptual diagram of a Recommender System</w:t>
        </w:r>
        <w:r w:rsidR="00254F57">
          <w:rPr>
            <w:noProof/>
            <w:webHidden/>
          </w:rPr>
          <w:tab/>
        </w:r>
        <w:r w:rsidR="00254F57">
          <w:rPr>
            <w:noProof/>
            <w:webHidden/>
          </w:rPr>
          <w:fldChar w:fldCharType="begin"/>
        </w:r>
        <w:r w:rsidR="00254F57">
          <w:rPr>
            <w:noProof/>
            <w:webHidden/>
          </w:rPr>
          <w:instrText xml:space="preserve"> PAGEREF _Toc478125461 \h </w:instrText>
        </w:r>
        <w:r w:rsidR="00254F57">
          <w:rPr>
            <w:noProof/>
            <w:webHidden/>
          </w:rPr>
        </w:r>
        <w:r w:rsidR="00254F57">
          <w:rPr>
            <w:noProof/>
            <w:webHidden/>
          </w:rPr>
          <w:fldChar w:fldCharType="separate"/>
        </w:r>
        <w:r w:rsidR="00254F57">
          <w:rPr>
            <w:noProof/>
            <w:webHidden/>
          </w:rPr>
          <w:t>23</w:t>
        </w:r>
        <w:r w:rsidR="00254F57">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62" w:history="1">
        <w:r w:rsidRPr="00DB676F">
          <w:rPr>
            <w:rStyle w:val="Hyperlink"/>
            <w:noProof/>
          </w:rPr>
          <w:t>Figure 2 Proposed Workflow</w:t>
        </w:r>
        <w:r>
          <w:rPr>
            <w:noProof/>
            <w:webHidden/>
          </w:rPr>
          <w:tab/>
        </w:r>
        <w:r>
          <w:rPr>
            <w:noProof/>
            <w:webHidden/>
          </w:rPr>
          <w:fldChar w:fldCharType="begin"/>
        </w:r>
        <w:r>
          <w:rPr>
            <w:noProof/>
            <w:webHidden/>
          </w:rPr>
          <w:instrText xml:space="preserve"> PAGEREF _Toc478125462 \h </w:instrText>
        </w:r>
        <w:r>
          <w:rPr>
            <w:noProof/>
            <w:webHidden/>
          </w:rPr>
        </w:r>
        <w:r>
          <w:rPr>
            <w:noProof/>
            <w:webHidden/>
          </w:rPr>
          <w:fldChar w:fldCharType="separate"/>
        </w:r>
        <w:r>
          <w:rPr>
            <w:noProof/>
            <w:webHidden/>
          </w:rPr>
          <w:t>23</w:t>
        </w:r>
        <w:r>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63" w:history="1">
        <w:r w:rsidRPr="00DB676F">
          <w:rPr>
            <w:rStyle w:val="Hyperlink"/>
            <w:noProof/>
          </w:rPr>
          <w:t>Figure 3 Proposed Approach</w:t>
        </w:r>
        <w:r>
          <w:rPr>
            <w:noProof/>
            <w:webHidden/>
          </w:rPr>
          <w:tab/>
        </w:r>
        <w:r>
          <w:rPr>
            <w:noProof/>
            <w:webHidden/>
          </w:rPr>
          <w:fldChar w:fldCharType="begin"/>
        </w:r>
        <w:r>
          <w:rPr>
            <w:noProof/>
            <w:webHidden/>
          </w:rPr>
          <w:instrText xml:space="preserve"> PAGEREF _Toc478125463 \h </w:instrText>
        </w:r>
        <w:r>
          <w:rPr>
            <w:noProof/>
            <w:webHidden/>
          </w:rPr>
        </w:r>
        <w:r>
          <w:rPr>
            <w:noProof/>
            <w:webHidden/>
          </w:rPr>
          <w:fldChar w:fldCharType="separate"/>
        </w:r>
        <w:r>
          <w:rPr>
            <w:noProof/>
            <w:webHidden/>
          </w:rPr>
          <w:t>27</w:t>
        </w:r>
        <w:r>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64" w:history="1">
        <w:r w:rsidRPr="00DB676F">
          <w:rPr>
            <w:rStyle w:val="Hyperlink"/>
            <w:noProof/>
          </w:rPr>
          <w:t>Figure 4 Relationship model for subsystems</w:t>
        </w:r>
        <w:r>
          <w:rPr>
            <w:noProof/>
            <w:webHidden/>
          </w:rPr>
          <w:tab/>
        </w:r>
        <w:r>
          <w:rPr>
            <w:noProof/>
            <w:webHidden/>
          </w:rPr>
          <w:fldChar w:fldCharType="begin"/>
        </w:r>
        <w:r>
          <w:rPr>
            <w:noProof/>
            <w:webHidden/>
          </w:rPr>
          <w:instrText xml:space="preserve"> PAGEREF _Toc478125464 \h </w:instrText>
        </w:r>
        <w:r>
          <w:rPr>
            <w:noProof/>
            <w:webHidden/>
          </w:rPr>
        </w:r>
        <w:r>
          <w:rPr>
            <w:noProof/>
            <w:webHidden/>
          </w:rPr>
          <w:fldChar w:fldCharType="separate"/>
        </w:r>
        <w:r>
          <w:rPr>
            <w:noProof/>
            <w:webHidden/>
          </w:rPr>
          <w:t>28</w:t>
        </w:r>
        <w:r>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65" w:history="1">
        <w:r w:rsidRPr="00DB676F">
          <w:rPr>
            <w:rStyle w:val="Hyperlink"/>
            <w:noProof/>
          </w:rPr>
          <w:t>Figure 5 Goal model for the data agent and the aggregator agent</w:t>
        </w:r>
        <w:r>
          <w:rPr>
            <w:noProof/>
            <w:webHidden/>
          </w:rPr>
          <w:tab/>
        </w:r>
        <w:r>
          <w:rPr>
            <w:noProof/>
            <w:webHidden/>
          </w:rPr>
          <w:fldChar w:fldCharType="begin"/>
        </w:r>
        <w:r>
          <w:rPr>
            <w:noProof/>
            <w:webHidden/>
          </w:rPr>
          <w:instrText xml:space="preserve"> PAGEREF _Toc478125465 \h </w:instrText>
        </w:r>
        <w:r>
          <w:rPr>
            <w:noProof/>
            <w:webHidden/>
          </w:rPr>
        </w:r>
        <w:r>
          <w:rPr>
            <w:noProof/>
            <w:webHidden/>
          </w:rPr>
          <w:fldChar w:fldCharType="separate"/>
        </w:r>
        <w:r>
          <w:rPr>
            <w:noProof/>
            <w:webHidden/>
          </w:rPr>
          <w:t>29</w:t>
        </w:r>
        <w:r>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66" w:history="1">
        <w:r w:rsidRPr="00DB676F">
          <w:rPr>
            <w:rStyle w:val="Hyperlink"/>
            <w:noProof/>
          </w:rPr>
          <w:t>Figure 6 Goal model for the user privacy agent</w:t>
        </w:r>
        <w:r>
          <w:rPr>
            <w:noProof/>
            <w:webHidden/>
          </w:rPr>
          <w:tab/>
        </w:r>
        <w:r>
          <w:rPr>
            <w:noProof/>
            <w:webHidden/>
          </w:rPr>
          <w:fldChar w:fldCharType="begin"/>
        </w:r>
        <w:r>
          <w:rPr>
            <w:noProof/>
            <w:webHidden/>
          </w:rPr>
          <w:instrText xml:space="preserve"> PAGEREF _Toc478125466 \h </w:instrText>
        </w:r>
        <w:r>
          <w:rPr>
            <w:noProof/>
            <w:webHidden/>
          </w:rPr>
        </w:r>
        <w:r>
          <w:rPr>
            <w:noProof/>
            <w:webHidden/>
          </w:rPr>
          <w:fldChar w:fldCharType="separate"/>
        </w:r>
        <w:r>
          <w:rPr>
            <w:noProof/>
            <w:webHidden/>
          </w:rPr>
          <w:t>30</w:t>
        </w:r>
        <w:r>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67" w:history="1">
        <w:r w:rsidRPr="00DB676F">
          <w:rPr>
            <w:rStyle w:val="Hyperlink"/>
            <w:noProof/>
          </w:rPr>
          <w:t>Figure 7 Goal model for the User Risk &amp; Context Analyzer agent</w:t>
        </w:r>
        <w:r>
          <w:rPr>
            <w:noProof/>
            <w:webHidden/>
          </w:rPr>
          <w:tab/>
        </w:r>
        <w:r>
          <w:rPr>
            <w:noProof/>
            <w:webHidden/>
          </w:rPr>
          <w:fldChar w:fldCharType="begin"/>
        </w:r>
        <w:r>
          <w:rPr>
            <w:noProof/>
            <w:webHidden/>
          </w:rPr>
          <w:instrText xml:space="preserve"> PAGEREF _Toc478125467 \h </w:instrText>
        </w:r>
        <w:r>
          <w:rPr>
            <w:noProof/>
            <w:webHidden/>
          </w:rPr>
        </w:r>
        <w:r>
          <w:rPr>
            <w:noProof/>
            <w:webHidden/>
          </w:rPr>
          <w:fldChar w:fldCharType="separate"/>
        </w:r>
        <w:r>
          <w:rPr>
            <w:noProof/>
            <w:webHidden/>
          </w:rPr>
          <w:t>31</w:t>
        </w:r>
        <w:r>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68" w:history="1">
        <w:r w:rsidRPr="00DB676F">
          <w:rPr>
            <w:rStyle w:val="Hyperlink"/>
            <w:noProof/>
          </w:rPr>
          <w:t>Figure 8 System Goal Model</w:t>
        </w:r>
        <w:r>
          <w:rPr>
            <w:noProof/>
            <w:webHidden/>
          </w:rPr>
          <w:tab/>
        </w:r>
        <w:r>
          <w:rPr>
            <w:noProof/>
            <w:webHidden/>
          </w:rPr>
          <w:fldChar w:fldCharType="begin"/>
        </w:r>
        <w:r>
          <w:rPr>
            <w:noProof/>
            <w:webHidden/>
          </w:rPr>
          <w:instrText xml:space="preserve"> PAGEREF _Toc478125468 \h </w:instrText>
        </w:r>
        <w:r>
          <w:rPr>
            <w:noProof/>
            <w:webHidden/>
          </w:rPr>
        </w:r>
        <w:r>
          <w:rPr>
            <w:noProof/>
            <w:webHidden/>
          </w:rPr>
          <w:fldChar w:fldCharType="separate"/>
        </w:r>
        <w:r>
          <w:rPr>
            <w:noProof/>
            <w:webHidden/>
          </w:rPr>
          <w:t>33</w:t>
        </w:r>
        <w:r>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69" w:history="1">
        <w:r w:rsidRPr="00DB676F">
          <w:rPr>
            <w:rStyle w:val="Hyperlink"/>
            <w:noProof/>
          </w:rPr>
          <w:t>Figure 9 Activity Diagram of Data Subsystem</w:t>
        </w:r>
        <w:r>
          <w:rPr>
            <w:noProof/>
            <w:webHidden/>
          </w:rPr>
          <w:tab/>
        </w:r>
        <w:r>
          <w:rPr>
            <w:noProof/>
            <w:webHidden/>
          </w:rPr>
          <w:fldChar w:fldCharType="begin"/>
        </w:r>
        <w:r>
          <w:rPr>
            <w:noProof/>
            <w:webHidden/>
          </w:rPr>
          <w:instrText xml:space="preserve"> PAGEREF _Toc478125469 \h </w:instrText>
        </w:r>
        <w:r>
          <w:rPr>
            <w:noProof/>
            <w:webHidden/>
          </w:rPr>
        </w:r>
        <w:r>
          <w:rPr>
            <w:noProof/>
            <w:webHidden/>
          </w:rPr>
          <w:fldChar w:fldCharType="separate"/>
        </w:r>
        <w:r>
          <w:rPr>
            <w:noProof/>
            <w:webHidden/>
          </w:rPr>
          <w:t>34</w:t>
        </w:r>
        <w:r>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70" w:history="1">
        <w:r w:rsidRPr="00DB676F">
          <w:rPr>
            <w:rStyle w:val="Hyperlink"/>
            <w:noProof/>
          </w:rPr>
          <w:t>Figure 10 Activity diagram for the Privacy Agent</w:t>
        </w:r>
        <w:r>
          <w:rPr>
            <w:noProof/>
            <w:webHidden/>
          </w:rPr>
          <w:tab/>
        </w:r>
        <w:r>
          <w:rPr>
            <w:noProof/>
            <w:webHidden/>
          </w:rPr>
          <w:fldChar w:fldCharType="begin"/>
        </w:r>
        <w:r>
          <w:rPr>
            <w:noProof/>
            <w:webHidden/>
          </w:rPr>
          <w:instrText xml:space="preserve"> PAGEREF _Toc478125470 \h </w:instrText>
        </w:r>
        <w:r>
          <w:rPr>
            <w:noProof/>
            <w:webHidden/>
          </w:rPr>
        </w:r>
        <w:r>
          <w:rPr>
            <w:noProof/>
            <w:webHidden/>
          </w:rPr>
          <w:fldChar w:fldCharType="separate"/>
        </w:r>
        <w:r>
          <w:rPr>
            <w:noProof/>
            <w:webHidden/>
          </w:rPr>
          <w:t>35</w:t>
        </w:r>
        <w:r>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71" w:history="1">
        <w:r w:rsidRPr="00DB676F">
          <w:rPr>
            <w:rStyle w:val="Hyperlink"/>
            <w:noProof/>
          </w:rPr>
          <w:t>Figure 11 Activity Diagram for the Risk Subsystem</w:t>
        </w:r>
        <w:r>
          <w:rPr>
            <w:noProof/>
            <w:webHidden/>
          </w:rPr>
          <w:tab/>
        </w:r>
        <w:r>
          <w:rPr>
            <w:noProof/>
            <w:webHidden/>
          </w:rPr>
          <w:fldChar w:fldCharType="begin"/>
        </w:r>
        <w:r>
          <w:rPr>
            <w:noProof/>
            <w:webHidden/>
          </w:rPr>
          <w:instrText xml:space="preserve"> PAGEREF _Toc478125471 \h </w:instrText>
        </w:r>
        <w:r>
          <w:rPr>
            <w:noProof/>
            <w:webHidden/>
          </w:rPr>
        </w:r>
        <w:r>
          <w:rPr>
            <w:noProof/>
            <w:webHidden/>
          </w:rPr>
          <w:fldChar w:fldCharType="separate"/>
        </w:r>
        <w:r>
          <w:rPr>
            <w:noProof/>
            <w:webHidden/>
          </w:rPr>
          <w:t>36</w:t>
        </w:r>
        <w:r>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72" w:history="1">
        <w:r w:rsidRPr="00DB676F">
          <w:rPr>
            <w:rStyle w:val="Hyperlink"/>
            <w:noProof/>
          </w:rPr>
          <w:t>Figure 12 Complete Activity model of the system</w:t>
        </w:r>
        <w:r>
          <w:rPr>
            <w:noProof/>
            <w:webHidden/>
          </w:rPr>
          <w:tab/>
        </w:r>
        <w:r>
          <w:rPr>
            <w:noProof/>
            <w:webHidden/>
          </w:rPr>
          <w:fldChar w:fldCharType="begin"/>
        </w:r>
        <w:r>
          <w:rPr>
            <w:noProof/>
            <w:webHidden/>
          </w:rPr>
          <w:instrText xml:space="preserve"> PAGEREF _Toc478125472 \h </w:instrText>
        </w:r>
        <w:r>
          <w:rPr>
            <w:noProof/>
            <w:webHidden/>
          </w:rPr>
        </w:r>
        <w:r>
          <w:rPr>
            <w:noProof/>
            <w:webHidden/>
          </w:rPr>
          <w:fldChar w:fldCharType="separate"/>
        </w:r>
        <w:r>
          <w:rPr>
            <w:noProof/>
            <w:webHidden/>
          </w:rPr>
          <w:t>37</w:t>
        </w:r>
        <w:r>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73" w:history="1">
        <w:r w:rsidRPr="00DB676F">
          <w:rPr>
            <w:rStyle w:val="Hyperlink"/>
            <w:noProof/>
          </w:rPr>
          <w:t>Figure 13 Data Subsystem sequence diagram</w:t>
        </w:r>
        <w:r>
          <w:rPr>
            <w:noProof/>
            <w:webHidden/>
          </w:rPr>
          <w:tab/>
        </w:r>
        <w:r>
          <w:rPr>
            <w:noProof/>
            <w:webHidden/>
          </w:rPr>
          <w:fldChar w:fldCharType="begin"/>
        </w:r>
        <w:r>
          <w:rPr>
            <w:noProof/>
            <w:webHidden/>
          </w:rPr>
          <w:instrText xml:space="preserve"> PAGEREF _Toc478125473 \h </w:instrText>
        </w:r>
        <w:r>
          <w:rPr>
            <w:noProof/>
            <w:webHidden/>
          </w:rPr>
        </w:r>
        <w:r>
          <w:rPr>
            <w:noProof/>
            <w:webHidden/>
          </w:rPr>
          <w:fldChar w:fldCharType="separate"/>
        </w:r>
        <w:r>
          <w:rPr>
            <w:noProof/>
            <w:webHidden/>
          </w:rPr>
          <w:t>38</w:t>
        </w:r>
        <w:r>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74" w:history="1">
        <w:r w:rsidRPr="00DB676F">
          <w:rPr>
            <w:rStyle w:val="Hyperlink"/>
            <w:noProof/>
          </w:rPr>
          <w:t>Figure 14 Privacy subsystem sequence diagram</w:t>
        </w:r>
        <w:r>
          <w:rPr>
            <w:noProof/>
            <w:webHidden/>
          </w:rPr>
          <w:tab/>
        </w:r>
        <w:r>
          <w:rPr>
            <w:noProof/>
            <w:webHidden/>
          </w:rPr>
          <w:fldChar w:fldCharType="begin"/>
        </w:r>
        <w:r>
          <w:rPr>
            <w:noProof/>
            <w:webHidden/>
          </w:rPr>
          <w:instrText xml:space="preserve"> PAGEREF _Toc478125474 \h </w:instrText>
        </w:r>
        <w:r>
          <w:rPr>
            <w:noProof/>
            <w:webHidden/>
          </w:rPr>
        </w:r>
        <w:r>
          <w:rPr>
            <w:noProof/>
            <w:webHidden/>
          </w:rPr>
          <w:fldChar w:fldCharType="separate"/>
        </w:r>
        <w:r>
          <w:rPr>
            <w:noProof/>
            <w:webHidden/>
          </w:rPr>
          <w:t>39</w:t>
        </w:r>
        <w:r>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75" w:history="1">
        <w:r w:rsidRPr="00DB676F">
          <w:rPr>
            <w:rStyle w:val="Hyperlink"/>
            <w:noProof/>
          </w:rPr>
          <w:t>Figure 15 Contextual Risk Subsystem Sequence Diagram</w:t>
        </w:r>
        <w:r>
          <w:rPr>
            <w:noProof/>
            <w:webHidden/>
          </w:rPr>
          <w:tab/>
        </w:r>
        <w:r>
          <w:rPr>
            <w:noProof/>
            <w:webHidden/>
          </w:rPr>
          <w:fldChar w:fldCharType="begin"/>
        </w:r>
        <w:r>
          <w:rPr>
            <w:noProof/>
            <w:webHidden/>
          </w:rPr>
          <w:instrText xml:space="preserve"> PAGEREF _Toc478125475 \h </w:instrText>
        </w:r>
        <w:r>
          <w:rPr>
            <w:noProof/>
            <w:webHidden/>
          </w:rPr>
        </w:r>
        <w:r>
          <w:rPr>
            <w:noProof/>
            <w:webHidden/>
          </w:rPr>
          <w:fldChar w:fldCharType="separate"/>
        </w:r>
        <w:r>
          <w:rPr>
            <w:noProof/>
            <w:webHidden/>
          </w:rPr>
          <w:t>41</w:t>
        </w:r>
        <w:r>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76" w:history="1">
        <w:r w:rsidRPr="00DB676F">
          <w:rPr>
            <w:rStyle w:val="Hyperlink"/>
            <w:noProof/>
          </w:rPr>
          <w:t>Figure 16 Combined Sequence Diagram</w:t>
        </w:r>
        <w:r>
          <w:rPr>
            <w:noProof/>
            <w:webHidden/>
          </w:rPr>
          <w:tab/>
        </w:r>
        <w:r>
          <w:rPr>
            <w:noProof/>
            <w:webHidden/>
          </w:rPr>
          <w:fldChar w:fldCharType="begin"/>
        </w:r>
        <w:r>
          <w:rPr>
            <w:noProof/>
            <w:webHidden/>
          </w:rPr>
          <w:instrText xml:space="preserve"> PAGEREF _Toc478125476 \h </w:instrText>
        </w:r>
        <w:r>
          <w:rPr>
            <w:noProof/>
            <w:webHidden/>
          </w:rPr>
        </w:r>
        <w:r>
          <w:rPr>
            <w:noProof/>
            <w:webHidden/>
          </w:rPr>
          <w:fldChar w:fldCharType="separate"/>
        </w:r>
        <w:r>
          <w:rPr>
            <w:noProof/>
            <w:webHidden/>
          </w:rPr>
          <w:t>42</w:t>
        </w:r>
        <w:r>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77" w:history="1">
        <w:r w:rsidRPr="00DB676F">
          <w:rPr>
            <w:rStyle w:val="Hyperlink"/>
            <w:noProof/>
          </w:rPr>
          <w:t>Figure 17 Graph Framework described in [9]</w:t>
        </w:r>
        <w:r>
          <w:rPr>
            <w:noProof/>
            <w:webHidden/>
          </w:rPr>
          <w:tab/>
        </w:r>
        <w:r>
          <w:rPr>
            <w:noProof/>
            <w:webHidden/>
          </w:rPr>
          <w:fldChar w:fldCharType="begin"/>
        </w:r>
        <w:r>
          <w:rPr>
            <w:noProof/>
            <w:webHidden/>
          </w:rPr>
          <w:instrText xml:space="preserve"> PAGEREF _Toc478125477 \h </w:instrText>
        </w:r>
        <w:r>
          <w:rPr>
            <w:noProof/>
            <w:webHidden/>
          </w:rPr>
        </w:r>
        <w:r>
          <w:rPr>
            <w:noProof/>
            <w:webHidden/>
          </w:rPr>
          <w:fldChar w:fldCharType="separate"/>
        </w:r>
        <w:r>
          <w:rPr>
            <w:noProof/>
            <w:webHidden/>
          </w:rPr>
          <w:t>45</w:t>
        </w:r>
        <w:r>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78" w:history="1">
        <w:r w:rsidRPr="00DB676F">
          <w:rPr>
            <w:rStyle w:val="Hyperlink"/>
            <w:noProof/>
          </w:rPr>
          <w:t>Figure 18 Resume matcher System as described in [10]</w:t>
        </w:r>
        <w:r>
          <w:rPr>
            <w:noProof/>
            <w:webHidden/>
          </w:rPr>
          <w:tab/>
        </w:r>
        <w:r>
          <w:rPr>
            <w:noProof/>
            <w:webHidden/>
          </w:rPr>
          <w:fldChar w:fldCharType="begin"/>
        </w:r>
        <w:r>
          <w:rPr>
            <w:noProof/>
            <w:webHidden/>
          </w:rPr>
          <w:instrText xml:space="preserve"> PAGEREF _Toc478125478 \h </w:instrText>
        </w:r>
        <w:r>
          <w:rPr>
            <w:noProof/>
            <w:webHidden/>
          </w:rPr>
        </w:r>
        <w:r>
          <w:rPr>
            <w:noProof/>
            <w:webHidden/>
          </w:rPr>
          <w:fldChar w:fldCharType="separate"/>
        </w:r>
        <w:r>
          <w:rPr>
            <w:noProof/>
            <w:webHidden/>
          </w:rPr>
          <w:t>45</w:t>
        </w:r>
        <w:r>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79" w:history="1">
        <w:r w:rsidRPr="00DB676F">
          <w:rPr>
            <w:rStyle w:val="Hyperlink"/>
            <w:noProof/>
          </w:rPr>
          <w:t>Figure 19 Information Processing Pipeline described in [10]</w:t>
        </w:r>
        <w:r>
          <w:rPr>
            <w:noProof/>
            <w:webHidden/>
          </w:rPr>
          <w:tab/>
        </w:r>
        <w:r>
          <w:rPr>
            <w:noProof/>
            <w:webHidden/>
          </w:rPr>
          <w:fldChar w:fldCharType="begin"/>
        </w:r>
        <w:r>
          <w:rPr>
            <w:noProof/>
            <w:webHidden/>
          </w:rPr>
          <w:instrText xml:space="preserve"> PAGEREF _Toc478125479 \h </w:instrText>
        </w:r>
        <w:r>
          <w:rPr>
            <w:noProof/>
            <w:webHidden/>
          </w:rPr>
        </w:r>
        <w:r>
          <w:rPr>
            <w:noProof/>
            <w:webHidden/>
          </w:rPr>
          <w:fldChar w:fldCharType="separate"/>
        </w:r>
        <w:r>
          <w:rPr>
            <w:noProof/>
            <w:webHidden/>
          </w:rPr>
          <w:t>46</w:t>
        </w:r>
        <w:r>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80" w:history="1">
        <w:r w:rsidRPr="00DB676F">
          <w:rPr>
            <w:rStyle w:val="Hyperlink"/>
            <w:noProof/>
          </w:rPr>
          <w:t>Figure 20 Goal Model: Data Subsystem</w:t>
        </w:r>
        <w:r>
          <w:rPr>
            <w:noProof/>
            <w:webHidden/>
          </w:rPr>
          <w:tab/>
        </w:r>
        <w:r>
          <w:rPr>
            <w:noProof/>
            <w:webHidden/>
          </w:rPr>
          <w:fldChar w:fldCharType="begin"/>
        </w:r>
        <w:r>
          <w:rPr>
            <w:noProof/>
            <w:webHidden/>
          </w:rPr>
          <w:instrText xml:space="preserve"> PAGEREF _Toc478125480 \h </w:instrText>
        </w:r>
        <w:r>
          <w:rPr>
            <w:noProof/>
            <w:webHidden/>
          </w:rPr>
        </w:r>
        <w:r>
          <w:rPr>
            <w:noProof/>
            <w:webHidden/>
          </w:rPr>
          <w:fldChar w:fldCharType="separate"/>
        </w:r>
        <w:r>
          <w:rPr>
            <w:noProof/>
            <w:webHidden/>
          </w:rPr>
          <w:t>48</w:t>
        </w:r>
        <w:r>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81" w:history="1">
        <w:r w:rsidRPr="00DB676F">
          <w:rPr>
            <w:rStyle w:val="Hyperlink"/>
            <w:noProof/>
          </w:rPr>
          <w:t>Figure 21 Goal Model: Privacy Subsystem</w:t>
        </w:r>
        <w:r>
          <w:rPr>
            <w:noProof/>
            <w:webHidden/>
          </w:rPr>
          <w:tab/>
        </w:r>
        <w:r>
          <w:rPr>
            <w:noProof/>
            <w:webHidden/>
          </w:rPr>
          <w:fldChar w:fldCharType="begin"/>
        </w:r>
        <w:r>
          <w:rPr>
            <w:noProof/>
            <w:webHidden/>
          </w:rPr>
          <w:instrText xml:space="preserve"> PAGEREF _Toc478125481 \h </w:instrText>
        </w:r>
        <w:r>
          <w:rPr>
            <w:noProof/>
            <w:webHidden/>
          </w:rPr>
        </w:r>
        <w:r>
          <w:rPr>
            <w:noProof/>
            <w:webHidden/>
          </w:rPr>
          <w:fldChar w:fldCharType="separate"/>
        </w:r>
        <w:r>
          <w:rPr>
            <w:noProof/>
            <w:webHidden/>
          </w:rPr>
          <w:t>49</w:t>
        </w:r>
        <w:r>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82" w:history="1">
        <w:r w:rsidRPr="00DB676F">
          <w:rPr>
            <w:rStyle w:val="Hyperlink"/>
            <w:noProof/>
          </w:rPr>
          <w:t>Figure 22 Goal Model: Risk Subsystem</w:t>
        </w:r>
        <w:r>
          <w:rPr>
            <w:noProof/>
            <w:webHidden/>
          </w:rPr>
          <w:tab/>
        </w:r>
        <w:r>
          <w:rPr>
            <w:noProof/>
            <w:webHidden/>
          </w:rPr>
          <w:fldChar w:fldCharType="begin"/>
        </w:r>
        <w:r>
          <w:rPr>
            <w:noProof/>
            <w:webHidden/>
          </w:rPr>
          <w:instrText xml:space="preserve"> PAGEREF _Toc478125482 \h </w:instrText>
        </w:r>
        <w:r>
          <w:rPr>
            <w:noProof/>
            <w:webHidden/>
          </w:rPr>
        </w:r>
        <w:r>
          <w:rPr>
            <w:noProof/>
            <w:webHidden/>
          </w:rPr>
          <w:fldChar w:fldCharType="separate"/>
        </w:r>
        <w:r>
          <w:rPr>
            <w:noProof/>
            <w:webHidden/>
          </w:rPr>
          <w:t>50</w:t>
        </w:r>
        <w:r>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83" w:history="1">
        <w:r w:rsidRPr="00DB676F">
          <w:rPr>
            <w:rStyle w:val="Hyperlink"/>
            <w:noProof/>
          </w:rPr>
          <w:t>Figure 23 Combined Goal Model of the Job Recommender System</w:t>
        </w:r>
        <w:r>
          <w:rPr>
            <w:noProof/>
            <w:webHidden/>
          </w:rPr>
          <w:tab/>
        </w:r>
        <w:r>
          <w:rPr>
            <w:noProof/>
            <w:webHidden/>
          </w:rPr>
          <w:fldChar w:fldCharType="begin"/>
        </w:r>
        <w:r>
          <w:rPr>
            <w:noProof/>
            <w:webHidden/>
          </w:rPr>
          <w:instrText xml:space="preserve"> PAGEREF _Toc478125483 \h </w:instrText>
        </w:r>
        <w:r>
          <w:rPr>
            <w:noProof/>
            <w:webHidden/>
          </w:rPr>
        </w:r>
        <w:r>
          <w:rPr>
            <w:noProof/>
            <w:webHidden/>
          </w:rPr>
          <w:fldChar w:fldCharType="separate"/>
        </w:r>
        <w:r>
          <w:rPr>
            <w:noProof/>
            <w:webHidden/>
          </w:rPr>
          <w:t>51</w:t>
        </w:r>
        <w:r>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84" w:history="1">
        <w:r w:rsidRPr="00DB676F">
          <w:rPr>
            <w:rStyle w:val="Hyperlink"/>
            <w:noProof/>
          </w:rPr>
          <w:t>Figure 24 Job Data Agent</w:t>
        </w:r>
        <w:r>
          <w:rPr>
            <w:noProof/>
            <w:webHidden/>
          </w:rPr>
          <w:tab/>
        </w:r>
        <w:r>
          <w:rPr>
            <w:noProof/>
            <w:webHidden/>
          </w:rPr>
          <w:fldChar w:fldCharType="begin"/>
        </w:r>
        <w:r>
          <w:rPr>
            <w:noProof/>
            <w:webHidden/>
          </w:rPr>
          <w:instrText xml:space="preserve"> PAGEREF _Toc478125484 \h </w:instrText>
        </w:r>
        <w:r>
          <w:rPr>
            <w:noProof/>
            <w:webHidden/>
          </w:rPr>
        </w:r>
        <w:r>
          <w:rPr>
            <w:noProof/>
            <w:webHidden/>
          </w:rPr>
          <w:fldChar w:fldCharType="separate"/>
        </w:r>
        <w:r>
          <w:rPr>
            <w:noProof/>
            <w:webHidden/>
          </w:rPr>
          <w:t>52</w:t>
        </w:r>
        <w:r>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85" w:history="1">
        <w:r w:rsidRPr="00DB676F">
          <w:rPr>
            <w:rStyle w:val="Hyperlink"/>
            <w:noProof/>
          </w:rPr>
          <w:t>Figure 25 Risk Agent for job recommender</w:t>
        </w:r>
        <w:r>
          <w:rPr>
            <w:noProof/>
            <w:webHidden/>
          </w:rPr>
          <w:tab/>
        </w:r>
        <w:r>
          <w:rPr>
            <w:noProof/>
            <w:webHidden/>
          </w:rPr>
          <w:fldChar w:fldCharType="begin"/>
        </w:r>
        <w:r>
          <w:rPr>
            <w:noProof/>
            <w:webHidden/>
          </w:rPr>
          <w:instrText xml:space="preserve"> PAGEREF _Toc478125485 \h </w:instrText>
        </w:r>
        <w:r>
          <w:rPr>
            <w:noProof/>
            <w:webHidden/>
          </w:rPr>
        </w:r>
        <w:r>
          <w:rPr>
            <w:noProof/>
            <w:webHidden/>
          </w:rPr>
          <w:fldChar w:fldCharType="separate"/>
        </w:r>
        <w:r>
          <w:rPr>
            <w:noProof/>
            <w:webHidden/>
          </w:rPr>
          <w:t>53</w:t>
        </w:r>
        <w:r>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86" w:history="1">
        <w:r w:rsidRPr="00DB676F">
          <w:rPr>
            <w:rStyle w:val="Hyperlink"/>
            <w:noProof/>
          </w:rPr>
          <w:t>Figure 26 Privacy Agent for job recommender</w:t>
        </w:r>
        <w:r>
          <w:rPr>
            <w:noProof/>
            <w:webHidden/>
          </w:rPr>
          <w:tab/>
        </w:r>
        <w:r>
          <w:rPr>
            <w:noProof/>
            <w:webHidden/>
          </w:rPr>
          <w:fldChar w:fldCharType="begin"/>
        </w:r>
        <w:r>
          <w:rPr>
            <w:noProof/>
            <w:webHidden/>
          </w:rPr>
          <w:instrText xml:space="preserve"> PAGEREF _Toc478125486 \h </w:instrText>
        </w:r>
        <w:r>
          <w:rPr>
            <w:noProof/>
            <w:webHidden/>
          </w:rPr>
        </w:r>
        <w:r>
          <w:rPr>
            <w:noProof/>
            <w:webHidden/>
          </w:rPr>
          <w:fldChar w:fldCharType="separate"/>
        </w:r>
        <w:r>
          <w:rPr>
            <w:noProof/>
            <w:webHidden/>
          </w:rPr>
          <w:t>54</w:t>
        </w:r>
        <w:r>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87" w:history="1">
        <w:r w:rsidRPr="00DB676F">
          <w:rPr>
            <w:rStyle w:val="Hyperlink"/>
            <w:noProof/>
          </w:rPr>
          <w:t>Figure 27 Job Recommender System model</w:t>
        </w:r>
        <w:r>
          <w:rPr>
            <w:noProof/>
            <w:webHidden/>
          </w:rPr>
          <w:tab/>
        </w:r>
        <w:r>
          <w:rPr>
            <w:noProof/>
            <w:webHidden/>
          </w:rPr>
          <w:fldChar w:fldCharType="begin"/>
        </w:r>
        <w:r>
          <w:rPr>
            <w:noProof/>
            <w:webHidden/>
          </w:rPr>
          <w:instrText xml:space="preserve"> PAGEREF _Toc478125487 \h </w:instrText>
        </w:r>
        <w:r>
          <w:rPr>
            <w:noProof/>
            <w:webHidden/>
          </w:rPr>
        </w:r>
        <w:r>
          <w:rPr>
            <w:noProof/>
            <w:webHidden/>
          </w:rPr>
          <w:fldChar w:fldCharType="separate"/>
        </w:r>
        <w:r>
          <w:rPr>
            <w:noProof/>
            <w:webHidden/>
          </w:rPr>
          <w:t>56</w:t>
        </w:r>
        <w:r>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88" w:history="1">
        <w:r w:rsidRPr="00DB676F">
          <w:rPr>
            <w:rStyle w:val="Hyperlink"/>
            <w:noProof/>
          </w:rPr>
          <w:t>Figure 28 Sequence Diagram: Data Subsystem</w:t>
        </w:r>
        <w:r>
          <w:rPr>
            <w:noProof/>
            <w:webHidden/>
          </w:rPr>
          <w:tab/>
        </w:r>
        <w:r>
          <w:rPr>
            <w:noProof/>
            <w:webHidden/>
          </w:rPr>
          <w:fldChar w:fldCharType="begin"/>
        </w:r>
        <w:r>
          <w:rPr>
            <w:noProof/>
            <w:webHidden/>
          </w:rPr>
          <w:instrText xml:space="preserve"> PAGEREF _Toc478125488 \h </w:instrText>
        </w:r>
        <w:r>
          <w:rPr>
            <w:noProof/>
            <w:webHidden/>
          </w:rPr>
        </w:r>
        <w:r>
          <w:rPr>
            <w:noProof/>
            <w:webHidden/>
          </w:rPr>
          <w:fldChar w:fldCharType="separate"/>
        </w:r>
        <w:r>
          <w:rPr>
            <w:noProof/>
            <w:webHidden/>
          </w:rPr>
          <w:t>57</w:t>
        </w:r>
        <w:r>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89" w:history="1">
        <w:r w:rsidRPr="00DB676F">
          <w:rPr>
            <w:rStyle w:val="Hyperlink"/>
            <w:noProof/>
          </w:rPr>
          <w:t>Figure 29 Sequence Diagram: Risk Subsystem</w:t>
        </w:r>
        <w:r>
          <w:rPr>
            <w:noProof/>
            <w:webHidden/>
          </w:rPr>
          <w:tab/>
        </w:r>
        <w:r>
          <w:rPr>
            <w:noProof/>
            <w:webHidden/>
          </w:rPr>
          <w:fldChar w:fldCharType="begin"/>
        </w:r>
        <w:r>
          <w:rPr>
            <w:noProof/>
            <w:webHidden/>
          </w:rPr>
          <w:instrText xml:space="preserve"> PAGEREF _Toc478125489 \h </w:instrText>
        </w:r>
        <w:r>
          <w:rPr>
            <w:noProof/>
            <w:webHidden/>
          </w:rPr>
        </w:r>
        <w:r>
          <w:rPr>
            <w:noProof/>
            <w:webHidden/>
          </w:rPr>
          <w:fldChar w:fldCharType="separate"/>
        </w:r>
        <w:r>
          <w:rPr>
            <w:noProof/>
            <w:webHidden/>
          </w:rPr>
          <w:t>58</w:t>
        </w:r>
        <w:r>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90" w:history="1">
        <w:r w:rsidRPr="00DB676F">
          <w:rPr>
            <w:rStyle w:val="Hyperlink"/>
            <w:noProof/>
          </w:rPr>
          <w:t>Figure 30 Sequence Diagram: Privacy Subsystem</w:t>
        </w:r>
        <w:r>
          <w:rPr>
            <w:noProof/>
            <w:webHidden/>
          </w:rPr>
          <w:tab/>
        </w:r>
        <w:r>
          <w:rPr>
            <w:noProof/>
            <w:webHidden/>
          </w:rPr>
          <w:fldChar w:fldCharType="begin"/>
        </w:r>
        <w:r>
          <w:rPr>
            <w:noProof/>
            <w:webHidden/>
          </w:rPr>
          <w:instrText xml:space="preserve"> PAGEREF _Toc478125490 \h </w:instrText>
        </w:r>
        <w:r>
          <w:rPr>
            <w:noProof/>
            <w:webHidden/>
          </w:rPr>
        </w:r>
        <w:r>
          <w:rPr>
            <w:noProof/>
            <w:webHidden/>
          </w:rPr>
          <w:fldChar w:fldCharType="separate"/>
        </w:r>
        <w:r>
          <w:rPr>
            <w:noProof/>
            <w:webHidden/>
          </w:rPr>
          <w:t>59</w:t>
        </w:r>
        <w:r>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91" w:history="1">
        <w:r w:rsidRPr="00DB676F">
          <w:rPr>
            <w:rStyle w:val="Hyperlink"/>
            <w:noProof/>
          </w:rPr>
          <w:t>Figure 31 Combined Sequence diagram of the Job Recommender System</w:t>
        </w:r>
        <w:r>
          <w:rPr>
            <w:noProof/>
            <w:webHidden/>
          </w:rPr>
          <w:tab/>
        </w:r>
        <w:r>
          <w:rPr>
            <w:noProof/>
            <w:webHidden/>
          </w:rPr>
          <w:fldChar w:fldCharType="begin"/>
        </w:r>
        <w:r>
          <w:rPr>
            <w:noProof/>
            <w:webHidden/>
          </w:rPr>
          <w:instrText xml:space="preserve"> PAGEREF _Toc478125491 \h </w:instrText>
        </w:r>
        <w:r>
          <w:rPr>
            <w:noProof/>
            <w:webHidden/>
          </w:rPr>
        </w:r>
        <w:r>
          <w:rPr>
            <w:noProof/>
            <w:webHidden/>
          </w:rPr>
          <w:fldChar w:fldCharType="separate"/>
        </w:r>
        <w:r>
          <w:rPr>
            <w:noProof/>
            <w:webHidden/>
          </w:rPr>
          <w:t>60</w:t>
        </w:r>
        <w:r>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92" w:history="1">
        <w:r w:rsidRPr="00DB676F">
          <w:rPr>
            <w:rStyle w:val="Hyperlink"/>
            <w:noProof/>
          </w:rPr>
          <w:t>Figure 32 Privacy Scope</w:t>
        </w:r>
        <w:r>
          <w:rPr>
            <w:noProof/>
            <w:webHidden/>
          </w:rPr>
          <w:tab/>
        </w:r>
        <w:r>
          <w:rPr>
            <w:noProof/>
            <w:webHidden/>
          </w:rPr>
          <w:fldChar w:fldCharType="begin"/>
        </w:r>
        <w:r>
          <w:rPr>
            <w:noProof/>
            <w:webHidden/>
          </w:rPr>
          <w:instrText xml:space="preserve"> PAGEREF _Toc478125492 \h </w:instrText>
        </w:r>
        <w:r>
          <w:rPr>
            <w:noProof/>
            <w:webHidden/>
          </w:rPr>
        </w:r>
        <w:r>
          <w:rPr>
            <w:noProof/>
            <w:webHidden/>
          </w:rPr>
          <w:fldChar w:fldCharType="separate"/>
        </w:r>
        <w:r>
          <w:rPr>
            <w:noProof/>
            <w:webHidden/>
          </w:rPr>
          <w:t>63</w:t>
        </w:r>
        <w:r>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93" w:history="1">
        <w:r w:rsidRPr="00DB676F">
          <w:rPr>
            <w:rStyle w:val="Hyperlink"/>
            <w:noProof/>
          </w:rPr>
          <w:t>Figure 33 Contextual Risk Scope</w:t>
        </w:r>
        <w:r>
          <w:rPr>
            <w:noProof/>
            <w:webHidden/>
          </w:rPr>
          <w:tab/>
        </w:r>
        <w:r>
          <w:rPr>
            <w:noProof/>
            <w:webHidden/>
          </w:rPr>
          <w:fldChar w:fldCharType="begin"/>
        </w:r>
        <w:r>
          <w:rPr>
            <w:noProof/>
            <w:webHidden/>
          </w:rPr>
          <w:instrText xml:space="preserve"> PAGEREF _Toc478125493 \h </w:instrText>
        </w:r>
        <w:r>
          <w:rPr>
            <w:noProof/>
            <w:webHidden/>
          </w:rPr>
        </w:r>
        <w:r>
          <w:rPr>
            <w:noProof/>
            <w:webHidden/>
          </w:rPr>
          <w:fldChar w:fldCharType="separate"/>
        </w:r>
        <w:r>
          <w:rPr>
            <w:noProof/>
            <w:webHidden/>
          </w:rPr>
          <w:t>64</w:t>
        </w:r>
        <w:r>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94" w:history="1">
        <w:r w:rsidRPr="00DB676F">
          <w:rPr>
            <w:rStyle w:val="Hyperlink"/>
            <w:noProof/>
          </w:rPr>
          <w:t>Figure 34 Dimensional Plot of a Recommender System</w:t>
        </w:r>
        <w:r>
          <w:rPr>
            <w:noProof/>
            <w:webHidden/>
          </w:rPr>
          <w:tab/>
        </w:r>
        <w:r>
          <w:rPr>
            <w:noProof/>
            <w:webHidden/>
          </w:rPr>
          <w:fldChar w:fldCharType="begin"/>
        </w:r>
        <w:r>
          <w:rPr>
            <w:noProof/>
            <w:webHidden/>
          </w:rPr>
          <w:instrText xml:space="preserve"> PAGEREF _Toc478125494 \h </w:instrText>
        </w:r>
        <w:r>
          <w:rPr>
            <w:noProof/>
            <w:webHidden/>
          </w:rPr>
        </w:r>
        <w:r>
          <w:rPr>
            <w:noProof/>
            <w:webHidden/>
          </w:rPr>
          <w:fldChar w:fldCharType="separate"/>
        </w:r>
        <w:r>
          <w:rPr>
            <w:noProof/>
            <w:webHidden/>
          </w:rPr>
          <w:t>65</w:t>
        </w:r>
        <w:r>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95" w:history="1">
        <w:r w:rsidRPr="00DB676F">
          <w:rPr>
            <w:rStyle w:val="Hyperlink"/>
            <w:noProof/>
          </w:rPr>
          <w:t>Figure 35 Multidimensional description of the Job Recommender System</w:t>
        </w:r>
        <w:r>
          <w:rPr>
            <w:noProof/>
            <w:webHidden/>
          </w:rPr>
          <w:tab/>
        </w:r>
        <w:r>
          <w:rPr>
            <w:noProof/>
            <w:webHidden/>
          </w:rPr>
          <w:fldChar w:fldCharType="begin"/>
        </w:r>
        <w:r>
          <w:rPr>
            <w:noProof/>
            <w:webHidden/>
          </w:rPr>
          <w:instrText xml:space="preserve"> PAGEREF _Toc478125495 \h </w:instrText>
        </w:r>
        <w:r>
          <w:rPr>
            <w:noProof/>
            <w:webHidden/>
          </w:rPr>
        </w:r>
        <w:r>
          <w:rPr>
            <w:noProof/>
            <w:webHidden/>
          </w:rPr>
          <w:fldChar w:fldCharType="separate"/>
        </w:r>
        <w:r>
          <w:rPr>
            <w:noProof/>
            <w:webHidden/>
          </w:rPr>
          <w:t>66</w:t>
        </w:r>
        <w:r>
          <w:rPr>
            <w:noProof/>
            <w:webHidden/>
          </w:rPr>
          <w:fldChar w:fldCharType="end"/>
        </w:r>
      </w:hyperlink>
    </w:p>
    <w:p w:rsidR="00B34B9F" w:rsidRDefault="00B3055E" w:rsidP="00B34B9F">
      <w:pPr>
        <w:pStyle w:val="Heading2"/>
        <w:numPr>
          <w:ilvl w:val="0"/>
          <w:numId w:val="0"/>
        </w:numPr>
      </w:pPr>
      <w:r>
        <w:fldChar w:fldCharType="end"/>
      </w:r>
    </w:p>
    <w:p w:rsidR="00BF46CF" w:rsidRPr="00B34B9F" w:rsidRDefault="00BF46CF" w:rsidP="00B34B9F">
      <w:pPr>
        <w:spacing w:line="240" w:lineRule="auto"/>
        <w:rPr>
          <w:rFonts w:ascii="Arial" w:hAnsi="Arial"/>
          <w:b/>
          <w:sz w:val="24"/>
        </w:rPr>
      </w:pPr>
    </w:p>
    <w:p w:rsidR="00BF46CF" w:rsidRDefault="00BF46CF">
      <w:pPr>
        <w:pStyle w:val="FrontHead"/>
        <w:spacing w:after="0"/>
      </w:pPr>
      <w:bookmarkStart w:id="82" w:name="_Toc478125359"/>
      <w:r>
        <w:lastRenderedPageBreak/>
        <w:t>List of Tables</w:t>
      </w:r>
      <w:bookmarkEnd w:id="82"/>
    </w:p>
    <w:p w:rsidR="00B3055E" w:rsidRDefault="00B3055E"/>
    <w:p w:rsidR="00254F57"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8125459" w:history="1">
        <w:r w:rsidR="00254F57" w:rsidRPr="00D73D9E">
          <w:rPr>
            <w:rStyle w:val="Hyperlink"/>
            <w:noProof/>
          </w:rPr>
          <w:t>Table 1 Interaction Entities proposed in [9]</w:t>
        </w:r>
        <w:r w:rsidR="00254F57">
          <w:rPr>
            <w:noProof/>
            <w:webHidden/>
          </w:rPr>
          <w:tab/>
        </w:r>
        <w:r w:rsidR="00254F57">
          <w:rPr>
            <w:noProof/>
            <w:webHidden/>
          </w:rPr>
          <w:fldChar w:fldCharType="begin"/>
        </w:r>
        <w:r w:rsidR="00254F57">
          <w:rPr>
            <w:noProof/>
            <w:webHidden/>
          </w:rPr>
          <w:instrText xml:space="preserve"> PAGEREF _Toc478125459 \h </w:instrText>
        </w:r>
        <w:r w:rsidR="00254F57">
          <w:rPr>
            <w:noProof/>
            <w:webHidden/>
          </w:rPr>
        </w:r>
        <w:r w:rsidR="00254F57">
          <w:rPr>
            <w:noProof/>
            <w:webHidden/>
          </w:rPr>
          <w:fldChar w:fldCharType="separate"/>
        </w:r>
        <w:r w:rsidR="00254F57">
          <w:rPr>
            <w:noProof/>
            <w:webHidden/>
          </w:rPr>
          <w:t>44</w:t>
        </w:r>
        <w:r w:rsidR="00254F57">
          <w:rPr>
            <w:noProof/>
            <w:webHidden/>
          </w:rPr>
          <w:fldChar w:fldCharType="end"/>
        </w:r>
      </w:hyperlink>
    </w:p>
    <w:p w:rsidR="00254F57" w:rsidRDefault="00254F57">
      <w:pPr>
        <w:pStyle w:val="TableofFigures"/>
        <w:tabs>
          <w:tab w:val="right" w:leader="dot" w:pos="8990"/>
        </w:tabs>
        <w:rPr>
          <w:rFonts w:asciiTheme="minorHAnsi" w:eastAsiaTheme="minorEastAsia" w:hAnsiTheme="minorHAnsi" w:cstheme="minorBidi"/>
          <w:noProof/>
          <w:szCs w:val="22"/>
          <w:lang w:val="en-CA" w:eastAsia="en-CA"/>
        </w:rPr>
      </w:pPr>
      <w:hyperlink w:anchor="_Toc478125460" w:history="1">
        <w:r w:rsidRPr="00D73D9E">
          <w:rPr>
            <w:rStyle w:val="Hyperlink"/>
            <w:noProof/>
          </w:rPr>
          <w:t>Table 2 General Dimensional Analysis of various Algorithms</w:t>
        </w:r>
        <w:r>
          <w:rPr>
            <w:noProof/>
            <w:webHidden/>
          </w:rPr>
          <w:tab/>
        </w:r>
        <w:r>
          <w:rPr>
            <w:noProof/>
            <w:webHidden/>
          </w:rPr>
          <w:fldChar w:fldCharType="begin"/>
        </w:r>
        <w:r>
          <w:rPr>
            <w:noProof/>
            <w:webHidden/>
          </w:rPr>
          <w:instrText xml:space="preserve"> PAGEREF _Toc478125460 \h </w:instrText>
        </w:r>
        <w:r>
          <w:rPr>
            <w:noProof/>
            <w:webHidden/>
          </w:rPr>
        </w:r>
        <w:r>
          <w:rPr>
            <w:noProof/>
            <w:webHidden/>
          </w:rPr>
          <w:fldChar w:fldCharType="separate"/>
        </w:r>
        <w:r>
          <w:rPr>
            <w:noProof/>
            <w:webHidden/>
          </w:rPr>
          <w:t>65</w:t>
        </w:r>
        <w:r>
          <w:rPr>
            <w:noProof/>
            <w:webHidden/>
          </w:rPr>
          <w:fldChar w:fldCharType="end"/>
        </w:r>
      </w:hyperlink>
    </w:p>
    <w:p w:rsidR="00BF46CF" w:rsidRDefault="00B3055E">
      <w:r>
        <w:fldChar w:fldCharType="end"/>
      </w:r>
    </w:p>
    <w:p w:rsidR="00563276" w:rsidRDefault="00563276"/>
    <w:p w:rsidR="00563276" w:rsidRDefault="00563276">
      <w:pPr>
        <w:sectPr w:rsidR="00563276">
          <w:pgSz w:w="12240" w:h="15840" w:code="1"/>
          <w:pgMar w:top="1440" w:right="1440" w:bottom="1440" w:left="1800" w:header="1440" w:footer="1440" w:gutter="0"/>
          <w:pgNumType w:fmt="lowerRoman"/>
          <w:cols w:space="720"/>
          <w:noEndnote/>
        </w:sectPr>
      </w:pPr>
    </w:p>
    <w:p w:rsidR="00BF46CF" w:rsidRDefault="00BF46CF" w:rsidP="00866177">
      <w:pPr>
        <w:pStyle w:val="Heading1"/>
        <w:spacing w:line="480" w:lineRule="auto"/>
      </w:pPr>
      <w:r>
        <w:lastRenderedPageBreak/>
        <w:br/>
      </w:r>
      <w:bookmarkStart w:id="83" w:name="_Toc478125360"/>
      <w:r w:rsidR="00AC1B9D">
        <w:t>Introduction</w:t>
      </w:r>
      <w:bookmarkEnd w:id="83"/>
    </w:p>
    <w:p w:rsidR="004D6BDD" w:rsidRDefault="004F6AC2" w:rsidP="00E443F2">
      <w:pPr>
        <w:pStyle w:val="BodyText"/>
        <w:spacing w:line="480" w:lineRule="auto"/>
        <w:rPr>
          <w:lang w:val="en-CA"/>
        </w:rPr>
      </w:pPr>
      <w:r>
        <w:t xml:space="preserve">In </w:t>
      </w:r>
      <w:r w:rsidR="00125A57">
        <w:rPr>
          <w:lang w:val="en-CA"/>
        </w:rPr>
        <w:t xml:space="preserve">recent times, </w:t>
      </w:r>
      <w:r w:rsidR="00390006">
        <w:rPr>
          <w:lang w:val="en-CA"/>
        </w:rPr>
        <w:t>Recommender System</w:t>
      </w:r>
      <w:r w:rsidR="00EC59C4">
        <w:rPr>
          <w:lang w:val="en-CA"/>
        </w:rPr>
        <w:t>s</w:t>
      </w:r>
      <w:r w:rsidRPr="004F6AC2">
        <w:rPr>
          <w:lang w:val="en-CA"/>
        </w:rPr>
        <w:t xml:space="preserve"> can take advantage of </w:t>
      </w:r>
      <w:r w:rsidR="00420E0D">
        <w:rPr>
          <w:lang w:val="en-CA"/>
        </w:rPr>
        <w:t xml:space="preserve">the </w:t>
      </w:r>
      <w:r w:rsidRPr="004F6AC2">
        <w:rPr>
          <w:lang w:val="en-CA"/>
        </w:rPr>
        <w:t>semantic reasoning capabilities</w:t>
      </w:r>
      <w:r w:rsidR="00BB014E">
        <w:rPr>
          <w:lang w:val="en-CA"/>
        </w:rPr>
        <w:t xml:space="preserve"> [128]</w:t>
      </w:r>
      <w:r w:rsidRPr="004F6AC2">
        <w:rPr>
          <w:lang w:val="en-CA"/>
        </w:rPr>
        <w:t xml:space="preserve"> to</w:t>
      </w:r>
      <w:r>
        <w:rPr>
          <w:lang w:val="en-CA"/>
        </w:rPr>
        <w:t xml:space="preserve"> </w:t>
      </w:r>
      <w:r w:rsidRPr="004F6AC2">
        <w:rPr>
          <w:lang w:val="en-CA"/>
        </w:rPr>
        <w:t>overcome common limitations</w:t>
      </w:r>
      <w:r w:rsidR="001F3ECF">
        <w:rPr>
          <w:lang w:val="en-CA"/>
        </w:rPr>
        <w:t xml:space="preserve"> and improve the recommendation</w:t>
      </w:r>
      <w:r w:rsidRPr="004F6AC2">
        <w:rPr>
          <w:lang w:val="en-CA"/>
        </w:rPr>
        <w:t xml:space="preserve"> quality. These systems uses</w:t>
      </w:r>
      <w:r>
        <w:rPr>
          <w:lang w:val="en-CA"/>
        </w:rPr>
        <w:t xml:space="preserve"> </w:t>
      </w:r>
      <w:r w:rsidRPr="004F6AC2">
        <w:rPr>
          <w:lang w:val="en-CA"/>
        </w:rPr>
        <w:t xml:space="preserve">domain </w:t>
      </w:r>
      <w:r w:rsidR="00364805">
        <w:rPr>
          <w:lang w:val="en-CA"/>
        </w:rPr>
        <w:t>properties, types and relationships</w:t>
      </w:r>
      <w:r w:rsidRPr="004F6AC2">
        <w:rPr>
          <w:lang w:val="en-CA"/>
        </w:rPr>
        <w:t xml:space="preserve"> to enhance the personalization</w:t>
      </w:r>
      <w:r w:rsidR="007E525D">
        <w:rPr>
          <w:lang w:val="en-CA"/>
        </w:rPr>
        <w:t xml:space="preserve">. </w:t>
      </w:r>
      <w:r w:rsidRPr="004F6AC2">
        <w:rPr>
          <w:lang w:val="en-CA"/>
        </w:rPr>
        <w:t xml:space="preserve">Current research in the area of </w:t>
      </w:r>
      <w:r w:rsidR="00390006">
        <w:rPr>
          <w:lang w:val="en-CA"/>
        </w:rPr>
        <w:t>Recommender System</w:t>
      </w:r>
      <w:r w:rsidRPr="004F6AC2">
        <w:rPr>
          <w:lang w:val="en-CA"/>
        </w:rPr>
        <w:t xml:space="preserve"> has been focussed on the context aware</w:t>
      </w:r>
      <w:r>
        <w:rPr>
          <w:lang w:val="en-CA"/>
        </w:rPr>
        <w:t xml:space="preserve"> </w:t>
      </w:r>
      <w:r w:rsidR="00390006">
        <w:rPr>
          <w:lang w:val="en-CA"/>
        </w:rPr>
        <w:t>Recommender System</w:t>
      </w:r>
      <w:r w:rsidR="00826E9F">
        <w:rPr>
          <w:lang w:val="en-CA"/>
        </w:rPr>
        <w:t>s</w:t>
      </w:r>
      <w:r w:rsidR="00364805">
        <w:rPr>
          <w:lang w:val="en-CA"/>
        </w:rPr>
        <w:t xml:space="preserve"> [18]</w:t>
      </w:r>
      <w:r w:rsidRPr="004F6AC2">
        <w:rPr>
          <w:lang w:val="en-CA"/>
        </w:rPr>
        <w:t>. A context-independent representation may lose predictive power because</w:t>
      </w:r>
      <w:r>
        <w:rPr>
          <w:lang w:val="en-CA"/>
        </w:rPr>
        <w:t xml:space="preserve"> </w:t>
      </w:r>
      <w:r w:rsidRPr="004F6AC2">
        <w:rPr>
          <w:lang w:val="en-CA"/>
        </w:rPr>
        <w:t xml:space="preserve">potentially useful information from multiple contexts </w:t>
      </w:r>
      <w:r w:rsidR="008E1311">
        <w:rPr>
          <w:lang w:val="en-CA"/>
        </w:rPr>
        <w:t>being rejected</w:t>
      </w:r>
      <w:r w:rsidR="00C05B2B">
        <w:rPr>
          <w:lang w:val="en-CA"/>
        </w:rPr>
        <w:t xml:space="preserve"> [128]</w:t>
      </w:r>
      <w:r w:rsidRPr="004F6AC2">
        <w:rPr>
          <w:lang w:val="en-CA"/>
        </w:rPr>
        <w:t xml:space="preserve">. The ideal context-aware </w:t>
      </w:r>
      <w:r w:rsidR="00C70DFE">
        <w:rPr>
          <w:lang w:val="en-CA"/>
        </w:rPr>
        <w:t>Recommender System</w:t>
      </w:r>
      <w:r w:rsidRPr="004F6AC2">
        <w:rPr>
          <w:lang w:val="en-CA"/>
        </w:rPr>
        <w:t xml:space="preserve"> would, therefore, be able</w:t>
      </w:r>
      <w:r w:rsidR="007C2F77">
        <w:rPr>
          <w:lang w:val="en-CA"/>
        </w:rPr>
        <w:t xml:space="preserve"> to reliably</w:t>
      </w:r>
      <w:r w:rsidRPr="004F6AC2">
        <w:rPr>
          <w:lang w:val="en-CA"/>
        </w:rPr>
        <w:t xml:space="preserve"> label each user action with an appropriate context and effectively </w:t>
      </w:r>
      <w:r w:rsidR="00664465">
        <w:rPr>
          <w:lang w:val="en-CA"/>
        </w:rPr>
        <w:t>modify</w:t>
      </w:r>
      <w:r w:rsidRPr="004F6AC2">
        <w:rPr>
          <w:lang w:val="en-CA"/>
        </w:rPr>
        <w:t xml:space="preserve"> the system output </w:t>
      </w:r>
      <w:r w:rsidR="003D1B48">
        <w:rPr>
          <w:lang w:val="en-CA"/>
        </w:rPr>
        <w:t>for</w:t>
      </w:r>
      <w:r w:rsidRPr="004F6AC2">
        <w:rPr>
          <w:lang w:val="en-CA"/>
        </w:rPr>
        <w:t xml:space="preserve"> the user in that given context.</w:t>
      </w:r>
      <w:r>
        <w:rPr>
          <w:lang w:val="en-CA"/>
        </w:rPr>
        <w:t xml:space="preserve"> </w:t>
      </w:r>
      <w:r w:rsidRPr="004F6AC2">
        <w:rPr>
          <w:lang w:val="en-CA"/>
        </w:rPr>
        <w:t xml:space="preserve">The majority of existing approaches to </w:t>
      </w:r>
      <w:r w:rsidR="00390006">
        <w:rPr>
          <w:lang w:val="en-CA"/>
        </w:rPr>
        <w:t>Recommender System</w:t>
      </w:r>
      <w:r w:rsidR="00EC59C4">
        <w:rPr>
          <w:lang w:val="en-CA"/>
        </w:rPr>
        <w:t>s</w:t>
      </w:r>
      <w:r w:rsidRPr="004F6AC2">
        <w:rPr>
          <w:lang w:val="en-CA"/>
        </w:rPr>
        <w:t xml:space="preserve"> focus on recommending the most</w:t>
      </w:r>
      <w:r>
        <w:rPr>
          <w:lang w:val="en-CA"/>
        </w:rPr>
        <w:t xml:space="preserve"> </w:t>
      </w:r>
      <w:r w:rsidRPr="004F6AC2">
        <w:rPr>
          <w:lang w:val="en-CA"/>
        </w:rPr>
        <w:t>relevant content to users using contextual information and do not take into account the risk of</w:t>
      </w:r>
      <w:r w:rsidR="007E525D">
        <w:rPr>
          <w:lang w:val="en-CA"/>
        </w:rPr>
        <w:t xml:space="preserve"> </w:t>
      </w:r>
      <w:r w:rsidR="003D09CD">
        <w:rPr>
          <w:lang w:val="en-CA"/>
        </w:rPr>
        <w:t>upsetting</w:t>
      </w:r>
      <w:r w:rsidR="0068115D">
        <w:rPr>
          <w:lang w:val="en-CA"/>
        </w:rPr>
        <w:t xml:space="preserve"> the user</w:t>
      </w:r>
      <w:r w:rsidRPr="004F6AC2">
        <w:rPr>
          <w:lang w:val="en-CA"/>
        </w:rPr>
        <w:t xml:space="preserve"> </w:t>
      </w:r>
      <w:r w:rsidR="003D09CD">
        <w:rPr>
          <w:lang w:val="en-CA"/>
        </w:rPr>
        <w:t>by not providing accurate recommendations</w:t>
      </w:r>
      <w:r w:rsidRPr="004F6AC2">
        <w:rPr>
          <w:lang w:val="en-CA"/>
        </w:rPr>
        <w:t>. However, in many applications, such as recommending</w:t>
      </w:r>
      <w:r w:rsidR="007E525D">
        <w:rPr>
          <w:lang w:val="en-CA"/>
        </w:rPr>
        <w:t xml:space="preserve"> </w:t>
      </w:r>
      <w:r w:rsidRPr="004F6AC2">
        <w:rPr>
          <w:lang w:val="en-CA"/>
        </w:rPr>
        <w:t xml:space="preserve">personalized content, it is also important to consider the risk of upsetting the user </w:t>
      </w:r>
      <w:r w:rsidR="007E525D">
        <w:rPr>
          <w:lang w:val="en-CA"/>
        </w:rPr>
        <w:t>by not being aware of the user’s situation and intentions</w:t>
      </w:r>
      <w:r w:rsidR="00491CFE">
        <w:rPr>
          <w:lang w:val="en-CA"/>
        </w:rPr>
        <w:t xml:space="preserve"> [7]</w:t>
      </w:r>
      <w:r w:rsidRPr="004F6AC2">
        <w:rPr>
          <w:lang w:val="en-CA"/>
        </w:rPr>
        <w:t xml:space="preserve">. Therefore, the performance of the </w:t>
      </w:r>
      <w:r w:rsidR="00390006">
        <w:rPr>
          <w:lang w:val="en-CA"/>
        </w:rPr>
        <w:t>Recommender System</w:t>
      </w:r>
      <w:r w:rsidRPr="004F6AC2">
        <w:rPr>
          <w:lang w:val="en-CA"/>
        </w:rPr>
        <w:t xml:space="preserve"> depends in part on the degree to which it has incorporated the risk into the recommendation</w:t>
      </w:r>
      <w:r w:rsidR="007E525D">
        <w:rPr>
          <w:lang w:val="en-CA"/>
        </w:rPr>
        <w:t xml:space="preserve"> </w:t>
      </w:r>
      <w:r w:rsidRPr="004F6AC2">
        <w:rPr>
          <w:lang w:val="en-CA"/>
        </w:rPr>
        <w:t xml:space="preserve">process. The risk in </w:t>
      </w:r>
      <w:r w:rsidR="00390006">
        <w:rPr>
          <w:lang w:val="en-CA"/>
        </w:rPr>
        <w:t>Recommender System</w:t>
      </w:r>
      <w:r w:rsidR="00EC59C4">
        <w:rPr>
          <w:lang w:val="en-CA"/>
        </w:rPr>
        <w:t>s</w:t>
      </w:r>
      <w:r w:rsidRPr="004F6AC2">
        <w:rPr>
          <w:lang w:val="en-CA"/>
        </w:rPr>
        <w:t xml:space="preserve"> is the possibility to disturb or to upset the user which</w:t>
      </w:r>
      <w:r w:rsidR="007E525D">
        <w:rPr>
          <w:lang w:val="en-CA"/>
        </w:rPr>
        <w:t xml:space="preserve"> </w:t>
      </w:r>
      <w:r w:rsidRPr="004F6AC2">
        <w:rPr>
          <w:lang w:val="en-CA"/>
        </w:rPr>
        <w:t xml:space="preserve">leads to a bad </w:t>
      </w:r>
      <w:r w:rsidR="007E525D">
        <w:rPr>
          <w:lang w:val="en-CA"/>
        </w:rPr>
        <w:t>feedback from the user</w:t>
      </w:r>
      <w:r w:rsidRPr="004F6AC2">
        <w:rPr>
          <w:lang w:val="en-CA"/>
        </w:rPr>
        <w:t>.</w:t>
      </w:r>
      <w:r w:rsidR="00106C29">
        <w:rPr>
          <w:lang w:val="en-CA"/>
        </w:rPr>
        <w:t xml:space="preserve"> </w:t>
      </w:r>
      <w:r w:rsidR="004D6BDD">
        <w:rPr>
          <w:lang w:val="en-CA"/>
        </w:rPr>
        <w:t xml:space="preserve">With the advent of </w:t>
      </w:r>
      <w:r w:rsidR="004D6BDD" w:rsidRPr="004D6BDD">
        <w:rPr>
          <w:lang w:val="en-CA"/>
        </w:rPr>
        <w:t>enormous amounts of personal</w:t>
      </w:r>
      <w:r w:rsidR="004D6BDD">
        <w:rPr>
          <w:lang w:val="en-CA"/>
        </w:rPr>
        <w:t xml:space="preserve"> </w:t>
      </w:r>
      <w:r w:rsidR="004D6BDD" w:rsidRPr="004D6BDD">
        <w:rPr>
          <w:lang w:val="en-CA"/>
        </w:rPr>
        <w:t>data</w:t>
      </w:r>
      <w:r w:rsidR="004D6BDD">
        <w:rPr>
          <w:lang w:val="en-CA"/>
        </w:rPr>
        <w:t xml:space="preserve"> collection</w:t>
      </w:r>
      <w:r w:rsidR="004D6BDD" w:rsidRPr="004D6BDD">
        <w:rPr>
          <w:lang w:val="en-CA"/>
        </w:rPr>
        <w:t xml:space="preserve"> for the sake of personalization</w:t>
      </w:r>
      <w:r w:rsidR="00671A44">
        <w:rPr>
          <w:lang w:val="en-CA"/>
        </w:rPr>
        <w:t xml:space="preserve"> and improving recommendations quality</w:t>
      </w:r>
      <w:r w:rsidR="004D6BDD">
        <w:rPr>
          <w:lang w:val="en-CA"/>
        </w:rPr>
        <w:t xml:space="preserve">, the focus of the current research on the </w:t>
      </w:r>
      <w:r w:rsidR="00390006">
        <w:rPr>
          <w:lang w:val="en-CA"/>
        </w:rPr>
        <w:t>Recommender System</w:t>
      </w:r>
      <w:r w:rsidR="004D6BDD">
        <w:rPr>
          <w:lang w:val="en-CA"/>
        </w:rPr>
        <w:t xml:space="preserve"> has been shifting to Privacy Protection</w:t>
      </w:r>
      <w:r w:rsidR="00805AEA">
        <w:rPr>
          <w:lang w:val="en-CA"/>
        </w:rPr>
        <w:t xml:space="preserve"> [129]</w:t>
      </w:r>
      <w:r w:rsidR="004D6BDD">
        <w:rPr>
          <w:lang w:val="en-CA"/>
        </w:rPr>
        <w:t xml:space="preserve">. Personalization </w:t>
      </w:r>
      <w:r w:rsidR="004D6BDD" w:rsidRPr="004D6BDD">
        <w:rPr>
          <w:lang w:val="en-CA"/>
        </w:rPr>
        <w:t>provides users with conveniences, and it can have a direct</w:t>
      </w:r>
      <w:r w:rsidR="004D6BDD">
        <w:rPr>
          <w:lang w:val="en-CA"/>
        </w:rPr>
        <w:t xml:space="preserve"> </w:t>
      </w:r>
      <w:r w:rsidR="004D6BDD" w:rsidRPr="004D6BDD">
        <w:rPr>
          <w:lang w:val="en-CA"/>
        </w:rPr>
        <w:t xml:space="preserve">impact on marketing, sales, and </w:t>
      </w:r>
      <w:r w:rsidR="004D6BDD">
        <w:rPr>
          <w:lang w:val="en-CA"/>
        </w:rPr>
        <w:t>profit</w:t>
      </w:r>
      <w:r w:rsidR="004D6BDD" w:rsidRPr="004D6BDD">
        <w:rPr>
          <w:lang w:val="en-CA"/>
        </w:rPr>
        <w:t>. On the other hand,</w:t>
      </w:r>
      <w:r w:rsidR="004D6BDD">
        <w:rPr>
          <w:lang w:val="en-CA"/>
        </w:rPr>
        <w:t xml:space="preserve"> </w:t>
      </w:r>
      <w:r w:rsidR="004D6BDD" w:rsidRPr="004D6BDD">
        <w:rPr>
          <w:lang w:val="en-CA"/>
        </w:rPr>
        <w:t>privacy, which is a serious concern for many users, is the</w:t>
      </w:r>
      <w:r w:rsidR="004D6BDD">
        <w:rPr>
          <w:lang w:val="en-CA"/>
        </w:rPr>
        <w:t xml:space="preserve"> </w:t>
      </w:r>
      <w:r w:rsidR="004D6BDD" w:rsidRPr="004D6BDD">
        <w:rPr>
          <w:lang w:val="en-CA"/>
        </w:rPr>
        <w:t xml:space="preserve">price users have to pay for the convenience of </w:t>
      </w:r>
      <w:r w:rsidR="00390006">
        <w:rPr>
          <w:lang w:val="en-CA"/>
        </w:rPr>
        <w:t xml:space="preserve">Recommender </w:t>
      </w:r>
      <w:r w:rsidR="00390006">
        <w:rPr>
          <w:lang w:val="en-CA"/>
        </w:rPr>
        <w:lastRenderedPageBreak/>
        <w:t>System</w:t>
      </w:r>
      <w:r w:rsidR="00EC59C4">
        <w:rPr>
          <w:lang w:val="en-CA"/>
        </w:rPr>
        <w:t>s</w:t>
      </w:r>
      <w:r w:rsidR="004D6BDD" w:rsidRPr="004D6BDD">
        <w:rPr>
          <w:lang w:val="en-CA"/>
        </w:rPr>
        <w:t xml:space="preserve"> in a world with booming information. Users normally</w:t>
      </w:r>
      <w:r w:rsidR="004D6BDD">
        <w:rPr>
          <w:lang w:val="en-CA"/>
        </w:rPr>
        <w:t xml:space="preserve"> </w:t>
      </w:r>
      <w:r w:rsidR="004D6BDD" w:rsidRPr="004D6BDD">
        <w:rPr>
          <w:lang w:val="en-CA"/>
        </w:rPr>
        <w:t>have no choice but to trust the service provider to</w:t>
      </w:r>
      <w:r w:rsidR="004D6BDD">
        <w:rPr>
          <w:lang w:val="en-CA"/>
        </w:rPr>
        <w:t xml:space="preserve"> </w:t>
      </w:r>
      <w:r w:rsidR="004D6BDD" w:rsidRPr="004D6BDD">
        <w:rPr>
          <w:lang w:val="en-CA"/>
        </w:rPr>
        <w:t xml:space="preserve">keep their sensitive personal </w:t>
      </w:r>
      <w:r w:rsidR="004D6BDD">
        <w:rPr>
          <w:lang w:val="en-CA"/>
        </w:rPr>
        <w:t>profile and information safe.</w:t>
      </w:r>
      <w:r w:rsidR="00172443">
        <w:rPr>
          <w:lang w:val="en-CA"/>
        </w:rPr>
        <w:t xml:space="preserve"> </w:t>
      </w:r>
    </w:p>
    <w:p w:rsidR="00F73466" w:rsidRDefault="00F73466" w:rsidP="00866177">
      <w:pPr>
        <w:pStyle w:val="Heading2"/>
        <w:spacing w:line="480" w:lineRule="auto"/>
      </w:pPr>
      <w:bookmarkStart w:id="84" w:name="_Toc478125361"/>
      <w:r>
        <w:t>Research Issue</w:t>
      </w:r>
      <w:bookmarkEnd w:id="84"/>
    </w:p>
    <w:p w:rsidR="0097321D" w:rsidRDefault="0097321D" w:rsidP="0097321D">
      <w:pPr>
        <w:pStyle w:val="BodyText"/>
        <w:spacing w:line="480" w:lineRule="auto"/>
      </w:pPr>
      <w:r>
        <w:t xml:space="preserve">Since the majority of the focus in the area of </w:t>
      </w:r>
      <w:r w:rsidR="00390006">
        <w:t>Recommender System</w:t>
      </w:r>
      <w:r w:rsidR="00EC59C4">
        <w:t>s</w:t>
      </w:r>
      <w:r>
        <w:t xml:space="preserve"> has been on the improvement of accuracy of the recommendations generated by the </w:t>
      </w:r>
      <w:r w:rsidR="00390006">
        <w:t>Recommender System</w:t>
      </w:r>
      <w:r>
        <w:t xml:space="preserve">, </w:t>
      </w:r>
      <w:r w:rsidR="00707ED4">
        <w:t xml:space="preserve">there is a lack of focus on a modelling approach for the </w:t>
      </w:r>
      <w:r w:rsidR="00390006">
        <w:t>Recommender System</w:t>
      </w:r>
      <w:r w:rsidR="00EC59C4">
        <w:t>s</w:t>
      </w:r>
      <w:r>
        <w:t xml:space="preserve"> which takes care of the aspect of upsetting the user by not having sufficient knowledge of the user’s context and not taking enough measures to take into account the privacy of the users. A </w:t>
      </w:r>
      <w:r w:rsidR="003D09CD">
        <w:t>novel mode</w:t>
      </w:r>
      <w:r w:rsidR="00707ED4">
        <w:t xml:space="preserve">ling for the </w:t>
      </w:r>
      <w:r w:rsidR="00390006">
        <w:t>Recommender System</w:t>
      </w:r>
      <w:r w:rsidR="00EC59C4">
        <w:t>s</w:t>
      </w:r>
      <w:r>
        <w:t xml:space="preserve"> would make things much easier for domain experts to study and extend the research in the area of risk aware and privacy preserving </w:t>
      </w:r>
      <w:r w:rsidR="00390006">
        <w:t>Recommender System</w:t>
      </w:r>
      <w:r w:rsidR="00EC59C4">
        <w:t>s</w:t>
      </w:r>
      <w:r w:rsidR="00F91E8D">
        <w:t xml:space="preserve"> and thereby</w:t>
      </w:r>
      <w:r w:rsidR="00752A53">
        <w:t xml:space="preserve"> resulting in</w:t>
      </w:r>
      <w:r w:rsidR="00F91E8D">
        <w:t xml:space="preserve"> better design of such systems</w:t>
      </w:r>
      <w:r>
        <w:t>.</w:t>
      </w:r>
    </w:p>
    <w:p w:rsidR="0097321D" w:rsidRDefault="00752A53" w:rsidP="0097321D">
      <w:pPr>
        <w:pStyle w:val="BodyTextFirstIndent"/>
        <w:spacing w:line="480" w:lineRule="auto"/>
        <w:ind w:firstLine="0"/>
      </w:pPr>
      <w:r>
        <w:t>In the past few decades collaboration</w:t>
      </w:r>
      <w:r w:rsidR="00F14F1A">
        <w:t xml:space="preserve"> </w:t>
      </w:r>
      <w:r>
        <w:t xml:space="preserve">of multiple teams for a large software project has become a usual path for developing large scale software </w:t>
      </w:r>
      <w:r w:rsidR="00F14F1A">
        <w:t>[15]</w:t>
      </w:r>
      <w:r w:rsidR="0097321D" w:rsidRPr="0097321D">
        <w:t>.</w:t>
      </w:r>
      <w:r>
        <w:t xml:space="preserve"> In spite of adoption of collaborative software development there is a</w:t>
      </w:r>
      <w:r w:rsidR="00EC2F21">
        <w:t xml:space="preserve"> scope of a</w:t>
      </w:r>
      <w:r>
        <w:t xml:space="preserve"> lot of improvement to be done</w:t>
      </w:r>
      <w:r>
        <w:rPr>
          <w:szCs w:val="22"/>
        </w:rPr>
        <w:t xml:space="preserve"> between what is needed and what has been provided today and because the software development landscape is changing rapidly. </w:t>
      </w:r>
      <w:r w:rsidR="0097321D" w:rsidRPr="0097321D">
        <w:t xml:space="preserve"> </w:t>
      </w:r>
      <w:r w:rsidR="001A16BC">
        <w:t>Multi-Agent software development is being utilized as a way to develop software by working on different aspect of a software system as separate agents, working in coherence to achieve the objective of the system. But a multi-agent approach to risk-aware and privacy protection is much scarce</w:t>
      </w:r>
      <w:r w:rsidR="00852EC8">
        <w:t xml:space="preserve"> [18]</w:t>
      </w:r>
      <w:r w:rsidR="001A16BC">
        <w:t>.</w:t>
      </w:r>
    </w:p>
    <w:p w:rsidR="000C23EE" w:rsidRDefault="007F5FDF" w:rsidP="0097321D">
      <w:pPr>
        <w:pStyle w:val="BodyTextFirstIndent"/>
        <w:spacing w:line="480" w:lineRule="auto"/>
        <w:ind w:firstLine="0"/>
      </w:pPr>
      <w:r>
        <w:t>Since, m</w:t>
      </w:r>
      <w:r w:rsidR="000B4664">
        <w:t xml:space="preserve">ost of the current research is focused on evaluating </w:t>
      </w:r>
      <w:r w:rsidR="00390006">
        <w:t>Recommender System</w:t>
      </w:r>
      <w:r w:rsidR="000B4664">
        <w:t xml:space="preserve"> in terms of the accuracy of the results produced by such systems. There needs to be</w:t>
      </w:r>
      <w:r w:rsidR="00737515">
        <w:t xml:space="preserve"> a discussion on a</w:t>
      </w:r>
      <w:r w:rsidR="00AE29B9">
        <w:t xml:space="preserve"> unifying universal</w:t>
      </w:r>
      <w:r w:rsidR="000B4664">
        <w:t xml:space="preserve"> a way to evaluate a </w:t>
      </w:r>
      <w:r w:rsidR="00944D64">
        <w:t>model</w:t>
      </w:r>
      <w:r w:rsidR="000B4664">
        <w:t xml:space="preserve"> of a </w:t>
      </w:r>
      <w:r w:rsidR="00390006">
        <w:t>Recommender System</w:t>
      </w:r>
      <w:r w:rsidR="000B4664">
        <w:t>, not just on the accuracy of the underlying algorithm but also on the features it contains to enhance the user experience such as use</w:t>
      </w:r>
      <w:r w:rsidR="00737515">
        <w:t>r</w:t>
      </w:r>
      <w:r w:rsidR="000B4664">
        <w:t>’s intention, context and also the privacy of the data that is used to produce recommendations.</w:t>
      </w:r>
    </w:p>
    <w:p w:rsidR="000C23EE" w:rsidRDefault="000C23EE" w:rsidP="000C23EE">
      <w:pPr>
        <w:pStyle w:val="Heading2"/>
      </w:pPr>
      <w:bookmarkStart w:id="85" w:name="_Toc478125362"/>
      <w:r>
        <w:lastRenderedPageBreak/>
        <w:t>Thesis Statemen</w:t>
      </w:r>
      <w:r w:rsidR="00B86052">
        <w:t>t</w:t>
      </w:r>
      <w:bookmarkEnd w:id="85"/>
    </w:p>
    <w:p w:rsidR="000C23EE" w:rsidRPr="0097321D" w:rsidRDefault="004905EE" w:rsidP="00F6591E">
      <w:pPr>
        <w:pStyle w:val="BodyText"/>
        <w:spacing w:line="480" w:lineRule="auto"/>
      </w:pPr>
      <w:r>
        <w:t>The aim of this research is to</w:t>
      </w:r>
      <w:r w:rsidR="00F6591E">
        <w:t xml:space="preserve"> provide a</w:t>
      </w:r>
      <w:r>
        <w:t xml:space="preserve"> </w:t>
      </w:r>
      <w:r w:rsidR="00F6591E">
        <w:t xml:space="preserve">multi-agent based </w:t>
      </w:r>
      <w:r>
        <w:t xml:space="preserve">system model of a </w:t>
      </w:r>
      <w:r w:rsidR="00390006">
        <w:t>Recommender System</w:t>
      </w:r>
      <w:r w:rsidR="00F6591E">
        <w:t xml:space="preserve"> by</w:t>
      </w:r>
      <w:r>
        <w:t xml:space="preserve"> </w:t>
      </w:r>
      <w:r w:rsidR="00F6591E">
        <w:t>i</w:t>
      </w:r>
      <w:r w:rsidR="00F6591E" w:rsidRPr="001A654C">
        <w:t xml:space="preserve">ntroducing both privacy and risk-related abstractions into </w:t>
      </w:r>
      <w:del w:id="86" w:author="Paulo Alencar" w:date="2017-03-24T12:40:00Z">
        <w:r w:rsidR="00F6591E" w:rsidDel="00E16ADE">
          <w:delText xml:space="preserve">a </w:delText>
        </w:r>
      </w:del>
      <w:r w:rsidR="00F6591E" w:rsidRPr="001A654C">
        <w:t>traditional</w:t>
      </w:r>
      <w:r w:rsidR="00F6591E">
        <w:t xml:space="preserve"> </w:t>
      </w:r>
      <w:ins w:id="87" w:author="Paulo Alencar" w:date="2017-03-24T12:40:00Z">
        <w:r w:rsidR="00E16ADE">
          <w:t>r</w:t>
        </w:r>
      </w:ins>
      <w:del w:id="88" w:author="Paulo Alencar" w:date="2017-03-24T12:40:00Z">
        <w:r w:rsidR="00390006" w:rsidDel="00E16ADE">
          <w:delText>R</w:delText>
        </w:r>
      </w:del>
      <w:r w:rsidR="00390006">
        <w:t xml:space="preserve">ecommender </w:t>
      </w:r>
      <w:ins w:id="89" w:author="Paulo Alencar" w:date="2017-03-24T12:40:00Z">
        <w:r w:rsidR="00E16ADE">
          <w:t>s</w:t>
        </w:r>
      </w:ins>
      <w:del w:id="90" w:author="Paulo Alencar" w:date="2017-03-24T12:40:00Z">
        <w:r w:rsidR="00390006" w:rsidDel="00E16ADE">
          <w:delText>S</w:delText>
        </w:r>
      </w:del>
      <w:r w:rsidR="00390006">
        <w:t>ystem</w:t>
      </w:r>
      <w:ins w:id="91" w:author="Paulo Alencar" w:date="2017-03-24T12:40:00Z">
        <w:r w:rsidR="00E16ADE">
          <w:t xml:space="preserve">s. The model </w:t>
        </w:r>
      </w:ins>
      <w:del w:id="92" w:author="Paulo Alencar" w:date="2017-03-24T12:41:00Z">
        <w:r w:rsidR="00F6591E" w:rsidRPr="001A654C" w:rsidDel="00E16ADE">
          <w:delText xml:space="preserve"> that </w:delText>
        </w:r>
      </w:del>
      <w:ins w:id="93" w:author="Paulo Alencar" w:date="2017-03-24T12:41:00Z">
        <w:r w:rsidR="00E16ADE">
          <w:t xml:space="preserve">can </w:t>
        </w:r>
      </w:ins>
      <w:r w:rsidR="00F6591E" w:rsidRPr="001A654C">
        <w:t>support</w:t>
      </w:r>
      <w:del w:id="94" w:author="Paulo Alencar" w:date="2017-03-24T12:41:00Z">
        <w:r w:rsidR="00F6591E" w:rsidRPr="001A654C" w:rsidDel="00E16ADE">
          <w:delText>s</w:delText>
        </w:r>
      </w:del>
      <w:r w:rsidR="00F6591E" w:rsidRPr="001A654C">
        <w:t xml:space="preserve"> designing these systems when privacy and</w:t>
      </w:r>
      <w:r w:rsidR="00DC7264" w:rsidRPr="001A654C">
        <w:t> contextual</w:t>
      </w:r>
      <w:r w:rsidR="00F6591E" w:rsidRPr="001A654C">
        <w:t xml:space="preserve"> risk involving user data and information needs to be taken </w:t>
      </w:r>
      <w:r w:rsidR="00F6591E">
        <w:t>into account</w:t>
      </w:r>
      <w:ins w:id="95" w:author="Paulo Alencar" w:date="2017-03-24T12:41:00Z">
        <w:r w:rsidR="00E16ADE">
          <w:t xml:space="preserve">. The applicability of the approach is illustrated </w:t>
        </w:r>
      </w:ins>
      <w:del w:id="96" w:author="Paulo Alencar" w:date="2017-03-24T12:41:00Z">
        <w:r w:rsidR="00DC7264" w:rsidDel="00E16ADE">
          <w:delText xml:space="preserve">, followed </w:delText>
        </w:r>
      </w:del>
      <w:r w:rsidR="00DC7264">
        <w:t xml:space="preserve">by a case study </w:t>
      </w:r>
      <w:ins w:id="97" w:author="Paulo Alencar" w:date="2017-03-24T12:42:00Z">
        <w:r w:rsidR="00E16ADE">
          <w:t xml:space="preserve">involving </w:t>
        </w:r>
      </w:ins>
      <w:del w:id="98" w:author="Paulo Alencar" w:date="2017-03-24T12:42:00Z">
        <w:r w:rsidR="00DC7264" w:rsidDel="00E16ADE">
          <w:delText xml:space="preserve">of </w:delText>
        </w:r>
      </w:del>
      <w:r w:rsidR="00DC7264">
        <w:t xml:space="preserve">a job </w:t>
      </w:r>
      <w:ins w:id="99" w:author="Paulo Alencar" w:date="2017-03-24T12:41:00Z">
        <w:r w:rsidR="00E16ADE">
          <w:t>r</w:t>
        </w:r>
      </w:ins>
      <w:del w:id="100" w:author="Paulo Alencar" w:date="2017-03-24T12:41:00Z">
        <w:r w:rsidR="00390006" w:rsidDel="00E16ADE">
          <w:delText>R</w:delText>
        </w:r>
      </w:del>
      <w:r w:rsidR="00390006">
        <w:t xml:space="preserve">ecommender </w:t>
      </w:r>
      <w:ins w:id="101" w:author="Paulo Alencar" w:date="2017-03-24T12:42:00Z">
        <w:r w:rsidR="00E16ADE">
          <w:t>s</w:t>
        </w:r>
      </w:ins>
      <w:del w:id="102" w:author="Paulo Alencar" w:date="2017-03-24T12:42:00Z">
        <w:r w:rsidR="00390006" w:rsidDel="00E16ADE">
          <w:delText>S</w:delText>
        </w:r>
      </w:del>
      <w:r w:rsidR="00390006">
        <w:t>ystem</w:t>
      </w:r>
      <w:r w:rsidR="00DC7264">
        <w:t xml:space="preserve"> </w:t>
      </w:r>
      <w:ins w:id="103" w:author="Paulo Alencar" w:date="2017-03-24T12:44:00Z">
        <w:r w:rsidR="00E16ADE">
          <w:t xml:space="preserve">in which the general design model is instantiated to represent the required domain-specific abstractions. </w:t>
        </w:r>
      </w:ins>
      <w:del w:id="104" w:author="Paulo Alencar" w:date="2017-03-24T12:44:00Z">
        <w:r w:rsidR="00DC7264" w:rsidDel="00E16ADE">
          <w:delText>as a sample implementation of this approach.</w:delText>
        </w:r>
      </w:del>
    </w:p>
    <w:p w:rsidR="000C23EE" w:rsidRPr="000C23EE" w:rsidRDefault="00F73466" w:rsidP="000C23EE">
      <w:pPr>
        <w:pStyle w:val="Heading2"/>
        <w:spacing w:line="480" w:lineRule="auto"/>
      </w:pPr>
      <w:bookmarkStart w:id="105" w:name="_Toc478125363"/>
      <w:r>
        <w:t>Major Contributions</w:t>
      </w:r>
      <w:bookmarkEnd w:id="105"/>
    </w:p>
    <w:p w:rsidR="00651ADD" w:rsidRDefault="002E7E82" w:rsidP="00651ADD">
      <w:pPr>
        <w:pStyle w:val="BodyTextFirstIndent"/>
        <w:spacing w:line="480" w:lineRule="auto"/>
        <w:ind w:firstLine="0"/>
      </w:pPr>
      <w:r>
        <w:t>This research focusses</w:t>
      </w:r>
      <w:r w:rsidR="00822687">
        <w:t xml:space="preserve"> the importance of the</w:t>
      </w:r>
      <w:r>
        <w:t xml:space="preserve"> privacy and the risk aspect of the </w:t>
      </w:r>
      <w:r w:rsidR="00390006">
        <w:t>Recommender System</w:t>
      </w:r>
      <w:r w:rsidR="00EC59C4">
        <w:t>s</w:t>
      </w:r>
      <w:r>
        <w:t xml:space="preserve"> i.e. how much a </w:t>
      </w:r>
      <w:r w:rsidR="00390006">
        <w:t>Recommender System</w:t>
      </w:r>
      <w:r>
        <w:t xml:space="preserve"> safeguard</w:t>
      </w:r>
      <w:r w:rsidR="001B756B">
        <w:t>s</w:t>
      </w:r>
      <w:r>
        <w:t xml:space="preserve"> users’ privacy and also how a </w:t>
      </w:r>
      <w:r w:rsidR="00390006">
        <w:t>Recommender System</w:t>
      </w:r>
      <w:r>
        <w:t xml:space="preserve"> utilizes the contextual data of a user in order to benefit the owner of the information as well as other users of the </w:t>
      </w:r>
      <w:r w:rsidR="00390006">
        <w:t>Recommender System</w:t>
      </w:r>
      <w:r>
        <w:t>.</w:t>
      </w:r>
    </w:p>
    <w:p w:rsidR="001B756B" w:rsidRDefault="002E7E82" w:rsidP="00651ADD">
      <w:pPr>
        <w:pStyle w:val="BodyTextFirstIndent"/>
        <w:spacing w:line="480" w:lineRule="auto"/>
        <w:ind w:firstLine="0"/>
      </w:pPr>
      <w:r>
        <w:t xml:space="preserve">The approach utilizes multi-agent system description in a sense that the designers of the </w:t>
      </w:r>
      <w:r w:rsidR="00390006">
        <w:t>Recommender System</w:t>
      </w:r>
      <w:r w:rsidR="00EC59C4">
        <w:t>s</w:t>
      </w:r>
      <w:r>
        <w:t xml:space="preserve"> can focus on individual </w:t>
      </w:r>
      <w:r w:rsidR="00376BD8">
        <w:t>units</w:t>
      </w:r>
      <w:r>
        <w:t xml:space="preserve">. This breakdown of the </w:t>
      </w:r>
      <w:r w:rsidR="00390006">
        <w:t>Recommender System</w:t>
      </w:r>
      <w:r>
        <w:t xml:space="preserve"> into small individual units enables fast and fault tolerant development of the system.</w:t>
      </w:r>
      <w:r w:rsidR="001441CA">
        <w:t xml:space="preserve"> It enables the designers of the </w:t>
      </w:r>
      <w:r w:rsidR="00390006">
        <w:t>Recommender System</w:t>
      </w:r>
      <w:r w:rsidR="001441CA">
        <w:t xml:space="preserve"> to be aware of the each of the small objectives that must be accomplished by the </w:t>
      </w:r>
      <w:r w:rsidR="00376BD8">
        <w:t>each individual units in order to fulfil the objective of the entire system.</w:t>
      </w:r>
    </w:p>
    <w:p w:rsidR="001B756B" w:rsidRDefault="00173A23" w:rsidP="00651ADD">
      <w:pPr>
        <w:pStyle w:val="BodyTextFirstIndent"/>
        <w:spacing w:line="480" w:lineRule="auto"/>
        <w:ind w:firstLine="0"/>
      </w:pPr>
      <w:r>
        <w:t xml:space="preserve">This approach combines the two existing research areas within the </w:t>
      </w:r>
      <w:r w:rsidR="00390006">
        <w:t>Recommender System</w:t>
      </w:r>
      <w:r w:rsidR="00EC59C4">
        <w:t>s</w:t>
      </w:r>
      <w:r>
        <w:t xml:space="preserve"> i.e. risk and privacy into a system model. Towards the end of this thesis, a sample case study of this approach is also provides in the field of job </w:t>
      </w:r>
      <w:r w:rsidR="00390006">
        <w:t>Recommender System</w:t>
      </w:r>
      <w:r w:rsidR="00EC59C4">
        <w:t>s</w:t>
      </w:r>
      <w:r>
        <w:t>.</w:t>
      </w:r>
    </w:p>
    <w:p w:rsidR="0066478E" w:rsidRPr="0097321D" w:rsidRDefault="0066478E" w:rsidP="00651ADD">
      <w:pPr>
        <w:pStyle w:val="BodyTextFirstIndent"/>
        <w:spacing w:line="480" w:lineRule="auto"/>
        <w:ind w:firstLine="0"/>
      </w:pPr>
    </w:p>
    <w:p w:rsidR="00F73466" w:rsidRDefault="00F73466" w:rsidP="00866177">
      <w:pPr>
        <w:pStyle w:val="Heading2"/>
        <w:spacing w:line="480" w:lineRule="auto"/>
      </w:pPr>
      <w:bookmarkStart w:id="106" w:name="_Toc478125364"/>
      <w:r>
        <w:lastRenderedPageBreak/>
        <w:t>Thesis Organization</w:t>
      </w:r>
      <w:bookmarkEnd w:id="106"/>
    </w:p>
    <w:p w:rsidR="00053287" w:rsidRDefault="00053287" w:rsidP="00866177">
      <w:pPr>
        <w:pStyle w:val="BodyText"/>
        <w:spacing w:line="480" w:lineRule="auto"/>
      </w:pPr>
      <w:r>
        <w:t>The thesis is divided into three parts</w:t>
      </w:r>
      <w:r w:rsidR="009E6FB5">
        <w:t>. The first part</w:t>
      </w:r>
      <w:r w:rsidR="00B27CA9">
        <w:t xml:space="preserve"> is the</w:t>
      </w:r>
      <w:r w:rsidR="009E6FB5">
        <w:t xml:space="preserve"> </w:t>
      </w:r>
      <w:r w:rsidR="00B95478">
        <w:t>introduction of the</w:t>
      </w:r>
      <w:r w:rsidR="009E6FB5">
        <w:t xml:space="preserve"> problem</w:t>
      </w:r>
      <w:r w:rsidR="004551D0">
        <w:t xml:space="preserve"> </w:t>
      </w:r>
      <w:r w:rsidR="009E6FB5">
        <w:t>addressed</w:t>
      </w:r>
      <w:r w:rsidR="00B95478">
        <w:t xml:space="preserve"> in this paper</w:t>
      </w:r>
      <w:r w:rsidR="009E6FB5">
        <w:t xml:space="preserve">, along with a survey of the </w:t>
      </w:r>
      <w:r w:rsidR="00390006">
        <w:t>Recommender System</w:t>
      </w:r>
      <w:r w:rsidR="00EC59C4">
        <w:t>s</w:t>
      </w:r>
      <w:r w:rsidR="009E6FB5">
        <w:t xml:space="preserve"> field</w:t>
      </w:r>
      <w:r>
        <w:t xml:space="preserve"> </w:t>
      </w:r>
      <w:r w:rsidR="00B27CA9">
        <w:t>which</w:t>
      </w:r>
      <w:r>
        <w:t xml:space="preserve"> brings into light </w:t>
      </w:r>
      <w:r w:rsidR="0078257A">
        <w:t xml:space="preserve">the </w:t>
      </w:r>
      <w:r>
        <w:t>risk and privacy issues</w:t>
      </w:r>
      <w:r w:rsidR="009E6FB5">
        <w:t>, where this</w:t>
      </w:r>
      <w:r>
        <w:t xml:space="preserve"> </w:t>
      </w:r>
      <w:r w:rsidR="009E6FB5">
        <w:t>thesis is framed. The seco</w:t>
      </w:r>
      <w:r w:rsidR="0078257A">
        <w:t xml:space="preserve">nd part describes the related work in the </w:t>
      </w:r>
      <w:r w:rsidR="00390006">
        <w:t>Recommender System</w:t>
      </w:r>
      <w:r w:rsidR="00EC59C4">
        <w:t>s</w:t>
      </w:r>
      <w:r w:rsidR="009E6FB5">
        <w:t xml:space="preserve"> literature and provides an analysis of the design alternatives</w:t>
      </w:r>
      <w:r>
        <w:t xml:space="preserve"> </w:t>
      </w:r>
      <w:r w:rsidR="009E6FB5">
        <w:t>and statistical biases that may arise.</w:t>
      </w:r>
      <w:r w:rsidR="0078257A">
        <w:t xml:space="preserve"> It also provides a detailed discussion of the proposed approach to solve the issues with the existing</w:t>
      </w:r>
      <w:r w:rsidR="00374477">
        <w:t xml:space="preserve"> multi-agent</w:t>
      </w:r>
      <w:r w:rsidR="0078257A">
        <w:t xml:space="preserve"> </w:t>
      </w:r>
      <w:r w:rsidR="00944D64">
        <w:t>model</w:t>
      </w:r>
      <w:r w:rsidR="0078257A">
        <w:t>s</w:t>
      </w:r>
      <w:r w:rsidR="00374477">
        <w:t xml:space="preserve"> and implementing those models for the</w:t>
      </w:r>
      <w:r w:rsidR="0078257A">
        <w:t xml:space="preserve"> </w:t>
      </w:r>
      <w:r w:rsidR="00390006">
        <w:t>Recommender System</w:t>
      </w:r>
      <w:r w:rsidR="00D85B76">
        <w:t>s</w:t>
      </w:r>
      <w:r w:rsidR="009E6FB5">
        <w:t>.</w:t>
      </w:r>
      <w:r w:rsidR="0078257A">
        <w:t xml:space="preserve"> Towards the end of this part a brief case study of this </w:t>
      </w:r>
      <w:r w:rsidR="00944D64">
        <w:t>model</w:t>
      </w:r>
      <w:r w:rsidR="0078257A">
        <w:t xml:space="preserve"> is show in</w:t>
      </w:r>
      <w:r w:rsidR="00947EAA">
        <w:t xml:space="preserve"> the field</w:t>
      </w:r>
      <w:r w:rsidR="0078257A">
        <w:t xml:space="preserve"> of </w:t>
      </w:r>
      <w:r w:rsidR="00B95478">
        <w:t xml:space="preserve">job </w:t>
      </w:r>
      <w:r w:rsidR="00390006">
        <w:t>Recommender System</w:t>
      </w:r>
      <w:r w:rsidR="00EC59C4">
        <w:t>s</w:t>
      </w:r>
      <w:r w:rsidR="00194BD5">
        <w:t>. The</w:t>
      </w:r>
      <w:r w:rsidR="0078257A">
        <w:t xml:space="preserve"> last part describes the work to be done in the future to extend this </w:t>
      </w:r>
      <w:r w:rsidR="00B95478">
        <w:t>system</w:t>
      </w:r>
      <w:r w:rsidR="0078257A">
        <w:t xml:space="preserve"> model.</w:t>
      </w:r>
      <w:r w:rsidR="001F040B">
        <w:t xml:space="preserve"> In the Appendix</w:t>
      </w:r>
      <w:r w:rsidR="00A26054">
        <w:t xml:space="preserve"> a possible evaluation model for </w:t>
      </w:r>
      <w:r w:rsidR="00390006">
        <w:t>Recommender System</w:t>
      </w:r>
      <w:r w:rsidR="00EC59C4">
        <w:t>s</w:t>
      </w:r>
      <w:r w:rsidR="00A26054">
        <w:t xml:space="preserve"> based on model based approach has been discussed.</w:t>
      </w:r>
    </w:p>
    <w:p w:rsidR="009E6FB5" w:rsidRDefault="009E6FB5" w:rsidP="00866177">
      <w:pPr>
        <w:pStyle w:val="BodyText"/>
        <w:spacing w:line="480" w:lineRule="auto"/>
      </w:pPr>
      <w:r>
        <w:t>In more detail, the contents of this thesis are distributed as follows:</w:t>
      </w:r>
    </w:p>
    <w:p w:rsidR="009E6FB5" w:rsidRPr="009D14E1" w:rsidRDefault="009E6FB5" w:rsidP="00866177">
      <w:pPr>
        <w:pStyle w:val="BodyText"/>
        <w:spacing w:line="480" w:lineRule="auto"/>
        <w:rPr>
          <w:b/>
          <w:sz w:val="24"/>
        </w:rPr>
      </w:pPr>
      <w:r w:rsidRPr="009D14E1">
        <w:rPr>
          <w:b/>
          <w:sz w:val="24"/>
        </w:rPr>
        <w:t>Part I. Introduction</w:t>
      </w:r>
    </w:p>
    <w:p w:rsidR="009E6FB5" w:rsidRDefault="009E6FB5" w:rsidP="00866177">
      <w:pPr>
        <w:pStyle w:val="BodyText"/>
        <w:spacing w:line="480" w:lineRule="auto"/>
      </w:pPr>
      <w:r w:rsidRPr="009D14E1">
        <w:rPr>
          <w:b/>
        </w:rPr>
        <w:t>Chapter 1</w:t>
      </w:r>
      <w:r w:rsidR="005E263F">
        <w:t xml:space="preserve"> </w:t>
      </w:r>
      <w:r w:rsidR="00295753">
        <w:t xml:space="preserve">In this chapter, a brief description of the </w:t>
      </w:r>
      <w:r w:rsidR="009B19CB">
        <w:t xml:space="preserve">current focus in the area of </w:t>
      </w:r>
      <w:r w:rsidR="00390006">
        <w:t>Recommender System</w:t>
      </w:r>
      <w:r w:rsidR="00284155">
        <w:t xml:space="preserve"> has been provided followed by the </w:t>
      </w:r>
      <w:r w:rsidR="009B19CB">
        <w:t>description of the issues encountered with the current approach</w:t>
      </w:r>
      <w:r w:rsidR="00284155">
        <w:t xml:space="preserve"> by the researcher and the domain experts regarding the </w:t>
      </w:r>
      <w:r w:rsidR="00390006">
        <w:t>Recommender System</w:t>
      </w:r>
      <w:r w:rsidR="00EC59C4">
        <w:t>s</w:t>
      </w:r>
      <w:r w:rsidR="00284155">
        <w:t>.</w:t>
      </w:r>
      <w:r w:rsidR="00B86052">
        <w:t xml:space="preserve"> The thesis statement is then provided to give an idea of what this paper is trying to achieve. This is followed by listing out some of the major contributions of this paper.</w:t>
      </w:r>
    </w:p>
    <w:p w:rsidR="008E229D" w:rsidRPr="008E229D" w:rsidRDefault="009E6FB5" w:rsidP="000E1D9F">
      <w:pPr>
        <w:pStyle w:val="BodyText"/>
        <w:spacing w:line="480" w:lineRule="auto"/>
      </w:pPr>
      <w:r w:rsidRPr="009D14E1">
        <w:rPr>
          <w:b/>
        </w:rPr>
        <w:t>Chapter 2</w:t>
      </w:r>
      <w:r>
        <w:t xml:space="preserve"> provides an overview of the state of the art in </w:t>
      </w:r>
      <w:r w:rsidR="004328E8">
        <w:t xml:space="preserve">the </w:t>
      </w:r>
      <w:r w:rsidR="00390006">
        <w:t>Recommender System</w:t>
      </w:r>
      <w:r w:rsidR="00EC59C4">
        <w:t>s</w:t>
      </w:r>
      <w:r>
        <w:t>,</w:t>
      </w:r>
      <w:r w:rsidR="009D14E1">
        <w:t xml:space="preserve"> </w:t>
      </w:r>
      <w:r>
        <w:t>considering a classification of the main types of recommendation approaches.</w:t>
      </w:r>
      <w:r w:rsidR="009D14E1">
        <w:t xml:space="preserve"> </w:t>
      </w:r>
      <w:r>
        <w:t>We also describe the weaknesses of the different recommendation</w:t>
      </w:r>
      <w:r w:rsidR="009D14E1">
        <w:t xml:space="preserve"> </w:t>
      </w:r>
      <w:r>
        <w:t>techniques and present a broader class of hybrid recommenders that aim to</w:t>
      </w:r>
      <w:r w:rsidR="009D14E1">
        <w:t xml:space="preserve"> </w:t>
      </w:r>
      <w:r>
        <w:t>overcome these limitations.</w:t>
      </w:r>
      <w:r w:rsidR="005E263F">
        <w:t xml:space="preserve"> We also discuss the risk and privacy issues in the </w:t>
      </w:r>
      <w:r w:rsidR="00390006">
        <w:t>Recommender System</w:t>
      </w:r>
      <w:r w:rsidR="00EC59C4">
        <w:t>s</w:t>
      </w:r>
      <w:r w:rsidR="005E263F">
        <w:t>.</w:t>
      </w:r>
      <w:r w:rsidR="0097337B">
        <w:t xml:space="preserve"> </w:t>
      </w:r>
      <w:r w:rsidR="008E229D">
        <w:t xml:space="preserve">And how these issues arises in the first place in such systems. The discussion is carried </w:t>
      </w:r>
      <w:r w:rsidR="008E229D">
        <w:lastRenderedPageBreak/>
        <w:t>forward with the description of the some of the mitigating techniques that can be used to address this problem.</w:t>
      </w:r>
    </w:p>
    <w:p w:rsidR="009E6FB5" w:rsidRDefault="009E6FB5" w:rsidP="00866177">
      <w:pPr>
        <w:pStyle w:val="BodyText"/>
        <w:spacing w:line="480" w:lineRule="auto"/>
        <w:rPr>
          <w:b/>
          <w:sz w:val="24"/>
        </w:rPr>
      </w:pPr>
      <w:r w:rsidRPr="00194BD5">
        <w:rPr>
          <w:b/>
          <w:sz w:val="24"/>
        </w:rPr>
        <w:t xml:space="preserve">Part II. </w:t>
      </w:r>
      <w:r w:rsidR="00194BD5" w:rsidRPr="00194BD5">
        <w:rPr>
          <w:b/>
          <w:sz w:val="24"/>
        </w:rPr>
        <w:t xml:space="preserve">The </w:t>
      </w:r>
      <w:r w:rsidR="001374D9">
        <w:rPr>
          <w:b/>
          <w:sz w:val="24"/>
        </w:rPr>
        <w:t>System</w:t>
      </w:r>
      <w:r w:rsidR="00194BD5" w:rsidRPr="00194BD5">
        <w:rPr>
          <w:b/>
          <w:sz w:val="24"/>
        </w:rPr>
        <w:t xml:space="preserve"> Model</w:t>
      </w:r>
    </w:p>
    <w:p w:rsidR="00713C80" w:rsidRDefault="00194BD5" w:rsidP="00866177">
      <w:pPr>
        <w:pStyle w:val="BodyText"/>
        <w:spacing w:line="480" w:lineRule="auto"/>
      </w:pPr>
      <w:r w:rsidRPr="009D14E1">
        <w:rPr>
          <w:b/>
        </w:rPr>
        <w:t xml:space="preserve">Chapter </w:t>
      </w:r>
      <w:r>
        <w:rPr>
          <w:b/>
        </w:rPr>
        <w:t>3</w:t>
      </w:r>
      <w:r>
        <w:t xml:space="preserve"> </w:t>
      </w:r>
      <w:r w:rsidR="0097337B">
        <w:t xml:space="preserve">mentions some of the works in the field of </w:t>
      </w:r>
      <w:r w:rsidR="00390006">
        <w:t>Recommender System</w:t>
      </w:r>
      <w:r w:rsidR="0097337B">
        <w:t xml:space="preserve"> t</w:t>
      </w:r>
      <w:r w:rsidR="000B2581">
        <w:t xml:space="preserve">hat has contributed toward the </w:t>
      </w:r>
      <w:r w:rsidR="00713C80" w:rsidRPr="00713C80">
        <w:t>conceptualization</w:t>
      </w:r>
      <w:r w:rsidR="00713C80">
        <w:t xml:space="preserve"> of the approach that is discussed in </w:t>
      </w:r>
      <w:r w:rsidR="004328E8">
        <w:t>this</w:t>
      </w:r>
      <w:r w:rsidR="00713C80">
        <w:t xml:space="preserve"> paper.</w:t>
      </w:r>
    </w:p>
    <w:p w:rsidR="00194BD5" w:rsidRDefault="00194BD5" w:rsidP="00866177">
      <w:pPr>
        <w:pStyle w:val="BodyText"/>
        <w:spacing w:line="480" w:lineRule="auto"/>
      </w:pPr>
      <w:r w:rsidRPr="009D14E1">
        <w:rPr>
          <w:b/>
        </w:rPr>
        <w:t xml:space="preserve">Chapter </w:t>
      </w:r>
      <w:r>
        <w:rPr>
          <w:b/>
        </w:rPr>
        <w:t>4</w:t>
      </w:r>
      <w:r>
        <w:t xml:space="preserve"> presents </w:t>
      </w:r>
      <w:r w:rsidR="00A74DE7">
        <w:t xml:space="preserve">the </w:t>
      </w:r>
      <w:r w:rsidR="00A56428">
        <w:t>proposed approach</w:t>
      </w:r>
      <w:r w:rsidR="00A74DE7">
        <w:t xml:space="preserve">. In this section, a detailed description of the system is provided along with the explanation of different aspects of this model. </w:t>
      </w:r>
    </w:p>
    <w:p w:rsidR="00194BD5" w:rsidRDefault="00194BD5" w:rsidP="00866177">
      <w:pPr>
        <w:pStyle w:val="BodyText"/>
        <w:spacing w:line="480" w:lineRule="auto"/>
      </w:pPr>
      <w:r w:rsidRPr="009D14E1">
        <w:rPr>
          <w:b/>
        </w:rPr>
        <w:t xml:space="preserve">Chapter </w:t>
      </w:r>
      <w:r>
        <w:rPr>
          <w:b/>
        </w:rPr>
        <w:t>5</w:t>
      </w:r>
      <w:r>
        <w:t xml:space="preserve"> presents the </w:t>
      </w:r>
      <w:r w:rsidR="00A56428">
        <w:t>case study</w:t>
      </w:r>
      <w:r w:rsidR="008A6FB9">
        <w:t xml:space="preserve"> of the proposed approach in terms of the job </w:t>
      </w:r>
      <w:r w:rsidR="00390006">
        <w:t>Recommender System</w:t>
      </w:r>
      <w:r w:rsidR="008A6FB9">
        <w:t xml:space="preserve">. In this chapter </w:t>
      </w:r>
      <w:r w:rsidR="00173B8B">
        <w:t xml:space="preserve">a discussion of the previous approach to a job </w:t>
      </w:r>
      <w:r w:rsidR="00390006">
        <w:t>Recommender System</w:t>
      </w:r>
      <w:r w:rsidR="00173B8B">
        <w:t xml:space="preserve"> has been provided, followed by providing </w:t>
      </w:r>
      <w:r w:rsidR="00E01C9C">
        <w:t>a sample instance of</w:t>
      </w:r>
      <w:r w:rsidR="00173B8B">
        <w:t xml:space="preserve"> such</w:t>
      </w:r>
      <w:r w:rsidR="00E01C9C">
        <w:t xml:space="preserve"> a system, as</w:t>
      </w:r>
      <w:r w:rsidR="00173B8B">
        <w:t xml:space="preserve"> </w:t>
      </w:r>
      <w:r w:rsidR="00E01C9C">
        <w:t>part of the</w:t>
      </w:r>
      <w:r w:rsidR="00173B8B">
        <w:t xml:space="preserve"> approach which is discussed in this paper. </w:t>
      </w:r>
      <w:r w:rsidR="00E01C9C">
        <w:t xml:space="preserve">A discussion is also carried out along with the proposed </w:t>
      </w:r>
      <w:r w:rsidR="00173B8B">
        <w:t>enhancement</w:t>
      </w:r>
      <w:r w:rsidR="00E01C9C">
        <w:t>(s)</w:t>
      </w:r>
      <w:r w:rsidR="00173B8B">
        <w:t xml:space="preserve"> over the previous approach in order to make such </w:t>
      </w:r>
      <w:r w:rsidR="00390006">
        <w:t>Recommender System</w:t>
      </w:r>
      <w:r w:rsidR="00173B8B">
        <w:t xml:space="preserve"> privacy preserving and risk aware. </w:t>
      </w:r>
    </w:p>
    <w:p w:rsidR="00F333F8" w:rsidRDefault="00F333F8" w:rsidP="00866177">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4E529E" w:rsidRDefault="004E529E" w:rsidP="00866177">
      <w:pPr>
        <w:pStyle w:val="BodyText"/>
        <w:spacing w:line="480" w:lineRule="auto"/>
      </w:pPr>
      <w:r w:rsidRPr="009D14E1">
        <w:rPr>
          <w:b/>
        </w:rPr>
        <w:t xml:space="preserve">Chapter </w:t>
      </w:r>
      <w:r>
        <w:rPr>
          <w:b/>
        </w:rPr>
        <w:t>6</w:t>
      </w:r>
      <w:r>
        <w:t xml:space="preserve"> </w:t>
      </w:r>
      <w:r w:rsidR="00332796">
        <w:t xml:space="preserve">Discusses some of the </w:t>
      </w:r>
      <w:r w:rsidR="00E01C9C">
        <w:t>work(s)</w:t>
      </w:r>
      <w:r w:rsidR="00332796">
        <w:t xml:space="preserve"> that can be carried out in the future to improve upon this approach </w:t>
      </w:r>
      <w:r w:rsidR="0064711E">
        <w:t xml:space="preserve">of the </w:t>
      </w:r>
      <w:r w:rsidR="0064711E" w:rsidRPr="0064711E">
        <w:t>instantiation</w:t>
      </w:r>
      <w:r w:rsidR="0064711E">
        <w:t xml:space="preserve"> of a multi-agent model for the</w:t>
      </w:r>
      <w:r w:rsidR="00332796">
        <w:t xml:space="preserve"> </w:t>
      </w:r>
      <w:r w:rsidR="00390006">
        <w:t>Recommender System</w:t>
      </w:r>
      <w:r w:rsidR="00EC59C4">
        <w:t>s</w:t>
      </w:r>
      <w:r w:rsidR="00332796">
        <w:t xml:space="preserve"> across different application areas.</w:t>
      </w:r>
    </w:p>
    <w:p w:rsidR="001F040B" w:rsidRPr="007A6EEF" w:rsidRDefault="001F040B" w:rsidP="001F040B">
      <w:pPr>
        <w:pStyle w:val="BodyTextFirstIndent"/>
        <w:ind w:firstLine="0"/>
      </w:pPr>
      <w:r w:rsidRPr="001F040B">
        <w:rPr>
          <w:b/>
        </w:rPr>
        <w:t xml:space="preserve">Appendix </w:t>
      </w:r>
      <w:r w:rsidR="007A6EEF">
        <w:t xml:space="preserve">This section discusses a possible model based approach for the evaluation of the </w:t>
      </w:r>
      <w:r w:rsidR="00390006">
        <w:t>Recommender System</w:t>
      </w:r>
      <w:r w:rsidR="00EC59C4">
        <w:t>s</w:t>
      </w:r>
      <w:r w:rsidR="007A6EEF">
        <w:t xml:space="preserve"> using the privacy preserving and the risk aware concepts.</w:t>
      </w:r>
    </w:p>
    <w:p w:rsidR="00194BD5" w:rsidRDefault="00194BD5" w:rsidP="00866177">
      <w:pPr>
        <w:spacing w:line="480" w:lineRule="auto"/>
      </w:pPr>
      <w:r>
        <w:br w:type="page"/>
      </w:r>
    </w:p>
    <w:p w:rsidR="00CE12C1" w:rsidRDefault="00CE12C1" w:rsidP="00866177">
      <w:pPr>
        <w:pStyle w:val="Heading1"/>
        <w:spacing w:line="480" w:lineRule="auto"/>
      </w:pPr>
      <w:r>
        <w:lastRenderedPageBreak/>
        <w:br/>
      </w:r>
      <w:bookmarkStart w:id="107" w:name="_Toc478125365"/>
      <w:r w:rsidR="00390006">
        <w:t>Recommender System</w:t>
      </w:r>
      <w:r w:rsidR="00EC59C4">
        <w:t>s</w:t>
      </w:r>
      <w:bookmarkEnd w:id="107"/>
    </w:p>
    <w:p w:rsidR="00CE12C1" w:rsidRDefault="00390006" w:rsidP="00866177">
      <w:pPr>
        <w:pStyle w:val="BodyText"/>
        <w:spacing w:line="480" w:lineRule="auto"/>
      </w:pPr>
      <w:r>
        <w:t>Recommender System</w:t>
      </w:r>
      <w:r w:rsidR="00EC59C4">
        <w:t>s</w:t>
      </w:r>
      <w:r w:rsidR="008042F1">
        <w:t xml:space="preserve"> is a piece of software which produces a list of recommendations for its users by deploying </w:t>
      </w:r>
      <w:r w:rsidR="00E025EC">
        <w:t>generally</w:t>
      </w:r>
      <w:r w:rsidR="008042F1">
        <w:t xml:space="preserve"> two algorithms (i.e.</w:t>
      </w:r>
      <w:r w:rsidR="00E25891">
        <w:t xml:space="preserve"> </w:t>
      </w:r>
      <w:r w:rsidR="008042F1">
        <w:rPr>
          <w:szCs w:val="22"/>
        </w:rPr>
        <w:t>collaborative</w:t>
      </w:r>
      <w:r w:rsidR="00794449">
        <w:rPr>
          <w:szCs w:val="22"/>
        </w:rPr>
        <w:t xml:space="preserve"> filtering</w:t>
      </w:r>
      <w:r w:rsidR="008042F1">
        <w:rPr>
          <w:szCs w:val="22"/>
        </w:rPr>
        <w:t xml:space="preserve"> or content-based filtering) or a mix of these approaches into a hybrid approach. </w:t>
      </w:r>
      <w:r w:rsidR="00794449">
        <w:rPr>
          <w:szCs w:val="22"/>
        </w:rPr>
        <w:t xml:space="preserve">The approach used in Collaborative filtering utilizes the user’s historic data (i.e. items purchased by the user, browsing/navigation history on the website or the feedback provided for the purchased item). </w:t>
      </w:r>
      <w:r w:rsidR="00794449">
        <w:t xml:space="preserve">The result of this approach is the list of recommendations produced by the system </w:t>
      </w:r>
      <w:r w:rsidR="00E025EC">
        <w:t>of interest to the user</w:t>
      </w:r>
      <w:r w:rsidR="00794449">
        <w:t xml:space="preserve"> [22]</w:t>
      </w:r>
      <w:r w:rsidR="00E25891">
        <w:t>.</w:t>
      </w:r>
      <w:r w:rsidR="00794449">
        <w:t xml:space="preserve"> On the other</w:t>
      </w:r>
      <w:r w:rsidR="007C0DF8" w:rsidRPr="007C0DF8">
        <w:t xml:space="preserve"> </w:t>
      </w:r>
      <w:r w:rsidR="00794449">
        <w:t xml:space="preserve">hand, the </w:t>
      </w:r>
      <w:r w:rsidR="007C0DF8" w:rsidRPr="007C0DF8">
        <w:t xml:space="preserve">Content-based filtering approaches </w:t>
      </w:r>
      <w:r w:rsidR="00794449">
        <w:t>employs</w:t>
      </w:r>
      <w:r w:rsidR="007C0DF8" w:rsidRPr="007C0DF8">
        <w:t xml:space="preserve"> </w:t>
      </w:r>
      <w:r w:rsidR="00794449">
        <w:t>some sort of attributes</w:t>
      </w:r>
      <w:r w:rsidR="007C0DF8" w:rsidRPr="007C0DF8">
        <w:t xml:space="preserve"> of an item in order to </w:t>
      </w:r>
      <w:r w:rsidR="00794449">
        <w:t>come up with a list of recommendations having item with similar attributes</w:t>
      </w:r>
      <w:r w:rsidR="00ED7E26">
        <w:t>.[23</w:t>
      </w:r>
      <w:r w:rsidR="007C0DF8" w:rsidRPr="007C0DF8">
        <w:t xml:space="preserve">] </w:t>
      </w:r>
      <w:r w:rsidR="00794449">
        <w:t>A Hybrid approach can be used as a combination of the previously discussed approach</w:t>
      </w:r>
      <w:r w:rsidR="00392A4E">
        <w:t>es</w:t>
      </w:r>
      <w:r w:rsidR="00794449">
        <w:t xml:space="preserve"> in order to find the approach with the best accuracy of the recommendations.</w:t>
      </w:r>
    </w:p>
    <w:p w:rsidR="00337A9D" w:rsidRDefault="00337A9D" w:rsidP="00866177">
      <w:pPr>
        <w:pStyle w:val="Heading2"/>
        <w:spacing w:line="480" w:lineRule="auto"/>
      </w:pPr>
      <w:bookmarkStart w:id="108" w:name="_Toc478125366"/>
      <w:r>
        <w:t xml:space="preserve">Context Aware </w:t>
      </w:r>
      <w:r w:rsidR="00390006">
        <w:t>Recommender System</w:t>
      </w:r>
      <w:r w:rsidR="00EC59C4">
        <w:t>s</w:t>
      </w:r>
      <w:bookmarkEnd w:id="108"/>
    </w:p>
    <w:p w:rsidR="00337A9D" w:rsidRDefault="003C4BB6" w:rsidP="00866177">
      <w:pPr>
        <w:pStyle w:val="BodyText"/>
        <w:spacing w:line="480" w:lineRule="auto"/>
      </w:pPr>
      <w:r>
        <w:t>In paper [7] the authors have briefly discussed</w:t>
      </w:r>
      <w:r w:rsidR="00FA44D9">
        <w:t xml:space="preserve"> the concept of</w:t>
      </w:r>
      <w:r>
        <w:t xml:space="preserve"> Context Aware </w:t>
      </w:r>
      <w:r w:rsidR="00390006">
        <w:t>Recommender System</w:t>
      </w:r>
      <w:r w:rsidR="00EC59C4">
        <w:t>s</w:t>
      </w:r>
      <w:r w:rsidR="008F7524">
        <w:t>.</w:t>
      </w:r>
      <w:r w:rsidR="00E025EC">
        <w:t xml:space="preserve"> In order to make recommendations more accurate, the context at the time of generating recommendation</w:t>
      </w:r>
      <w:r w:rsidR="003F697E">
        <w:t>s is also an important factor</w:t>
      </w:r>
      <w:r w:rsidR="00337A9D" w:rsidRPr="00337A9D">
        <w:t>.</w:t>
      </w:r>
      <w:r w:rsidR="003F697E">
        <w:t xml:space="preserve"> The contextual data can be added as a source of information for generating </w:t>
      </w:r>
      <w:r w:rsidR="00E46237">
        <w:t xml:space="preserve">better </w:t>
      </w:r>
      <w:r w:rsidR="003F697E">
        <w:t>recommendations or can help in filtering out non relevant recommendations from the list of resultant recommendations, generated by the system</w:t>
      </w:r>
      <w:r w:rsidR="00337A9D" w:rsidRPr="00337A9D">
        <w:t xml:space="preserve"> </w:t>
      </w:r>
      <w:r w:rsidR="00E46237">
        <w:t xml:space="preserve">Therefore, from this utility of the context arises the Context Aware </w:t>
      </w:r>
      <w:r w:rsidR="00390006">
        <w:t>Recommender System</w:t>
      </w:r>
      <w:r w:rsidR="00EC59C4">
        <w:t>s</w:t>
      </w:r>
      <w:r w:rsidR="00E46237">
        <w:t xml:space="preserve"> [21].</w:t>
      </w:r>
      <w:r w:rsidR="00E46237" w:rsidRPr="00337A9D">
        <w:t xml:space="preserve"> </w:t>
      </w:r>
    </w:p>
    <w:p w:rsidR="00AE6633" w:rsidRDefault="00AE6633" w:rsidP="00AE6633">
      <w:pPr>
        <w:pStyle w:val="BodyTextFirstIndent"/>
      </w:pPr>
    </w:p>
    <w:p w:rsidR="00AE6633" w:rsidRPr="00AE6633" w:rsidRDefault="00AE6633" w:rsidP="00AE6633">
      <w:pPr>
        <w:pStyle w:val="BodyTextFirstIndent"/>
      </w:pPr>
    </w:p>
    <w:p w:rsidR="00954963" w:rsidRDefault="00EF35BC" w:rsidP="007E108B">
      <w:pPr>
        <w:pStyle w:val="Heading2"/>
        <w:spacing w:line="480" w:lineRule="auto"/>
      </w:pPr>
      <w:bookmarkStart w:id="109" w:name="_Toc478125367"/>
      <w:r>
        <w:lastRenderedPageBreak/>
        <w:t xml:space="preserve">Privacy in </w:t>
      </w:r>
      <w:r w:rsidR="00390006">
        <w:t>Recommender System</w:t>
      </w:r>
      <w:r w:rsidR="00EC59C4">
        <w:t>s</w:t>
      </w:r>
      <w:bookmarkEnd w:id="109"/>
    </w:p>
    <w:p w:rsidR="00AE6633" w:rsidRPr="00AE6633" w:rsidRDefault="00AE6633" w:rsidP="00AE6633">
      <w:pPr>
        <w:pStyle w:val="BodyText"/>
        <w:spacing w:line="480" w:lineRule="auto"/>
      </w:pPr>
      <w:r>
        <w:t xml:space="preserve">There is a presence of large variety of information within the </w:t>
      </w:r>
      <w:r w:rsidR="00390006">
        <w:t>Recommender System</w:t>
      </w:r>
      <w:r>
        <w:t xml:space="preserve">. Paper [19] discusses these diverse information types in detail. Some of this information can be confidential and should not be revealed to any other person/organization except for the owner of the information. On the user’s end, there is always a trade-off between the amount of information to be provided to the </w:t>
      </w:r>
      <w:r w:rsidR="00390006">
        <w:t>Recommender System</w:t>
      </w:r>
      <w:r>
        <w:t xml:space="preserve"> and the accuracy of the recommendation. This aspect is represented in the paper [19] with the help of three dimension representation having duration of information storage, size of audience and the extent of usage as its three axis.</w:t>
      </w:r>
    </w:p>
    <w:p w:rsidR="00AE6633" w:rsidRDefault="00AE6633" w:rsidP="00AE6633">
      <w:pPr>
        <w:pStyle w:val="Heading2"/>
        <w:rPr>
          <w:lang w:val="en-CA"/>
        </w:rPr>
      </w:pPr>
      <w:bookmarkStart w:id="110" w:name="_Toc478125368"/>
      <w:r>
        <w:rPr>
          <w:lang w:val="en-CA"/>
        </w:rPr>
        <w:t>Privacy Protection</w:t>
      </w:r>
      <w:bookmarkEnd w:id="110"/>
    </w:p>
    <w:p w:rsidR="00954963" w:rsidRDefault="008D5706" w:rsidP="00456B47">
      <w:pPr>
        <w:pStyle w:val="BodyText"/>
        <w:spacing w:line="480" w:lineRule="auto"/>
        <w:rPr>
          <w:lang w:val="en-CA"/>
        </w:rPr>
      </w:pPr>
      <w:r>
        <w:rPr>
          <w:lang w:val="en-CA"/>
        </w:rPr>
        <w:t>In order to alleviate the privacy concerns of the user to make the user provide more information to the system for better recommendations, some privacy protection techniques can be employed.</w:t>
      </w:r>
      <w:r w:rsidR="00A52953">
        <w:rPr>
          <w:lang w:val="en-CA"/>
        </w:rPr>
        <w:t xml:space="preserve"> One of the methods is Anonymization, which is removing any link in the data to a specific user while preserving the structure in the data. Paper [34] uses this approach using trust agents.</w:t>
      </w:r>
      <w:r w:rsidR="00EE11DD">
        <w:rPr>
          <w:lang w:val="en-CA"/>
        </w:rPr>
        <w:t xml:space="preserve"> The other methods to achieve the alleviation of the privacy concerns is to use Randomization and/or differential privacy servers.</w:t>
      </w:r>
    </w:p>
    <w:p w:rsidR="00C71FED" w:rsidRDefault="00C71FED" w:rsidP="00866177">
      <w:pPr>
        <w:pStyle w:val="Heading3"/>
        <w:spacing w:line="480" w:lineRule="auto"/>
        <w:rPr>
          <w:lang w:val="en-CA"/>
        </w:rPr>
      </w:pPr>
      <w:r>
        <w:rPr>
          <w:lang w:val="en-CA"/>
        </w:rPr>
        <w:t xml:space="preserve"> </w:t>
      </w:r>
      <w:bookmarkStart w:id="111" w:name="_Toc478125369"/>
      <w:r>
        <w:rPr>
          <w:lang w:val="en-CA"/>
        </w:rPr>
        <w:t>User control</w:t>
      </w:r>
      <w:bookmarkEnd w:id="111"/>
    </w:p>
    <w:p w:rsidR="00175E3D" w:rsidRDefault="007F6CC2" w:rsidP="00866177">
      <w:pPr>
        <w:pStyle w:val="BodyText"/>
        <w:spacing w:line="480" w:lineRule="auto"/>
        <w:rPr>
          <w:lang w:val="en-CA"/>
        </w:rPr>
      </w:pPr>
      <w:r>
        <w:rPr>
          <w:lang w:val="en-CA"/>
        </w:rPr>
        <w:t>The paper</w:t>
      </w:r>
      <w:r w:rsidR="006607B7">
        <w:rPr>
          <w:lang w:val="en-CA"/>
        </w:rPr>
        <w:t xml:space="preserve"> [14]</w:t>
      </w:r>
      <w:r>
        <w:rPr>
          <w:lang w:val="en-CA"/>
        </w:rPr>
        <w:t xml:space="preserve"> discusses two</w:t>
      </w:r>
      <w:r w:rsidR="0002594A">
        <w:rPr>
          <w:lang w:val="en-CA"/>
        </w:rPr>
        <w:t xml:space="preserve"> technique</w:t>
      </w:r>
      <w:r>
        <w:rPr>
          <w:lang w:val="en-CA"/>
        </w:rPr>
        <w:t>s</w:t>
      </w:r>
      <w:r w:rsidR="0002594A">
        <w:rPr>
          <w:lang w:val="en-CA"/>
        </w:rPr>
        <w:t xml:space="preserve"> to mitigate the </w:t>
      </w:r>
      <w:r>
        <w:rPr>
          <w:lang w:val="en-CA"/>
        </w:rPr>
        <w:t xml:space="preserve">concerns over the </w:t>
      </w:r>
      <w:r w:rsidR="0002594A">
        <w:rPr>
          <w:lang w:val="en-CA"/>
        </w:rPr>
        <w:t xml:space="preserve">risk of privacy breach in the </w:t>
      </w:r>
      <w:r w:rsidR="00390006">
        <w:rPr>
          <w:lang w:val="en-CA"/>
        </w:rPr>
        <w:t>Recommender System</w:t>
      </w:r>
      <w:r w:rsidR="00EC59C4">
        <w:rPr>
          <w:lang w:val="en-CA"/>
        </w:rPr>
        <w:t>s</w:t>
      </w:r>
      <w:r w:rsidR="0002594A">
        <w:rPr>
          <w:lang w:val="en-CA"/>
        </w:rPr>
        <w:t xml:space="preserve"> </w:t>
      </w:r>
      <w:r>
        <w:rPr>
          <w:lang w:val="en-CA"/>
        </w:rPr>
        <w:t>by providing</w:t>
      </w:r>
      <w:r w:rsidR="0002594A">
        <w:rPr>
          <w:lang w:val="en-CA"/>
        </w:rPr>
        <w:t xml:space="preserve"> the user with the option to manage the release of information to the </w:t>
      </w:r>
      <w:r w:rsidR="00390006">
        <w:rPr>
          <w:lang w:val="en-CA"/>
        </w:rPr>
        <w:t>Recommender System</w:t>
      </w:r>
      <w:r w:rsidR="001B4CF3">
        <w:rPr>
          <w:lang w:val="en-CA"/>
        </w:rPr>
        <w:t xml:space="preserve"> [41</w:t>
      </w:r>
      <w:r w:rsidR="00175E3D" w:rsidRPr="00175E3D">
        <w:rPr>
          <w:lang w:val="en-CA"/>
        </w:rPr>
        <w:t xml:space="preserve">] </w:t>
      </w:r>
      <w:r w:rsidR="0002594A">
        <w:rPr>
          <w:lang w:val="en-CA"/>
        </w:rPr>
        <w:t>or to provide appropriate reason for the requirement of release of information to the user</w:t>
      </w:r>
      <w:r w:rsidR="001B4CF3">
        <w:rPr>
          <w:lang w:val="en-CA"/>
        </w:rPr>
        <w:t xml:space="preserve"> [42</w:t>
      </w:r>
      <w:r w:rsidR="00175E3D" w:rsidRPr="00175E3D">
        <w:rPr>
          <w:lang w:val="en-CA"/>
        </w:rPr>
        <w:t xml:space="preserve">]. </w:t>
      </w:r>
      <w:r w:rsidR="0002594A">
        <w:rPr>
          <w:lang w:val="en-CA"/>
        </w:rPr>
        <w:t>These two methods helps in reducing concerns of privacy breach of the user.</w:t>
      </w:r>
    </w:p>
    <w:p w:rsidR="00614DEC" w:rsidRDefault="00614DEC" w:rsidP="00866177">
      <w:pPr>
        <w:pStyle w:val="Heading2"/>
        <w:spacing w:line="480" w:lineRule="auto"/>
        <w:rPr>
          <w:lang w:val="en-CA"/>
        </w:rPr>
      </w:pPr>
      <w:bookmarkStart w:id="112" w:name="_Toc478125370"/>
      <w:r>
        <w:rPr>
          <w:lang w:val="en-CA"/>
        </w:rPr>
        <w:lastRenderedPageBreak/>
        <w:t xml:space="preserve">Risk Aware </w:t>
      </w:r>
      <w:r w:rsidR="00390006">
        <w:rPr>
          <w:lang w:val="en-CA"/>
        </w:rPr>
        <w:t>Recommender System</w:t>
      </w:r>
      <w:r w:rsidR="00EC59C4">
        <w:rPr>
          <w:lang w:val="en-CA"/>
        </w:rPr>
        <w:t>s</w:t>
      </w:r>
      <w:bookmarkEnd w:id="112"/>
    </w:p>
    <w:p w:rsidR="00E70BFF" w:rsidRPr="00E70BFF" w:rsidRDefault="00CA72CC" w:rsidP="00866177">
      <w:pPr>
        <w:pStyle w:val="BodyText"/>
        <w:spacing w:line="480" w:lineRule="auto"/>
        <w:rPr>
          <w:lang w:val="en-CA"/>
        </w:rPr>
      </w:pPr>
      <w:r>
        <w:rPr>
          <w:lang w:val="en-CA"/>
        </w:rPr>
        <w:t xml:space="preserve">The paper [7] discusses the Risk Aware </w:t>
      </w:r>
      <w:r w:rsidR="00390006">
        <w:rPr>
          <w:lang w:val="en-CA"/>
        </w:rPr>
        <w:t>Recommender System</w:t>
      </w:r>
      <w:r w:rsidR="00EC59C4">
        <w:rPr>
          <w:lang w:val="en-CA"/>
        </w:rPr>
        <w:t>s</w:t>
      </w:r>
      <w:r w:rsidR="00361CD6">
        <w:rPr>
          <w:lang w:val="en-CA"/>
        </w:rPr>
        <w:t>.</w:t>
      </w:r>
      <w:r w:rsidR="00C87F37">
        <w:rPr>
          <w:lang w:val="en-CA"/>
        </w:rPr>
        <w:t xml:space="preserve"> In this variation of a </w:t>
      </w:r>
      <w:r w:rsidR="00390006">
        <w:rPr>
          <w:lang w:val="en-CA"/>
        </w:rPr>
        <w:t>Recommender System</w:t>
      </w:r>
      <w:r w:rsidR="00C87F37">
        <w:rPr>
          <w:lang w:val="en-CA"/>
        </w:rPr>
        <w:t xml:space="preserve"> an approach is used to calculate the trade-off of discovering contextual information and upsetting user with non-relevant recommendations. This </w:t>
      </w:r>
      <w:r w:rsidR="00A43F0D">
        <w:rPr>
          <w:lang w:val="en-CA"/>
        </w:rPr>
        <w:t>trade-off</w:t>
      </w:r>
      <w:r w:rsidR="00C87F37">
        <w:rPr>
          <w:lang w:val="en-CA"/>
        </w:rPr>
        <w:t xml:space="preserve"> factor is termed as risk and is calculated by using the multi-arm bandit optimization </w:t>
      </w:r>
      <w:r w:rsidR="006346CA">
        <w:rPr>
          <w:lang w:val="en-CA"/>
        </w:rPr>
        <w:t>method</w:t>
      </w:r>
      <w:r w:rsidR="00C87F37">
        <w:rPr>
          <w:lang w:val="en-CA"/>
        </w:rPr>
        <w:t>.</w:t>
      </w:r>
      <w:r w:rsidR="00C87F37" w:rsidRPr="00E70BFF">
        <w:rPr>
          <w:lang w:val="en-CA"/>
        </w:rPr>
        <w:t xml:space="preserve"> </w:t>
      </w:r>
      <w:r w:rsidR="00891E8F">
        <w:rPr>
          <w:lang w:val="en-CA"/>
        </w:rPr>
        <w:t>The techniques that are</w:t>
      </w:r>
      <w:r w:rsidR="006346CA">
        <w:rPr>
          <w:lang w:val="en-CA"/>
        </w:rPr>
        <w:t xml:space="preserve"> discussed in the paper are</w:t>
      </w:r>
      <w:r w:rsidR="00891E8F">
        <w:rPr>
          <w:lang w:val="en-CA"/>
        </w:rPr>
        <w:t xml:space="preserve"> derived from</w:t>
      </w:r>
      <w:r w:rsidR="006346CA">
        <w:rPr>
          <w:lang w:val="en-CA"/>
        </w:rPr>
        <w:t xml:space="preserve"> the</w:t>
      </w:r>
      <w:r w:rsidR="00E70BFF" w:rsidRPr="00E70BFF">
        <w:rPr>
          <w:lang w:val="en-CA"/>
        </w:rPr>
        <w:t xml:space="preserve"> “varia</w:t>
      </w:r>
      <w:r w:rsidR="006346CA">
        <w:rPr>
          <w:lang w:val="en-CA"/>
        </w:rPr>
        <w:t>nce of the cost” approach</w:t>
      </w:r>
      <w:r w:rsidR="00AD21BF">
        <w:rPr>
          <w:lang w:val="en-CA"/>
        </w:rPr>
        <w:t xml:space="preserve"> ([44</w:t>
      </w:r>
      <w:r w:rsidR="00E70BFF" w:rsidRPr="00E70BFF">
        <w:rPr>
          <w:lang w:val="en-CA"/>
        </w:rPr>
        <w:t xml:space="preserve">, </w:t>
      </w:r>
      <w:r w:rsidR="00AD21BF">
        <w:rPr>
          <w:lang w:val="en-CA"/>
        </w:rPr>
        <w:t>43</w:t>
      </w:r>
      <w:r w:rsidR="00E70BFF" w:rsidRPr="00E70BFF">
        <w:rPr>
          <w:lang w:val="en-CA"/>
        </w:rPr>
        <w:t>])</w:t>
      </w:r>
      <w:r w:rsidR="00B26264">
        <w:rPr>
          <w:lang w:val="en-CA"/>
        </w:rPr>
        <w:t xml:space="preserve">, </w:t>
      </w:r>
      <w:r w:rsidR="00B26264" w:rsidRPr="00E70BFF">
        <w:rPr>
          <w:lang w:val="en-CA"/>
        </w:rPr>
        <w:t>“</w:t>
      </w:r>
      <w:r w:rsidR="006346CA">
        <w:rPr>
          <w:lang w:val="en-CA"/>
        </w:rPr>
        <w:t>t</w:t>
      </w:r>
      <w:r w:rsidR="00E70BFF" w:rsidRPr="00E70BFF">
        <w:rPr>
          <w:lang w:val="en-CA"/>
        </w:rPr>
        <w:t xml:space="preserve">he </w:t>
      </w:r>
      <w:r w:rsidR="00E70BFF">
        <w:rPr>
          <w:lang w:val="en-CA"/>
        </w:rPr>
        <w:t>expected</w:t>
      </w:r>
      <w:r w:rsidR="006346CA">
        <w:rPr>
          <w:lang w:val="en-CA"/>
        </w:rPr>
        <w:t xml:space="preserve"> environment cost” approach</w:t>
      </w:r>
      <w:r w:rsidR="00E70BFF" w:rsidRPr="00E70BFF">
        <w:rPr>
          <w:lang w:val="en-CA"/>
        </w:rPr>
        <w:t xml:space="preserve"> [</w:t>
      </w:r>
      <w:r w:rsidR="00AD21BF">
        <w:rPr>
          <w:lang w:val="en-CA"/>
        </w:rPr>
        <w:t xml:space="preserve">45, 46, </w:t>
      </w:r>
      <w:r w:rsidR="00B26264">
        <w:rPr>
          <w:lang w:val="en-CA"/>
        </w:rPr>
        <w:t>and 47</w:t>
      </w:r>
      <w:r w:rsidR="00E70BFF" w:rsidRPr="00E70BFF">
        <w:rPr>
          <w:lang w:val="en-CA"/>
        </w:rPr>
        <w:t xml:space="preserve">] </w:t>
      </w:r>
      <w:r w:rsidR="006346CA">
        <w:rPr>
          <w:lang w:val="en-CA"/>
        </w:rPr>
        <w:t>and the hybrid approach</w:t>
      </w:r>
      <w:r w:rsidR="00AD21BF">
        <w:rPr>
          <w:lang w:val="en-CA"/>
        </w:rPr>
        <w:t xml:space="preserve"> ([48</w:t>
      </w:r>
      <w:r w:rsidR="00E70BFF" w:rsidRPr="00E70BFF">
        <w:rPr>
          <w:lang w:val="en-CA"/>
        </w:rPr>
        <w:t>]</w:t>
      </w:r>
      <w:r w:rsidR="00B26264" w:rsidRPr="00E70BFF">
        <w:rPr>
          <w:lang w:val="en-CA"/>
        </w:rPr>
        <w:t>).</w:t>
      </w:r>
    </w:p>
    <w:p w:rsidR="00CE12C1" w:rsidRDefault="00CE12C1" w:rsidP="00866177">
      <w:pPr>
        <w:pStyle w:val="BodyTextFirstIndent"/>
        <w:spacing w:line="480" w:lineRule="auto"/>
        <w:ind w:firstLine="0"/>
      </w:pPr>
      <w:r>
        <w:br w:type="page"/>
      </w:r>
    </w:p>
    <w:p w:rsidR="00554EF0" w:rsidRDefault="00CE12C1" w:rsidP="00582C25">
      <w:pPr>
        <w:pStyle w:val="Heading1"/>
        <w:spacing w:line="480" w:lineRule="auto"/>
      </w:pPr>
      <w:r>
        <w:lastRenderedPageBreak/>
        <w:br/>
      </w:r>
      <w:bookmarkStart w:id="113" w:name="_Toc478125371"/>
      <w:r>
        <w:t>Related Work</w:t>
      </w:r>
      <w:bookmarkEnd w:id="113"/>
    </w:p>
    <w:p w:rsidR="00554EF0" w:rsidRDefault="00554EF0" w:rsidP="00554EF0">
      <w:pPr>
        <w:pStyle w:val="Heading2"/>
      </w:pPr>
      <w:bookmarkStart w:id="114" w:name="_Toc478125372"/>
      <w:r>
        <w:t xml:space="preserve">Modelling </w:t>
      </w:r>
      <w:r w:rsidR="00390006">
        <w:t>Recommender System</w:t>
      </w:r>
      <w:ins w:id="115" w:author="Paulo Alencar" w:date="2017-03-24T12:45:00Z">
        <w:r w:rsidR="00E16ADE">
          <w:t>s</w:t>
        </w:r>
      </w:ins>
      <w:bookmarkEnd w:id="114"/>
    </w:p>
    <w:p w:rsidR="00554EF0" w:rsidRDefault="00554EF0" w:rsidP="00554EF0">
      <w:pPr>
        <w:pStyle w:val="BodyText"/>
      </w:pPr>
    </w:p>
    <w:p w:rsidR="00554EF0" w:rsidRDefault="003D05B8" w:rsidP="00BA5669">
      <w:pPr>
        <w:pStyle w:val="BodyTextFirstIndent"/>
        <w:spacing w:line="480" w:lineRule="auto"/>
        <w:ind w:firstLine="0"/>
      </w:pPr>
      <w:r>
        <w:t xml:space="preserve">In [1] a </w:t>
      </w:r>
      <w:r>
        <w:rPr>
          <w:lang w:val="en-CA"/>
        </w:rPr>
        <w:t>description of an</w:t>
      </w:r>
      <w:r w:rsidRPr="00764740">
        <w:rPr>
          <w:lang w:val="en-CA"/>
        </w:rPr>
        <w:t xml:space="preserve"> ontology-driven </w:t>
      </w:r>
      <w:r w:rsidR="00944D64">
        <w:rPr>
          <w:lang w:val="en-CA"/>
        </w:rPr>
        <w:t>model</w:t>
      </w:r>
      <w:r w:rsidRPr="00764740">
        <w:rPr>
          <w:lang w:val="en-CA"/>
        </w:rPr>
        <w:t xml:space="preserve"> for usage mining in the context of agent-based</w:t>
      </w:r>
      <w:r>
        <w:rPr>
          <w:lang w:val="en-CA"/>
        </w:rPr>
        <w:t xml:space="preserve"> </w:t>
      </w:r>
      <w:r w:rsidR="00390006">
        <w:rPr>
          <w:lang w:val="en-CA"/>
        </w:rPr>
        <w:t>Recommender System</w:t>
      </w:r>
      <w:r w:rsidR="00EC59C4">
        <w:rPr>
          <w:lang w:val="en-CA"/>
        </w:rPr>
        <w:t>s</w:t>
      </w:r>
      <w:r>
        <w:rPr>
          <w:lang w:val="en-CA"/>
        </w:rPr>
        <w:t xml:space="preserve"> is provided.</w:t>
      </w:r>
      <w:r w:rsidRPr="000D5C45">
        <w:rPr>
          <w:rFonts w:ascii="AdvTimes" w:hAnsi="AdvTimes" w:cs="AdvTimes"/>
          <w:color w:val="000000"/>
          <w:sz w:val="20"/>
          <w:lang w:val="en-CA" w:eastAsia="en-CA"/>
        </w:rPr>
        <w:t xml:space="preserve"> </w:t>
      </w:r>
      <w:r>
        <w:rPr>
          <w:lang w:val="en-CA"/>
        </w:rPr>
        <w:t>It first starts with a description of M</w:t>
      </w:r>
      <w:r w:rsidRPr="000D5C45">
        <w:rPr>
          <w:lang w:val="en-CA"/>
        </w:rPr>
        <w:t>ADEM (Multi-Agent Domain Engineering Methodology)</w:t>
      </w:r>
      <w:r>
        <w:rPr>
          <w:lang w:val="en-CA"/>
        </w:rPr>
        <w:t xml:space="preserve"> as</w:t>
      </w:r>
      <w:r w:rsidRPr="000D5C45">
        <w:rPr>
          <w:lang w:val="en-CA"/>
        </w:rPr>
        <w:t xml:space="preserve"> a software development methodology for</w:t>
      </w:r>
      <w:r>
        <w:rPr>
          <w:lang w:val="en-CA"/>
        </w:rPr>
        <w:t xml:space="preserve"> </w:t>
      </w:r>
      <w:r w:rsidRPr="000D5C45">
        <w:rPr>
          <w:lang w:val="en-CA"/>
        </w:rPr>
        <w:t>multi-agent domain engineering</w:t>
      </w:r>
      <w:r>
        <w:rPr>
          <w:lang w:val="en-CA"/>
        </w:rPr>
        <w:t xml:space="preserve"> followed by the description of</w:t>
      </w:r>
      <w:r w:rsidRPr="000D5C45">
        <w:rPr>
          <w:lang w:val="en-CA"/>
        </w:rPr>
        <w:t xml:space="preserve"> the modeling</w:t>
      </w:r>
      <w:r>
        <w:rPr>
          <w:lang w:val="en-CA"/>
        </w:rPr>
        <w:t xml:space="preserve"> </w:t>
      </w:r>
      <w:r w:rsidRPr="000D5C45">
        <w:rPr>
          <w:lang w:val="en-CA"/>
        </w:rPr>
        <w:t>concepts, tasks and products for the development of a</w:t>
      </w:r>
      <w:r>
        <w:rPr>
          <w:lang w:val="en-CA"/>
        </w:rPr>
        <w:t xml:space="preserve"> </w:t>
      </w:r>
      <w:r w:rsidRPr="000D5C45">
        <w:rPr>
          <w:lang w:val="en-CA"/>
        </w:rPr>
        <w:t>family of multi-agent systems in a problem domain.</w:t>
      </w:r>
    </w:p>
    <w:p w:rsidR="00554EF0" w:rsidRDefault="00554EF0" w:rsidP="00554EF0">
      <w:pPr>
        <w:pStyle w:val="Heading2"/>
      </w:pPr>
      <w:bookmarkStart w:id="116" w:name="_Toc478125373"/>
      <w:r>
        <w:t xml:space="preserve">Risk Aware </w:t>
      </w:r>
      <w:r w:rsidR="00390006">
        <w:t>Recommender System</w:t>
      </w:r>
      <w:r w:rsidR="00EC59C4">
        <w:t>s</w:t>
      </w:r>
      <w:bookmarkEnd w:id="116"/>
    </w:p>
    <w:p w:rsidR="00554EF0" w:rsidRDefault="00554EF0" w:rsidP="00554EF0">
      <w:pPr>
        <w:pStyle w:val="BodyText"/>
      </w:pPr>
    </w:p>
    <w:p w:rsidR="00554EF0" w:rsidRDefault="00020498" w:rsidP="00BA5669">
      <w:pPr>
        <w:pStyle w:val="BodyTextFirstIndent"/>
        <w:spacing w:line="480" w:lineRule="auto"/>
        <w:ind w:firstLine="0"/>
      </w:pPr>
      <w:r w:rsidRPr="00020498">
        <w:rPr>
          <w:lang w:val="en-CA"/>
        </w:rPr>
        <w:t xml:space="preserve">After gaining understanding the concept of multi-agent system in context of </w:t>
      </w:r>
      <w:r w:rsidR="00390006">
        <w:rPr>
          <w:lang w:val="en-CA"/>
        </w:rPr>
        <w:t>Recommender System</w:t>
      </w:r>
      <w:r w:rsidR="00EC59C4">
        <w:rPr>
          <w:lang w:val="en-CA"/>
        </w:rPr>
        <w:t>s</w:t>
      </w:r>
      <w:r w:rsidRPr="00020498">
        <w:rPr>
          <w:lang w:val="en-CA"/>
        </w:rPr>
        <w:t xml:space="preserve"> we now discuss the Dynamic risk aware </w:t>
      </w:r>
      <w:r w:rsidR="00390006">
        <w:rPr>
          <w:lang w:val="en-CA"/>
        </w:rPr>
        <w:t>Recommender System</w:t>
      </w:r>
      <w:r w:rsidRPr="00020498">
        <w:rPr>
          <w:lang w:val="en-CA"/>
        </w:rPr>
        <w:t xml:space="preserve">, as described in [7].Dynamic Risk Aware </w:t>
      </w:r>
      <w:r w:rsidR="00390006">
        <w:rPr>
          <w:lang w:val="en-CA"/>
        </w:rPr>
        <w:t>Recommender System</w:t>
      </w:r>
      <w:r w:rsidRPr="00020498">
        <w:rPr>
          <w:lang w:val="en-CA"/>
        </w:rPr>
        <w:t xml:space="preserve"> (DRARS) </w:t>
      </w:r>
      <w:r w:rsidR="003340ED">
        <w:rPr>
          <w:lang w:val="en-CA"/>
        </w:rPr>
        <w:t xml:space="preserve">is essentially a context aware </w:t>
      </w:r>
      <w:r w:rsidR="00390006">
        <w:rPr>
          <w:lang w:val="en-CA"/>
        </w:rPr>
        <w:t>Recommender System</w:t>
      </w:r>
      <w:r w:rsidR="003340ED">
        <w:rPr>
          <w:lang w:val="en-CA"/>
        </w:rPr>
        <w:t xml:space="preserve"> which uses the exploration-exploitation trade-off using Multi-Arm bandit optimization problem</w:t>
      </w:r>
      <w:r w:rsidRPr="00020498">
        <w:rPr>
          <w:lang w:val="en-CA"/>
        </w:rPr>
        <w:t>.</w:t>
      </w:r>
    </w:p>
    <w:p w:rsidR="00554EF0" w:rsidRDefault="00554EF0" w:rsidP="00554EF0">
      <w:pPr>
        <w:pStyle w:val="Heading2"/>
      </w:pPr>
      <w:bookmarkStart w:id="117" w:name="_Toc478125374"/>
      <w:r>
        <w:t xml:space="preserve">Privacy Preserving </w:t>
      </w:r>
      <w:r w:rsidR="00390006">
        <w:t>Recommender System</w:t>
      </w:r>
      <w:r w:rsidR="00EC59C4">
        <w:t>s</w:t>
      </w:r>
      <w:bookmarkEnd w:id="117"/>
    </w:p>
    <w:p w:rsidR="006E5347" w:rsidRPr="00B460AE" w:rsidRDefault="006E5347" w:rsidP="006E5347">
      <w:pPr>
        <w:pStyle w:val="BodyText"/>
        <w:spacing w:line="480" w:lineRule="auto"/>
        <w:rPr>
          <w:lang w:val="en-CA"/>
        </w:rPr>
      </w:pPr>
      <w:r>
        <w:rPr>
          <w:lang w:val="en-CA"/>
        </w:rPr>
        <w:t xml:space="preserve">Paper [5] presents </w:t>
      </w:r>
      <w:r w:rsidRPr="00C04F5A">
        <w:rPr>
          <w:lang w:val="en-CA"/>
        </w:rPr>
        <w:t>a collaborative privacy framework</w:t>
      </w:r>
      <w:r>
        <w:rPr>
          <w:lang w:val="en-CA"/>
        </w:rPr>
        <w:t xml:space="preserve"> </w:t>
      </w:r>
      <w:r w:rsidRPr="00C04F5A">
        <w:rPr>
          <w:lang w:val="en-CA"/>
        </w:rPr>
        <w:t>for preserving users</w:t>
      </w:r>
      <w:r w:rsidRPr="00C04F5A">
        <w:rPr>
          <w:rFonts w:hint="eastAsia"/>
          <w:lang w:val="en-CA"/>
        </w:rPr>
        <w:t>’</w:t>
      </w:r>
      <w:r w:rsidRPr="00C04F5A">
        <w:rPr>
          <w:lang w:val="en-CA"/>
        </w:rPr>
        <w:t xml:space="preserve"> profile privacy in a social recommender service</w:t>
      </w:r>
      <w:r w:rsidR="001829B6">
        <w:rPr>
          <w:lang w:val="en-CA"/>
        </w:rPr>
        <w:t>. It is a</w:t>
      </w:r>
      <w:r>
        <w:rPr>
          <w:lang w:val="en-CA"/>
        </w:rPr>
        <w:t xml:space="preserve"> description of</w:t>
      </w:r>
      <w:r w:rsidRPr="00C04F5A">
        <w:rPr>
          <w:lang w:val="en-CA"/>
        </w:rPr>
        <w:t xml:space="preserve"> a novel two stage concealment process</w:t>
      </w:r>
      <w:r>
        <w:rPr>
          <w:lang w:val="en-CA"/>
        </w:rPr>
        <w:t xml:space="preserve"> </w:t>
      </w:r>
      <w:r w:rsidRPr="00C04F5A">
        <w:rPr>
          <w:lang w:val="en-CA"/>
        </w:rPr>
        <w:t>that offers to the users a complete privacy control over their ratings profiles. The concealment</w:t>
      </w:r>
      <w:r>
        <w:rPr>
          <w:lang w:val="en-CA"/>
        </w:rPr>
        <w:t xml:space="preserve"> </w:t>
      </w:r>
      <w:r w:rsidRPr="00C04F5A">
        <w:rPr>
          <w:lang w:val="en-CA"/>
        </w:rPr>
        <w:t>process utilizes hierarchical topology, where users will be organized in peer-groups</w:t>
      </w:r>
      <w:r w:rsidR="00D91D4D">
        <w:rPr>
          <w:lang w:val="en-CA"/>
        </w:rPr>
        <w:t>.</w:t>
      </w:r>
      <w:r w:rsidRPr="00C04F5A">
        <w:rPr>
          <w:lang w:val="en-CA"/>
        </w:rPr>
        <w:t xml:space="preserve"> </w:t>
      </w:r>
      <w:r>
        <w:rPr>
          <w:lang w:val="en-CA"/>
        </w:rPr>
        <w:t>This paper also provides a test of</w:t>
      </w:r>
      <w:r w:rsidRPr="00C04F5A">
        <w:rPr>
          <w:lang w:val="en-CA"/>
        </w:rPr>
        <w:t xml:space="preserve"> performance of the propose</w:t>
      </w:r>
      <w:r>
        <w:rPr>
          <w:lang w:val="en-CA"/>
        </w:rPr>
        <w:t>d framework on a real dataset and the evaluation of</w:t>
      </w:r>
      <w:r w:rsidRPr="00C04F5A">
        <w:rPr>
          <w:lang w:val="en-CA"/>
        </w:rPr>
        <w:t xml:space="preserve"> how the overall accuracy of the recommendations depends on a number of users and</w:t>
      </w:r>
      <w:r>
        <w:rPr>
          <w:lang w:val="en-CA"/>
        </w:rPr>
        <w:t xml:space="preserve"> </w:t>
      </w:r>
      <w:r w:rsidRPr="00C04F5A">
        <w:rPr>
          <w:lang w:val="en-CA"/>
        </w:rPr>
        <w:t xml:space="preserve">requests. The experimental and </w:t>
      </w:r>
      <w:r w:rsidRPr="00C04F5A">
        <w:rPr>
          <w:lang w:val="en-CA"/>
        </w:rPr>
        <w:lastRenderedPageBreak/>
        <w:t>analysis results showed that privacy increases under proposed</w:t>
      </w:r>
      <w:r>
        <w:rPr>
          <w:lang w:val="en-CA"/>
        </w:rPr>
        <w:t xml:space="preserve"> </w:t>
      </w:r>
      <w:r w:rsidRPr="00C04F5A">
        <w:rPr>
          <w:lang w:val="en-CA"/>
        </w:rPr>
        <w:t>middleware without hampering the accuracy of recommendations. Moreover</w:t>
      </w:r>
      <w:r>
        <w:rPr>
          <w:lang w:val="en-CA"/>
        </w:rPr>
        <w:t xml:space="preserve"> the approach used in the paper has been shown to </w:t>
      </w:r>
      <w:r w:rsidR="00782591" w:rsidRPr="00C04F5A">
        <w:rPr>
          <w:lang w:val="en-CA"/>
        </w:rPr>
        <w:t>reduce</w:t>
      </w:r>
      <w:r w:rsidRPr="00C04F5A">
        <w:rPr>
          <w:lang w:val="en-CA"/>
        </w:rPr>
        <w:t xml:space="preserve"> privacy breaches on the concealed data without severely affecting the accuracy of</w:t>
      </w:r>
      <w:r w:rsidR="007554B5">
        <w:rPr>
          <w:lang w:val="en-CA"/>
        </w:rPr>
        <w:t xml:space="preserve"> </w:t>
      </w:r>
      <w:r w:rsidRPr="00C04F5A">
        <w:rPr>
          <w:lang w:val="en-CA"/>
        </w:rPr>
        <w:t>recommendations based on col</w:t>
      </w:r>
      <w:r>
        <w:rPr>
          <w:lang w:val="en-CA"/>
        </w:rPr>
        <w:t xml:space="preserve">laborative filtering techniques by realizing </w:t>
      </w:r>
      <w:r w:rsidRPr="00C04F5A">
        <w:rPr>
          <w:lang w:val="en-CA"/>
        </w:rPr>
        <w:t>that there are many challenges in building a collaborative privacy framework for</w:t>
      </w:r>
      <w:r>
        <w:rPr>
          <w:lang w:val="en-CA"/>
        </w:rPr>
        <w:t xml:space="preserve"> </w:t>
      </w:r>
      <w:r w:rsidRPr="00C04F5A">
        <w:rPr>
          <w:lang w:val="en-CA"/>
        </w:rPr>
        <w:t xml:space="preserve">preserving privacy in social recommender service. </w:t>
      </w:r>
      <w:r>
        <w:rPr>
          <w:lang w:val="en-CA"/>
        </w:rPr>
        <w:t>Paper [6] provides an evidence that t</w:t>
      </w:r>
      <w:r w:rsidRPr="00271196">
        <w:rPr>
          <w:lang w:val="en-CA"/>
        </w:rPr>
        <w:t xml:space="preserve">he disclosure of user preferences in a </w:t>
      </w:r>
      <w:r w:rsidR="00390006">
        <w:rPr>
          <w:lang w:val="en-CA"/>
        </w:rPr>
        <w:t>Recommender System</w:t>
      </w:r>
      <w:r w:rsidRPr="00271196">
        <w:rPr>
          <w:lang w:val="en-CA"/>
        </w:rPr>
        <w:t xml:space="preserve"> seriously threatens users</w:t>
      </w:r>
      <w:r w:rsidRPr="00271196">
        <w:rPr>
          <w:rFonts w:hint="eastAsia"/>
          <w:lang w:val="en-CA"/>
        </w:rPr>
        <w:t>’</w:t>
      </w:r>
      <w:r w:rsidRPr="00271196">
        <w:rPr>
          <w:lang w:val="en-CA"/>
        </w:rPr>
        <w:t xml:space="preserve"> personal privacy</w:t>
      </w:r>
      <w:r>
        <w:rPr>
          <w:lang w:val="en-CA"/>
        </w:rPr>
        <w:t xml:space="preserve"> </w:t>
      </w:r>
      <w:r w:rsidRPr="00271196">
        <w:rPr>
          <w:lang w:val="en-CA"/>
        </w:rPr>
        <w:t>especially when service providers move their user data to an untrusted cloud. In this paper, a novel solution, called APPLET</w:t>
      </w:r>
      <w:r>
        <w:rPr>
          <w:lang w:val="en-CA"/>
        </w:rPr>
        <w:t xml:space="preserve"> is presented</w:t>
      </w:r>
      <w:r w:rsidRPr="00271196">
        <w:rPr>
          <w:lang w:val="en-CA"/>
        </w:rPr>
        <w:t xml:space="preserve">, to address the significant challenges in privacy-preserving </w:t>
      </w:r>
      <w:r w:rsidR="005C1064" w:rsidRPr="00271196">
        <w:rPr>
          <w:lang w:val="en-CA"/>
        </w:rPr>
        <w:t>location aware</w:t>
      </w:r>
      <w:r>
        <w:rPr>
          <w:lang w:val="en-CA"/>
        </w:rPr>
        <w:t xml:space="preserve"> </w:t>
      </w:r>
      <w:r w:rsidR="00390006">
        <w:rPr>
          <w:lang w:val="en-CA"/>
        </w:rPr>
        <w:t>Recommender System</w:t>
      </w:r>
      <w:r w:rsidR="00EC59C4">
        <w:rPr>
          <w:lang w:val="en-CA"/>
        </w:rPr>
        <w:t>s</w:t>
      </w:r>
      <w:r w:rsidRPr="00271196">
        <w:rPr>
          <w:lang w:val="en-CA"/>
        </w:rPr>
        <w:t xml:space="preserve">. For APPLET, </w:t>
      </w:r>
      <w:r>
        <w:rPr>
          <w:lang w:val="en-CA"/>
        </w:rPr>
        <w:t xml:space="preserve">an introduction of </w:t>
      </w:r>
      <w:r w:rsidRPr="00271196">
        <w:rPr>
          <w:lang w:val="en-CA"/>
        </w:rPr>
        <w:t>multiple cryptography methodologies</w:t>
      </w:r>
      <w:r w:rsidR="00A2620E">
        <w:rPr>
          <w:lang w:val="en-CA"/>
        </w:rPr>
        <w:t xml:space="preserve"> has been provided in the paper in order highlight the aspect of</w:t>
      </w:r>
      <w:r>
        <w:rPr>
          <w:lang w:val="en-CA"/>
        </w:rPr>
        <w:t xml:space="preserve"> protecting the privacy of the </w:t>
      </w:r>
      <w:r w:rsidR="00390006">
        <w:rPr>
          <w:lang w:val="en-CA"/>
        </w:rPr>
        <w:t>Recommender System</w:t>
      </w:r>
      <w:r>
        <w:rPr>
          <w:lang w:val="en-CA"/>
        </w:rPr>
        <w:t xml:space="preserve"> users</w:t>
      </w:r>
      <w:r w:rsidRPr="00271196">
        <w:rPr>
          <w:lang w:val="en-CA"/>
        </w:rPr>
        <w:t xml:space="preserve"> without affecting the recommendation quality. Moreover, </w:t>
      </w:r>
      <w:r>
        <w:rPr>
          <w:lang w:val="en-CA"/>
        </w:rPr>
        <w:t xml:space="preserve">an evaluation has been provided that </w:t>
      </w:r>
      <w:r w:rsidRPr="00271196">
        <w:rPr>
          <w:lang w:val="en-CA"/>
        </w:rPr>
        <w:t>the effectiveness and performance of APPLET</w:t>
      </w:r>
      <w:r>
        <w:rPr>
          <w:lang w:val="en-CA"/>
        </w:rPr>
        <w:t xml:space="preserve"> turns out to be well suited. In [12], the author(s)</w:t>
      </w:r>
      <w:r w:rsidRPr="00931385">
        <w:rPr>
          <w:lang w:val="en-CA"/>
        </w:rPr>
        <w:t xml:space="preserve"> proposed a novel method for privacy</w:t>
      </w:r>
      <w:r>
        <w:rPr>
          <w:lang w:val="en-CA"/>
        </w:rPr>
        <w:t xml:space="preserve"> </w:t>
      </w:r>
      <w:r w:rsidRPr="00931385">
        <w:rPr>
          <w:lang w:val="en-CA"/>
        </w:rPr>
        <w:t>preservation in collaborati</w:t>
      </w:r>
      <w:r>
        <w:rPr>
          <w:lang w:val="en-CA"/>
        </w:rPr>
        <w:t>ve filtering recommendation sys</w:t>
      </w:r>
      <w:r w:rsidRPr="00931385">
        <w:rPr>
          <w:lang w:val="en-CA"/>
        </w:rPr>
        <w:t xml:space="preserve">tems. </w:t>
      </w:r>
      <w:r>
        <w:rPr>
          <w:lang w:val="en-CA"/>
        </w:rPr>
        <w:t>The author(s)</w:t>
      </w:r>
      <w:r w:rsidRPr="00931385">
        <w:rPr>
          <w:lang w:val="en-CA"/>
        </w:rPr>
        <w:t xml:space="preserve"> addressed the problem of protecting the users’</w:t>
      </w:r>
      <w:r>
        <w:rPr>
          <w:lang w:val="en-CA"/>
        </w:rPr>
        <w:t xml:space="preserve"> </w:t>
      </w:r>
      <w:r w:rsidRPr="00931385">
        <w:rPr>
          <w:lang w:val="en-CA"/>
        </w:rPr>
        <w:t>privacy in the presence of an untrusted central server, where</w:t>
      </w:r>
      <w:r>
        <w:rPr>
          <w:lang w:val="en-CA"/>
        </w:rPr>
        <w:t xml:space="preserve"> </w:t>
      </w:r>
      <w:r w:rsidRPr="00931385">
        <w:rPr>
          <w:lang w:val="en-CA"/>
        </w:rPr>
        <w:t>the server has access to users’ profiles. To avoid privacy violation, a mechanism</w:t>
      </w:r>
      <w:r>
        <w:rPr>
          <w:lang w:val="en-CA"/>
        </w:rPr>
        <w:t xml:space="preserve"> is proposed</w:t>
      </w:r>
      <w:r w:rsidRPr="00931385">
        <w:rPr>
          <w:lang w:val="en-CA"/>
        </w:rPr>
        <w:t xml:space="preserve"> where users store locally</w:t>
      </w:r>
      <w:r>
        <w:rPr>
          <w:lang w:val="en-CA"/>
        </w:rPr>
        <w:t xml:space="preserve"> </w:t>
      </w:r>
      <w:r w:rsidRPr="00931385">
        <w:rPr>
          <w:lang w:val="en-CA"/>
        </w:rPr>
        <w:t>an offline profile on their own side, hidden from the server,</w:t>
      </w:r>
      <w:r>
        <w:rPr>
          <w:lang w:val="en-CA"/>
        </w:rPr>
        <w:t xml:space="preserve"> </w:t>
      </w:r>
      <w:r w:rsidRPr="00931385">
        <w:rPr>
          <w:lang w:val="en-CA"/>
        </w:rPr>
        <w:t>and an online profile on the server from which the server</w:t>
      </w:r>
      <w:r>
        <w:rPr>
          <w:lang w:val="en-CA"/>
        </w:rPr>
        <w:t xml:space="preserve"> </w:t>
      </w:r>
      <w:r w:rsidRPr="00931385">
        <w:rPr>
          <w:lang w:val="en-CA"/>
        </w:rPr>
        <w:t>generates the recommendations. The online profiles of different users are frequently synchronized with their offline</w:t>
      </w:r>
      <w:r>
        <w:rPr>
          <w:lang w:val="en-CA"/>
        </w:rPr>
        <w:t xml:space="preserve"> </w:t>
      </w:r>
      <w:r w:rsidRPr="00931385">
        <w:rPr>
          <w:lang w:val="en-CA"/>
        </w:rPr>
        <w:t>versions in an independent and distributed way. Using a</w:t>
      </w:r>
      <w:r>
        <w:rPr>
          <w:lang w:val="en-CA"/>
        </w:rPr>
        <w:t xml:space="preserve"> </w:t>
      </w:r>
      <w:r w:rsidRPr="00931385">
        <w:rPr>
          <w:lang w:val="en-CA"/>
        </w:rPr>
        <w:t xml:space="preserve">graph theoretic approach, </w:t>
      </w:r>
      <w:r>
        <w:rPr>
          <w:lang w:val="en-CA"/>
        </w:rPr>
        <w:t>the author(s)</w:t>
      </w:r>
      <w:r w:rsidRPr="00931385">
        <w:rPr>
          <w:lang w:val="en-CA"/>
        </w:rPr>
        <w:t xml:space="preserve"> developed a model where each</w:t>
      </w:r>
      <w:r>
        <w:rPr>
          <w:lang w:val="en-CA"/>
        </w:rPr>
        <w:t xml:space="preserve"> </w:t>
      </w:r>
      <w:r w:rsidRPr="00931385">
        <w:rPr>
          <w:lang w:val="en-CA"/>
        </w:rPr>
        <w:t>user arbitrarily contacts other users over time, and modifies</w:t>
      </w:r>
      <w:r>
        <w:rPr>
          <w:lang w:val="en-CA"/>
        </w:rPr>
        <w:t xml:space="preserve"> </w:t>
      </w:r>
      <w:r w:rsidRPr="00931385">
        <w:rPr>
          <w:lang w:val="en-CA"/>
        </w:rPr>
        <w:t>his own offline profile thr</w:t>
      </w:r>
      <w:r>
        <w:rPr>
          <w:lang w:val="en-CA"/>
        </w:rPr>
        <w:t>ough a process known as aggrega</w:t>
      </w:r>
      <w:r w:rsidRPr="00931385">
        <w:rPr>
          <w:lang w:val="en-CA"/>
        </w:rPr>
        <w:t>tion. Through</w:t>
      </w:r>
      <w:r>
        <w:rPr>
          <w:lang w:val="en-CA"/>
        </w:rPr>
        <w:t xml:space="preserve"> </w:t>
      </w:r>
      <w:r w:rsidRPr="00931385">
        <w:rPr>
          <w:lang w:val="en-CA"/>
        </w:rPr>
        <w:t>experiments</w:t>
      </w:r>
      <w:r w:rsidR="007B5C1F">
        <w:rPr>
          <w:lang w:val="en-CA"/>
        </w:rPr>
        <w:t xml:space="preserve"> discussed in the paper</w:t>
      </w:r>
      <w:r w:rsidRPr="00931385">
        <w:rPr>
          <w:lang w:val="en-CA"/>
        </w:rPr>
        <w:t xml:space="preserve">, </w:t>
      </w:r>
      <w:r>
        <w:rPr>
          <w:lang w:val="en-CA"/>
        </w:rPr>
        <w:t>it is concluded in the paper</w:t>
      </w:r>
      <w:r w:rsidRPr="00931385">
        <w:rPr>
          <w:lang w:val="en-CA"/>
        </w:rPr>
        <w:t xml:space="preserve"> that such a mechanism can lead to</w:t>
      </w:r>
      <w:r>
        <w:rPr>
          <w:lang w:val="en-CA"/>
        </w:rPr>
        <w:t xml:space="preserve"> </w:t>
      </w:r>
      <w:r w:rsidRPr="00931385">
        <w:rPr>
          <w:lang w:val="en-CA"/>
        </w:rPr>
        <w:t xml:space="preserve">a high level of privacy through a proper choice of aggregation functions, while having a </w:t>
      </w:r>
      <w:r w:rsidR="00A847CA">
        <w:rPr>
          <w:lang w:val="en-CA"/>
        </w:rPr>
        <w:t>very little</w:t>
      </w:r>
      <w:r w:rsidRPr="00931385">
        <w:rPr>
          <w:lang w:val="en-CA"/>
        </w:rPr>
        <w:t xml:space="preserve"> effect on</w:t>
      </w:r>
      <w:r>
        <w:rPr>
          <w:lang w:val="en-CA"/>
        </w:rPr>
        <w:t xml:space="preserve"> </w:t>
      </w:r>
      <w:r w:rsidRPr="00931385">
        <w:rPr>
          <w:lang w:val="en-CA"/>
        </w:rPr>
        <w:t>the accuracy of the recommendation system. The results</w:t>
      </w:r>
      <w:r>
        <w:rPr>
          <w:lang w:val="en-CA"/>
        </w:rPr>
        <w:t xml:space="preserve"> </w:t>
      </w:r>
      <w:r w:rsidRPr="00931385">
        <w:rPr>
          <w:lang w:val="en-CA"/>
        </w:rPr>
        <w:t>illustrate</w:t>
      </w:r>
      <w:r>
        <w:rPr>
          <w:lang w:val="en-CA"/>
        </w:rPr>
        <w:t>d</w:t>
      </w:r>
      <w:r w:rsidRPr="00931385">
        <w:rPr>
          <w:lang w:val="en-CA"/>
        </w:rPr>
        <w:t xml:space="preserve"> that similarity-</w:t>
      </w:r>
      <w:r w:rsidRPr="00931385">
        <w:rPr>
          <w:lang w:val="en-CA"/>
        </w:rPr>
        <w:lastRenderedPageBreak/>
        <w:t>based aggregation functions, where</w:t>
      </w:r>
      <w:r>
        <w:rPr>
          <w:lang w:val="en-CA"/>
        </w:rPr>
        <w:t xml:space="preserve"> </w:t>
      </w:r>
      <w:r w:rsidRPr="00931385">
        <w:rPr>
          <w:lang w:val="en-CA"/>
        </w:rPr>
        <w:t>users receive items from othe</w:t>
      </w:r>
      <w:r>
        <w:rPr>
          <w:lang w:val="en-CA"/>
        </w:rPr>
        <w:t>r users proportional to the sim</w:t>
      </w:r>
      <w:r w:rsidRPr="00931385">
        <w:rPr>
          <w:lang w:val="en-CA"/>
        </w:rPr>
        <w:t>ilarity between them, yield a considerable privacy level at a</w:t>
      </w:r>
      <w:r>
        <w:rPr>
          <w:lang w:val="en-CA"/>
        </w:rPr>
        <w:t xml:space="preserve"> </w:t>
      </w:r>
      <w:r w:rsidRPr="00931385">
        <w:rPr>
          <w:lang w:val="en-CA"/>
        </w:rPr>
        <w:t>very low accuracy loss.</w:t>
      </w:r>
      <w:r>
        <w:rPr>
          <w:lang w:val="en-CA"/>
        </w:rPr>
        <w:t xml:space="preserve"> The findings in [14] </w:t>
      </w:r>
      <w:r w:rsidRPr="00B460AE">
        <w:rPr>
          <w:lang w:val="en-CA"/>
        </w:rPr>
        <w:t>suggest that users’ online information</w:t>
      </w:r>
      <w:r>
        <w:rPr>
          <w:lang w:val="en-CA"/>
        </w:rPr>
        <w:t xml:space="preserve"> </w:t>
      </w:r>
      <w:r w:rsidRPr="00B460AE">
        <w:rPr>
          <w:lang w:val="en-CA"/>
        </w:rPr>
        <w:t>is multi-dimensional regarding privacy concerns, especially in a</w:t>
      </w:r>
      <w:r>
        <w:rPr>
          <w:lang w:val="en-CA"/>
        </w:rPr>
        <w:t xml:space="preserve"> </w:t>
      </w:r>
      <w:r w:rsidRPr="00B460AE">
        <w:rPr>
          <w:lang w:val="en-CA"/>
        </w:rPr>
        <w:t xml:space="preserve">recommender context. </w:t>
      </w:r>
    </w:p>
    <w:p w:rsidR="00554EF0" w:rsidRDefault="00554EF0" w:rsidP="00554EF0">
      <w:pPr>
        <w:pStyle w:val="Heading2"/>
      </w:pPr>
      <w:bookmarkStart w:id="118" w:name="_Toc478125375"/>
      <w:r>
        <w:t xml:space="preserve">Privacy Preserving Methodologies for </w:t>
      </w:r>
      <w:r w:rsidR="00390006">
        <w:t>Recommender System</w:t>
      </w:r>
      <w:r w:rsidR="00EC59C4">
        <w:t>s</w:t>
      </w:r>
      <w:bookmarkEnd w:id="118"/>
    </w:p>
    <w:p w:rsidR="001829B6" w:rsidRDefault="005707C4" w:rsidP="00C0413F">
      <w:pPr>
        <w:pStyle w:val="BodyText"/>
        <w:spacing w:line="480" w:lineRule="auto"/>
        <w:rPr>
          <w:lang w:val="en-CA"/>
        </w:rPr>
      </w:pPr>
      <w:r>
        <w:rPr>
          <w:lang w:val="en-CA"/>
        </w:rPr>
        <w:t>Traditional</w:t>
      </w:r>
      <w:r w:rsidR="004A3EF5" w:rsidRPr="004A3EF5">
        <w:rPr>
          <w:lang w:val="en-CA"/>
        </w:rPr>
        <w:t xml:space="preserve"> location-aware </w:t>
      </w:r>
      <w:r w:rsidR="00390006">
        <w:rPr>
          <w:lang w:val="en-CA"/>
        </w:rPr>
        <w:t>Recommender System</w:t>
      </w:r>
      <w:r w:rsidR="00EC59C4">
        <w:rPr>
          <w:lang w:val="en-CA"/>
        </w:rPr>
        <w:t>s</w:t>
      </w:r>
      <w:r w:rsidR="004A3EF5" w:rsidRPr="004A3EF5">
        <w:rPr>
          <w:lang w:val="en-CA"/>
        </w:rPr>
        <w:t xml:space="preserve"> are facing a significant challenge, namely, how to protect</w:t>
      </w:r>
      <w:r>
        <w:rPr>
          <w:lang w:val="en-CA"/>
        </w:rPr>
        <w:t xml:space="preserve"> </w:t>
      </w:r>
      <w:r w:rsidR="004A3EF5" w:rsidRPr="004A3EF5">
        <w:rPr>
          <w:lang w:val="en-CA"/>
        </w:rPr>
        <w:t>the location privacy of users while preserving the recommendation quality. There are several studies that have achieved location privacy, which are based on</w:t>
      </w:r>
      <w:r>
        <w:rPr>
          <w:lang w:val="en-CA"/>
        </w:rPr>
        <w:t xml:space="preserve"> </w:t>
      </w:r>
      <w:r w:rsidR="004A3EF5" w:rsidRPr="004A3EF5">
        <w:rPr>
          <w:lang w:val="en-CA"/>
        </w:rPr>
        <w:t>anonymity, differential privacy, and encryption schemes. The authors of [</w:t>
      </w:r>
      <w:r w:rsidR="007468D2">
        <w:rPr>
          <w:lang w:val="en-CA"/>
        </w:rPr>
        <w:t>49</w:t>
      </w:r>
      <w:r w:rsidR="004A3EF5" w:rsidRPr="004A3EF5">
        <w:rPr>
          <w:rFonts w:hint="eastAsia"/>
          <w:lang w:val="en-CA"/>
        </w:rPr>
        <w:t>–</w:t>
      </w:r>
      <w:r w:rsidR="007468D2">
        <w:rPr>
          <w:lang w:val="en-CA"/>
        </w:rPr>
        <w:t>51</w:t>
      </w:r>
      <w:r w:rsidR="004A3EF5" w:rsidRPr="004A3EF5">
        <w:rPr>
          <w:lang w:val="en-CA"/>
        </w:rPr>
        <w:t>] proposed some location</w:t>
      </w:r>
      <w:r>
        <w:rPr>
          <w:lang w:val="en-CA"/>
        </w:rPr>
        <w:t>-</w:t>
      </w:r>
      <w:r w:rsidR="004A3EF5" w:rsidRPr="004A3EF5">
        <w:rPr>
          <w:lang w:val="en-CA"/>
        </w:rPr>
        <w:t>privacy</w:t>
      </w:r>
      <w:r>
        <w:rPr>
          <w:lang w:val="en-CA"/>
        </w:rPr>
        <w:t xml:space="preserve"> </w:t>
      </w:r>
      <w:r w:rsidR="001829B6">
        <w:rPr>
          <w:lang w:val="en-CA"/>
        </w:rPr>
        <w:t>preserving mechanisms</w:t>
      </w:r>
      <w:r w:rsidR="004A3EF5" w:rsidRPr="004A3EF5">
        <w:rPr>
          <w:lang w:val="en-CA"/>
        </w:rPr>
        <w:t xml:space="preserve"> based on anonymity to protect the user</w:t>
      </w:r>
      <w:r w:rsidR="004A3EF5" w:rsidRPr="004A3EF5">
        <w:rPr>
          <w:rFonts w:hint="eastAsia"/>
          <w:lang w:val="en-CA"/>
        </w:rPr>
        <w:t>’</w:t>
      </w:r>
      <w:r w:rsidR="004A3EF5" w:rsidRPr="004A3EF5">
        <w:rPr>
          <w:lang w:val="en-CA"/>
        </w:rPr>
        <w:t>s location privacy. To solve the shortcomings of the above schemes, the authors of [</w:t>
      </w:r>
      <w:r w:rsidR="007468D2">
        <w:rPr>
          <w:lang w:val="en-CA"/>
        </w:rPr>
        <w:t>52</w:t>
      </w:r>
      <w:r w:rsidR="004A3EF5" w:rsidRPr="004A3EF5">
        <w:rPr>
          <w:rFonts w:hint="eastAsia"/>
          <w:lang w:val="en-CA"/>
        </w:rPr>
        <w:t>–</w:t>
      </w:r>
      <w:r w:rsidR="007468D2">
        <w:rPr>
          <w:lang w:val="en-CA"/>
        </w:rPr>
        <w:t>54</w:t>
      </w:r>
      <w:r w:rsidR="004A3EF5" w:rsidRPr="004A3EF5">
        <w:rPr>
          <w:lang w:val="en-CA"/>
        </w:rPr>
        <w:t>] introduced differential</w:t>
      </w:r>
      <w:r>
        <w:rPr>
          <w:lang w:val="en-CA"/>
        </w:rPr>
        <w:t xml:space="preserve"> </w:t>
      </w:r>
      <w:r w:rsidR="004A3EF5" w:rsidRPr="004A3EF5">
        <w:rPr>
          <w:lang w:val="en-CA"/>
        </w:rPr>
        <w:t>privacy mechanisms to protect the user</w:t>
      </w:r>
      <w:r w:rsidR="004A3EF5" w:rsidRPr="004A3EF5">
        <w:rPr>
          <w:rFonts w:hint="eastAsia"/>
          <w:lang w:val="en-CA"/>
        </w:rPr>
        <w:t>’</w:t>
      </w:r>
      <w:r w:rsidR="004A3EF5" w:rsidRPr="004A3EF5">
        <w:rPr>
          <w:lang w:val="en-CA"/>
        </w:rPr>
        <w:t>s exact location independently from any side information</w:t>
      </w:r>
      <w:r w:rsidR="006B270D">
        <w:rPr>
          <w:lang w:val="en-CA"/>
        </w:rPr>
        <w:t>.</w:t>
      </w:r>
    </w:p>
    <w:p w:rsidR="004A3EF5" w:rsidRPr="00804A09" w:rsidRDefault="001829B6" w:rsidP="00804A09">
      <w:pPr>
        <w:spacing w:line="240" w:lineRule="auto"/>
        <w:rPr>
          <w:lang w:val="en-CA"/>
        </w:rPr>
      </w:pPr>
      <w:r>
        <w:rPr>
          <w:lang w:val="en-CA"/>
        </w:rPr>
        <w:br w:type="page"/>
      </w:r>
    </w:p>
    <w:p w:rsidR="00CE12C1" w:rsidRDefault="00CE12C1" w:rsidP="00866177">
      <w:pPr>
        <w:pStyle w:val="Heading1"/>
        <w:spacing w:line="480" w:lineRule="auto"/>
      </w:pPr>
      <w:r>
        <w:lastRenderedPageBreak/>
        <w:br/>
      </w:r>
      <w:bookmarkStart w:id="119" w:name="_Toc478125376"/>
      <w:r>
        <w:t>Proposed Approach</w:t>
      </w:r>
      <w:bookmarkEnd w:id="119"/>
    </w:p>
    <w:p w:rsidR="006C29CC" w:rsidRPr="006C29CC" w:rsidRDefault="006C29CC" w:rsidP="00866177">
      <w:pPr>
        <w:pStyle w:val="BodyText"/>
        <w:spacing w:line="480" w:lineRule="auto"/>
      </w:pPr>
    </w:p>
    <w:p w:rsidR="00D24154" w:rsidRDefault="000C5725" w:rsidP="000B0C54">
      <w:pPr>
        <w:pStyle w:val="BodyTextFirstIndent"/>
        <w:keepNext/>
        <w:spacing w:line="480" w:lineRule="auto"/>
      </w:pPr>
      <w:r>
        <w:t xml:space="preserve">In this chapter we will discuss </w:t>
      </w:r>
      <w:r w:rsidR="0076153C">
        <w:t xml:space="preserve">the proposed approach to tackle the challenges described in the previous sections. </w:t>
      </w:r>
      <w:r w:rsidR="00486091">
        <w:t xml:space="preserve">Let us start with a conceptual model of a </w:t>
      </w:r>
      <w:r w:rsidR="00390006">
        <w:t>Recommender System</w:t>
      </w:r>
      <w:r w:rsidR="00486091">
        <w:t xml:space="preserve"> as a system where the resultant recommendations are affected by the privacy factors (e.g. user controls, privacy settings etc.) and the contextual risk factors (e.g. location, social connections etc.). </w:t>
      </w:r>
      <w:r w:rsidR="00F70158">
        <w:t xml:space="preserve">The privacy risk factors can be understood as the parameters which are formulated by taking privacy instructions from the user and then filtering out the data to be considered for generating recommendations based on those privacy parameters set by the users. On the other hand, the contextual risk factors are the parameters that are obtained from the continuous/periodical stream of the user data followed by the filtering by the privacy parameters and which are used as one of the data source for generating the recommendations. </w:t>
      </w:r>
      <w:r w:rsidR="00486091">
        <w:t xml:space="preserve">Thus, in order to propose a model for the </w:t>
      </w:r>
      <w:r w:rsidR="00390006">
        <w:t>Recommender System</w:t>
      </w:r>
      <w:r w:rsidR="00486091">
        <w:t>, we need to have model which takes into account these two factors affecting the system.</w:t>
      </w:r>
    </w:p>
    <w:p w:rsidR="00AA266C" w:rsidRDefault="0034642A" w:rsidP="008C02B6">
      <w:pPr>
        <w:pStyle w:val="BodyTextFirstIndent"/>
        <w:keepNext/>
        <w:spacing w:line="480" w:lineRule="auto"/>
        <w:ind w:firstLine="0"/>
        <w:rPr>
          <w:noProof/>
          <w:lang w:val="en-CA" w:eastAsia="en-CA"/>
        </w:rPr>
      </w:pPr>
      <w:r>
        <w:t xml:space="preserve">The proposed approach to describe a model for the </w:t>
      </w:r>
      <w:r w:rsidR="00390006">
        <w:t>Recommender System</w:t>
      </w:r>
      <w:r>
        <w:t xml:space="preserve"> follows a sequence of steps in order to describe a model of the system. In the first step the conceptual system is broken down into 3 subsystems (i.e. the Data Subsystem, the Contextual Risk Subsy</w:t>
      </w:r>
      <w:r w:rsidR="00A97B39">
        <w:t>stems and the Privacy Subsystem</w:t>
      </w:r>
      <w:r>
        <w:t>)</w:t>
      </w:r>
      <w:r w:rsidR="00A97B39">
        <w:t xml:space="preserve"> to discuss the impact of the privacy and the risk factor on the overall objective of the system </w:t>
      </w:r>
      <w:r w:rsidR="00006A44">
        <w:t>i.e. to</w:t>
      </w:r>
      <w:r w:rsidR="00A97B39">
        <w:t xml:space="preserve"> produce the recomme</w:t>
      </w:r>
      <w:r w:rsidR="00006A44">
        <w:t xml:space="preserve">ndations. This step also involves the introduction of </w:t>
      </w:r>
      <w:r w:rsidR="00C020E4">
        <w:t>an</w:t>
      </w:r>
      <w:r w:rsidR="00006A44">
        <w:t xml:space="preserve"> agent based approach </w:t>
      </w:r>
      <w:r w:rsidR="00006A44">
        <w:lastRenderedPageBreak/>
        <w:t>where each subsystems is considered to be operated by one or more agents in order to accomplish the objective of that subsystem.</w:t>
      </w:r>
      <w:r w:rsidR="000B0C54" w:rsidRPr="000B0C54">
        <w:rPr>
          <w:noProof/>
          <w:lang w:val="en-CA" w:eastAsia="en-CA"/>
        </w:rPr>
        <w:t xml:space="preserve"> </w:t>
      </w:r>
    </w:p>
    <w:p w:rsidR="000B0C54" w:rsidRDefault="000B0C54" w:rsidP="000B0C54">
      <w:pPr>
        <w:pStyle w:val="BodyTextFirstIndent"/>
        <w:keepNext/>
        <w:spacing w:line="480" w:lineRule="auto"/>
      </w:pPr>
      <w:r>
        <w:rPr>
          <w:noProof/>
          <w:lang w:val="en-CA" w:eastAsia="en-CA"/>
        </w:rPr>
        <w:drawing>
          <wp:inline distT="0" distB="0" distL="0" distR="0" wp14:anchorId="7A9FC901" wp14:editId="5EEF1862">
            <wp:extent cx="4774019" cy="2274491"/>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commender system.JPG"/>
                    <pic:cNvPicPr/>
                  </pic:nvPicPr>
                  <pic:blipFill>
                    <a:blip r:embed="rId15">
                      <a:extLst>
                        <a:ext uri="{28A0092B-C50C-407E-A947-70E740481C1C}">
                          <a14:useLocalDpi xmlns:a14="http://schemas.microsoft.com/office/drawing/2010/main" val="0"/>
                        </a:ext>
                      </a:extLst>
                    </a:blip>
                    <a:stretch>
                      <a:fillRect/>
                    </a:stretch>
                  </pic:blipFill>
                  <pic:spPr>
                    <a:xfrm>
                      <a:off x="0" y="0"/>
                      <a:ext cx="4789183" cy="2281716"/>
                    </a:xfrm>
                    <a:prstGeom prst="rect">
                      <a:avLst/>
                    </a:prstGeom>
                  </pic:spPr>
                </pic:pic>
              </a:graphicData>
            </a:graphic>
          </wp:inline>
        </w:drawing>
      </w:r>
    </w:p>
    <w:p w:rsidR="000B0C54" w:rsidRDefault="000B0C54" w:rsidP="000B0C54">
      <w:pPr>
        <w:pStyle w:val="Caption"/>
      </w:pPr>
      <w:bookmarkStart w:id="120" w:name="_Toc478125461"/>
      <w:r>
        <w:t xml:space="preserve">Figure </w:t>
      </w:r>
      <w:r>
        <w:fldChar w:fldCharType="begin"/>
      </w:r>
      <w:r>
        <w:instrText xml:space="preserve"> SEQ Figure \* ARABIC </w:instrText>
      </w:r>
      <w:r>
        <w:fldChar w:fldCharType="separate"/>
      </w:r>
      <w:r w:rsidR="00823832">
        <w:rPr>
          <w:noProof/>
        </w:rPr>
        <w:t>1</w:t>
      </w:r>
      <w:r>
        <w:fldChar w:fldCharType="end"/>
      </w:r>
      <w:r>
        <w:t xml:space="preserve"> </w:t>
      </w:r>
      <w:r w:rsidRPr="0087028F">
        <w:t>Conceptual</w:t>
      </w:r>
      <w:r>
        <w:t xml:space="preserve"> diagram </w:t>
      </w:r>
      <w:r w:rsidRPr="0087028F">
        <w:t>of a Recommender System</w:t>
      </w:r>
      <w:bookmarkEnd w:id="120"/>
    </w:p>
    <w:p w:rsidR="000324DC" w:rsidRPr="0034642A" w:rsidRDefault="000324DC" w:rsidP="00D24154">
      <w:pPr>
        <w:pStyle w:val="BodyTextFirstIndent"/>
        <w:keepNext/>
        <w:spacing w:line="480" w:lineRule="auto"/>
      </w:pPr>
    </w:p>
    <w:p w:rsidR="000324DC" w:rsidRDefault="0034642A" w:rsidP="00463B29">
      <w:pPr>
        <w:pStyle w:val="Caption"/>
      </w:pPr>
      <w:r>
        <w:rPr>
          <w:noProof/>
          <w:lang w:val="en-CA" w:eastAsia="en-CA"/>
        </w:rPr>
        <w:drawing>
          <wp:inline distT="0" distB="0" distL="0" distR="0" wp14:anchorId="469CDA2E" wp14:editId="0A6ADEF2">
            <wp:extent cx="5715000" cy="2788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cess_approach.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2788920"/>
                    </a:xfrm>
                    <a:prstGeom prst="rect">
                      <a:avLst/>
                    </a:prstGeom>
                  </pic:spPr>
                </pic:pic>
              </a:graphicData>
            </a:graphic>
          </wp:inline>
        </w:drawing>
      </w:r>
      <w:r w:rsidR="00463B29" w:rsidRPr="00463B29">
        <w:t xml:space="preserve"> </w:t>
      </w:r>
    </w:p>
    <w:p w:rsidR="00463B29" w:rsidRDefault="00463B29" w:rsidP="00463B29">
      <w:pPr>
        <w:pStyle w:val="Caption"/>
      </w:pPr>
      <w:bookmarkStart w:id="121" w:name="_Toc478125462"/>
      <w:r>
        <w:t xml:space="preserve">Figure </w:t>
      </w:r>
      <w:r>
        <w:fldChar w:fldCharType="begin"/>
      </w:r>
      <w:r>
        <w:instrText xml:space="preserve"> SEQ Figure \* ARABIC </w:instrText>
      </w:r>
      <w:r>
        <w:fldChar w:fldCharType="separate"/>
      </w:r>
      <w:r w:rsidR="00823832">
        <w:rPr>
          <w:noProof/>
        </w:rPr>
        <w:t>2</w:t>
      </w:r>
      <w:r>
        <w:fldChar w:fldCharType="end"/>
      </w:r>
      <w:r>
        <w:t xml:space="preserve"> Proposed </w:t>
      </w:r>
      <w:r w:rsidR="00027DB6">
        <w:t>Workflow</w:t>
      </w:r>
      <w:bookmarkEnd w:id="121"/>
    </w:p>
    <w:p w:rsidR="00616D56" w:rsidRPr="00616D56" w:rsidRDefault="00006A44" w:rsidP="00463B29">
      <w:pPr>
        <w:pStyle w:val="BodyText"/>
        <w:keepNext/>
        <w:spacing w:line="480" w:lineRule="auto"/>
      </w:pPr>
      <w:r>
        <w:t xml:space="preserve">In the next step, we provide a goal model for each subsystems within our systems in order to specify the </w:t>
      </w:r>
      <w:r w:rsidR="000C67A6">
        <w:t>goal</w:t>
      </w:r>
      <w:r>
        <w:t xml:space="preserve"> of these</w:t>
      </w:r>
      <w:r w:rsidR="000C67A6">
        <w:t xml:space="preserve"> subsystems. The agents within these subsystems are described in terms of the roles </w:t>
      </w:r>
      <w:r w:rsidR="000C67A6">
        <w:lastRenderedPageBreak/>
        <w:t>they perform, the responsibilities they fulfill and the activities performed by these agents in order to achieve the objective of the subsystem.</w:t>
      </w:r>
      <w:r w:rsidR="00616D56">
        <w:t xml:space="preserve"> This is achieved partially by the introduction of the</w:t>
      </w:r>
      <w:r w:rsidR="00BD0D68">
        <w:t xml:space="preserve"> </w:t>
      </w:r>
      <w:r w:rsidR="00616D56">
        <w:t>relationship model which provides a set of principle followed by each agent in order to accomplish its responsibilities within the subsystem.</w:t>
      </w:r>
    </w:p>
    <w:p w:rsidR="00463B29" w:rsidRDefault="00463B29" w:rsidP="00BB1D55">
      <w:pPr>
        <w:pStyle w:val="BodyText"/>
        <w:keepNext/>
        <w:spacing w:line="480" w:lineRule="auto"/>
      </w:pPr>
      <w:r>
        <w:t>We introduce two design behaviors for the next two subsequent steps. These design behaviors helps in understanding the system even better by providing the internal working of each subsystem. The first design behavior we discuss is the Activity model of the subsystem</w:t>
      </w:r>
      <w:r w:rsidR="00F76AAE">
        <w:t xml:space="preserve">s. It describes the working of the subsystem in context of the relationship model discussed earlier. The Activity model for each subsystems are then combined to form </w:t>
      </w:r>
      <w:r w:rsidR="00BB1D55">
        <w:t>an</w:t>
      </w:r>
      <w:r w:rsidR="00F76AAE">
        <w:t xml:space="preserve"> activity model of the entire </w:t>
      </w:r>
      <w:r w:rsidR="00390006">
        <w:t>Recommender System</w:t>
      </w:r>
      <w:r w:rsidR="00F76AAE">
        <w:t>.</w:t>
      </w:r>
    </w:p>
    <w:p w:rsidR="00F76AAE" w:rsidRPr="00F76AAE" w:rsidRDefault="00F76AAE" w:rsidP="00BB1D55">
      <w:pPr>
        <w:pStyle w:val="BodyTextFirstIndent"/>
        <w:spacing w:line="480" w:lineRule="auto"/>
        <w:ind w:firstLine="0"/>
      </w:pPr>
      <w:r>
        <w:t xml:space="preserve">The second design behavior which is discussed is the Sequence diagram of the </w:t>
      </w:r>
      <w:r w:rsidR="00BB1D55">
        <w:t xml:space="preserve">subsystems. The sequence diagram describes the sequence of events that occur within the subsystems. These sequence diagrams are then combined to form the sequence diagram of the </w:t>
      </w:r>
      <w:r w:rsidR="00390006">
        <w:t>Recommender System</w:t>
      </w:r>
      <w:r w:rsidR="00BB1D55">
        <w:t xml:space="preserve">. The working of the sequence diagram are based on the contextual information from the Relationship model of the </w:t>
      </w:r>
      <w:r w:rsidR="000F27C0">
        <w:t>subsystems</w:t>
      </w:r>
      <w:r w:rsidR="00BB1D55">
        <w:t>.</w:t>
      </w:r>
    </w:p>
    <w:p w:rsidR="00606601" w:rsidRDefault="0076153C" w:rsidP="00866177">
      <w:pPr>
        <w:pStyle w:val="BodyText"/>
        <w:keepNext/>
        <w:spacing w:line="480" w:lineRule="auto"/>
      </w:pPr>
      <w:r>
        <w:t xml:space="preserve">The starting point </w:t>
      </w:r>
      <w:r w:rsidR="000F27C0">
        <w:t>of the description of the proposed approach is to discuss the UML modelling techniques. Before</w:t>
      </w:r>
      <w:r w:rsidR="00606601">
        <w:t xml:space="preserve"> going further in the description of the system model, it is</w:t>
      </w:r>
      <w:r w:rsidR="00606601" w:rsidRPr="00606601">
        <w:t xml:space="preserve"> indispensable</w:t>
      </w:r>
      <w:r w:rsidR="00606601">
        <w:t xml:space="preserve"> to describe the notations used in this approach. Various types of UML diagrams are used</w:t>
      </w:r>
      <w:r w:rsidR="000F27C0">
        <w:t xml:space="preserve"> (activity diagram and sequence models)</w:t>
      </w:r>
      <w:r w:rsidR="00606601">
        <w:t xml:space="preserve"> to provide the system description</w:t>
      </w:r>
      <w:r w:rsidR="000F27C0">
        <w:t xml:space="preserve"> and to gain understanding of the</w:t>
      </w:r>
      <w:r w:rsidR="00FA133B">
        <w:t xml:space="preserve"> workings of the subsystems an</w:t>
      </w:r>
      <w:r w:rsidR="000F27C0">
        <w:t xml:space="preserve">d the </w:t>
      </w:r>
      <w:r w:rsidR="00390006">
        <w:t>Recommender System</w:t>
      </w:r>
      <w:r w:rsidR="00EC59C4">
        <w:t>s</w:t>
      </w:r>
      <w:r w:rsidR="000F27C0">
        <w:t xml:space="preserve"> as a whole</w:t>
      </w:r>
      <w:r w:rsidR="00606601">
        <w:t xml:space="preserve">. These diagrams are </w:t>
      </w:r>
      <w:r w:rsidR="00606601" w:rsidRPr="00606601">
        <w:t>explained in the following section.</w:t>
      </w:r>
    </w:p>
    <w:p w:rsidR="00F934D7" w:rsidRDefault="00F934D7">
      <w:pPr>
        <w:spacing w:line="240" w:lineRule="auto"/>
      </w:pPr>
      <w:r>
        <w:br w:type="page"/>
      </w:r>
    </w:p>
    <w:p w:rsidR="00606601" w:rsidRDefault="005A7002" w:rsidP="00606601">
      <w:pPr>
        <w:pStyle w:val="Heading2"/>
      </w:pPr>
      <w:bookmarkStart w:id="122" w:name="_Toc478125377"/>
      <w:r>
        <w:lastRenderedPageBreak/>
        <w:t>UML Diagrams</w:t>
      </w:r>
      <w:bookmarkEnd w:id="122"/>
    </w:p>
    <w:p w:rsidR="00A41A59" w:rsidRDefault="00A41A59" w:rsidP="004746DF">
      <w:pPr>
        <w:pStyle w:val="BodyText"/>
        <w:spacing w:line="480" w:lineRule="auto"/>
      </w:pPr>
      <w:r>
        <w:t>UML stands for Unified Modeling Language and is used in object oriented software engineering. Although typically used in software engineering</w:t>
      </w:r>
      <w:r w:rsidR="009717C5">
        <w:t>,</w:t>
      </w:r>
      <w:r>
        <w:t xml:space="preserve"> it is a rich language that can be used to model an application structures, behavior and even business processes. There are 14 UML diagram types but for the purpose of this thesis, we will be focusing only on the Activity Diagram and the Sequence Diagram.</w:t>
      </w:r>
    </w:p>
    <w:p w:rsidR="00A41A59" w:rsidRDefault="00A41A59" w:rsidP="00A41A59">
      <w:pPr>
        <w:pStyle w:val="Heading3"/>
      </w:pPr>
      <w:bookmarkStart w:id="123" w:name="_Toc478125378"/>
      <w:r>
        <w:t>Activity Diagram</w:t>
      </w:r>
      <w:bookmarkEnd w:id="123"/>
    </w:p>
    <w:p w:rsidR="0054482E" w:rsidRDefault="0054482E" w:rsidP="004746DF">
      <w:pPr>
        <w:pStyle w:val="BodyText"/>
        <w:spacing w:line="480" w:lineRule="auto"/>
      </w:pPr>
      <w:r>
        <w:t xml:space="preserve">The basic purposes of activity diagrams </w:t>
      </w:r>
      <w:r w:rsidR="00E40DF8">
        <w:t>is to</w:t>
      </w:r>
      <w:r>
        <w:t xml:space="preserve"> capture the dynamic behavior of the system by showing the message flow from one activity to another. 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 like parallel, branched, concurrent and single.</w:t>
      </w:r>
    </w:p>
    <w:p w:rsidR="000C3B42" w:rsidRPr="000C3B42" w:rsidRDefault="000C3B42" w:rsidP="000C3B42">
      <w:pPr>
        <w:pStyle w:val="Heading3"/>
      </w:pPr>
      <w:bookmarkStart w:id="124" w:name="_Toc478125379"/>
      <w:r>
        <w:t>Sequence Diagrams</w:t>
      </w:r>
      <w:bookmarkEnd w:id="124"/>
    </w:p>
    <w:p w:rsidR="00606601" w:rsidRDefault="000C3B42" w:rsidP="00AF5A15">
      <w:pPr>
        <w:pStyle w:val="BodyText"/>
        <w:spacing w:line="480" w:lineRule="auto"/>
      </w:pPr>
      <w:r>
        <w:t xml:space="preserve">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w:t>
      </w:r>
      <w:r>
        <w:lastRenderedPageBreak/>
        <w:t>specifications. Although UML sequence diagrams are typically used to describe object-oriented software systems, they are also extremely useful as system engineering tools to design system architectures, in business process engineering as process flow diagrams, as message sequence charts and for protocol stack design and analysis.</w:t>
      </w:r>
    </w:p>
    <w:p w:rsidR="00344312" w:rsidRDefault="00344312" w:rsidP="00B83837">
      <w:pPr>
        <w:pStyle w:val="Heading2"/>
      </w:pPr>
      <w:bookmarkStart w:id="125" w:name="_Toc478125380"/>
      <w:r>
        <w:t>Goal Model</w:t>
      </w:r>
      <w:bookmarkEnd w:id="125"/>
    </w:p>
    <w:p w:rsidR="005D58B6" w:rsidRPr="005D58B6" w:rsidRDefault="005D58B6" w:rsidP="0028294A">
      <w:pPr>
        <w:pStyle w:val="BodyText"/>
        <w:spacing w:line="480" w:lineRule="auto"/>
      </w:pPr>
      <w:r>
        <w:t xml:space="preserve">Goal models for the </w:t>
      </w:r>
      <w:r w:rsidR="00390006">
        <w:t>Recommender System</w:t>
      </w:r>
      <w:r w:rsidR="00EC59C4">
        <w:t>s</w:t>
      </w:r>
      <w:r w:rsidR="0028294A">
        <w:t xml:space="preserve"> were introduced in [1]. In this thesis, the goal models are generalized to the</w:t>
      </w:r>
      <w:r>
        <w:t xml:space="preserve"> </w:t>
      </w:r>
      <w:r w:rsidR="00142F82">
        <w:t xml:space="preserve">subsystem model of the </w:t>
      </w:r>
      <w:r w:rsidR="00390006">
        <w:t>Recommender System</w:t>
      </w:r>
      <w:r w:rsidR="00142F82">
        <w:t xml:space="preserve"> in order to describe the workings of the subsystems. This is an agent based model and the workings of the subsystems is represented diagrammatically with the help of the relationship model. </w:t>
      </w:r>
    </w:p>
    <w:p w:rsidR="00E37B3D" w:rsidRDefault="00F40573" w:rsidP="00E37B3D">
      <w:pPr>
        <w:pStyle w:val="Heading2"/>
      </w:pPr>
      <w:bookmarkStart w:id="126" w:name="_Toc478125381"/>
      <w:r>
        <w:t xml:space="preserve">Multi-agent system Model and </w:t>
      </w:r>
      <w:r w:rsidR="008C23C3">
        <w:t>System Description</w:t>
      </w:r>
      <w:bookmarkEnd w:id="126"/>
    </w:p>
    <w:p w:rsidR="00A00295" w:rsidRDefault="00606601" w:rsidP="00A00295">
      <w:pPr>
        <w:pStyle w:val="BodyText"/>
        <w:keepNext/>
        <w:spacing w:line="480" w:lineRule="auto"/>
        <w:rPr>
          <w:lang w:val="en-CA"/>
        </w:rPr>
      </w:pPr>
      <w:r>
        <w:t xml:space="preserve"> </w:t>
      </w:r>
      <w:r w:rsidR="00200BFA">
        <w:t xml:space="preserve">In this </w:t>
      </w:r>
      <w:r w:rsidR="00FE680D">
        <w:t>approach</w:t>
      </w:r>
      <w:r w:rsidR="00200BFA">
        <w:t xml:space="preserve"> we will </w:t>
      </w:r>
      <w:r w:rsidR="00FE680D">
        <w:t xml:space="preserve">start with </w:t>
      </w:r>
      <w:r w:rsidR="00200BFA">
        <w:t>break</w:t>
      </w:r>
      <w:r w:rsidR="00FE680D">
        <w:t>ing</w:t>
      </w:r>
      <w:r w:rsidR="00200BFA">
        <w:t>-down the system into subsystems</w:t>
      </w:r>
      <w:r w:rsidR="00FE680D">
        <w:t xml:space="preserve">. Each subsystem will be responsible for </w:t>
      </w:r>
      <w:r w:rsidR="006D14D4">
        <w:t>accomplish</w:t>
      </w:r>
      <w:r w:rsidR="00FE680D">
        <w:t>ing</w:t>
      </w:r>
      <w:r w:rsidR="00200BFA">
        <w:t xml:space="preserve"> a pre-defined task. Each sub system will</w:t>
      </w:r>
      <w:r w:rsidR="00FE680D">
        <w:t xml:space="preserve"> also</w:t>
      </w:r>
      <w:r w:rsidR="00200BFA">
        <w:t xml:space="preserve"> consist of an agent. </w:t>
      </w:r>
      <w:r w:rsidR="000C5725" w:rsidRPr="000C5725">
        <w:rPr>
          <w:lang w:val="en-CA"/>
        </w:rPr>
        <w:t>For the specification of the problem domain to be</w:t>
      </w:r>
      <w:r w:rsidR="0063483A">
        <w:rPr>
          <w:lang w:val="en-CA"/>
        </w:rPr>
        <w:t xml:space="preserve"> </w:t>
      </w:r>
      <w:r w:rsidR="000C5725" w:rsidRPr="000C5725">
        <w:rPr>
          <w:lang w:val="en-CA"/>
        </w:rPr>
        <w:t xml:space="preserve">solved, </w:t>
      </w:r>
      <w:r w:rsidR="00914F25">
        <w:rPr>
          <w:lang w:val="en-CA"/>
        </w:rPr>
        <w:t>we will</w:t>
      </w:r>
      <w:r w:rsidR="000C5725" w:rsidRPr="000C5725">
        <w:rPr>
          <w:lang w:val="en-CA"/>
        </w:rPr>
        <w:t xml:space="preserve"> focuses on modeling goals</w:t>
      </w:r>
      <w:r w:rsidR="00FE680D">
        <w:rPr>
          <w:lang w:val="en-CA"/>
        </w:rPr>
        <w:t xml:space="preserve"> of the subsystem</w:t>
      </w:r>
      <w:r w:rsidR="000C5725" w:rsidRPr="000C5725">
        <w:rPr>
          <w:lang w:val="en-CA"/>
        </w:rPr>
        <w:t>, roles</w:t>
      </w:r>
      <w:r w:rsidR="00FE680D">
        <w:rPr>
          <w:lang w:val="en-CA"/>
        </w:rPr>
        <w:t xml:space="preserve"> of the agents</w:t>
      </w:r>
      <w:r w:rsidR="000C5725" w:rsidRPr="000C5725">
        <w:rPr>
          <w:lang w:val="en-CA"/>
        </w:rPr>
        <w:t>,</w:t>
      </w:r>
      <w:r w:rsidR="0063483A">
        <w:rPr>
          <w:lang w:val="en-CA"/>
        </w:rPr>
        <w:t xml:space="preserve"> </w:t>
      </w:r>
      <w:r w:rsidR="000C5725" w:rsidRPr="000C5725">
        <w:rPr>
          <w:lang w:val="en-CA"/>
        </w:rPr>
        <w:t>activities</w:t>
      </w:r>
      <w:r w:rsidR="00FE680D">
        <w:rPr>
          <w:lang w:val="en-CA"/>
        </w:rPr>
        <w:t xml:space="preserve"> performed by the agents</w:t>
      </w:r>
      <w:r w:rsidR="000C5725" w:rsidRPr="000C5725">
        <w:rPr>
          <w:lang w:val="en-CA"/>
        </w:rPr>
        <w:t xml:space="preserve"> and</w:t>
      </w:r>
      <w:r w:rsidR="00FE680D">
        <w:rPr>
          <w:lang w:val="en-CA"/>
        </w:rPr>
        <w:t xml:space="preserve"> finally the</w:t>
      </w:r>
      <w:r w:rsidR="000C5725" w:rsidRPr="000C5725">
        <w:rPr>
          <w:lang w:val="en-CA"/>
        </w:rPr>
        <w:t xml:space="preserve"> interactions of </w:t>
      </w:r>
      <w:r w:rsidR="00914F25">
        <w:rPr>
          <w:lang w:val="en-CA"/>
        </w:rPr>
        <w:t>the</w:t>
      </w:r>
      <w:r w:rsidR="00EF7CA0">
        <w:rPr>
          <w:lang w:val="en-CA"/>
        </w:rPr>
        <w:t xml:space="preserve"> </w:t>
      </w:r>
      <w:r w:rsidR="00914F25">
        <w:rPr>
          <w:lang w:val="en-CA"/>
        </w:rPr>
        <w:t>agents</w:t>
      </w:r>
      <w:r w:rsidR="000C5725" w:rsidRPr="000C5725">
        <w:rPr>
          <w:lang w:val="en-CA"/>
        </w:rPr>
        <w:t>.</w:t>
      </w:r>
      <w:r w:rsidR="0063483A">
        <w:rPr>
          <w:lang w:val="en-CA"/>
        </w:rPr>
        <w:t xml:space="preserve"> </w:t>
      </w:r>
      <w:r w:rsidR="003202A1">
        <w:rPr>
          <w:lang w:val="en-CA"/>
        </w:rPr>
        <w:t>Agents</w:t>
      </w:r>
      <w:r w:rsidR="000C5725" w:rsidRPr="000C5725">
        <w:rPr>
          <w:lang w:val="en-CA"/>
        </w:rPr>
        <w:t xml:space="preserve"> </w:t>
      </w:r>
      <w:r>
        <w:rPr>
          <w:lang w:val="en-CA"/>
        </w:rPr>
        <w:t xml:space="preserve">possesses </w:t>
      </w:r>
      <w:r w:rsidRPr="000C5725">
        <w:rPr>
          <w:lang w:val="en-CA"/>
        </w:rPr>
        <w:t>knowledge</w:t>
      </w:r>
      <w:r w:rsidR="000C5725" w:rsidRPr="000C5725">
        <w:rPr>
          <w:lang w:val="en-CA"/>
        </w:rPr>
        <w:t xml:space="preserve"> and </w:t>
      </w:r>
      <w:r w:rsidR="00E541A3">
        <w:rPr>
          <w:lang w:val="en-CA"/>
        </w:rPr>
        <w:t xml:space="preserve">that knowledge is </w:t>
      </w:r>
      <w:r w:rsidR="000C5725" w:rsidRPr="000C5725">
        <w:rPr>
          <w:lang w:val="en-CA"/>
        </w:rPr>
        <w:t>use</w:t>
      </w:r>
      <w:r w:rsidR="00E541A3">
        <w:rPr>
          <w:lang w:val="en-CA"/>
        </w:rPr>
        <w:t>d by</w:t>
      </w:r>
      <w:r w:rsidR="000C5725" w:rsidRPr="000C5725">
        <w:rPr>
          <w:lang w:val="en-CA"/>
        </w:rPr>
        <w:t xml:space="preserve"> it to exhibit autonomous</w:t>
      </w:r>
      <w:r w:rsidR="0063483A">
        <w:rPr>
          <w:lang w:val="en-CA"/>
        </w:rPr>
        <w:t xml:space="preserve"> </w:t>
      </w:r>
      <w:r w:rsidR="000C5725" w:rsidRPr="000C5725">
        <w:rPr>
          <w:lang w:val="en-CA"/>
        </w:rPr>
        <w:t xml:space="preserve">behavior. </w:t>
      </w:r>
      <w:r w:rsidR="003202A1">
        <w:rPr>
          <w:lang w:val="en-CA"/>
        </w:rPr>
        <w:t>A subsystem</w:t>
      </w:r>
      <w:r w:rsidR="000C5725" w:rsidRPr="000C5725">
        <w:rPr>
          <w:lang w:val="en-CA"/>
        </w:rPr>
        <w:t xml:space="preserve"> is composed of </w:t>
      </w:r>
      <w:r w:rsidR="003202A1">
        <w:rPr>
          <w:lang w:val="en-CA"/>
        </w:rPr>
        <w:t>agents</w:t>
      </w:r>
      <w:r w:rsidR="0063483A">
        <w:rPr>
          <w:lang w:val="en-CA"/>
        </w:rPr>
        <w:t xml:space="preserve"> </w:t>
      </w:r>
      <w:r w:rsidR="00E541A3">
        <w:rPr>
          <w:lang w:val="en-CA"/>
        </w:rPr>
        <w:t>having</w:t>
      </w:r>
      <w:r w:rsidR="003202A1">
        <w:rPr>
          <w:lang w:val="en-CA"/>
        </w:rPr>
        <w:t xml:space="preserve"> </w:t>
      </w:r>
      <w:r w:rsidR="000C5725" w:rsidRPr="000C5725">
        <w:rPr>
          <w:lang w:val="en-CA"/>
        </w:rPr>
        <w:t>specific goals that establish what the</w:t>
      </w:r>
      <w:r w:rsidR="0063483A">
        <w:rPr>
          <w:lang w:val="en-CA"/>
        </w:rPr>
        <w:t xml:space="preserve"> </w:t>
      </w:r>
      <w:r w:rsidR="003202A1">
        <w:rPr>
          <w:lang w:val="en-CA"/>
        </w:rPr>
        <w:t>subsystem</w:t>
      </w:r>
      <w:r w:rsidR="000C5725" w:rsidRPr="000C5725">
        <w:rPr>
          <w:lang w:val="en-CA"/>
        </w:rPr>
        <w:t xml:space="preserve"> </w:t>
      </w:r>
      <w:r w:rsidR="00E541A3">
        <w:rPr>
          <w:lang w:val="en-CA"/>
        </w:rPr>
        <w:lastRenderedPageBreak/>
        <w:t>i</w:t>
      </w:r>
      <w:r w:rsidR="000C5725" w:rsidRPr="000C5725">
        <w:rPr>
          <w:lang w:val="en-CA"/>
        </w:rPr>
        <w:t xml:space="preserve">ntends to </w:t>
      </w:r>
      <w:r w:rsidR="00E541A3">
        <w:rPr>
          <w:lang w:val="en-CA"/>
        </w:rPr>
        <w:t>accomplish</w:t>
      </w:r>
      <w:r w:rsidR="000C5725" w:rsidRPr="000C5725">
        <w:rPr>
          <w:lang w:val="en-CA"/>
        </w:rPr>
        <w:t>. The achievement of specific</w:t>
      </w:r>
      <w:r w:rsidR="0063483A">
        <w:rPr>
          <w:lang w:val="en-CA"/>
        </w:rPr>
        <w:t xml:space="preserve"> </w:t>
      </w:r>
      <w:r w:rsidR="000C5725" w:rsidRPr="000C5725">
        <w:rPr>
          <w:lang w:val="en-CA"/>
        </w:rPr>
        <w:t>goals</w:t>
      </w:r>
      <w:r w:rsidR="00E541A3">
        <w:rPr>
          <w:lang w:val="en-CA"/>
        </w:rPr>
        <w:t xml:space="preserve"> by the agents within a subsystem,</w:t>
      </w:r>
      <w:r w:rsidR="000C5725" w:rsidRPr="000C5725">
        <w:rPr>
          <w:lang w:val="en-CA"/>
        </w:rPr>
        <w:t xml:space="preserve"> allows reaching the general goal of the</w:t>
      </w:r>
      <w:r w:rsidR="003202A1">
        <w:rPr>
          <w:lang w:val="en-CA"/>
        </w:rPr>
        <w:t xml:space="preserve"> entire system</w:t>
      </w:r>
      <w:r w:rsidR="00E541A3">
        <w:rPr>
          <w:lang w:val="en-CA"/>
        </w:rPr>
        <w:t xml:space="preserve"> when put together</w:t>
      </w:r>
      <w:r w:rsidR="003202A1">
        <w:rPr>
          <w:lang w:val="en-CA"/>
        </w:rPr>
        <w:t xml:space="preserve">. </w:t>
      </w:r>
    </w:p>
    <w:p w:rsidR="00902D6F" w:rsidRDefault="00902D6F" w:rsidP="00A00295">
      <w:pPr>
        <w:pStyle w:val="BodyTextFirstIndent"/>
        <w:keepNext/>
        <w:spacing w:line="480" w:lineRule="auto"/>
        <w:ind w:firstLine="0"/>
      </w:pPr>
      <w:r>
        <w:rPr>
          <w:noProof/>
          <w:lang w:val="en-CA" w:eastAsia="en-CA"/>
        </w:rPr>
        <w:drawing>
          <wp:inline distT="0" distB="0" distL="0" distR="0" wp14:anchorId="3FD9709B" wp14:editId="13C1CA4B">
            <wp:extent cx="5715000" cy="2407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osed approach.JPG"/>
                    <pic:cNvPicPr/>
                  </pic:nvPicPr>
                  <pic:blipFill>
                    <a:blip r:embed="rId17">
                      <a:extLst>
                        <a:ext uri="{28A0092B-C50C-407E-A947-70E740481C1C}">
                          <a14:useLocalDpi xmlns:a14="http://schemas.microsoft.com/office/drawing/2010/main" val="0"/>
                        </a:ext>
                      </a:extLst>
                    </a:blip>
                    <a:stretch>
                      <a:fillRect/>
                    </a:stretch>
                  </pic:blipFill>
                  <pic:spPr>
                    <a:xfrm>
                      <a:off x="0" y="0"/>
                      <a:ext cx="5715000" cy="2407920"/>
                    </a:xfrm>
                    <a:prstGeom prst="rect">
                      <a:avLst/>
                    </a:prstGeom>
                  </pic:spPr>
                </pic:pic>
              </a:graphicData>
            </a:graphic>
          </wp:inline>
        </w:drawing>
      </w:r>
      <w:r w:rsidRPr="00902D6F">
        <w:t xml:space="preserve"> </w:t>
      </w:r>
    </w:p>
    <w:p w:rsidR="00902D6F" w:rsidRPr="005D58B6" w:rsidRDefault="00902D6F" w:rsidP="00902D6F">
      <w:pPr>
        <w:pStyle w:val="Caption"/>
        <w:rPr>
          <w:lang w:val="en-CA"/>
        </w:rPr>
      </w:pPr>
      <w:bookmarkStart w:id="127" w:name="_Toc478125463"/>
      <w:r>
        <w:t xml:space="preserve">Figure </w:t>
      </w:r>
      <w:r>
        <w:fldChar w:fldCharType="begin"/>
      </w:r>
      <w:r>
        <w:instrText xml:space="preserve"> SEQ Figure \* ARABIC </w:instrText>
      </w:r>
      <w:r>
        <w:fldChar w:fldCharType="separate"/>
      </w:r>
      <w:r w:rsidR="00823832">
        <w:rPr>
          <w:noProof/>
        </w:rPr>
        <w:t>3</w:t>
      </w:r>
      <w:r>
        <w:fldChar w:fldCharType="end"/>
      </w:r>
      <w:r>
        <w:t xml:space="preserve"> Proposed Approach</w:t>
      </w:r>
      <w:bookmarkEnd w:id="127"/>
    </w:p>
    <w:p w:rsidR="00200BFA" w:rsidRPr="00200BFA" w:rsidRDefault="000C5725" w:rsidP="00866177">
      <w:pPr>
        <w:pStyle w:val="BodyText"/>
        <w:spacing w:line="480" w:lineRule="auto"/>
        <w:rPr>
          <w:szCs w:val="22"/>
          <w:lang w:val="en-CA"/>
        </w:rPr>
      </w:pPr>
      <w:r w:rsidRPr="000C5725">
        <w:rPr>
          <w:lang w:val="en-CA"/>
        </w:rPr>
        <w:t>Specific goals</w:t>
      </w:r>
      <w:r w:rsidR="00E541A3">
        <w:rPr>
          <w:lang w:val="en-CA"/>
        </w:rPr>
        <w:t xml:space="preserve"> by the agent within a subsystem</w:t>
      </w:r>
      <w:r w:rsidRPr="000C5725">
        <w:rPr>
          <w:lang w:val="en-CA"/>
        </w:rPr>
        <w:t xml:space="preserve"> are reached through the</w:t>
      </w:r>
      <w:r w:rsidR="0063483A">
        <w:rPr>
          <w:lang w:val="en-CA"/>
        </w:rPr>
        <w:t xml:space="preserve"> </w:t>
      </w:r>
      <w:r w:rsidRPr="000C5725">
        <w:rPr>
          <w:lang w:val="en-CA"/>
        </w:rPr>
        <w:t>p</w:t>
      </w:r>
      <w:r w:rsidR="003202A1">
        <w:rPr>
          <w:lang w:val="en-CA"/>
        </w:rPr>
        <w:t>erformance of responsibilities</w:t>
      </w:r>
      <w:r w:rsidRPr="000C5725">
        <w:rPr>
          <w:lang w:val="en-CA"/>
        </w:rPr>
        <w:t xml:space="preserve"> that </w:t>
      </w:r>
      <w:r w:rsidR="003202A1">
        <w:rPr>
          <w:lang w:val="en-CA"/>
        </w:rPr>
        <w:t>agents</w:t>
      </w:r>
      <w:r w:rsidRPr="000C5725">
        <w:rPr>
          <w:lang w:val="en-CA"/>
        </w:rPr>
        <w:t xml:space="preserve"> have</w:t>
      </w:r>
      <w:r w:rsidR="00E541A3">
        <w:rPr>
          <w:lang w:val="en-CA"/>
        </w:rPr>
        <w:t>,</w:t>
      </w:r>
      <w:r w:rsidRPr="000C5725">
        <w:rPr>
          <w:lang w:val="en-CA"/>
        </w:rPr>
        <w:t xml:space="preserve"> by playing roles wi</w:t>
      </w:r>
      <w:r w:rsidR="003202A1">
        <w:rPr>
          <w:lang w:val="en-CA"/>
        </w:rPr>
        <w:t>th a certain degree of autonomy</w:t>
      </w:r>
      <w:r w:rsidRPr="000C5725">
        <w:rPr>
          <w:lang w:val="en-CA"/>
        </w:rPr>
        <w:t>.</w:t>
      </w:r>
      <w:r w:rsidR="0063483A">
        <w:rPr>
          <w:lang w:val="en-CA"/>
        </w:rPr>
        <w:t xml:space="preserve"> </w:t>
      </w:r>
      <w:r w:rsidRPr="000C5725">
        <w:rPr>
          <w:lang w:val="en-CA"/>
        </w:rPr>
        <w:t>Responsibilities are exercised through the execution</w:t>
      </w:r>
      <w:r w:rsidR="0063483A">
        <w:rPr>
          <w:lang w:val="en-CA"/>
        </w:rPr>
        <w:t xml:space="preserve"> </w:t>
      </w:r>
      <w:r w:rsidRPr="000C5725">
        <w:rPr>
          <w:lang w:val="en-CA"/>
        </w:rPr>
        <w:t xml:space="preserve">of </w:t>
      </w:r>
      <w:r w:rsidR="003202A1" w:rsidRPr="000C5725">
        <w:rPr>
          <w:lang w:val="en-CA"/>
        </w:rPr>
        <w:t>activities</w:t>
      </w:r>
      <w:r w:rsidR="00E541A3">
        <w:rPr>
          <w:lang w:val="en-CA"/>
        </w:rPr>
        <w:t xml:space="preserve"> by each individual agent within the subsystem</w:t>
      </w:r>
      <w:r w:rsidR="003202A1" w:rsidRPr="000C5725">
        <w:rPr>
          <w:lang w:val="en-CA"/>
        </w:rPr>
        <w:t xml:space="preserve">. </w:t>
      </w:r>
      <w:r w:rsidRPr="000C5725">
        <w:rPr>
          <w:lang w:val="en-CA"/>
        </w:rPr>
        <w:t>The set of activities associated with a responsibility are a</w:t>
      </w:r>
      <w:r w:rsidR="0063483A">
        <w:rPr>
          <w:lang w:val="en-CA"/>
        </w:rPr>
        <w:t xml:space="preserve"> </w:t>
      </w:r>
      <w:r w:rsidRPr="000C5725">
        <w:rPr>
          <w:lang w:val="en-CA"/>
        </w:rPr>
        <w:t>functional decomposition of it.</w:t>
      </w:r>
      <w:r w:rsidR="0063483A">
        <w:rPr>
          <w:lang w:val="en-CA"/>
        </w:rPr>
        <w:t xml:space="preserve"> </w:t>
      </w:r>
      <w:r w:rsidRPr="000C5725">
        <w:rPr>
          <w:lang w:val="en-CA"/>
        </w:rPr>
        <w:t>Roles have skills on one or a set of techniques that</w:t>
      </w:r>
      <w:r w:rsidR="0063483A">
        <w:rPr>
          <w:lang w:val="en-CA"/>
        </w:rPr>
        <w:t xml:space="preserve"> </w:t>
      </w:r>
      <w:r w:rsidRPr="000C5725">
        <w:rPr>
          <w:lang w:val="en-CA"/>
        </w:rPr>
        <w:t>support the execution of responsibilities and activities in</w:t>
      </w:r>
      <w:r w:rsidR="0063483A">
        <w:rPr>
          <w:lang w:val="en-CA"/>
        </w:rPr>
        <w:t xml:space="preserve"> </w:t>
      </w:r>
      <w:r w:rsidR="003202A1">
        <w:rPr>
          <w:lang w:val="en-CA"/>
        </w:rPr>
        <w:t>an effective way</w:t>
      </w:r>
      <w:r w:rsidR="00E541A3">
        <w:rPr>
          <w:lang w:val="en-CA"/>
        </w:rPr>
        <w:t xml:space="preserve"> within the subsystem</w:t>
      </w:r>
      <w:r w:rsidRPr="000C5725">
        <w:rPr>
          <w:lang w:val="en-CA"/>
        </w:rPr>
        <w:t>. Preconditions</w:t>
      </w:r>
      <w:r w:rsidR="0063483A">
        <w:rPr>
          <w:lang w:val="en-CA"/>
        </w:rPr>
        <w:t xml:space="preserve"> </w:t>
      </w:r>
      <w:r w:rsidRPr="000C5725">
        <w:rPr>
          <w:lang w:val="en-CA"/>
        </w:rPr>
        <w:t>and post-conditions may need to be satisfied</w:t>
      </w:r>
      <w:r w:rsidR="0063483A">
        <w:rPr>
          <w:lang w:val="en-CA"/>
        </w:rPr>
        <w:t xml:space="preserve"> </w:t>
      </w:r>
      <w:r w:rsidRPr="0063483A">
        <w:rPr>
          <w:szCs w:val="22"/>
          <w:lang w:val="en-CA"/>
        </w:rPr>
        <w:t>for/after the execution of an activity</w:t>
      </w:r>
      <w:r w:rsidR="00E541A3">
        <w:rPr>
          <w:szCs w:val="22"/>
          <w:lang w:val="en-CA"/>
        </w:rPr>
        <w:t xml:space="preserve"> by each agent within the subsystem</w:t>
      </w:r>
      <w:r w:rsidRPr="0063483A">
        <w:rPr>
          <w:szCs w:val="22"/>
          <w:lang w:val="en-CA"/>
        </w:rPr>
        <w:t>. Knowledge can be</w:t>
      </w:r>
      <w:r w:rsidR="0063483A" w:rsidRPr="0063483A">
        <w:rPr>
          <w:szCs w:val="22"/>
          <w:lang w:val="en-CA"/>
        </w:rPr>
        <w:t xml:space="preserve"> </w:t>
      </w:r>
      <w:r w:rsidRPr="0063483A">
        <w:rPr>
          <w:szCs w:val="22"/>
          <w:lang w:val="en-CA"/>
        </w:rPr>
        <w:t>consumed and produced through the execution of an</w:t>
      </w:r>
      <w:r w:rsidR="0063483A" w:rsidRPr="0063483A">
        <w:rPr>
          <w:szCs w:val="22"/>
          <w:lang w:val="en-CA"/>
        </w:rPr>
        <w:t xml:space="preserve"> </w:t>
      </w:r>
      <w:r w:rsidR="00E541A3">
        <w:rPr>
          <w:szCs w:val="22"/>
          <w:lang w:val="en-CA"/>
        </w:rPr>
        <w:t xml:space="preserve">activity. </w:t>
      </w:r>
      <w:r w:rsidRPr="0063483A">
        <w:rPr>
          <w:szCs w:val="22"/>
          <w:lang w:val="en-CA"/>
        </w:rPr>
        <w:t>Skills can be, for instance,</w:t>
      </w:r>
      <w:r w:rsidR="0063483A" w:rsidRPr="0063483A">
        <w:rPr>
          <w:szCs w:val="22"/>
          <w:lang w:val="en-CA"/>
        </w:rPr>
        <w:t xml:space="preserve"> </w:t>
      </w:r>
      <w:r w:rsidRPr="0063483A">
        <w:rPr>
          <w:szCs w:val="22"/>
          <w:lang w:val="en-CA"/>
        </w:rPr>
        <w:t xml:space="preserve">the rules of the </w:t>
      </w:r>
      <w:r w:rsidR="00EE3D6E">
        <w:rPr>
          <w:szCs w:val="22"/>
          <w:lang w:val="en-CA"/>
        </w:rPr>
        <w:t>subsystem</w:t>
      </w:r>
      <w:r w:rsidRPr="0063483A">
        <w:rPr>
          <w:szCs w:val="22"/>
          <w:lang w:val="en-CA"/>
        </w:rPr>
        <w:t xml:space="preserve"> that </w:t>
      </w:r>
      <w:r w:rsidR="00EE3D6E">
        <w:rPr>
          <w:szCs w:val="22"/>
          <w:lang w:val="en-CA"/>
        </w:rPr>
        <w:t>agents</w:t>
      </w:r>
      <w:r w:rsidRPr="0063483A">
        <w:rPr>
          <w:szCs w:val="22"/>
          <w:lang w:val="en-CA"/>
        </w:rPr>
        <w:t xml:space="preserve"> know to</w:t>
      </w:r>
      <w:r w:rsidR="0063483A" w:rsidRPr="0063483A">
        <w:rPr>
          <w:szCs w:val="22"/>
          <w:lang w:val="en-CA"/>
        </w:rPr>
        <w:t xml:space="preserve"> </w:t>
      </w:r>
      <w:r w:rsidRPr="0063483A">
        <w:rPr>
          <w:szCs w:val="22"/>
          <w:lang w:val="en-CA"/>
        </w:rPr>
        <w:t>access and structure its information sources.</w:t>
      </w:r>
      <w:r w:rsidR="0063483A" w:rsidRPr="0063483A">
        <w:rPr>
          <w:szCs w:val="22"/>
          <w:lang w:val="en-CA"/>
        </w:rPr>
        <w:t xml:space="preserve"> </w:t>
      </w:r>
      <w:r w:rsidRPr="0063483A">
        <w:rPr>
          <w:szCs w:val="22"/>
          <w:lang w:val="en-CA"/>
        </w:rPr>
        <w:t xml:space="preserve">Sometimes, </w:t>
      </w:r>
      <w:r w:rsidR="00EE3D6E">
        <w:rPr>
          <w:szCs w:val="22"/>
          <w:lang w:val="en-CA"/>
        </w:rPr>
        <w:t>agents</w:t>
      </w:r>
      <w:r w:rsidRPr="0063483A">
        <w:rPr>
          <w:szCs w:val="22"/>
          <w:lang w:val="en-CA"/>
        </w:rPr>
        <w:t xml:space="preserve"> have to communicate with other</w:t>
      </w:r>
      <w:r w:rsidR="0063483A" w:rsidRPr="0063483A">
        <w:rPr>
          <w:szCs w:val="22"/>
          <w:lang w:val="en-CA"/>
        </w:rPr>
        <w:t xml:space="preserve"> </w:t>
      </w:r>
      <w:r w:rsidR="00EE3D6E">
        <w:rPr>
          <w:szCs w:val="22"/>
          <w:lang w:val="en-CA"/>
        </w:rPr>
        <w:t>agents</w:t>
      </w:r>
      <w:r w:rsidRPr="0063483A">
        <w:rPr>
          <w:szCs w:val="22"/>
          <w:lang w:val="en-CA"/>
        </w:rPr>
        <w:t xml:space="preserve"> to cooperate in the execution</w:t>
      </w:r>
      <w:r w:rsidR="0063483A" w:rsidRPr="0063483A">
        <w:rPr>
          <w:szCs w:val="22"/>
          <w:lang w:val="en-CA"/>
        </w:rPr>
        <w:t xml:space="preserve"> </w:t>
      </w:r>
      <w:r w:rsidR="00397A65">
        <w:rPr>
          <w:szCs w:val="22"/>
          <w:lang w:val="en-CA"/>
        </w:rPr>
        <w:t>of an activity.</w:t>
      </w:r>
      <w:r w:rsidR="00E541A3">
        <w:rPr>
          <w:szCs w:val="22"/>
          <w:lang w:val="en-CA"/>
        </w:rPr>
        <w:t xml:space="preserve"> This approach allows for such communication to take place between the agents within the subsystems.</w:t>
      </w:r>
    </w:p>
    <w:p w:rsidR="002F5242" w:rsidRDefault="00174B19" w:rsidP="00866177">
      <w:pPr>
        <w:pStyle w:val="BodyTextFirstIndent"/>
        <w:keepNext/>
        <w:spacing w:line="480" w:lineRule="auto"/>
      </w:pPr>
      <w:r>
        <w:rPr>
          <w:noProof/>
          <w:lang w:val="en-CA" w:eastAsia="en-CA"/>
        </w:rPr>
        <w:lastRenderedPageBreak/>
        <w:drawing>
          <wp:inline distT="0" distB="0" distL="0" distR="0">
            <wp:extent cx="7152860" cy="4729631"/>
            <wp:effectExtent l="0" t="762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183436" cy="4749849"/>
                    </a:xfrm>
                    <a:prstGeom prst="rect">
                      <a:avLst/>
                    </a:prstGeom>
                  </pic:spPr>
                </pic:pic>
              </a:graphicData>
            </a:graphic>
          </wp:inline>
        </w:drawing>
      </w:r>
    </w:p>
    <w:p w:rsidR="00DC259A" w:rsidRDefault="002F5242" w:rsidP="00AC09AD">
      <w:pPr>
        <w:pStyle w:val="Caption"/>
        <w:spacing w:line="480" w:lineRule="auto"/>
      </w:pPr>
      <w:bookmarkStart w:id="128" w:name="_Toc478125464"/>
      <w:r>
        <w:t xml:space="preserve">Figure </w:t>
      </w:r>
      <w:r>
        <w:fldChar w:fldCharType="begin"/>
      </w:r>
      <w:r>
        <w:instrText xml:space="preserve"> SEQ Figure \* ARABIC </w:instrText>
      </w:r>
      <w:r>
        <w:fldChar w:fldCharType="separate"/>
      </w:r>
      <w:r w:rsidR="00823832">
        <w:rPr>
          <w:noProof/>
        </w:rPr>
        <w:t>4</w:t>
      </w:r>
      <w:r>
        <w:fldChar w:fldCharType="end"/>
      </w:r>
      <w:r>
        <w:t xml:space="preserve"> Relationship model for subsystems</w:t>
      </w:r>
      <w:bookmarkEnd w:id="128"/>
    </w:p>
    <w:p w:rsidR="004F4C11" w:rsidRDefault="004F4C11" w:rsidP="004F4C11">
      <w:pPr>
        <w:pStyle w:val="Heading2"/>
      </w:pPr>
      <w:bookmarkStart w:id="129" w:name="_Toc478125382"/>
      <w:r>
        <w:lastRenderedPageBreak/>
        <w:t>Goal Models</w:t>
      </w:r>
      <w:r w:rsidR="007A51E3">
        <w:t xml:space="preserve"> for the Subsystems</w:t>
      </w:r>
      <w:bookmarkEnd w:id="129"/>
    </w:p>
    <w:p w:rsidR="003354E9" w:rsidRPr="003354E9" w:rsidRDefault="003354E9" w:rsidP="003354E9">
      <w:pPr>
        <w:pStyle w:val="BodyText"/>
        <w:spacing w:line="480" w:lineRule="auto"/>
        <w:rPr>
          <w:lang w:val="en-CA"/>
        </w:rPr>
      </w:pPr>
      <w:r>
        <w:rPr>
          <w:lang w:val="en-CA"/>
        </w:rPr>
        <w:t xml:space="preserve">We will now discuss the goal models of the subsystems which makes up a risk aware and privacy preserving </w:t>
      </w:r>
      <w:r w:rsidR="00390006">
        <w:rPr>
          <w:lang w:val="en-CA"/>
        </w:rPr>
        <w:t>Recommender System</w:t>
      </w:r>
      <w:r>
        <w:rPr>
          <w:lang w:val="en-CA"/>
        </w:rPr>
        <w:t xml:space="preserve"> and also explain the contribution of each subsystems and the agents involved in the respective subsystems.</w:t>
      </w:r>
    </w:p>
    <w:p w:rsidR="004F4C11" w:rsidRDefault="004F4C11" w:rsidP="004F4C11">
      <w:pPr>
        <w:pStyle w:val="Heading3"/>
      </w:pPr>
      <w:bookmarkStart w:id="130" w:name="_Toc478125383"/>
      <w:r>
        <w:t>Goal Model: Data Subsystem</w:t>
      </w:r>
      <w:bookmarkEnd w:id="130"/>
    </w:p>
    <w:p w:rsidR="004F4C11" w:rsidRDefault="004F4C11" w:rsidP="004F4C11">
      <w:pPr>
        <w:pStyle w:val="BodyText"/>
        <w:keepNext/>
      </w:pPr>
      <w:r>
        <w:rPr>
          <w:noProof/>
          <w:lang w:val="en-CA" w:eastAsia="en-CA"/>
        </w:rPr>
        <w:drawing>
          <wp:inline distT="0" distB="0" distL="0" distR="0" wp14:anchorId="20EED3D2" wp14:editId="0540E2F4">
            <wp:extent cx="5715000" cy="316159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19">
                      <a:extLst>
                        <a:ext uri="{28A0092B-C50C-407E-A947-70E740481C1C}">
                          <a14:useLocalDpi xmlns:a14="http://schemas.microsoft.com/office/drawing/2010/main" val="0"/>
                        </a:ext>
                      </a:extLst>
                    </a:blip>
                    <a:stretch>
                      <a:fillRect/>
                    </a:stretch>
                  </pic:blipFill>
                  <pic:spPr>
                    <a:xfrm>
                      <a:off x="0" y="0"/>
                      <a:ext cx="5715000" cy="3161593"/>
                    </a:xfrm>
                    <a:prstGeom prst="rect">
                      <a:avLst/>
                    </a:prstGeom>
                  </pic:spPr>
                </pic:pic>
              </a:graphicData>
            </a:graphic>
          </wp:inline>
        </w:drawing>
      </w:r>
    </w:p>
    <w:p w:rsidR="004F4C11" w:rsidRDefault="004F4C11" w:rsidP="004F4C11">
      <w:pPr>
        <w:pStyle w:val="Caption"/>
      </w:pPr>
      <w:bookmarkStart w:id="131" w:name="_Toc478125465"/>
      <w:r>
        <w:t xml:space="preserve">Figure </w:t>
      </w:r>
      <w:r>
        <w:fldChar w:fldCharType="begin"/>
      </w:r>
      <w:r>
        <w:instrText xml:space="preserve"> SEQ Figure \* ARABIC </w:instrText>
      </w:r>
      <w:r>
        <w:fldChar w:fldCharType="separate"/>
      </w:r>
      <w:r w:rsidR="00823832">
        <w:rPr>
          <w:noProof/>
        </w:rPr>
        <w:t>5</w:t>
      </w:r>
      <w:r>
        <w:fldChar w:fldCharType="end"/>
      </w:r>
      <w:r>
        <w:t xml:space="preserve"> </w:t>
      </w:r>
      <w:r w:rsidRPr="00093142">
        <w:t>Goal model for the data agent and the aggregator agent</w:t>
      </w:r>
      <w:bookmarkEnd w:id="131"/>
    </w:p>
    <w:p w:rsidR="004F4C11" w:rsidRDefault="0046089A" w:rsidP="00306EBC">
      <w:pPr>
        <w:spacing w:line="480" w:lineRule="auto"/>
      </w:pPr>
      <w:r w:rsidRPr="0046089A">
        <w:rPr>
          <w:lang w:val="en-CA"/>
        </w:rPr>
        <w:t xml:space="preserve">Let us first start with the data subsystem manages. This subsystem is responsible for managing the data inflow and outflow from the </w:t>
      </w:r>
      <w:r w:rsidR="00390006">
        <w:rPr>
          <w:lang w:val="en-CA"/>
        </w:rPr>
        <w:t>Recommender System</w:t>
      </w:r>
      <w:r w:rsidRPr="0046089A">
        <w:rPr>
          <w:lang w:val="en-CA"/>
        </w:rPr>
        <w:t>. This subsystem consists of two agent which are the Data Manager Agent and the Aggregator Agent.</w:t>
      </w:r>
      <w:r w:rsidRPr="0046089A">
        <w:t>The goal of the data manager agent is to maintain the authenticity of the data by preventing it from getting corrupted and also to manage the piping of data from source to the desired destination. This goal for the data agent is achieved by fulfilling two responsibilities i.e. the responsibility of properly encrypting and decrypting the data from the source and the destination respectively and by updating the proper locations of source and destination for the data to be used by the system.</w:t>
      </w:r>
      <w:r w:rsidR="00A122E3">
        <w:t xml:space="preserve"> </w:t>
      </w:r>
      <w:r w:rsidR="00A122E3" w:rsidRPr="0046089A">
        <w:rPr>
          <w:lang w:val="en-CA"/>
        </w:rPr>
        <w:t>.</w:t>
      </w:r>
      <w:r w:rsidR="00A122E3" w:rsidRPr="00A122E3">
        <w:t xml:space="preserve"> </w:t>
      </w:r>
      <w:r w:rsidR="00A122E3">
        <w:t xml:space="preserve">The main task of the Aggregator agent is to </w:t>
      </w:r>
      <w:r w:rsidR="00A122E3">
        <w:lastRenderedPageBreak/>
        <w:t>channel between the user interface and the various servers for computation, storage and generating recommendations. This specific goal is achieved by the proper distribution and redistribution of data within the system.</w:t>
      </w:r>
    </w:p>
    <w:p w:rsidR="004F4C11" w:rsidRDefault="004F4C11" w:rsidP="004F4C11">
      <w:pPr>
        <w:pStyle w:val="Heading3"/>
      </w:pPr>
      <w:bookmarkStart w:id="132" w:name="_Toc478125384"/>
      <w:r>
        <w:t>Goal Model: Privacy Subsystem</w:t>
      </w:r>
      <w:bookmarkEnd w:id="132"/>
    </w:p>
    <w:p w:rsidR="004F4C11" w:rsidRDefault="004F4C11" w:rsidP="004F4C11">
      <w:pPr>
        <w:pStyle w:val="BodyTextFirstIndent"/>
        <w:keepNext/>
      </w:pPr>
      <w:r>
        <w:rPr>
          <w:noProof/>
          <w:lang w:val="en-CA" w:eastAsia="en-CA"/>
        </w:rPr>
        <w:drawing>
          <wp:inline distT="0" distB="0" distL="0" distR="0" wp14:anchorId="012732B2" wp14:editId="57D08292">
            <wp:extent cx="5715000" cy="395979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20">
                      <a:extLst>
                        <a:ext uri="{28A0092B-C50C-407E-A947-70E740481C1C}">
                          <a14:useLocalDpi xmlns:a14="http://schemas.microsoft.com/office/drawing/2010/main" val="0"/>
                        </a:ext>
                      </a:extLst>
                    </a:blip>
                    <a:stretch>
                      <a:fillRect/>
                    </a:stretch>
                  </pic:blipFill>
                  <pic:spPr>
                    <a:xfrm>
                      <a:off x="0" y="0"/>
                      <a:ext cx="5715000" cy="3959793"/>
                    </a:xfrm>
                    <a:prstGeom prst="rect">
                      <a:avLst/>
                    </a:prstGeom>
                  </pic:spPr>
                </pic:pic>
              </a:graphicData>
            </a:graphic>
          </wp:inline>
        </w:drawing>
      </w:r>
    </w:p>
    <w:p w:rsidR="004F4C11" w:rsidRDefault="004F4C11" w:rsidP="004F4C11">
      <w:pPr>
        <w:pStyle w:val="Caption"/>
      </w:pPr>
      <w:bookmarkStart w:id="133" w:name="_Toc478125466"/>
      <w:r>
        <w:t xml:space="preserve">Figure </w:t>
      </w:r>
      <w:r>
        <w:fldChar w:fldCharType="begin"/>
      </w:r>
      <w:r>
        <w:instrText xml:space="preserve"> SEQ Figure \* ARABIC </w:instrText>
      </w:r>
      <w:r>
        <w:fldChar w:fldCharType="separate"/>
      </w:r>
      <w:r w:rsidR="00823832">
        <w:rPr>
          <w:noProof/>
        </w:rPr>
        <w:t>6</w:t>
      </w:r>
      <w:r>
        <w:fldChar w:fldCharType="end"/>
      </w:r>
      <w:r>
        <w:t xml:space="preserve"> </w:t>
      </w:r>
      <w:r w:rsidRPr="00733A4C">
        <w:t>Goal model for the user privacy agent</w:t>
      </w:r>
      <w:bookmarkEnd w:id="133"/>
    </w:p>
    <w:p w:rsidR="006E75FA" w:rsidRDefault="006E75FA" w:rsidP="004828CA">
      <w:pPr>
        <w:pStyle w:val="BodyText"/>
        <w:spacing w:line="480" w:lineRule="auto"/>
      </w:pPr>
      <w:r>
        <w:rPr>
          <w:lang w:val="en-CA"/>
        </w:rPr>
        <w:t xml:space="preserve">The Privacy subsystem manages the privacy aspect of the </w:t>
      </w:r>
      <w:r w:rsidR="00390006">
        <w:rPr>
          <w:lang w:val="en-CA"/>
        </w:rPr>
        <w:t>Recommender System</w:t>
      </w:r>
      <w:r>
        <w:rPr>
          <w:lang w:val="en-CA"/>
        </w:rPr>
        <w:t xml:space="preserve">. This sub system consist of the User Privacy Agent to carry out its operations. </w:t>
      </w:r>
      <w:r>
        <w:t xml:space="preserve">The main role of this subsystem is to provide the user’s contextual data and the historic data of the user to the computation server in order to generate recommendations for the users. The contextual information from the user can be in from of location, social information of the user, combined with the timing of the information. The user history data refers to the user’s behavior while using the system that </w:t>
      </w:r>
      <w:r w:rsidR="004828CA">
        <w:t>is being recorded for analysis.</w:t>
      </w:r>
    </w:p>
    <w:p w:rsidR="006E75FA" w:rsidRPr="007173C9" w:rsidRDefault="006E75FA" w:rsidP="006E75FA">
      <w:pPr>
        <w:spacing w:line="480" w:lineRule="auto"/>
      </w:pPr>
      <w:r>
        <w:lastRenderedPageBreak/>
        <w:t xml:space="preserve">To understand the role of the privacy subsystem within the </w:t>
      </w:r>
      <w:r w:rsidR="00390006">
        <w:t>Recommender System</w:t>
      </w:r>
      <w:r>
        <w:t xml:space="preserve"> mode, we need to look at the goals of the user privacy agent. The user privacy agent performs the task of maintaining user’s privacy settings for the contextual data and also the responsibility of filtering out the noise from the contextual data being obtained from the user. These two responsibilities form the specific goal of filtering and maintaining user’s contextual privacy information. On the other hand, the user privacy agent also fulfills the responsibility of maintaining the access to user’s historic data based on the settings provided by the user and selecting the most appropriate data for generating the recommendations by filtering out the noise from the historic data.</w:t>
      </w:r>
    </w:p>
    <w:p w:rsidR="004F4C11" w:rsidRDefault="004F4C11" w:rsidP="004F4C11">
      <w:pPr>
        <w:pStyle w:val="Heading3"/>
      </w:pPr>
      <w:bookmarkStart w:id="134" w:name="_Toc478125385"/>
      <w:r>
        <w:t>Goal Model: Risk Subsystem</w:t>
      </w:r>
      <w:bookmarkEnd w:id="134"/>
    </w:p>
    <w:p w:rsidR="004F4C11" w:rsidRDefault="004F4C11" w:rsidP="004F4C11">
      <w:pPr>
        <w:pStyle w:val="BodyTextFirstIndent"/>
        <w:keepNext/>
      </w:pPr>
      <w:r>
        <w:rPr>
          <w:noProof/>
          <w:lang w:val="en-CA" w:eastAsia="en-CA"/>
        </w:rPr>
        <w:drawing>
          <wp:inline distT="0" distB="0" distL="0" distR="0" wp14:anchorId="3A4D576F" wp14:editId="44200A20">
            <wp:extent cx="5715000" cy="319335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1">
                      <a:extLst>
                        <a:ext uri="{28A0092B-C50C-407E-A947-70E740481C1C}">
                          <a14:useLocalDpi xmlns:a14="http://schemas.microsoft.com/office/drawing/2010/main" val="0"/>
                        </a:ext>
                      </a:extLst>
                    </a:blip>
                    <a:stretch>
                      <a:fillRect/>
                    </a:stretch>
                  </pic:blipFill>
                  <pic:spPr>
                    <a:xfrm>
                      <a:off x="0" y="0"/>
                      <a:ext cx="5715000" cy="3193354"/>
                    </a:xfrm>
                    <a:prstGeom prst="rect">
                      <a:avLst/>
                    </a:prstGeom>
                  </pic:spPr>
                </pic:pic>
              </a:graphicData>
            </a:graphic>
          </wp:inline>
        </w:drawing>
      </w:r>
    </w:p>
    <w:p w:rsidR="004F4C11" w:rsidRDefault="004F4C11" w:rsidP="004F4C11">
      <w:pPr>
        <w:pStyle w:val="Caption"/>
      </w:pPr>
      <w:bookmarkStart w:id="135" w:name="_Toc478125467"/>
      <w:r>
        <w:t xml:space="preserve">Figure </w:t>
      </w:r>
      <w:r>
        <w:fldChar w:fldCharType="begin"/>
      </w:r>
      <w:r>
        <w:instrText xml:space="preserve"> SEQ Figure \* ARABIC </w:instrText>
      </w:r>
      <w:r>
        <w:fldChar w:fldCharType="separate"/>
      </w:r>
      <w:r w:rsidR="00823832">
        <w:rPr>
          <w:noProof/>
        </w:rPr>
        <w:t>7</w:t>
      </w:r>
      <w:r>
        <w:fldChar w:fldCharType="end"/>
      </w:r>
      <w:r>
        <w:t xml:space="preserve"> </w:t>
      </w:r>
      <w:r w:rsidRPr="00A510C6">
        <w:t xml:space="preserve">Goal model for the </w:t>
      </w:r>
      <w:r>
        <w:t>User Risk</w:t>
      </w:r>
      <w:r w:rsidRPr="00A510C6">
        <w:t xml:space="preserve"> </w:t>
      </w:r>
      <w:r>
        <w:t xml:space="preserve">&amp; Context Analyzer </w:t>
      </w:r>
      <w:r w:rsidRPr="00A510C6">
        <w:t>agent</w:t>
      </w:r>
      <w:bookmarkEnd w:id="135"/>
    </w:p>
    <w:p w:rsidR="00B86A7A" w:rsidRPr="009929A4" w:rsidRDefault="00B86A7A" w:rsidP="00B86A7A">
      <w:pPr>
        <w:pStyle w:val="BodyText"/>
        <w:spacing w:line="480" w:lineRule="auto"/>
        <w:rPr>
          <w:lang w:val="en-CA"/>
        </w:rPr>
      </w:pPr>
      <w:r>
        <w:rPr>
          <w:lang w:val="en-CA"/>
        </w:rPr>
        <w:t xml:space="preserve">This sub system handles the contextual risk by getting the contextual information i.e. time, location and social information from the user and then feeding this information to the </w:t>
      </w:r>
      <w:r w:rsidR="00390006">
        <w:rPr>
          <w:lang w:val="en-CA"/>
        </w:rPr>
        <w:t>Recommender System</w:t>
      </w:r>
      <w:r>
        <w:rPr>
          <w:lang w:val="en-CA"/>
        </w:rPr>
        <w:t>. It consists of two agents the Context Analyzer Agent and the User Risk Agent.</w:t>
      </w:r>
    </w:p>
    <w:p w:rsidR="00B86A7A" w:rsidRDefault="00B86A7A" w:rsidP="006034A2">
      <w:pPr>
        <w:spacing w:line="480" w:lineRule="auto"/>
      </w:pPr>
      <w:r>
        <w:lastRenderedPageBreak/>
        <w:t xml:space="preserve">The information processed in this step is utilized by the </w:t>
      </w:r>
      <w:r w:rsidR="00390006">
        <w:t>Recommender System</w:t>
      </w:r>
      <w:r>
        <w:t xml:space="preserve">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6034A2" w:rsidRDefault="006034A2" w:rsidP="006034A2">
      <w:pPr>
        <w:spacing w:line="480" w:lineRule="auto"/>
      </w:pPr>
    </w:p>
    <w:p w:rsidR="00B86A7A" w:rsidRPr="00DA4540" w:rsidRDefault="00B86A7A" w:rsidP="00B86A7A">
      <w:pPr>
        <w:spacing w:line="480" w:lineRule="auto"/>
      </w:pPr>
      <w:r>
        <w:t>The two agents have some specific goals and responsibilities. The responsibility of the user risk agent is to ensure that no noise remains in the data and to calculate the risk tradeoff for generating the recommendations and relevance of those recommendations to the user from user feedback for the previously generated recommendations. These two responsibilities helps in achieving the goal of carrying out risk calculation and analysis of the user data. The context analyzer agent is responsible for cleaning the data obtained from the risk calculation stage, selecting the best possible algorithm for the analysis and then by securing the generated data to be forwarded as recommendations to the user. This helps in achieving the task of semantic analysis of the user data and finally providing the analysis results as recommendations to the user of the system.</w:t>
      </w:r>
    </w:p>
    <w:p w:rsidR="007A51E3" w:rsidRDefault="007A51E3" w:rsidP="007A51E3">
      <w:pPr>
        <w:pStyle w:val="Heading3"/>
      </w:pPr>
      <w:bookmarkStart w:id="136" w:name="_Toc478125386"/>
      <w:r>
        <w:t>Combined Goal Model</w:t>
      </w:r>
      <w:r w:rsidR="006F75E5">
        <w:t xml:space="preserve"> of the System</w:t>
      </w:r>
      <w:bookmarkEnd w:id="136"/>
    </w:p>
    <w:p w:rsidR="007A51E3" w:rsidRPr="007A51E3" w:rsidRDefault="004D677D" w:rsidP="004D677D">
      <w:pPr>
        <w:pStyle w:val="BodyText"/>
        <w:spacing w:line="480" w:lineRule="auto"/>
      </w:pPr>
      <w:r>
        <w:t xml:space="preserve">The combined </w:t>
      </w:r>
      <w:r w:rsidR="00FF27C0">
        <w:t>Goal</w:t>
      </w:r>
      <w:r>
        <w:t xml:space="preserve"> model of the </w:t>
      </w:r>
      <w:r w:rsidR="00390006">
        <w:t>Recommender System</w:t>
      </w:r>
      <w:r>
        <w:t xml:space="preserve"> consists of the aggregation of the individual subsystems and the coherence of the agents working within each working subsystem to achieve </w:t>
      </w:r>
      <w:r w:rsidR="00FF27C0">
        <w:t>the goals of the entire system.</w:t>
      </w:r>
    </w:p>
    <w:p w:rsidR="00460FFA" w:rsidRDefault="007A51E3" w:rsidP="00460FFA">
      <w:pPr>
        <w:pStyle w:val="BodyText"/>
        <w:keepNext/>
      </w:pPr>
      <w:r>
        <w:rPr>
          <w:noProof/>
          <w:lang w:val="en-CA" w:eastAsia="en-CA"/>
        </w:rPr>
        <w:lastRenderedPageBreak/>
        <w:drawing>
          <wp:inline distT="0" distB="0" distL="0" distR="0">
            <wp:extent cx="7410286" cy="4176109"/>
            <wp:effectExtent l="0" t="2222"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ystem goal Model.JPG"/>
                    <pic:cNvPicPr/>
                  </pic:nvPicPr>
                  <pic:blipFill>
                    <a:blip r:embed="rId22">
                      <a:extLst>
                        <a:ext uri="{28A0092B-C50C-407E-A947-70E740481C1C}">
                          <a14:useLocalDpi xmlns:a14="http://schemas.microsoft.com/office/drawing/2010/main" val="0"/>
                        </a:ext>
                      </a:extLst>
                    </a:blip>
                    <a:stretch>
                      <a:fillRect/>
                    </a:stretch>
                  </pic:blipFill>
                  <pic:spPr>
                    <a:xfrm rot="16200000">
                      <a:off x="0" y="0"/>
                      <a:ext cx="7446115" cy="4196301"/>
                    </a:xfrm>
                    <a:prstGeom prst="rect">
                      <a:avLst/>
                    </a:prstGeom>
                  </pic:spPr>
                </pic:pic>
              </a:graphicData>
            </a:graphic>
          </wp:inline>
        </w:drawing>
      </w:r>
    </w:p>
    <w:p w:rsidR="007A51E3" w:rsidRDefault="00460FFA" w:rsidP="00460FFA">
      <w:pPr>
        <w:pStyle w:val="Caption"/>
      </w:pPr>
      <w:bookmarkStart w:id="137" w:name="_Toc478125468"/>
      <w:r>
        <w:t xml:space="preserve">Figure </w:t>
      </w:r>
      <w:r>
        <w:fldChar w:fldCharType="begin"/>
      </w:r>
      <w:r>
        <w:instrText xml:space="preserve"> SEQ Figure \* ARABIC </w:instrText>
      </w:r>
      <w:r>
        <w:fldChar w:fldCharType="separate"/>
      </w:r>
      <w:r w:rsidR="00823832">
        <w:rPr>
          <w:noProof/>
        </w:rPr>
        <w:t>8</w:t>
      </w:r>
      <w:r>
        <w:fldChar w:fldCharType="end"/>
      </w:r>
      <w:r>
        <w:t xml:space="preserve"> System Goal Model</w:t>
      </w:r>
      <w:bookmarkEnd w:id="137"/>
    </w:p>
    <w:p w:rsidR="007A51E3" w:rsidRDefault="007A51E3" w:rsidP="007A51E3">
      <w:pPr>
        <w:pStyle w:val="Heading2"/>
      </w:pPr>
      <w:bookmarkStart w:id="138" w:name="_Toc478125387"/>
      <w:r>
        <w:lastRenderedPageBreak/>
        <w:t>A</w:t>
      </w:r>
      <w:r w:rsidR="00BA13C8">
        <w:t>ctivity Models for the Subsystems</w:t>
      </w:r>
      <w:bookmarkEnd w:id="138"/>
    </w:p>
    <w:p w:rsidR="004235D5" w:rsidRPr="000C6BF6" w:rsidRDefault="000C6BF6" w:rsidP="000C6BF6">
      <w:pPr>
        <w:pStyle w:val="BodyText"/>
        <w:spacing w:line="480" w:lineRule="auto"/>
        <w:rPr>
          <w:lang w:val="en-CA"/>
        </w:rPr>
      </w:pPr>
      <w:r>
        <w:rPr>
          <w:lang w:val="en-CA"/>
        </w:rPr>
        <w:t xml:space="preserve">We will now discuss the Activity models of the subsystems which makes up a risk aware and privacy preserving </w:t>
      </w:r>
      <w:r w:rsidR="00390006">
        <w:rPr>
          <w:lang w:val="en-CA"/>
        </w:rPr>
        <w:t>Recommender System</w:t>
      </w:r>
      <w:r>
        <w:rPr>
          <w:lang w:val="en-CA"/>
        </w:rPr>
        <w:t xml:space="preserve"> and also explain the contribution of each subsystems and the agents involved in the respective subsystems.</w:t>
      </w:r>
    </w:p>
    <w:p w:rsidR="004235D5" w:rsidRDefault="004235D5" w:rsidP="004235D5">
      <w:pPr>
        <w:pStyle w:val="Heading3"/>
      </w:pPr>
      <w:bookmarkStart w:id="139" w:name="_Toc478125388"/>
      <w:r>
        <w:t>Activity Model: Data Subsystem</w:t>
      </w:r>
      <w:bookmarkEnd w:id="139"/>
    </w:p>
    <w:p w:rsidR="007978F0" w:rsidRDefault="007978F0" w:rsidP="007978F0">
      <w:pPr>
        <w:pStyle w:val="BodyText"/>
        <w:keepNext/>
      </w:pPr>
      <w:r>
        <w:rPr>
          <w:noProof/>
          <w:lang w:val="en-CA" w:eastAsia="en-CA"/>
        </w:rPr>
        <w:drawing>
          <wp:inline distT="0" distB="0" distL="0" distR="0" wp14:anchorId="08639CD4" wp14:editId="70841C9F">
            <wp:extent cx="5869172" cy="406798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23">
                      <a:extLst>
                        <a:ext uri="{28A0092B-C50C-407E-A947-70E740481C1C}">
                          <a14:useLocalDpi xmlns:a14="http://schemas.microsoft.com/office/drawing/2010/main" val="0"/>
                        </a:ext>
                      </a:extLst>
                    </a:blip>
                    <a:stretch>
                      <a:fillRect/>
                    </a:stretch>
                  </pic:blipFill>
                  <pic:spPr>
                    <a:xfrm>
                      <a:off x="0" y="0"/>
                      <a:ext cx="5889824" cy="4082302"/>
                    </a:xfrm>
                    <a:prstGeom prst="rect">
                      <a:avLst/>
                    </a:prstGeom>
                  </pic:spPr>
                </pic:pic>
              </a:graphicData>
            </a:graphic>
          </wp:inline>
        </w:drawing>
      </w:r>
    </w:p>
    <w:p w:rsidR="004235D5" w:rsidRDefault="007978F0" w:rsidP="007978F0">
      <w:pPr>
        <w:pStyle w:val="Caption"/>
      </w:pPr>
      <w:bookmarkStart w:id="140" w:name="_Toc478125469"/>
      <w:r>
        <w:t xml:space="preserve">Figure </w:t>
      </w:r>
      <w:r>
        <w:fldChar w:fldCharType="begin"/>
      </w:r>
      <w:r>
        <w:instrText xml:space="preserve"> SEQ Figure \* ARABIC </w:instrText>
      </w:r>
      <w:r>
        <w:fldChar w:fldCharType="separate"/>
      </w:r>
      <w:r w:rsidR="00823832">
        <w:rPr>
          <w:noProof/>
        </w:rPr>
        <w:t>9</w:t>
      </w:r>
      <w:r>
        <w:fldChar w:fldCharType="end"/>
      </w:r>
      <w:r>
        <w:t xml:space="preserve"> </w:t>
      </w:r>
      <w:r w:rsidRPr="00D37BF1">
        <w:t>Activity Diagram of Data Subsystem</w:t>
      </w:r>
      <w:bookmarkEnd w:id="140"/>
    </w:p>
    <w:p w:rsidR="00A122E3" w:rsidRPr="00767B6C" w:rsidRDefault="0046089A" w:rsidP="00A122E3">
      <w:pPr>
        <w:spacing w:line="480" w:lineRule="auto"/>
      </w:pPr>
      <w:r w:rsidRPr="0046089A">
        <w:rPr>
          <w:lang w:val="en-CA"/>
        </w:rPr>
        <w:t>This subsystem absorbs data in form of User Preferences and User feedback.</w:t>
      </w:r>
      <w:r w:rsidR="004A31F2" w:rsidRPr="004A31F2">
        <w:rPr>
          <w:lang w:val="en-CA"/>
        </w:rPr>
        <w:t xml:space="preserve"> </w:t>
      </w:r>
      <w:r w:rsidR="004A31F2">
        <w:rPr>
          <w:lang w:val="en-CA"/>
        </w:rPr>
        <w:t>.</w:t>
      </w:r>
      <w:r w:rsidR="004A31F2" w:rsidRPr="0046089A">
        <w:rPr>
          <w:lang w:val="en-CA"/>
        </w:rPr>
        <w:t xml:space="preserve"> It has multiple elements which performs the task that brings out the functioning of the data subsystems</w:t>
      </w:r>
      <w:r w:rsidR="004A31F2">
        <w:rPr>
          <w:lang w:val="en-CA"/>
        </w:rPr>
        <w:t>. The Data agent uses hashing, SHA, MD5 checking to ensure data authenticity</w:t>
      </w:r>
      <w:r w:rsidR="004A31F2">
        <w:t>The best example of an A</w:t>
      </w:r>
      <w:r w:rsidR="00A122E3">
        <w:t xml:space="preserve">ggregator agent is a messaging brokers used in modern applications. Apache </w:t>
      </w:r>
      <w:proofErr w:type="spellStart"/>
      <w:r w:rsidR="00A122E3">
        <w:t>Kafa</w:t>
      </w:r>
      <w:proofErr w:type="spellEnd"/>
      <w:r w:rsidR="00A122E3">
        <w:t xml:space="preserve"> and </w:t>
      </w:r>
      <w:proofErr w:type="spellStart"/>
      <w:r w:rsidR="00A122E3">
        <w:t>RabbitMQ</w:t>
      </w:r>
      <w:proofErr w:type="spellEnd"/>
      <w:r w:rsidR="00A122E3">
        <w:t xml:space="preserve"> </w:t>
      </w:r>
      <w:r w:rsidR="00A122E3">
        <w:lastRenderedPageBreak/>
        <w:t>are two such message brokers. Together these two agents actives the objective of the data subsystem i.e. management and maintenance of the data pipelines within the system to enable the system.</w:t>
      </w:r>
    </w:p>
    <w:p w:rsidR="0046089A" w:rsidRPr="0046089A" w:rsidRDefault="0046089A" w:rsidP="0046089A">
      <w:pPr>
        <w:spacing w:line="480" w:lineRule="auto"/>
      </w:pPr>
    </w:p>
    <w:p w:rsidR="007978F0" w:rsidRDefault="007978F0" w:rsidP="007978F0">
      <w:pPr>
        <w:pStyle w:val="Heading3"/>
      </w:pPr>
      <w:bookmarkStart w:id="141" w:name="_Toc478125389"/>
      <w:r>
        <w:t>Activity Model: Privacy Subsystem</w:t>
      </w:r>
      <w:bookmarkEnd w:id="141"/>
    </w:p>
    <w:p w:rsidR="00B94B1E" w:rsidRDefault="00B94B1E" w:rsidP="00B94B1E">
      <w:pPr>
        <w:pStyle w:val="BodyText"/>
        <w:keepNext/>
      </w:pPr>
      <w:r>
        <w:rPr>
          <w:noProof/>
          <w:lang w:val="en-CA" w:eastAsia="en-CA"/>
        </w:rPr>
        <w:drawing>
          <wp:inline distT="0" distB="0" distL="0" distR="0" wp14:anchorId="6E30B7E4" wp14:editId="5E0B9F96">
            <wp:extent cx="5305647" cy="2621922"/>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10879" cy="2624508"/>
                    </a:xfrm>
                    <a:prstGeom prst="rect">
                      <a:avLst/>
                    </a:prstGeom>
                  </pic:spPr>
                </pic:pic>
              </a:graphicData>
            </a:graphic>
          </wp:inline>
        </w:drawing>
      </w:r>
    </w:p>
    <w:p w:rsidR="007978F0" w:rsidRDefault="00B94B1E" w:rsidP="00B94B1E">
      <w:pPr>
        <w:pStyle w:val="Caption"/>
      </w:pPr>
      <w:bookmarkStart w:id="142" w:name="_Toc478125470"/>
      <w:r>
        <w:t xml:space="preserve">Figure </w:t>
      </w:r>
      <w:r>
        <w:fldChar w:fldCharType="begin"/>
      </w:r>
      <w:r>
        <w:instrText xml:space="preserve"> SEQ Figure \* ARABIC </w:instrText>
      </w:r>
      <w:r>
        <w:fldChar w:fldCharType="separate"/>
      </w:r>
      <w:r w:rsidR="00823832">
        <w:rPr>
          <w:noProof/>
        </w:rPr>
        <w:t>10</w:t>
      </w:r>
      <w:r>
        <w:fldChar w:fldCharType="end"/>
      </w:r>
      <w:r>
        <w:t xml:space="preserve"> </w:t>
      </w:r>
      <w:r w:rsidRPr="005865E7">
        <w:t>Activity diagram for the Privacy Agent</w:t>
      </w:r>
      <w:bookmarkEnd w:id="142"/>
    </w:p>
    <w:p w:rsidR="00511C16" w:rsidRPr="00511C16" w:rsidRDefault="00511C16" w:rsidP="00511C16">
      <w:pPr>
        <w:spacing w:line="480" w:lineRule="auto"/>
      </w:pPr>
      <w:r>
        <w:rPr>
          <w:lang w:val="en-CA"/>
        </w:rPr>
        <w:t xml:space="preserve">Within this subsystem the contextual and personal information is extracted from the user and fed into the </w:t>
      </w:r>
      <w:r w:rsidR="00390006">
        <w:rPr>
          <w:lang w:val="en-CA"/>
        </w:rPr>
        <w:t>Recommender System</w:t>
      </w:r>
      <w:r>
        <w:rPr>
          <w:lang w:val="en-CA"/>
        </w:rPr>
        <w:t>. An addition differential privacy server is used to handle the differential privacy aspect of the subsystem.</w:t>
      </w:r>
      <w:r w:rsidR="004828CA">
        <w:rPr>
          <w:lang w:val="en-CA"/>
        </w:rPr>
        <w:t xml:space="preserve"> </w:t>
      </w:r>
      <w:r w:rsidR="004828CA">
        <w:t>The contextual data from the user along with the historic data of the user provides valuable insights in order to provide quality recommendations to the user.</w:t>
      </w:r>
    </w:p>
    <w:p w:rsidR="00B94B1E" w:rsidRDefault="00B94B1E" w:rsidP="00B94B1E">
      <w:pPr>
        <w:pStyle w:val="Heading3"/>
      </w:pPr>
      <w:bookmarkStart w:id="143" w:name="_Toc478125390"/>
      <w:r>
        <w:t>Activity Model: Risk Subsystem</w:t>
      </w:r>
      <w:bookmarkEnd w:id="143"/>
    </w:p>
    <w:p w:rsidR="006C48FA" w:rsidRDefault="006C48FA" w:rsidP="006C48FA">
      <w:pPr>
        <w:spacing w:line="480" w:lineRule="auto"/>
      </w:pPr>
      <w:r>
        <w:t xml:space="preserve">The information processed in this step is utilized by the </w:t>
      </w:r>
      <w:r w:rsidR="00390006">
        <w:t>Recommender System</w:t>
      </w:r>
      <w:r>
        <w:t xml:space="preserve">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6C48FA" w:rsidRPr="006C48FA" w:rsidRDefault="006C48FA" w:rsidP="006C48FA">
      <w:pPr>
        <w:pStyle w:val="BodyText"/>
      </w:pPr>
    </w:p>
    <w:p w:rsidR="00B94B1E" w:rsidRDefault="00B94B1E" w:rsidP="00B94B1E">
      <w:pPr>
        <w:pStyle w:val="BodyText"/>
        <w:keepNext/>
      </w:pPr>
      <w:r>
        <w:rPr>
          <w:noProof/>
          <w:lang w:val="en-CA" w:eastAsia="en-CA"/>
        </w:rPr>
        <w:drawing>
          <wp:inline distT="0" distB="0" distL="0" distR="0" wp14:anchorId="66DE0961" wp14:editId="6F1AA8E6">
            <wp:extent cx="4869712" cy="36452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5">
                      <a:extLst>
                        <a:ext uri="{28A0092B-C50C-407E-A947-70E740481C1C}">
                          <a14:useLocalDpi xmlns:a14="http://schemas.microsoft.com/office/drawing/2010/main" val="0"/>
                        </a:ext>
                      </a:extLst>
                    </a:blip>
                    <a:stretch>
                      <a:fillRect/>
                    </a:stretch>
                  </pic:blipFill>
                  <pic:spPr>
                    <a:xfrm>
                      <a:off x="0" y="0"/>
                      <a:ext cx="4886844" cy="3658074"/>
                    </a:xfrm>
                    <a:prstGeom prst="rect">
                      <a:avLst/>
                    </a:prstGeom>
                  </pic:spPr>
                </pic:pic>
              </a:graphicData>
            </a:graphic>
          </wp:inline>
        </w:drawing>
      </w:r>
    </w:p>
    <w:p w:rsidR="00B94B1E" w:rsidRDefault="00B94B1E" w:rsidP="00B94B1E">
      <w:pPr>
        <w:pStyle w:val="Caption"/>
      </w:pPr>
      <w:bookmarkStart w:id="144" w:name="_Toc478125471"/>
      <w:r>
        <w:t xml:space="preserve">Figure </w:t>
      </w:r>
      <w:r>
        <w:fldChar w:fldCharType="begin"/>
      </w:r>
      <w:r>
        <w:instrText xml:space="preserve"> SEQ Figure \* ARABIC </w:instrText>
      </w:r>
      <w:r>
        <w:fldChar w:fldCharType="separate"/>
      </w:r>
      <w:r w:rsidR="00823832">
        <w:rPr>
          <w:noProof/>
        </w:rPr>
        <w:t>11</w:t>
      </w:r>
      <w:r>
        <w:fldChar w:fldCharType="end"/>
      </w:r>
      <w:r>
        <w:t xml:space="preserve"> </w:t>
      </w:r>
      <w:r w:rsidRPr="009D6DF5">
        <w:t>Activity Diagram for the Risk Subsystem</w:t>
      </w:r>
      <w:bookmarkEnd w:id="144"/>
    </w:p>
    <w:p w:rsidR="00B94B1E" w:rsidRDefault="00B94B1E" w:rsidP="00B00BF0">
      <w:pPr>
        <w:pStyle w:val="Heading3"/>
      </w:pPr>
      <w:bookmarkStart w:id="145" w:name="_Toc478125391"/>
      <w:r>
        <w:t>Combined Activity Model for the system</w:t>
      </w:r>
      <w:bookmarkEnd w:id="145"/>
    </w:p>
    <w:p w:rsidR="00E35EC0" w:rsidRPr="00F61F81" w:rsidRDefault="00E35EC0" w:rsidP="00E35EC0">
      <w:pPr>
        <w:pStyle w:val="BodyText"/>
        <w:spacing w:line="480" w:lineRule="auto"/>
      </w:pPr>
      <w:r>
        <w:t>The co</w:t>
      </w:r>
      <w:r w:rsidR="00D80E0D">
        <w:t>mbined Activity model of the</w:t>
      </w:r>
      <w:r>
        <w:t xml:space="preserve"> </w:t>
      </w:r>
      <w:r w:rsidR="00390006">
        <w:t>Recommender System</w:t>
      </w:r>
      <w:r>
        <w:t xml:space="preserve"> consists of the aggregation of the individual subsystems and the coherence of the agents working within each working subsystem to achieve the goals of the entire system. The advantage of breaking down the </w:t>
      </w:r>
      <w:r w:rsidR="00390006">
        <w:t>Recommender System</w:t>
      </w:r>
      <w:r>
        <w:t xml:space="preserve"> is to provide error detection and fault tolerance within the system. It also facilitates the understanding of the system in a clear sense. This model could be a better was of estimation of the value provided by the </w:t>
      </w:r>
      <w:r w:rsidR="00390006">
        <w:t>Recommender System</w:t>
      </w:r>
      <w:r>
        <w:t xml:space="preserve"> than the traditional way in the sense that it provides the domain experts wit</w:t>
      </w:r>
      <w:r w:rsidR="000423DF">
        <w:t>h a better evaluation criteria.</w:t>
      </w:r>
    </w:p>
    <w:p w:rsidR="00B94B1E" w:rsidRDefault="00B94B1E" w:rsidP="00B94B1E">
      <w:r w:rsidRPr="00B94B1E">
        <w:rPr>
          <w:noProof/>
          <w:lang w:val="en-CA" w:eastAsia="en-CA"/>
        </w:rPr>
        <w:lastRenderedPageBreak/>
        <w:drawing>
          <wp:inline distT="0" distB="0" distL="0" distR="0" wp14:anchorId="255C5EED" wp14:editId="63B268A9">
            <wp:extent cx="7420887" cy="5740401"/>
            <wp:effectExtent l="1905"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6">
                      <a:extLst>
                        <a:ext uri="{28A0092B-C50C-407E-A947-70E740481C1C}">
                          <a14:useLocalDpi xmlns:a14="http://schemas.microsoft.com/office/drawing/2010/main" val="0"/>
                        </a:ext>
                      </a:extLst>
                    </a:blip>
                    <a:stretch>
                      <a:fillRect/>
                    </a:stretch>
                  </pic:blipFill>
                  <pic:spPr>
                    <a:xfrm rot="5400000">
                      <a:off x="0" y="0"/>
                      <a:ext cx="7449161" cy="5762272"/>
                    </a:xfrm>
                    <a:prstGeom prst="rect">
                      <a:avLst/>
                    </a:prstGeom>
                  </pic:spPr>
                </pic:pic>
              </a:graphicData>
            </a:graphic>
          </wp:inline>
        </w:drawing>
      </w:r>
    </w:p>
    <w:p w:rsidR="00B00BF0" w:rsidRDefault="00B94B1E" w:rsidP="00B00BF0">
      <w:pPr>
        <w:pStyle w:val="Caption"/>
      </w:pPr>
      <w:bookmarkStart w:id="146" w:name="_Toc478125472"/>
      <w:r>
        <w:t xml:space="preserve">Figure </w:t>
      </w:r>
      <w:r>
        <w:fldChar w:fldCharType="begin"/>
      </w:r>
      <w:r>
        <w:instrText xml:space="preserve"> SEQ Figure \* ARABIC </w:instrText>
      </w:r>
      <w:r>
        <w:fldChar w:fldCharType="separate"/>
      </w:r>
      <w:r w:rsidR="00823832">
        <w:rPr>
          <w:noProof/>
        </w:rPr>
        <w:t>12</w:t>
      </w:r>
      <w:r>
        <w:fldChar w:fldCharType="end"/>
      </w:r>
      <w:r>
        <w:t xml:space="preserve"> </w:t>
      </w:r>
      <w:r w:rsidRPr="000B6174">
        <w:t>Complete Activity model of the system</w:t>
      </w:r>
      <w:bookmarkEnd w:id="146"/>
    </w:p>
    <w:p w:rsidR="00B00BF0" w:rsidRDefault="00B00BF0" w:rsidP="00B00BF0">
      <w:pPr>
        <w:pStyle w:val="Heading2"/>
      </w:pPr>
      <w:bookmarkStart w:id="147" w:name="_Toc478125392"/>
      <w:r>
        <w:lastRenderedPageBreak/>
        <w:t xml:space="preserve">Sequence </w:t>
      </w:r>
      <w:r w:rsidR="00E9003E">
        <w:t>Diagrams</w:t>
      </w:r>
      <w:r>
        <w:t xml:space="preserve"> for the Subsystems</w:t>
      </w:r>
      <w:bookmarkEnd w:id="147"/>
    </w:p>
    <w:p w:rsidR="000C6BF6" w:rsidRPr="000C6BF6" w:rsidRDefault="000C6BF6" w:rsidP="000C6BF6">
      <w:pPr>
        <w:pStyle w:val="BodyText"/>
        <w:spacing w:line="480" w:lineRule="auto"/>
        <w:rPr>
          <w:lang w:val="en-CA"/>
        </w:rPr>
      </w:pPr>
      <w:r>
        <w:rPr>
          <w:lang w:val="en-CA"/>
        </w:rPr>
        <w:t xml:space="preserve">We will now discuss the Sequence Diagram of the subsystems which makes up a risk aware and privacy preserving </w:t>
      </w:r>
      <w:r w:rsidR="00390006">
        <w:rPr>
          <w:lang w:val="en-CA"/>
        </w:rPr>
        <w:t>Recommender System</w:t>
      </w:r>
      <w:r>
        <w:rPr>
          <w:lang w:val="en-CA"/>
        </w:rPr>
        <w:t xml:space="preserve"> and also explain the sequence of actions that takes place within the subsystem.</w:t>
      </w:r>
    </w:p>
    <w:p w:rsidR="00B00BF0" w:rsidRDefault="00B00BF0" w:rsidP="00E9003E">
      <w:pPr>
        <w:pStyle w:val="Heading3"/>
      </w:pPr>
      <w:bookmarkStart w:id="148" w:name="_Toc478125393"/>
      <w:r>
        <w:t xml:space="preserve">Sequence </w:t>
      </w:r>
      <w:r w:rsidR="00E9003E">
        <w:t>Diagrams</w:t>
      </w:r>
      <w:r>
        <w:t>: Data Subsystem</w:t>
      </w:r>
      <w:bookmarkEnd w:id="148"/>
    </w:p>
    <w:p w:rsidR="00E9003E" w:rsidRDefault="00E9003E" w:rsidP="00E9003E">
      <w:pPr>
        <w:pStyle w:val="BodyText"/>
        <w:keepNext/>
      </w:pPr>
      <w:r>
        <w:rPr>
          <w:noProof/>
          <w:lang w:val="en-CA" w:eastAsia="en-CA"/>
        </w:rPr>
        <w:drawing>
          <wp:inline distT="0" distB="0" distL="0" distR="0" wp14:anchorId="7585F3A4" wp14:editId="2EE0DFBA">
            <wp:extent cx="5715000" cy="2904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27">
                      <a:extLst>
                        <a:ext uri="{28A0092B-C50C-407E-A947-70E740481C1C}">
                          <a14:useLocalDpi xmlns:a14="http://schemas.microsoft.com/office/drawing/2010/main" val="0"/>
                        </a:ext>
                      </a:extLst>
                    </a:blip>
                    <a:stretch>
                      <a:fillRect/>
                    </a:stretch>
                  </pic:blipFill>
                  <pic:spPr>
                    <a:xfrm>
                      <a:off x="0" y="0"/>
                      <a:ext cx="5715000" cy="2904540"/>
                    </a:xfrm>
                    <a:prstGeom prst="rect">
                      <a:avLst/>
                    </a:prstGeom>
                  </pic:spPr>
                </pic:pic>
              </a:graphicData>
            </a:graphic>
          </wp:inline>
        </w:drawing>
      </w:r>
    </w:p>
    <w:p w:rsidR="00E9003E" w:rsidRDefault="00E9003E" w:rsidP="00E9003E">
      <w:pPr>
        <w:pStyle w:val="Caption"/>
      </w:pPr>
      <w:bookmarkStart w:id="149" w:name="_Toc478125473"/>
      <w:r>
        <w:t xml:space="preserve">Figure </w:t>
      </w:r>
      <w:r>
        <w:fldChar w:fldCharType="begin"/>
      </w:r>
      <w:r>
        <w:instrText xml:space="preserve"> SEQ Figure \* ARABIC </w:instrText>
      </w:r>
      <w:r>
        <w:fldChar w:fldCharType="separate"/>
      </w:r>
      <w:r w:rsidR="00823832">
        <w:rPr>
          <w:noProof/>
        </w:rPr>
        <w:t>13</w:t>
      </w:r>
      <w:r>
        <w:fldChar w:fldCharType="end"/>
      </w:r>
      <w:r>
        <w:t xml:space="preserve"> </w:t>
      </w:r>
      <w:r w:rsidRPr="004813B1">
        <w:t>Data Subsystem sequence diagram</w:t>
      </w:r>
      <w:bookmarkEnd w:id="149"/>
    </w:p>
    <w:p w:rsidR="00BC6A42" w:rsidRPr="00BC6A42" w:rsidRDefault="00BC6A42" w:rsidP="00BC6A42">
      <w:pPr>
        <w:spacing w:line="480" w:lineRule="auto"/>
      </w:pPr>
      <w:r>
        <w:t xml:space="preserve">The sequence diagram of the data subsystem has been provided. In this diagram, a recommendation generation process starts when a connection is established between the user-data database and the computation server where the data to be used is decrypted. This data is then piped to the computation server.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including the encryption and the decryption process is carried out within the data subsystem. These </w:t>
      </w:r>
      <w:r>
        <w:lastRenderedPageBreak/>
        <w:t>tasks can be assumed to be carried out by the data agent and the aggregator agent within the data subsystem, the outline of which has been provided in the previous section</w:t>
      </w:r>
    </w:p>
    <w:p w:rsidR="00E9003E" w:rsidRDefault="00E9003E" w:rsidP="00E9003E">
      <w:pPr>
        <w:pStyle w:val="Heading3"/>
      </w:pPr>
      <w:bookmarkStart w:id="150" w:name="_Toc478125394"/>
      <w:r>
        <w:t>Sequence Diagram: Privacy Subsystem</w:t>
      </w:r>
      <w:bookmarkEnd w:id="150"/>
    </w:p>
    <w:p w:rsidR="00E9003E" w:rsidRDefault="00E9003E" w:rsidP="00E9003E">
      <w:pPr>
        <w:pStyle w:val="BodyText"/>
        <w:keepNext/>
      </w:pPr>
      <w:r>
        <w:rPr>
          <w:noProof/>
          <w:lang w:val="en-CA" w:eastAsia="en-CA"/>
        </w:rPr>
        <w:drawing>
          <wp:inline distT="0" distB="0" distL="0" distR="0" wp14:anchorId="5C0C67C6" wp14:editId="62F5F7F6">
            <wp:extent cx="5715000" cy="3280043"/>
            <wp:effectExtent l="0" t="1588"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8">
                      <a:extLst>
                        <a:ext uri="{28A0092B-C50C-407E-A947-70E740481C1C}">
                          <a14:useLocalDpi xmlns:a14="http://schemas.microsoft.com/office/drawing/2010/main" val="0"/>
                        </a:ext>
                      </a:extLst>
                    </a:blip>
                    <a:stretch>
                      <a:fillRect/>
                    </a:stretch>
                  </pic:blipFill>
                  <pic:spPr>
                    <a:xfrm rot="5400000">
                      <a:off x="0" y="0"/>
                      <a:ext cx="5715000" cy="3280043"/>
                    </a:xfrm>
                    <a:prstGeom prst="rect">
                      <a:avLst/>
                    </a:prstGeom>
                  </pic:spPr>
                </pic:pic>
              </a:graphicData>
            </a:graphic>
          </wp:inline>
        </w:drawing>
      </w:r>
    </w:p>
    <w:p w:rsidR="00E9003E" w:rsidRDefault="00E9003E" w:rsidP="00E9003E">
      <w:pPr>
        <w:pStyle w:val="Caption"/>
      </w:pPr>
      <w:bookmarkStart w:id="151" w:name="_Toc478125474"/>
      <w:r>
        <w:t xml:space="preserve">Figure </w:t>
      </w:r>
      <w:r>
        <w:fldChar w:fldCharType="begin"/>
      </w:r>
      <w:r>
        <w:instrText xml:space="preserve"> SEQ Figure \* ARABIC </w:instrText>
      </w:r>
      <w:r>
        <w:fldChar w:fldCharType="separate"/>
      </w:r>
      <w:r w:rsidR="00823832">
        <w:rPr>
          <w:noProof/>
        </w:rPr>
        <w:t>14</w:t>
      </w:r>
      <w:r>
        <w:fldChar w:fldCharType="end"/>
      </w:r>
      <w:r>
        <w:t xml:space="preserve"> </w:t>
      </w:r>
      <w:r w:rsidRPr="005D0322">
        <w:t>Privacy subsystem sequence diagram</w:t>
      </w:r>
      <w:bookmarkEnd w:id="151"/>
    </w:p>
    <w:p w:rsidR="004828CA" w:rsidRDefault="004828CA" w:rsidP="004828CA">
      <w:pPr>
        <w:spacing w:line="480" w:lineRule="auto"/>
      </w:pPr>
      <w:r>
        <w:t xml:space="preserve">In order to gain the understanding of the privacy subsystem is to get the knowledge of flow of control that happens within the subsystem. The first step involves establishing a connection with the user-data </w:t>
      </w:r>
      <w:r>
        <w:lastRenderedPageBreak/>
        <w:t>server and with the privacy server. This is followed extracting the user data and user privacy settings from the system. Once the data has been extracted from the server, it is filtered against the user settings. The user data includes the contextual data i.e. location, time and social data as well as the user’s previous behavior pattern obtained while the user interacted in the system. The user is made aware of the data through the user controls and asking permission from the user to utilize the data for generating the recommendations.</w:t>
      </w:r>
    </w:p>
    <w:p w:rsidR="004828CA" w:rsidRDefault="004828CA" w:rsidP="004828CA">
      <w:pPr>
        <w:spacing w:line="480" w:lineRule="auto"/>
      </w:pPr>
      <w:r>
        <w:t>Once the data has been filtered of the noise and against the user settings, it is piped through the computation server to generate the recommendations to the user. Once the recommendations has been generated, they are forwarded to the user via interface.</w:t>
      </w:r>
    </w:p>
    <w:p w:rsidR="004828CA" w:rsidRDefault="004828CA" w:rsidP="004828CA">
      <w:pPr>
        <w:spacing w:line="480" w:lineRule="auto"/>
      </w:pPr>
      <w:r>
        <w:t>Based on the quality of the recommendations, the user provides a feedback or exhibits certain behavior pattern (clicks, navigation, dismiss) which indicates the user’s perspective on the quality of the generated recommendations. This feedback data is then encrypted and stored in the user-data database to serve as an input future for the future computations for generating recommendations.</w:t>
      </w:r>
    </w:p>
    <w:p w:rsidR="000432CB" w:rsidRPr="004828CA" w:rsidRDefault="000432CB" w:rsidP="004828CA">
      <w:pPr>
        <w:spacing w:line="480" w:lineRule="auto"/>
      </w:pPr>
    </w:p>
    <w:p w:rsidR="00E9003E" w:rsidRDefault="00E9003E" w:rsidP="00E9003E">
      <w:pPr>
        <w:pStyle w:val="Heading3"/>
      </w:pPr>
      <w:bookmarkStart w:id="152" w:name="_Toc478125395"/>
      <w:r>
        <w:lastRenderedPageBreak/>
        <w:t>Sequence Diagram: Risk Subsystem</w:t>
      </w:r>
      <w:bookmarkEnd w:id="152"/>
    </w:p>
    <w:p w:rsidR="00E9003E" w:rsidRDefault="00E9003E" w:rsidP="00E9003E">
      <w:pPr>
        <w:keepNext/>
      </w:pPr>
      <w:r>
        <w:rPr>
          <w:noProof/>
          <w:lang w:val="en-CA" w:eastAsia="en-CA"/>
        </w:rPr>
        <w:drawing>
          <wp:inline distT="0" distB="0" distL="0" distR="0" wp14:anchorId="705A6D3D" wp14:editId="581DA516">
            <wp:extent cx="5715000" cy="27130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9">
                      <a:extLst>
                        <a:ext uri="{28A0092B-C50C-407E-A947-70E740481C1C}">
                          <a14:useLocalDpi xmlns:a14="http://schemas.microsoft.com/office/drawing/2010/main" val="0"/>
                        </a:ext>
                      </a:extLst>
                    </a:blip>
                    <a:stretch>
                      <a:fillRect/>
                    </a:stretch>
                  </pic:blipFill>
                  <pic:spPr>
                    <a:xfrm>
                      <a:off x="0" y="0"/>
                      <a:ext cx="5715000" cy="2713074"/>
                    </a:xfrm>
                    <a:prstGeom prst="rect">
                      <a:avLst/>
                    </a:prstGeom>
                  </pic:spPr>
                </pic:pic>
              </a:graphicData>
            </a:graphic>
          </wp:inline>
        </w:drawing>
      </w:r>
    </w:p>
    <w:p w:rsidR="00E9003E" w:rsidRDefault="00E9003E" w:rsidP="00E9003E">
      <w:pPr>
        <w:pStyle w:val="Caption"/>
      </w:pPr>
      <w:bookmarkStart w:id="153" w:name="_Toc478125475"/>
      <w:r>
        <w:t xml:space="preserve">Figure </w:t>
      </w:r>
      <w:r>
        <w:fldChar w:fldCharType="begin"/>
      </w:r>
      <w:r>
        <w:instrText xml:space="preserve"> SEQ Figure \* ARABIC </w:instrText>
      </w:r>
      <w:r>
        <w:fldChar w:fldCharType="separate"/>
      </w:r>
      <w:r w:rsidR="00823832">
        <w:rPr>
          <w:noProof/>
        </w:rPr>
        <w:t>15</w:t>
      </w:r>
      <w:r>
        <w:fldChar w:fldCharType="end"/>
      </w:r>
      <w:r>
        <w:t xml:space="preserve"> </w:t>
      </w:r>
      <w:r w:rsidRPr="000939A7">
        <w:t>Contextual Risk Subsystem Sequence Diagram</w:t>
      </w:r>
      <w:bookmarkEnd w:id="153"/>
    </w:p>
    <w:p w:rsidR="006034A2" w:rsidRPr="00A04B7C" w:rsidRDefault="006034A2" w:rsidP="006034A2">
      <w:pPr>
        <w:spacing w:line="480" w:lineRule="auto"/>
      </w:pPr>
      <w:r>
        <w:t>The sequence diagram helps in understanding the steps that take place within the contextual risk subsystem. First, a connection is established with a sensing device at the user’s end, through an interface. This step is followed by the low level abstraction of the user’s data and feeding it to the servers running the semantic analysis. As a result of this, the risk is calculated and based on the value of this parameter the recommendations are forwarded to the user.</w:t>
      </w:r>
    </w:p>
    <w:p w:rsidR="006034A2" w:rsidRPr="006034A2" w:rsidRDefault="006034A2" w:rsidP="006034A2"/>
    <w:p w:rsidR="00276E27" w:rsidRDefault="00276E27" w:rsidP="00276E27">
      <w:pPr>
        <w:pStyle w:val="Heading3"/>
      </w:pPr>
      <w:bookmarkStart w:id="154" w:name="_Toc478125396"/>
      <w:r>
        <w:t>Combined Sequence Diagram</w:t>
      </w:r>
      <w:bookmarkEnd w:id="154"/>
    </w:p>
    <w:p w:rsidR="00E35EC0" w:rsidRPr="00F61F81" w:rsidRDefault="00E35EC0" w:rsidP="00E35EC0">
      <w:pPr>
        <w:pStyle w:val="BodyText"/>
        <w:spacing w:line="480" w:lineRule="auto"/>
      </w:pPr>
      <w:r>
        <w:t xml:space="preserve">The </w:t>
      </w:r>
      <w:r w:rsidR="00FF1721">
        <w:t>Sequence diagram</w:t>
      </w:r>
      <w:r>
        <w:t xml:space="preserve"> of the </w:t>
      </w:r>
      <w:r w:rsidR="00390006">
        <w:t>Recommender System</w:t>
      </w:r>
      <w:r>
        <w:t xml:space="preserve"> consists of the aggregation </w:t>
      </w:r>
      <w:r w:rsidR="00FF1721">
        <w:t>actions taking place within the system</w:t>
      </w:r>
      <w:r>
        <w:t xml:space="preserve"> to achieve the goals of the entire system.</w:t>
      </w:r>
    </w:p>
    <w:p w:rsidR="00E35EC0" w:rsidRPr="00E35EC0" w:rsidRDefault="00E35EC0" w:rsidP="00E35EC0">
      <w:pPr>
        <w:pStyle w:val="BodyText"/>
      </w:pPr>
    </w:p>
    <w:p w:rsidR="00002256" w:rsidRDefault="00002256" w:rsidP="00002256">
      <w:pPr>
        <w:pStyle w:val="BodyText"/>
        <w:keepNext/>
      </w:pPr>
      <w:r>
        <w:rPr>
          <w:noProof/>
          <w:lang w:val="en-CA" w:eastAsia="en-CA"/>
        </w:rPr>
        <w:lastRenderedPageBreak/>
        <w:drawing>
          <wp:inline distT="0" distB="0" distL="0" distR="0">
            <wp:extent cx="7339049" cy="3595320"/>
            <wp:effectExtent l="508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mbined sequence.JP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7354186" cy="3602735"/>
                    </a:xfrm>
                    <a:prstGeom prst="rect">
                      <a:avLst/>
                    </a:prstGeom>
                  </pic:spPr>
                </pic:pic>
              </a:graphicData>
            </a:graphic>
          </wp:inline>
        </w:drawing>
      </w:r>
    </w:p>
    <w:p w:rsidR="00C131AD" w:rsidRPr="004B727C" w:rsidRDefault="00002256" w:rsidP="004B727C">
      <w:pPr>
        <w:pStyle w:val="Caption"/>
      </w:pPr>
      <w:bookmarkStart w:id="155" w:name="_Toc478125476"/>
      <w:r>
        <w:t xml:space="preserve">Figure </w:t>
      </w:r>
      <w:r>
        <w:fldChar w:fldCharType="begin"/>
      </w:r>
      <w:r>
        <w:instrText xml:space="preserve"> SEQ Figure \* ARABIC </w:instrText>
      </w:r>
      <w:r>
        <w:fldChar w:fldCharType="separate"/>
      </w:r>
      <w:r w:rsidR="00823832">
        <w:rPr>
          <w:noProof/>
        </w:rPr>
        <w:t>16</w:t>
      </w:r>
      <w:r>
        <w:fldChar w:fldCharType="end"/>
      </w:r>
      <w:r>
        <w:t xml:space="preserve"> Combined Sequence Diagra</w:t>
      </w:r>
      <w:r w:rsidR="00D35CF3">
        <w:t>m</w:t>
      </w:r>
      <w:bookmarkEnd w:id="155"/>
    </w:p>
    <w:p w:rsidR="00AE7543" w:rsidRDefault="00AE7543" w:rsidP="00866177">
      <w:pPr>
        <w:pStyle w:val="Heading1"/>
        <w:spacing w:line="480" w:lineRule="auto"/>
      </w:pPr>
      <w:r>
        <w:lastRenderedPageBreak/>
        <w:br/>
      </w:r>
      <w:bookmarkStart w:id="156" w:name="_Toc478125397"/>
      <w:r w:rsidR="00CE12C1">
        <w:t xml:space="preserve">Case Study: </w:t>
      </w:r>
      <w:r w:rsidR="00DF7B86">
        <w:t xml:space="preserve">Job </w:t>
      </w:r>
      <w:r w:rsidR="00390006">
        <w:t>Recommender System</w:t>
      </w:r>
      <w:bookmarkEnd w:id="156"/>
    </w:p>
    <w:p w:rsidR="00AE7543" w:rsidRDefault="00342A61" w:rsidP="00866177">
      <w:pPr>
        <w:pStyle w:val="BodyText"/>
        <w:spacing w:line="480" w:lineRule="auto"/>
      </w:pPr>
      <w:r>
        <w:t>G</w:t>
      </w:r>
      <w:r w:rsidRPr="00342A61">
        <w:t xml:space="preserve">enerally a </w:t>
      </w:r>
      <w:r w:rsidRPr="00A72713">
        <w:t xml:space="preserve">recommendation system suggests personalized choices from a large set of possible options with the </w:t>
      </w:r>
      <w:r w:rsidR="00A72713">
        <w:t>objective of reducing complex</w:t>
      </w:r>
      <w:r w:rsidRPr="00A72713">
        <w:t xml:space="preserve"> decision making. The last decade has witnessed the emergence of lots of </w:t>
      </w:r>
      <w:r w:rsidR="00134D6D" w:rsidRPr="00A72713">
        <w:t>job portals</w:t>
      </w:r>
      <w:r w:rsidRPr="00A72713">
        <w:t xml:space="preserve"> offering</w:t>
      </w:r>
      <w:r w:rsidRPr="00342A61">
        <w:t xml:space="preserve"> such services to their users. Generally a recommendation system works on information filtering technique and provides information which is of the interest </w:t>
      </w:r>
      <w:r w:rsidR="00CA76F2">
        <w:t xml:space="preserve">to </w:t>
      </w:r>
      <w:r w:rsidRPr="00342A61">
        <w:t>the concerned user. Typically, a recommendation engine, which employs a set of algorithms, compares the user’s profile to some reference characteristics</w:t>
      </w:r>
      <w:r w:rsidR="00A72713">
        <w:t xml:space="preserve"> collected from the job description across multiple jobs posted on the job portal</w:t>
      </w:r>
      <w:r w:rsidR="00134D6D" w:rsidRPr="00342A61">
        <w:t xml:space="preserve"> or</w:t>
      </w:r>
      <w:r w:rsidR="00134D6D">
        <w:t xml:space="preserve"> the user’s social environment,</w:t>
      </w:r>
      <w:r w:rsidRPr="00342A61">
        <w:t xml:space="preserve"> and seeks to predict </w:t>
      </w:r>
      <w:r w:rsidR="00134D6D">
        <w:t xml:space="preserve">a set of suitable jobs for the user. </w:t>
      </w:r>
    </w:p>
    <w:p w:rsidR="006D0A04" w:rsidRPr="006D0A04" w:rsidRDefault="000B36FC" w:rsidP="006D0A04">
      <w:pPr>
        <w:pStyle w:val="Heading2"/>
      </w:pPr>
      <w:bookmarkStart w:id="157" w:name="_Toc478125398"/>
      <w:r>
        <w:t>Problem</w:t>
      </w:r>
      <w:r w:rsidR="006D0A04">
        <w:t xml:space="preserve"> Description</w:t>
      </w:r>
      <w:bookmarkEnd w:id="157"/>
    </w:p>
    <w:p w:rsidR="00DD7E84" w:rsidRDefault="00440DB2" w:rsidP="00454CDE">
      <w:pPr>
        <w:pStyle w:val="BodyTextFirstIndent"/>
        <w:spacing w:line="480" w:lineRule="auto"/>
      </w:pPr>
      <w:r>
        <w:t xml:space="preserve">We will now describe a </w:t>
      </w:r>
      <w:r w:rsidR="00390006">
        <w:t>Recommender System</w:t>
      </w:r>
      <w:r w:rsidR="004A65E8">
        <w:t xml:space="preserve"> proposed by [9]</w:t>
      </w:r>
      <w:r w:rsidR="00C07482">
        <w:t xml:space="preserve"> </w:t>
      </w:r>
      <w:r w:rsidR="004A65E8">
        <w:t xml:space="preserve">in </w:t>
      </w:r>
      <w:r w:rsidR="00C07482">
        <w:t>2013</w:t>
      </w:r>
      <w:r w:rsidR="004A65E8">
        <w:t xml:space="preserve"> and [10]</w:t>
      </w:r>
      <w:r w:rsidR="0061117F">
        <w:t xml:space="preserve"> </w:t>
      </w:r>
      <w:r w:rsidR="004A65E8">
        <w:t xml:space="preserve">in </w:t>
      </w:r>
      <w:r w:rsidR="0061117F">
        <w:t>2016</w:t>
      </w:r>
      <w:r w:rsidR="00C07482">
        <w:t>.</w:t>
      </w:r>
      <w:r w:rsidR="006F738F">
        <w:t xml:space="preserve"> </w:t>
      </w:r>
      <w:r w:rsidR="0011648B">
        <w:t xml:space="preserve">Paper </w:t>
      </w:r>
      <w:r w:rsidR="006F738F">
        <w:t>[9] d</w:t>
      </w:r>
      <w:r w:rsidR="006F738F">
        <w:rPr>
          <w:lang w:val="en-CA"/>
        </w:rPr>
        <w:t xml:space="preserve">escribes </w:t>
      </w:r>
      <w:r w:rsidR="006F738F" w:rsidRPr="006F738F">
        <w:rPr>
          <w:lang w:val="en-CA"/>
        </w:rPr>
        <w:t xml:space="preserve">a hybrid </w:t>
      </w:r>
      <w:r w:rsidR="00390006">
        <w:rPr>
          <w:lang w:val="en-CA"/>
        </w:rPr>
        <w:t>Recommender System</w:t>
      </w:r>
      <w:r w:rsidR="006F738F" w:rsidRPr="006F738F">
        <w:rPr>
          <w:lang w:val="en-CA"/>
        </w:rPr>
        <w:t xml:space="preserve"> for job seeking and</w:t>
      </w:r>
      <w:r w:rsidR="006F738F">
        <w:rPr>
          <w:lang w:val="en-CA"/>
        </w:rPr>
        <w:t xml:space="preserve"> recruiting websites.</w:t>
      </w:r>
      <w:r w:rsidR="006F738F" w:rsidRPr="006F738F">
        <w:rPr>
          <w:lang w:val="en-CA"/>
        </w:rPr>
        <w:t xml:space="preserve"> The </w:t>
      </w:r>
      <w:r w:rsidR="006F738F">
        <w:rPr>
          <w:lang w:val="en-CA"/>
        </w:rPr>
        <w:t xml:space="preserve">described </w:t>
      </w:r>
      <w:r w:rsidR="006F738F" w:rsidRPr="006F738F">
        <w:rPr>
          <w:lang w:val="en-CA"/>
        </w:rPr>
        <w:t xml:space="preserve">hybrid </w:t>
      </w:r>
      <w:r w:rsidR="00390006">
        <w:rPr>
          <w:lang w:val="en-CA"/>
        </w:rPr>
        <w:t>Recommender System</w:t>
      </w:r>
      <w:r w:rsidR="006F738F" w:rsidRPr="006F738F">
        <w:rPr>
          <w:lang w:val="en-CA"/>
        </w:rPr>
        <w:t xml:space="preserve"> exploits the job and user profiles and the actions</w:t>
      </w:r>
      <w:r w:rsidR="006F738F">
        <w:rPr>
          <w:lang w:val="en-CA"/>
        </w:rPr>
        <w:t xml:space="preserve"> </w:t>
      </w:r>
      <w:r w:rsidR="006F738F" w:rsidRPr="006F738F">
        <w:rPr>
          <w:lang w:val="en-CA"/>
        </w:rPr>
        <w:t>undertaken by users in order to generate personalized</w:t>
      </w:r>
      <w:r w:rsidR="006F738F">
        <w:rPr>
          <w:lang w:val="en-CA"/>
        </w:rPr>
        <w:t xml:space="preserve"> </w:t>
      </w:r>
      <w:r w:rsidR="006F738F" w:rsidRPr="006F738F">
        <w:rPr>
          <w:lang w:val="en-CA"/>
        </w:rPr>
        <w:t>recommendations of candidates and jobs. The data collected from</w:t>
      </w:r>
      <w:r w:rsidR="006F738F">
        <w:rPr>
          <w:lang w:val="en-CA"/>
        </w:rPr>
        <w:t xml:space="preserve"> </w:t>
      </w:r>
      <w:r w:rsidR="006F738F" w:rsidRPr="006F738F">
        <w:rPr>
          <w:lang w:val="en-CA"/>
        </w:rPr>
        <w:t>the website is modeled using a directed, weighted, and multi</w:t>
      </w:r>
      <w:r w:rsidR="006F738F">
        <w:rPr>
          <w:lang w:val="en-CA"/>
        </w:rPr>
        <w:t>-</w:t>
      </w:r>
      <w:r w:rsidR="006F738F" w:rsidRPr="006F738F">
        <w:rPr>
          <w:lang w:val="en-CA"/>
        </w:rPr>
        <w:t>relational</w:t>
      </w:r>
      <w:r w:rsidR="006F738F">
        <w:rPr>
          <w:lang w:val="en-CA"/>
        </w:rPr>
        <w:t xml:space="preserve"> </w:t>
      </w:r>
      <w:r w:rsidR="006F738F" w:rsidRPr="006F738F">
        <w:rPr>
          <w:lang w:val="en-CA"/>
        </w:rPr>
        <w:t>graph, and the 3A ranking algorithm</w:t>
      </w:r>
      <w:r w:rsidR="00924E78">
        <w:rPr>
          <w:lang w:val="en-CA"/>
        </w:rPr>
        <w:t xml:space="preserve"> [16]</w:t>
      </w:r>
      <w:r w:rsidR="006F738F" w:rsidRPr="006F738F">
        <w:rPr>
          <w:lang w:val="en-CA"/>
        </w:rPr>
        <w:t xml:space="preserve"> is exploited to rank</w:t>
      </w:r>
      <w:r w:rsidR="006F738F">
        <w:rPr>
          <w:lang w:val="en-CA"/>
        </w:rPr>
        <w:t xml:space="preserve"> </w:t>
      </w:r>
      <w:r w:rsidR="006F738F" w:rsidRPr="006F738F">
        <w:rPr>
          <w:lang w:val="en-CA"/>
        </w:rPr>
        <w:t xml:space="preserve">items according to their relevance to the target user. </w:t>
      </w:r>
      <w:r w:rsidR="006F738F">
        <w:rPr>
          <w:lang w:val="en-CA"/>
        </w:rPr>
        <w:t>This paper also provides a</w:t>
      </w:r>
      <w:r w:rsidR="006F738F" w:rsidRPr="006F738F">
        <w:rPr>
          <w:lang w:val="en-CA"/>
        </w:rPr>
        <w:t xml:space="preserve"> preliminary</w:t>
      </w:r>
      <w:r w:rsidR="006F738F">
        <w:rPr>
          <w:lang w:val="en-CA"/>
        </w:rPr>
        <w:t xml:space="preserve"> </w:t>
      </w:r>
      <w:r w:rsidR="006F738F" w:rsidRPr="006F738F">
        <w:rPr>
          <w:lang w:val="en-CA"/>
        </w:rPr>
        <w:t>evaluation based on simulated data and production</w:t>
      </w:r>
      <w:r w:rsidR="006F738F">
        <w:rPr>
          <w:lang w:val="en-CA"/>
        </w:rPr>
        <w:t xml:space="preserve"> </w:t>
      </w:r>
      <w:r w:rsidR="006F738F" w:rsidRPr="006F738F">
        <w:rPr>
          <w:lang w:val="en-CA"/>
        </w:rPr>
        <w:t>data from a job hunting website in Switzerland.</w:t>
      </w:r>
      <w:r w:rsidR="00454CDE">
        <w:rPr>
          <w:lang w:val="en-CA"/>
        </w:rPr>
        <w:t xml:space="preserve"> The approach in the paper consisting of modelling the entity-interaction based relations in the followed by the formation of a graph consisting of these entities and computation of ranking from this graph.</w:t>
      </w:r>
    </w:p>
    <w:p w:rsidR="00DD7E84" w:rsidRDefault="00DD7E84" w:rsidP="00DD7E84">
      <w:pPr>
        <w:pStyle w:val="Caption"/>
        <w:keepNext/>
      </w:pPr>
      <w:bookmarkStart w:id="158" w:name="_Toc478125459"/>
      <w:r>
        <w:lastRenderedPageBreak/>
        <w:t xml:space="preserve">Table </w:t>
      </w:r>
      <w:r>
        <w:fldChar w:fldCharType="begin"/>
      </w:r>
      <w:r>
        <w:instrText xml:space="preserve"> SEQ Table \* ARABIC </w:instrText>
      </w:r>
      <w:r>
        <w:fldChar w:fldCharType="separate"/>
      </w:r>
      <w:r w:rsidR="00823832">
        <w:rPr>
          <w:noProof/>
        </w:rPr>
        <w:t>1</w:t>
      </w:r>
      <w:r>
        <w:fldChar w:fldCharType="end"/>
      </w:r>
      <w:r>
        <w:t xml:space="preserve"> Interaction Entities</w:t>
      </w:r>
      <w:r w:rsidR="00B91FB0">
        <w:t xml:space="preserve"> proposed in [9]</w:t>
      </w:r>
      <w:bookmarkEnd w:id="158"/>
    </w:p>
    <w:p w:rsidR="00622C3C" w:rsidRDefault="00DD7E84" w:rsidP="00924E78">
      <w:pPr>
        <w:pStyle w:val="BodyTextFirstIndent"/>
        <w:ind w:firstLine="0"/>
      </w:pPr>
      <w:r>
        <w:rPr>
          <w:noProof/>
          <w:lang w:val="en-CA" w:eastAsia="en-CA"/>
        </w:rPr>
        <w:drawing>
          <wp:inline distT="0" distB="0" distL="0" distR="0">
            <wp:extent cx="3118212" cy="138223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31">
                      <a:extLst>
                        <a:ext uri="{28A0092B-C50C-407E-A947-70E740481C1C}">
                          <a14:useLocalDpi xmlns:a14="http://schemas.microsoft.com/office/drawing/2010/main" val="0"/>
                        </a:ext>
                      </a:extLst>
                    </a:blip>
                    <a:stretch>
                      <a:fillRect/>
                    </a:stretch>
                  </pic:blipFill>
                  <pic:spPr>
                    <a:xfrm>
                      <a:off x="0" y="0"/>
                      <a:ext cx="3221323" cy="1427940"/>
                    </a:xfrm>
                    <a:prstGeom prst="rect">
                      <a:avLst/>
                    </a:prstGeom>
                  </pic:spPr>
                </pic:pic>
              </a:graphicData>
            </a:graphic>
          </wp:inline>
        </w:drawing>
      </w:r>
    </w:p>
    <w:p w:rsidR="00CA76F2" w:rsidRPr="00924E78" w:rsidRDefault="00CA76F2" w:rsidP="00924E78">
      <w:pPr>
        <w:pStyle w:val="BodyTextFirstIndent"/>
        <w:ind w:firstLine="0"/>
      </w:pPr>
    </w:p>
    <w:p w:rsidR="006D6C47" w:rsidRDefault="00924E78" w:rsidP="00767796">
      <w:pPr>
        <w:pStyle w:val="BodyTextFirstIndent"/>
        <w:spacing w:line="480" w:lineRule="auto"/>
      </w:pPr>
      <w:r>
        <w:rPr>
          <w:lang w:val="en-CA"/>
        </w:rPr>
        <w:t>The technique used in the paper involves interaction based relations. The first of these relations is the ‘POST’ relation which is described as a</w:t>
      </w:r>
      <w:r w:rsidR="00622C3C" w:rsidRPr="00622C3C">
        <w:rPr>
          <w:lang w:val="en-CA"/>
        </w:rPr>
        <w:t xml:space="preserve"> bidirectional relation between the employer and</w:t>
      </w:r>
      <w:r>
        <w:rPr>
          <w:lang w:val="en-CA"/>
        </w:rPr>
        <w:t xml:space="preserve"> its jobs which comes into play while </w:t>
      </w:r>
      <w:r w:rsidR="00622C3C" w:rsidRPr="00622C3C">
        <w:rPr>
          <w:lang w:val="en-CA"/>
        </w:rPr>
        <w:t>comparing two similar jobs posted by different employers</w:t>
      </w:r>
      <w:r>
        <w:rPr>
          <w:lang w:val="en-CA"/>
        </w:rPr>
        <w:t>. The next relationship that is described in the paper is the ‘APPLY’</w:t>
      </w:r>
      <w:r>
        <w:rPr>
          <w:iCs/>
          <w:lang w:val="en-CA"/>
        </w:rPr>
        <w:t xml:space="preserve"> which signals that a</w:t>
      </w:r>
      <w:r w:rsidR="00622C3C" w:rsidRPr="00622C3C">
        <w:rPr>
          <w:lang w:val="en-CA"/>
        </w:rPr>
        <w:t xml:space="preserve"> candidate is interested in the job.</w:t>
      </w:r>
      <w:r>
        <w:rPr>
          <w:lang w:val="en-CA"/>
        </w:rPr>
        <w:t xml:space="preserve"> </w:t>
      </w:r>
      <w:r w:rsidR="00622C3C" w:rsidRPr="00622C3C">
        <w:rPr>
          <w:lang w:val="en-CA"/>
        </w:rPr>
        <w:t xml:space="preserve">This signal </w:t>
      </w:r>
      <w:r>
        <w:rPr>
          <w:lang w:val="en-CA"/>
        </w:rPr>
        <w:t>leads</w:t>
      </w:r>
      <w:r w:rsidR="00622C3C" w:rsidRPr="00622C3C">
        <w:rPr>
          <w:lang w:val="en-CA"/>
        </w:rPr>
        <w:t xml:space="preserve"> the candidate to other jobs similar to the ones</w:t>
      </w:r>
      <w:r>
        <w:rPr>
          <w:lang w:val="en-CA"/>
        </w:rPr>
        <w:t xml:space="preserve"> </w:t>
      </w:r>
      <w:r w:rsidR="00622C3C" w:rsidRPr="00622C3C">
        <w:rPr>
          <w:lang w:val="en-CA"/>
        </w:rPr>
        <w:t>he/she applied for.</w:t>
      </w:r>
      <w:r>
        <w:rPr>
          <w:lang w:val="en-CA"/>
        </w:rPr>
        <w:t xml:space="preserve"> The next relationship that is described in the paper is ‘FAVOURITE’, using which, </w:t>
      </w:r>
      <w:r w:rsidR="00622C3C" w:rsidRPr="00622C3C">
        <w:rPr>
          <w:lang w:val="en-CA"/>
        </w:rPr>
        <w:t>a user can add an entity into his/her ‘favorite list’. This</w:t>
      </w:r>
      <w:r>
        <w:rPr>
          <w:lang w:val="en-CA"/>
        </w:rPr>
        <w:t xml:space="preserve"> </w:t>
      </w:r>
      <w:r w:rsidR="00622C3C" w:rsidRPr="00622C3C">
        <w:rPr>
          <w:lang w:val="en-CA"/>
        </w:rPr>
        <w:t>is also a strong a</w:t>
      </w:r>
      <w:r w:rsidR="00990F82">
        <w:rPr>
          <w:lang w:val="en-CA"/>
        </w:rPr>
        <w:t>nd explicit signal of interest. Similar to the previous relationship, the ‘LIKE’ relationship with a difference that a</w:t>
      </w:r>
      <w:r w:rsidR="00622C3C" w:rsidRPr="00622C3C">
        <w:rPr>
          <w:lang w:val="en-CA"/>
        </w:rPr>
        <w:t xml:space="preserve"> user may</w:t>
      </w:r>
      <w:r>
        <w:rPr>
          <w:lang w:val="en-CA"/>
        </w:rPr>
        <w:t xml:space="preserve"> </w:t>
      </w:r>
      <w:r w:rsidR="00622C3C" w:rsidRPr="00622C3C">
        <w:rPr>
          <w:lang w:val="en-CA"/>
        </w:rPr>
        <w:t xml:space="preserve">not revisit the items they liked. </w:t>
      </w:r>
      <w:r w:rsidR="00990F82">
        <w:rPr>
          <w:lang w:val="en-CA"/>
        </w:rPr>
        <w:t xml:space="preserve"> In the paper, the ‘LIKE</w:t>
      </w:r>
      <w:r w:rsidR="00622C3C" w:rsidRPr="00622C3C">
        <w:rPr>
          <w:lang w:val="en-CA"/>
        </w:rPr>
        <w:t>’</w:t>
      </w:r>
      <w:r>
        <w:rPr>
          <w:lang w:val="en-CA"/>
        </w:rPr>
        <w:t xml:space="preserve"> </w:t>
      </w:r>
      <w:r w:rsidR="00990F82">
        <w:rPr>
          <w:lang w:val="en-CA"/>
        </w:rPr>
        <w:t>relationship</w:t>
      </w:r>
      <w:r w:rsidR="00622C3C" w:rsidRPr="00622C3C">
        <w:rPr>
          <w:lang w:val="en-CA"/>
        </w:rPr>
        <w:t xml:space="preserve"> is considered as an explicit feedback but weaker than</w:t>
      </w:r>
      <w:r>
        <w:rPr>
          <w:lang w:val="en-CA"/>
        </w:rPr>
        <w:t xml:space="preserve"> </w:t>
      </w:r>
      <w:r w:rsidR="00622C3C" w:rsidRPr="00622C3C">
        <w:rPr>
          <w:lang w:val="en-CA"/>
        </w:rPr>
        <w:t>‘</w:t>
      </w:r>
      <w:r w:rsidR="00990F82">
        <w:rPr>
          <w:lang w:val="en-CA"/>
        </w:rPr>
        <w:t>APPLY</w:t>
      </w:r>
      <w:r w:rsidR="00622C3C" w:rsidRPr="00622C3C">
        <w:rPr>
          <w:lang w:val="en-CA"/>
        </w:rPr>
        <w:t xml:space="preserve">’ </w:t>
      </w:r>
      <w:r w:rsidR="00990F82">
        <w:rPr>
          <w:lang w:val="en-CA"/>
        </w:rPr>
        <w:t>or</w:t>
      </w:r>
      <w:r w:rsidR="00622C3C" w:rsidRPr="00622C3C">
        <w:rPr>
          <w:lang w:val="en-CA"/>
        </w:rPr>
        <w:t xml:space="preserve"> ‘favorite’.</w:t>
      </w:r>
      <w:r>
        <w:rPr>
          <w:lang w:val="en-CA"/>
        </w:rPr>
        <w:t xml:space="preserve"> </w:t>
      </w:r>
      <w:r w:rsidR="00990F82">
        <w:rPr>
          <w:lang w:val="en-CA"/>
        </w:rPr>
        <w:t>The final relationship signal that is discussed in the paper is ‘VISIT’ which is an</w:t>
      </w:r>
      <w:r w:rsidR="00622C3C" w:rsidRPr="00622C3C">
        <w:rPr>
          <w:i/>
          <w:iCs/>
          <w:lang w:val="en-CA"/>
        </w:rPr>
        <w:t xml:space="preserve"> </w:t>
      </w:r>
      <w:r w:rsidR="00990F82" w:rsidRPr="00990F82">
        <w:rPr>
          <w:iCs/>
          <w:lang w:val="en-CA"/>
        </w:rPr>
        <w:t>imp</w:t>
      </w:r>
      <w:r w:rsidR="00622C3C" w:rsidRPr="00990F82">
        <w:rPr>
          <w:lang w:val="en-CA"/>
        </w:rPr>
        <w:t>licit</w:t>
      </w:r>
      <w:r w:rsidR="00622C3C" w:rsidRPr="00622C3C">
        <w:rPr>
          <w:lang w:val="en-CA"/>
        </w:rPr>
        <w:t xml:space="preserve"> feedback </w:t>
      </w:r>
      <w:r w:rsidR="00990F82">
        <w:rPr>
          <w:lang w:val="en-CA"/>
        </w:rPr>
        <w:t>for user’s interest.</w:t>
      </w:r>
    </w:p>
    <w:p w:rsidR="00DD7E84" w:rsidRDefault="00DD7E84" w:rsidP="00DD7E84">
      <w:pPr>
        <w:pStyle w:val="BodyTextFirstIndent"/>
        <w:keepNext/>
        <w:ind w:firstLine="0"/>
      </w:pPr>
      <w:r>
        <w:rPr>
          <w:noProof/>
          <w:lang w:val="en-CA" w:eastAsia="en-CA"/>
        </w:rPr>
        <w:lastRenderedPageBreak/>
        <w:drawing>
          <wp:inline distT="0" distB="0" distL="0" distR="0">
            <wp:extent cx="2253488" cy="20201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32">
                      <a:extLst>
                        <a:ext uri="{28A0092B-C50C-407E-A947-70E740481C1C}">
                          <a14:useLocalDpi xmlns:a14="http://schemas.microsoft.com/office/drawing/2010/main" val="0"/>
                        </a:ext>
                      </a:extLst>
                    </a:blip>
                    <a:stretch>
                      <a:fillRect/>
                    </a:stretch>
                  </pic:blipFill>
                  <pic:spPr>
                    <a:xfrm>
                      <a:off x="0" y="0"/>
                      <a:ext cx="2314380" cy="2074774"/>
                    </a:xfrm>
                    <a:prstGeom prst="rect">
                      <a:avLst/>
                    </a:prstGeom>
                  </pic:spPr>
                </pic:pic>
              </a:graphicData>
            </a:graphic>
          </wp:inline>
        </w:drawing>
      </w:r>
    </w:p>
    <w:p w:rsidR="00DD7E84" w:rsidRDefault="00DD7E84" w:rsidP="00DD7E84">
      <w:pPr>
        <w:pStyle w:val="Caption"/>
      </w:pPr>
      <w:bookmarkStart w:id="159" w:name="_Toc478125477"/>
      <w:r>
        <w:t xml:space="preserve">Figure </w:t>
      </w:r>
      <w:r>
        <w:fldChar w:fldCharType="begin"/>
      </w:r>
      <w:r>
        <w:instrText xml:space="preserve"> SEQ Figure \* ARABIC </w:instrText>
      </w:r>
      <w:r>
        <w:fldChar w:fldCharType="separate"/>
      </w:r>
      <w:r w:rsidR="00823832">
        <w:rPr>
          <w:noProof/>
        </w:rPr>
        <w:t>17</w:t>
      </w:r>
      <w:r>
        <w:fldChar w:fldCharType="end"/>
      </w:r>
      <w:r>
        <w:t xml:space="preserve"> Graph Framework</w:t>
      </w:r>
      <w:r w:rsidR="00B91FB0">
        <w:t xml:space="preserve"> described in [9]</w:t>
      </w:r>
      <w:bookmarkEnd w:id="159"/>
    </w:p>
    <w:p w:rsidR="00D273D5" w:rsidRPr="00D273D5" w:rsidRDefault="00D273D5" w:rsidP="005F27CC">
      <w:pPr>
        <w:spacing w:line="480" w:lineRule="auto"/>
        <w:rPr>
          <w:lang w:val="en-CA"/>
        </w:rPr>
      </w:pPr>
      <w:r w:rsidRPr="00D273D5">
        <w:rPr>
          <w:lang w:val="en-CA"/>
        </w:rPr>
        <w:t xml:space="preserve">A pipelined hybrid recommendation approach </w:t>
      </w:r>
      <w:r w:rsidR="00B4606F">
        <w:rPr>
          <w:lang w:val="en-CA"/>
        </w:rPr>
        <w:t>is described and implemented in [9] along with providing</w:t>
      </w:r>
      <w:r w:rsidRPr="00D273D5">
        <w:rPr>
          <w:lang w:val="en-CA"/>
        </w:rPr>
        <w:t xml:space="preserve"> the result of content-based similarity </w:t>
      </w:r>
      <w:r w:rsidR="00B4606F">
        <w:rPr>
          <w:lang w:val="en-CA"/>
        </w:rPr>
        <w:t xml:space="preserve">which </w:t>
      </w:r>
      <w:r w:rsidRPr="00D273D5">
        <w:rPr>
          <w:lang w:val="en-CA"/>
        </w:rPr>
        <w:t>is fed into</w:t>
      </w:r>
      <w:r w:rsidR="00087B3C">
        <w:rPr>
          <w:lang w:val="en-CA"/>
        </w:rPr>
        <w:t xml:space="preserve"> </w:t>
      </w:r>
      <w:r w:rsidRPr="00D273D5">
        <w:rPr>
          <w:lang w:val="en-CA"/>
        </w:rPr>
        <w:t>a relation-based algorithm as an additional relation after</w:t>
      </w:r>
      <w:r w:rsidR="00087B3C">
        <w:rPr>
          <w:lang w:val="en-CA"/>
        </w:rPr>
        <w:t xml:space="preserve"> </w:t>
      </w:r>
      <w:r w:rsidR="00B4606F">
        <w:rPr>
          <w:lang w:val="en-CA"/>
        </w:rPr>
        <w:t xml:space="preserve">normalization. The above figure </w:t>
      </w:r>
      <w:r w:rsidRPr="00D273D5">
        <w:rPr>
          <w:lang w:val="en-CA"/>
        </w:rPr>
        <w:t>sho</w:t>
      </w:r>
      <w:r w:rsidR="00B4606F">
        <w:rPr>
          <w:lang w:val="en-CA"/>
        </w:rPr>
        <w:t>ws the recommendation framework described in the paper for generating personalized job recommendations to the users.</w:t>
      </w:r>
    </w:p>
    <w:p w:rsidR="006D6C47" w:rsidRPr="006D6C47" w:rsidRDefault="00356895" w:rsidP="00401578">
      <w:pPr>
        <w:spacing w:line="480" w:lineRule="auto"/>
      </w:pPr>
      <w:r>
        <w:t>On the other hand, paper [10]</w:t>
      </w:r>
      <w:r w:rsidR="00977C54">
        <w:t xml:space="preserve"> </w:t>
      </w:r>
      <w:r w:rsidR="00704AFB">
        <w:t>describes</w:t>
      </w:r>
      <w:r w:rsidR="00977C54" w:rsidRPr="00977C54">
        <w:rPr>
          <w:lang w:val="en-CA"/>
        </w:rPr>
        <w:t xml:space="preserve"> a resume matching system</w:t>
      </w:r>
      <w:r w:rsidR="00401578">
        <w:rPr>
          <w:lang w:val="en-CA"/>
        </w:rPr>
        <w:t xml:space="preserve"> </w:t>
      </w:r>
      <w:r w:rsidR="00977C54" w:rsidRPr="00977C54">
        <w:rPr>
          <w:lang w:val="en-CA"/>
        </w:rPr>
        <w:t>which intelligently extracts the qualifications and experience of a job seeker directly from his/her résumé, and relevant information about the qualifications and experience requirements of job postings. Using a novel statistical similarity index</w:t>
      </w:r>
      <w:r w:rsidR="00401578">
        <w:rPr>
          <w:lang w:val="en-CA"/>
        </w:rPr>
        <w:t xml:space="preserve"> the resume matching system</w:t>
      </w:r>
      <w:r w:rsidR="00977C54" w:rsidRPr="00977C54">
        <w:rPr>
          <w:lang w:val="en-CA"/>
        </w:rPr>
        <w:t xml:space="preserve"> returns results that are more relevant to the job seekers experience, academic, and technical qualifications, with minimal active user input. </w:t>
      </w:r>
    </w:p>
    <w:p w:rsidR="00401578" w:rsidRDefault="00997332" w:rsidP="00401578">
      <w:pPr>
        <w:keepNext/>
      </w:pPr>
      <w:r>
        <w:t xml:space="preserve">                                                       </w:t>
      </w:r>
      <w:r w:rsidR="00401578">
        <w:rPr>
          <w:noProof/>
          <w:lang w:val="en-CA" w:eastAsia="en-CA"/>
        </w:rPr>
        <w:drawing>
          <wp:inline distT="0" distB="0" distL="0" distR="0">
            <wp:extent cx="5347433" cy="139286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 processing.JPG"/>
                    <pic:cNvPicPr/>
                  </pic:nvPicPr>
                  <pic:blipFill>
                    <a:blip r:embed="rId33">
                      <a:extLst>
                        <a:ext uri="{28A0092B-C50C-407E-A947-70E740481C1C}">
                          <a14:useLocalDpi xmlns:a14="http://schemas.microsoft.com/office/drawing/2010/main" val="0"/>
                        </a:ext>
                      </a:extLst>
                    </a:blip>
                    <a:stretch>
                      <a:fillRect/>
                    </a:stretch>
                  </pic:blipFill>
                  <pic:spPr>
                    <a:xfrm>
                      <a:off x="0" y="0"/>
                      <a:ext cx="5409442" cy="1409017"/>
                    </a:xfrm>
                    <a:prstGeom prst="rect">
                      <a:avLst/>
                    </a:prstGeom>
                  </pic:spPr>
                </pic:pic>
              </a:graphicData>
            </a:graphic>
          </wp:inline>
        </w:drawing>
      </w:r>
    </w:p>
    <w:p w:rsidR="00401578" w:rsidRDefault="00401578" w:rsidP="00401578">
      <w:pPr>
        <w:pStyle w:val="Caption"/>
      </w:pPr>
      <w:bookmarkStart w:id="160" w:name="_Toc478125478"/>
      <w:r>
        <w:t xml:space="preserve">Figure </w:t>
      </w:r>
      <w:r>
        <w:fldChar w:fldCharType="begin"/>
      </w:r>
      <w:r>
        <w:instrText xml:space="preserve"> SEQ Figure \* ARABIC </w:instrText>
      </w:r>
      <w:r>
        <w:fldChar w:fldCharType="separate"/>
      </w:r>
      <w:r w:rsidR="00823832">
        <w:rPr>
          <w:noProof/>
        </w:rPr>
        <w:t>18</w:t>
      </w:r>
      <w:r>
        <w:fldChar w:fldCharType="end"/>
      </w:r>
      <w:r>
        <w:t xml:space="preserve"> </w:t>
      </w:r>
      <w:r w:rsidRPr="001D7FF8">
        <w:t>Resume matcher System as described in [10]</w:t>
      </w:r>
      <w:bookmarkEnd w:id="160"/>
    </w:p>
    <w:p w:rsidR="005C5FB4" w:rsidRDefault="00997332" w:rsidP="00997332">
      <w:pPr>
        <w:keepNext/>
      </w:pPr>
      <w:r>
        <w:t xml:space="preserve">       </w:t>
      </w:r>
      <w:r w:rsidR="008815B3">
        <w:br w:type="page"/>
      </w:r>
    </w:p>
    <w:p w:rsidR="0083141F" w:rsidRDefault="005C5FB4" w:rsidP="0083141F">
      <w:pPr>
        <w:keepNext/>
        <w:spacing w:line="240" w:lineRule="auto"/>
      </w:pPr>
      <w:r>
        <w:rPr>
          <w:noProof/>
          <w:lang w:val="en-CA" w:eastAsia="en-CA"/>
        </w:rPr>
        <w:lastRenderedPageBreak/>
        <w:drawing>
          <wp:inline distT="0" distB="0" distL="0" distR="0" wp14:anchorId="39E08098" wp14:editId="74B209C1">
            <wp:extent cx="6908839" cy="4173506"/>
            <wp:effectExtent l="0" t="381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4">
                      <a:extLst>
                        <a:ext uri="{28A0092B-C50C-407E-A947-70E740481C1C}">
                          <a14:useLocalDpi xmlns:a14="http://schemas.microsoft.com/office/drawing/2010/main" val="0"/>
                        </a:ext>
                      </a:extLst>
                    </a:blip>
                    <a:stretch>
                      <a:fillRect/>
                    </a:stretch>
                  </pic:blipFill>
                  <pic:spPr>
                    <a:xfrm rot="5400000">
                      <a:off x="0" y="0"/>
                      <a:ext cx="6931165" cy="4186993"/>
                    </a:xfrm>
                    <a:prstGeom prst="rect">
                      <a:avLst/>
                    </a:prstGeom>
                  </pic:spPr>
                </pic:pic>
              </a:graphicData>
            </a:graphic>
          </wp:inline>
        </w:drawing>
      </w:r>
    </w:p>
    <w:p w:rsidR="008815B3" w:rsidRDefault="0083141F" w:rsidP="0083141F">
      <w:pPr>
        <w:pStyle w:val="Caption"/>
      </w:pPr>
      <w:bookmarkStart w:id="161" w:name="_Toc478125479"/>
      <w:r>
        <w:t xml:space="preserve">Figure </w:t>
      </w:r>
      <w:r>
        <w:fldChar w:fldCharType="begin"/>
      </w:r>
      <w:r>
        <w:instrText xml:space="preserve"> SEQ Figure \* ARABIC </w:instrText>
      </w:r>
      <w:r>
        <w:fldChar w:fldCharType="separate"/>
      </w:r>
      <w:r w:rsidR="00823832">
        <w:rPr>
          <w:noProof/>
        </w:rPr>
        <w:t>19</w:t>
      </w:r>
      <w:r>
        <w:fldChar w:fldCharType="end"/>
      </w:r>
      <w:r>
        <w:t xml:space="preserve"> </w:t>
      </w:r>
      <w:r w:rsidRPr="005C1A3E">
        <w:t>Information Processing Pipeline described in [10]</w:t>
      </w:r>
      <w:bookmarkEnd w:id="161"/>
    </w:p>
    <w:p w:rsidR="00B237D3" w:rsidRDefault="000B36FC" w:rsidP="00B00BF0">
      <w:pPr>
        <w:pStyle w:val="Heading2"/>
      </w:pPr>
      <w:bookmarkStart w:id="162" w:name="_Toc478125399"/>
      <w:r>
        <w:lastRenderedPageBreak/>
        <w:t>Approach</w:t>
      </w:r>
      <w:bookmarkEnd w:id="162"/>
    </w:p>
    <w:p w:rsidR="00A02BB0" w:rsidRDefault="004D3BBC" w:rsidP="0089112A">
      <w:pPr>
        <w:pStyle w:val="BodyText"/>
        <w:spacing w:line="480" w:lineRule="auto"/>
      </w:pPr>
      <w:r>
        <w:t xml:space="preserve">Representation of the two job </w:t>
      </w:r>
      <w:r w:rsidR="00390006">
        <w:t>Recommender System</w:t>
      </w:r>
      <w:r w:rsidR="00EC59C4">
        <w:t>s</w:t>
      </w:r>
      <w:r>
        <w:t xml:space="preserve"> that are described in the previous section and combining them in a model of a job </w:t>
      </w:r>
      <w:r w:rsidR="00390006">
        <w:t>Recommender System</w:t>
      </w:r>
      <w:r>
        <w:t xml:space="preserve"> which can be efficiently described by the approach used in this thesis will be discussed in this section. The first step towards this description is to determine the features of the described </w:t>
      </w:r>
      <w:r w:rsidR="00390006">
        <w:t>Recommender System</w:t>
      </w:r>
      <w:r w:rsidR="00EC59C4">
        <w:t>s</w:t>
      </w:r>
      <w:r>
        <w:t xml:space="preserve"> and then laying out those features in terms of the discussed approach. This involves breaking down the </w:t>
      </w:r>
      <w:r w:rsidR="00390006">
        <w:t>Recommender System</w:t>
      </w:r>
      <w:r>
        <w:t xml:space="preserve"> and focusing on the multi-agent aspect of the system and separating different components of the system into different subsystems and finding out a way to integrate the subsystems into one compact unit.</w:t>
      </w:r>
    </w:p>
    <w:p w:rsidR="004D2538" w:rsidRDefault="004D2538" w:rsidP="004D2538"/>
    <w:p w:rsidR="00AE25A4" w:rsidRDefault="00AE25A4" w:rsidP="00AE25A4">
      <w:pPr>
        <w:pStyle w:val="Heading2"/>
      </w:pPr>
      <w:bookmarkStart w:id="163" w:name="_Toc478125400"/>
      <w:r>
        <w:t>Goal Models of the subsystems</w:t>
      </w:r>
      <w:bookmarkEnd w:id="163"/>
    </w:p>
    <w:p w:rsidR="0024112B" w:rsidRPr="0024112B" w:rsidRDefault="0024112B" w:rsidP="0024112B">
      <w:pPr>
        <w:pStyle w:val="BodyText"/>
        <w:spacing w:line="480" w:lineRule="auto"/>
        <w:rPr>
          <w:lang w:val="en-CA"/>
        </w:rPr>
      </w:pPr>
      <w:r>
        <w:rPr>
          <w:lang w:val="en-CA"/>
        </w:rPr>
        <w:t xml:space="preserve">This subsystem has two responsibilities. The first responsibility is to encrypt the data obtained from the employers and/or the candidate and store it in the database and also making it available it for use by fetching it from the system and decrypting it. The second responsibility is to not only maintain the pipelines of candidate’s data and employer’s data within the system but also help in anonymization of the data by piping it through the differential privacy servers. These responsibilities gives rise to two goals of the system i.e. maintain the authenticity of the data and the channelling of the data through the system while protecting it as well. These tasks are performed by the data management agent and the aggregator agent. The end goal of this subsystem is to manage and maintain the data pipelines thought the subsystem. As before there are multiple software libraries used within this subsystem. Some examples of such software are messaging brokers like Apache KAFKA, </w:t>
      </w:r>
      <w:proofErr w:type="spellStart"/>
      <w:r>
        <w:rPr>
          <w:lang w:val="en-CA"/>
        </w:rPr>
        <w:t>RabbitMQ</w:t>
      </w:r>
      <w:proofErr w:type="spellEnd"/>
      <w:r w:rsidR="00182CF1">
        <w:rPr>
          <w:lang w:val="en-CA"/>
        </w:rPr>
        <w:t xml:space="preserve"> etc. working within a distributed system framework like Hadoop Distributed File </w:t>
      </w:r>
      <w:proofErr w:type="spellStart"/>
      <w:r w:rsidR="00182CF1">
        <w:rPr>
          <w:lang w:val="en-CA"/>
        </w:rPr>
        <w:t>Fystem</w:t>
      </w:r>
      <w:proofErr w:type="spellEnd"/>
      <w:r w:rsidR="00182CF1">
        <w:rPr>
          <w:lang w:val="en-CA"/>
        </w:rPr>
        <w:t>.</w:t>
      </w:r>
    </w:p>
    <w:p w:rsidR="00AE25A4" w:rsidRDefault="00AE25A4" w:rsidP="00AE25A4">
      <w:pPr>
        <w:pStyle w:val="Heading3"/>
      </w:pPr>
      <w:bookmarkStart w:id="164" w:name="_Toc478125401"/>
      <w:r>
        <w:lastRenderedPageBreak/>
        <w:t>Goal Model: Data Subsystem</w:t>
      </w:r>
      <w:bookmarkEnd w:id="164"/>
    </w:p>
    <w:p w:rsidR="007D7887" w:rsidRDefault="007D7887" w:rsidP="007D7887">
      <w:pPr>
        <w:pStyle w:val="BodyTextFirstIndent"/>
        <w:keepNext/>
      </w:pPr>
      <w:r>
        <w:rPr>
          <w:noProof/>
          <w:lang w:val="en-CA" w:eastAsia="en-CA"/>
        </w:rPr>
        <w:drawing>
          <wp:inline distT="0" distB="0" distL="0" distR="0">
            <wp:extent cx="6262577" cy="394695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ob data goal.JPG"/>
                    <pic:cNvPicPr/>
                  </pic:nvPicPr>
                  <pic:blipFill>
                    <a:blip r:embed="rId35">
                      <a:extLst>
                        <a:ext uri="{28A0092B-C50C-407E-A947-70E740481C1C}">
                          <a14:useLocalDpi xmlns:a14="http://schemas.microsoft.com/office/drawing/2010/main" val="0"/>
                        </a:ext>
                      </a:extLst>
                    </a:blip>
                    <a:stretch>
                      <a:fillRect/>
                    </a:stretch>
                  </pic:blipFill>
                  <pic:spPr>
                    <a:xfrm>
                      <a:off x="0" y="0"/>
                      <a:ext cx="6262577" cy="3946951"/>
                    </a:xfrm>
                    <a:prstGeom prst="rect">
                      <a:avLst/>
                    </a:prstGeom>
                  </pic:spPr>
                </pic:pic>
              </a:graphicData>
            </a:graphic>
          </wp:inline>
        </w:drawing>
      </w:r>
    </w:p>
    <w:p w:rsidR="00875D29" w:rsidRPr="00875D29" w:rsidRDefault="007D7887" w:rsidP="007D7887">
      <w:pPr>
        <w:pStyle w:val="Caption"/>
      </w:pPr>
      <w:bookmarkStart w:id="165" w:name="_Toc478125480"/>
      <w:r>
        <w:t xml:space="preserve">Figure </w:t>
      </w:r>
      <w:r>
        <w:fldChar w:fldCharType="begin"/>
      </w:r>
      <w:r>
        <w:instrText xml:space="preserve"> SEQ Figure \* ARABIC </w:instrText>
      </w:r>
      <w:r>
        <w:fldChar w:fldCharType="separate"/>
      </w:r>
      <w:r w:rsidR="00823832">
        <w:rPr>
          <w:noProof/>
        </w:rPr>
        <w:t>20</w:t>
      </w:r>
      <w:r>
        <w:fldChar w:fldCharType="end"/>
      </w:r>
      <w:r>
        <w:t xml:space="preserve"> Goal Model: Data Subsystem</w:t>
      </w:r>
      <w:bookmarkEnd w:id="165"/>
    </w:p>
    <w:p w:rsidR="00AE25A4" w:rsidRDefault="00AE25A4" w:rsidP="00AE25A4">
      <w:pPr>
        <w:pStyle w:val="Heading3"/>
      </w:pPr>
      <w:bookmarkStart w:id="166" w:name="_Toc478125402"/>
      <w:r>
        <w:t>Goal Model: Privacy Subsystem</w:t>
      </w:r>
      <w:bookmarkEnd w:id="166"/>
    </w:p>
    <w:p w:rsidR="007D7887" w:rsidRDefault="00DA7A33" w:rsidP="00860365">
      <w:pPr>
        <w:spacing w:line="480" w:lineRule="auto"/>
      </w:pPr>
      <w:r>
        <w:t xml:space="preserve">The privacy subsystem has a user privacy agent. The goals of the privacy agent is to filter the contextual data and the historic data. But the filtering has to be carried out by fulfilling the responsibilities. The first responsibility is to maintain the privacy settings of the employers and the candidate’s data in the system. This is followed by the responsibility of filtering out contextual data based on the privacy settings. This is followed by maintaining the historic data setting for both type of the users and then filtering out the historic data based on those settings. These goals and responsibilities helps in achieving the goal of the privacy subsystem i.e. provide filtered user contextual data and user historic data to the </w:t>
      </w:r>
      <w:r w:rsidR="00390006">
        <w:t>Recommender System</w:t>
      </w:r>
      <w:r>
        <w:t>.</w:t>
      </w:r>
    </w:p>
    <w:p w:rsidR="007D7887" w:rsidRDefault="007D7887" w:rsidP="007D7887">
      <w:pPr>
        <w:pStyle w:val="BodyTextFirstIndent"/>
        <w:keepNext/>
      </w:pPr>
      <w:r>
        <w:rPr>
          <w:noProof/>
          <w:lang w:val="en-CA" w:eastAsia="en-CA"/>
        </w:rPr>
        <w:lastRenderedPageBreak/>
        <w:drawing>
          <wp:inline distT="0" distB="0" distL="0" distR="0">
            <wp:extent cx="5715000" cy="42049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b privacy goal.JPG"/>
                    <pic:cNvPicPr/>
                  </pic:nvPicPr>
                  <pic:blipFill>
                    <a:blip r:embed="rId36">
                      <a:extLst>
                        <a:ext uri="{28A0092B-C50C-407E-A947-70E740481C1C}">
                          <a14:useLocalDpi xmlns:a14="http://schemas.microsoft.com/office/drawing/2010/main" val="0"/>
                        </a:ext>
                      </a:extLst>
                    </a:blip>
                    <a:stretch>
                      <a:fillRect/>
                    </a:stretch>
                  </pic:blipFill>
                  <pic:spPr>
                    <a:xfrm>
                      <a:off x="0" y="0"/>
                      <a:ext cx="5715000" cy="4204970"/>
                    </a:xfrm>
                    <a:prstGeom prst="rect">
                      <a:avLst/>
                    </a:prstGeom>
                  </pic:spPr>
                </pic:pic>
              </a:graphicData>
            </a:graphic>
          </wp:inline>
        </w:drawing>
      </w:r>
    </w:p>
    <w:p w:rsidR="007D7887" w:rsidRPr="007D7887" w:rsidRDefault="007D7887" w:rsidP="007D7887">
      <w:pPr>
        <w:pStyle w:val="Caption"/>
      </w:pPr>
      <w:bookmarkStart w:id="167" w:name="_Toc478125481"/>
      <w:r>
        <w:t xml:space="preserve">Figure </w:t>
      </w:r>
      <w:r>
        <w:fldChar w:fldCharType="begin"/>
      </w:r>
      <w:r>
        <w:instrText xml:space="preserve"> SEQ Figure \* ARABIC </w:instrText>
      </w:r>
      <w:r>
        <w:fldChar w:fldCharType="separate"/>
      </w:r>
      <w:r w:rsidR="00823832">
        <w:rPr>
          <w:noProof/>
        </w:rPr>
        <w:t>21</w:t>
      </w:r>
      <w:r>
        <w:fldChar w:fldCharType="end"/>
      </w:r>
      <w:r>
        <w:t xml:space="preserve"> Goal Model: Privacy Subsystem</w:t>
      </w:r>
      <w:bookmarkEnd w:id="167"/>
    </w:p>
    <w:p w:rsidR="00AE25A4" w:rsidRDefault="00AE25A4" w:rsidP="00AE25A4">
      <w:pPr>
        <w:pStyle w:val="Heading3"/>
      </w:pPr>
      <w:bookmarkStart w:id="168" w:name="_Toc478125403"/>
      <w:r>
        <w:t>Goal Model: Risk Subsystem</w:t>
      </w:r>
      <w:bookmarkEnd w:id="168"/>
    </w:p>
    <w:p w:rsidR="00860365" w:rsidRPr="00DA4540" w:rsidRDefault="007D19FC" w:rsidP="00860365">
      <w:pPr>
        <w:pStyle w:val="BodyText"/>
        <w:spacing w:line="480" w:lineRule="auto"/>
      </w:pPr>
      <w:r>
        <w:rPr>
          <w:lang w:val="en-CA"/>
        </w:rPr>
        <w:t>T</w:t>
      </w:r>
      <w:r w:rsidR="005654A4">
        <w:rPr>
          <w:lang w:val="en-CA"/>
        </w:rPr>
        <w:t xml:space="preserve"> Risk subsystem has two agents, the user risk agent and the Context Analyzer Agent. The goal of the user risk agent is to calculate the risk factor for contextual data. The goal of the context analyzer is to carry out the semantic analysis of the user data. These goals help in fulfilling responsibilities. The responsibilities are calculating risk using candidate’s profile information, employer’s job description, extract </w:t>
      </w:r>
      <w:proofErr w:type="spellStart"/>
      <w:r w:rsidR="005654A4">
        <w:rPr>
          <w:lang w:val="en-CA"/>
        </w:rPr>
        <w:t>relavent</w:t>
      </w:r>
      <w:proofErr w:type="spellEnd"/>
      <w:r w:rsidR="005654A4">
        <w:rPr>
          <w:lang w:val="en-CA"/>
        </w:rPr>
        <w:t xml:space="preserve"> information from the candidate’s profile and the job description and then use a </w:t>
      </w:r>
      <w:proofErr w:type="spellStart"/>
      <w:r w:rsidR="005654A4">
        <w:rPr>
          <w:lang w:val="en-CA"/>
        </w:rPr>
        <w:t>anlysis</w:t>
      </w:r>
      <w:proofErr w:type="spellEnd"/>
      <w:r w:rsidR="005654A4">
        <w:rPr>
          <w:lang w:val="en-CA"/>
        </w:rPr>
        <w:t xml:space="preserve"> /matching algorithm for the current scenario. The overall objective of the subsystem is to provide risk valuation to the </w:t>
      </w:r>
      <w:r w:rsidR="00390006">
        <w:rPr>
          <w:lang w:val="en-CA"/>
        </w:rPr>
        <w:t>Recommender System</w:t>
      </w:r>
      <w:r w:rsidR="005654A4">
        <w:rPr>
          <w:lang w:val="en-CA"/>
        </w:rPr>
        <w:t>.</w:t>
      </w:r>
    </w:p>
    <w:p w:rsidR="007D19FC" w:rsidRPr="00DA4540" w:rsidRDefault="007D19FC" w:rsidP="007D19FC">
      <w:pPr>
        <w:spacing w:line="480" w:lineRule="auto"/>
      </w:pPr>
    </w:p>
    <w:p w:rsidR="007D7887" w:rsidRDefault="007D7887" w:rsidP="007D7887">
      <w:pPr>
        <w:pStyle w:val="BodyTextFirstIndent"/>
        <w:keepNext/>
      </w:pPr>
      <w:r>
        <w:rPr>
          <w:noProof/>
          <w:lang w:val="en-CA" w:eastAsia="en-CA"/>
        </w:rPr>
        <w:lastRenderedPageBreak/>
        <w:drawing>
          <wp:inline distT="0" distB="0" distL="0" distR="0">
            <wp:extent cx="5975498" cy="3613184"/>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b risk goal.JPG"/>
                    <pic:cNvPicPr/>
                  </pic:nvPicPr>
                  <pic:blipFill>
                    <a:blip r:embed="rId37">
                      <a:extLst>
                        <a:ext uri="{28A0092B-C50C-407E-A947-70E740481C1C}">
                          <a14:useLocalDpi xmlns:a14="http://schemas.microsoft.com/office/drawing/2010/main" val="0"/>
                        </a:ext>
                      </a:extLst>
                    </a:blip>
                    <a:stretch>
                      <a:fillRect/>
                    </a:stretch>
                  </pic:blipFill>
                  <pic:spPr>
                    <a:xfrm>
                      <a:off x="0" y="0"/>
                      <a:ext cx="5984276" cy="3618492"/>
                    </a:xfrm>
                    <a:prstGeom prst="rect">
                      <a:avLst/>
                    </a:prstGeom>
                  </pic:spPr>
                </pic:pic>
              </a:graphicData>
            </a:graphic>
          </wp:inline>
        </w:drawing>
      </w:r>
    </w:p>
    <w:p w:rsidR="007D7887" w:rsidRPr="007D7887" w:rsidRDefault="007D7887" w:rsidP="007D7887">
      <w:pPr>
        <w:pStyle w:val="Caption"/>
      </w:pPr>
      <w:bookmarkStart w:id="169" w:name="_Toc478125482"/>
      <w:r>
        <w:t xml:space="preserve">Figure </w:t>
      </w:r>
      <w:r>
        <w:fldChar w:fldCharType="begin"/>
      </w:r>
      <w:r>
        <w:instrText xml:space="preserve"> SEQ Figure \* ARABIC </w:instrText>
      </w:r>
      <w:r>
        <w:fldChar w:fldCharType="separate"/>
      </w:r>
      <w:r w:rsidR="00823832">
        <w:rPr>
          <w:noProof/>
        </w:rPr>
        <w:t>22</w:t>
      </w:r>
      <w:r>
        <w:fldChar w:fldCharType="end"/>
      </w:r>
      <w:r>
        <w:t xml:space="preserve"> Goal Model: Risk Subsystem</w:t>
      </w:r>
      <w:bookmarkEnd w:id="169"/>
    </w:p>
    <w:p w:rsidR="00AE25A4" w:rsidRDefault="00AE25A4" w:rsidP="00AE25A4">
      <w:pPr>
        <w:pStyle w:val="Heading3"/>
      </w:pPr>
      <w:bookmarkStart w:id="170" w:name="_Toc478125404"/>
      <w:r>
        <w:t>Combined Goal Model of the System</w:t>
      </w:r>
      <w:bookmarkEnd w:id="170"/>
    </w:p>
    <w:p w:rsidR="007738D9" w:rsidRPr="007A51E3" w:rsidRDefault="007738D9" w:rsidP="007738D9">
      <w:pPr>
        <w:pStyle w:val="BodyText"/>
        <w:spacing w:line="480" w:lineRule="auto"/>
      </w:pPr>
      <w:r>
        <w:t xml:space="preserve">The combined Goal model of the </w:t>
      </w:r>
      <w:r w:rsidR="00390006">
        <w:t>Recommender System</w:t>
      </w:r>
      <w:r>
        <w:t xml:space="preserve"> consists of the aggregation of the individual subsystems and the coherence of the agents working within each working subsystem to achieve the goals of the entire system.</w:t>
      </w:r>
      <w:r w:rsidR="007627B2">
        <w:t xml:space="preserve"> The risk subsystem, the data subsystem and the privacy subsystem in the </w:t>
      </w:r>
      <w:r w:rsidR="00390006">
        <w:t>Recommender System</w:t>
      </w:r>
      <w:r w:rsidR="007627B2">
        <w:t xml:space="preserve"> accomplishes the goal of the entire system by generating recommendations.</w:t>
      </w:r>
    </w:p>
    <w:p w:rsidR="007D7887" w:rsidRDefault="007D7887" w:rsidP="007D7887">
      <w:pPr>
        <w:pStyle w:val="BodyText"/>
      </w:pPr>
    </w:p>
    <w:p w:rsidR="007D7887" w:rsidRDefault="007D7887" w:rsidP="007D7887">
      <w:pPr>
        <w:pStyle w:val="BodyTextFirstIndent"/>
        <w:keepNext/>
      </w:pPr>
      <w:r>
        <w:rPr>
          <w:noProof/>
          <w:lang w:val="en-CA" w:eastAsia="en-CA"/>
        </w:rPr>
        <w:lastRenderedPageBreak/>
        <w:drawing>
          <wp:inline distT="0" distB="0" distL="0" distR="0">
            <wp:extent cx="7312151" cy="4186612"/>
            <wp:effectExtent l="635"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b combine goal.JP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7312151" cy="4186612"/>
                    </a:xfrm>
                    <a:prstGeom prst="rect">
                      <a:avLst/>
                    </a:prstGeom>
                  </pic:spPr>
                </pic:pic>
              </a:graphicData>
            </a:graphic>
          </wp:inline>
        </w:drawing>
      </w:r>
    </w:p>
    <w:p w:rsidR="007D7887" w:rsidRPr="007D7887" w:rsidRDefault="007D7887" w:rsidP="007D7887">
      <w:pPr>
        <w:pStyle w:val="Caption"/>
      </w:pPr>
      <w:bookmarkStart w:id="171" w:name="_Toc478125483"/>
      <w:r>
        <w:t xml:space="preserve">Figure </w:t>
      </w:r>
      <w:r>
        <w:fldChar w:fldCharType="begin"/>
      </w:r>
      <w:r>
        <w:instrText xml:space="preserve"> SEQ Figure \* ARABIC </w:instrText>
      </w:r>
      <w:r>
        <w:fldChar w:fldCharType="separate"/>
      </w:r>
      <w:r w:rsidR="00823832">
        <w:rPr>
          <w:noProof/>
        </w:rPr>
        <w:t>23</w:t>
      </w:r>
      <w:r>
        <w:fldChar w:fldCharType="end"/>
      </w:r>
      <w:r>
        <w:t xml:space="preserve"> Combined Goal Model of the Job </w:t>
      </w:r>
      <w:r w:rsidR="00390006">
        <w:t>Recommender System</w:t>
      </w:r>
      <w:bookmarkEnd w:id="171"/>
    </w:p>
    <w:p w:rsidR="00AE25A4" w:rsidRPr="00AE25A4" w:rsidRDefault="00AE25A4" w:rsidP="00AE25A4">
      <w:pPr>
        <w:pStyle w:val="Heading2"/>
      </w:pPr>
      <w:bookmarkStart w:id="172" w:name="_Toc478125405"/>
      <w:r>
        <w:lastRenderedPageBreak/>
        <w:t>Activity Models of the subsystems</w:t>
      </w:r>
      <w:bookmarkEnd w:id="172"/>
    </w:p>
    <w:p w:rsidR="00A31611" w:rsidRDefault="00A31611" w:rsidP="00A31611">
      <w:pPr>
        <w:pStyle w:val="Heading3"/>
        <w:rPr>
          <w:lang w:val="en-CA"/>
        </w:rPr>
      </w:pPr>
      <w:bookmarkStart w:id="173" w:name="_Toc478125406"/>
      <w:r>
        <w:rPr>
          <w:lang w:val="en-CA"/>
        </w:rPr>
        <w:t>Activity Model: Data Subsystem</w:t>
      </w:r>
      <w:bookmarkEnd w:id="173"/>
    </w:p>
    <w:p w:rsidR="00F134E4" w:rsidRPr="00F134E4" w:rsidRDefault="00F134E4" w:rsidP="00F134E4">
      <w:pPr>
        <w:pStyle w:val="BodyText"/>
        <w:rPr>
          <w:lang w:val="en-CA"/>
        </w:rPr>
      </w:pPr>
    </w:p>
    <w:p w:rsidR="00F134E4" w:rsidRDefault="00F134E4" w:rsidP="00F134E4">
      <w:pPr>
        <w:keepNext/>
      </w:pPr>
      <w:r>
        <w:rPr>
          <w:noProof/>
          <w:lang w:val="en-CA" w:eastAsia="en-CA"/>
        </w:rPr>
        <w:drawing>
          <wp:inline distT="0" distB="0" distL="0" distR="0" wp14:anchorId="58288BF3" wp14:editId="268DCD9C">
            <wp:extent cx="6378980" cy="427675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39">
                      <a:extLst>
                        <a:ext uri="{28A0092B-C50C-407E-A947-70E740481C1C}">
                          <a14:useLocalDpi xmlns:a14="http://schemas.microsoft.com/office/drawing/2010/main" val="0"/>
                        </a:ext>
                      </a:extLst>
                    </a:blip>
                    <a:stretch>
                      <a:fillRect/>
                    </a:stretch>
                  </pic:blipFill>
                  <pic:spPr>
                    <a:xfrm>
                      <a:off x="0" y="0"/>
                      <a:ext cx="6398985" cy="4290163"/>
                    </a:xfrm>
                    <a:prstGeom prst="rect">
                      <a:avLst/>
                    </a:prstGeom>
                  </pic:spPr>
                </pic:pic>
              </a:graphicData>
            </a:graphic>
          </wp:inline>
        </w:drawing>
      </w:r>
    </w:p>
    <w:p w:rsidR="00F134E4" w:rsidRDefault="00F134E4" w:rsidP="00F134E4">
      <w:pPr>
        <w:pStyle w:val="Caption"/>
      </w:pPr>
      <w:bookmarkStart w:id="174" w:name="_Toc478125484"/>
      <w:r>
        <w:t xml:space="preserve">Figure </w:t>
      </w:r>
      <w:r>
        <w:fldChar w:fldCharType="begin"/>
      </w:r>
      <w:r>
        <w:instrText xml:space="preserve"> SEQ Figure \* ARABIC </w:instrText>
      </w:r>
      <w:r>
        <w:fldChar w:fldCharType="separate"/>
      </w:r>
      <w:r w:rsidR="00823832">
        <w:rPr>
          <w:noProof/>
        </w:rPr>
        <w:t>24</w:t>
      </w:r>
      <w:r>
        <w:fldChar w:fldCharType="end"/>
      </w:r>
      <w:r>
        <w:t xml:space="preserve"> Job Data Agent</w:t>
      </w:r>
      <w:bookmarkEnd w:id="174"/>
    </w:p>
    <w:p w:rsidR="00F134E4" w:rsidRDefault="00F134E4" w:rsidP="00F134E4">
      <w:pPr>
        <w:spacing w:line="480" w:lineRule="auto"/>
        <w:rPr>
          <w:lang w:val="en-CA"/>
        </w:rPr>
      </w:pPr>
      <w:r>
        <w:rPr>
          <w:lang w:val="en-CA"/>
        </w:rPr>
        <w:t xml:space="preserve">The Data subsystem manages the data flow within the </w:t>
      </w:r>
      <w:r w:rsidR="00390006">
        <w:rPr>
          <w:lang w:val="en-CA"/>
        </w:rPr>
        <w:t>Recommender System</w:t>
      </w:r>
      <w:r>
        <w:rPr>
          <w:lang w:val="en-CA"/>
        </w:rPr>
        <w:t xml:space="preserve">. It manages the data from the </w:t>
      </w:r>
      <w:r w:rsidR="00A15B3B">
        <w:rPr>
          <w:lang w:val="en-CA"/>
        </w:rPr>
        <w:t>candidate</w:t>
      </w:r>
      <w:r>
        <w:rPr>
          <w:lang w:val="en-CA"/>
        </w:rPr>
        <w:t xml:space="preserve"> and the employer and the subsequent distribution of that data between different channels and filters such as noise filters which is usually followed by encryption/decryption. This is one of the most important subsystems and probably serves as the backbone of the entire system.</w:t>
      </w:r>
    </w:p>
    <w:p w:rsidR="00F134E4" w:rsidRPr="00F134E4" w:rsidRDefault="00F134E4" w:rsidP="00F134E4">
      <w:pPr>
        <w:pStyle w:val="BodyText"/>
        <w:rPr>
          <w:lang w:val="en-CA"/>
        </w:rPr>
      </w:pPr>
    </w:p>
    <w:p w:rsidR="00A31611" w:rsidRDefault="00A31611" w:rsidP="00A31611">
      <w:pPr>
        <w:pStyle w:val="Heading3"/>
        <w:rPr>
          <w:lang w:val="en-CA"/>
        </w:rPr>
      </w:pPr>
      <w:bookmarkStart w:id="175" w:name="_Toc478125407"/>
      <w:r>
        <w:rPr>
          <w:lang w:val="en-CA"/>
        </w:rPr>
        <w:lastRenderedPageBreak/>
        <w:t>Activity Model: Risk Subsystem</w:t>
      </w:r>
      <w:bookmarkEnd w:id="175"/>
    </w:p>
    <w:p w:rsidR="002D7713" w:rsidRDefault="002D7713" w:rsidP="002D7713">
      <w:pPr>
        <w:pStyle w:val="BodyTextFirstIndent"/>
        <w:keepNext/>
      </w:pPr>
      <w:r>
        <w:rPr>
          <w:noProof/>
          <w:lang w:val="en-CA" w:eastAsia="en-CA"/>
        </w:rPr>
        <w:drawing>
          <wp:inline distT="0" distB="0" distL="0" distR="0" wp14:anchorId="0DFDAD77" wp14:editId="57F45E8F">
            <wp:extent cx="4922875" cy="40405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40">
                      <a:extLst>
                        <a:ext uri="{28A0092B-C50C-407E-A947-70E740481C1C}">
                          <a14:useLocalDpi xmlns:a14="http://schemas.microsoft.com/office/drawing/2010/main" val="0"/>
                        </a:ext>
                      </a:extLst>
                    </a:blip>
                    <a:stretch>
                      <a:fillRect/>
                    </a:stretch>
                  </pic:blipFill>
                  <pic:spPr>
                    <a:xfrm>
                      <a:off x="0" y="0"/>
                      <a:ext cx="4979094" cy="4086729"/>
                    </a:xfrm>
                    <a:prstGeom prst="rect">
                      <a:avLst/>
                    </a:prstGeom>
                  </pic:spPr>
                </pic:pic>
              </a:graphicData>
            </a:graphic>
          </wp:inline>
        </w:drawing>
      </w:r>
    </w:p>
    <w:p w:rsidR="002D7713" w:rsidRDefault="002D7713" w:rsidP="002D7713">
      <w:pPr>
        <w:pStyle w:val="Caption"/>
      </w:pPr>
      <w:bookmarkStart w:id="176" w:name="_Toc478125485"/>
      <w:r>
        <w:t xml:space="preserve">Figure </w:t>
      </w:r>
      <w:r>
        <w:fldChar w:fldCharType="begin"/>
      </w:r>
      <w:r>
        <w:instrText xml:space="preserve"> SEQ Figure \* ARABIC </w:instrText>
      </w:r>
      <w:r>
        <w:fldChar w:fldCharType="separate"/>
      </w:r>
      <w:r w:rsidR="00823832">
        <w:rPr>
          <w:noProof/>
        </w:rPr>
        <w:t>25</w:t>
      </w:r>
      <w:r>
        <w:fldChar w:fldCharType="end"/>
      </w:r>
      <w:r>
        <w:t xml:space="preserve"> Risk Agent for job recommender</w:t>
      </w:r>
      <w:bookmarkEnd w:id="176"/>
    </w:p>
    <w:p w:rsidR="002D7713" w:rsidRDefault="002D7713" w:rsidP="002D7713">
      <w:pPr>
        <w:spacing w:line="480" w:lineRule="auto"/>
      </w:pPr>
      <w:r>
        <w:rPr>
          <w:lang w:val="en-CA"/>
        </w:rPr>
        <w:t xml:space="preserve">The contextual risk subsystem, as described earlier provides the risk calculation in order to generate suitable recommendations by the </w:t>
      </w:r>
      <w:r w:rsidR="00390006">
        <w:rPr>
          <w:lang w:val="en-CA"/>
        </w:rPr>
        <w:t>Recommender System</w:t>
      </w:r>
      <w:r>
        <w:rPr>
          <w:lang w:val="en-CA"/>
        </w:rPr>
        <w:t xml:space="preserve">. The contextual information in </w:t>
      </w:r>
      <w:r w:rsidR="00EE4D7C">
        <w:rPr>
          <w:lang w:val="en-CA"/>
        </w:rPr>
        <w:t xml:space="preserve">the job </w:t>
      </w:r>
      <w:r w:rsidR="00390006">
        <w:rPr>
          <w:lang w:val="en-CA"/>
        </w:rPr>
        <w:t>Recommender System</w:t>
      </w:r>
      <w:r w:rsidR="00EE4D7C">
        <w:rPr>
          <w:lang w:val="en-CA"/>
        </w:rPr>
        <w:t xml:space="preserve"> is the location of the candidate and the employer and the social connections of the </w:t>
      </w:r>
      <w:r w:rsidR="003C1801">
        <w:rPr>
          <w:lang w:val="en-CA"/>
        </w:rPr>
        <w:t>candidate. As</w:t>
      </w:r>
      <w:r>
        <w:rPr>
          <w:lang w:val="en-CA"/>
        </w:rPr>
        <w:t xml:space="preserve"> described in the earlier sessions, this system consists of two agents the Context Analyzer Agent and the User Risk Agent. </w:t>
      </w:r>
      <w:r>
        <w:t xml:space="preserve">The information processed in this step is utilized by the </w:t>
      </w:r>
      <w:r w:rsidR="00390006">
        <w:t>Recommender System</w:t>
      </w:r>
      <w:r>
        <w:t xml:space="preserve"> to generate more contextually aware system by not only providing more relevant information to its users but also keeping itself aware of the risk associated with disturbing or negatively affecting the user with the bad recommendation. This tradeoff of providing relevant </w:t>
      </w:r>
      <w:r>
        <w:lastRenderedPageBreak/>
        <w:t>recommendations and the associated risk is the part of risk calculation through the exploration and exploitation problem.</w:t>
      </w:r>
    </w:p>
    <w:p w:rsidR="002D7713" w:rsidRPr="002D7713" w:rsidRDefault="002D7713" w:rsidP="002D7713">
      <w:pPr>
        <w:pStyle w:val="BodyText"/>
        <w:rPr>
          <w:lang w:val="en-CA"/>
        </w:rPr>
      </w:pPr>
    </w:p>
    <w:p w:rsidR="00A31611" w:rsidRDefault="00A31611" w:rsidP="00A31611">
      <w:pPr>
        <w:pStyle w:val="Heading3"/>
        <w:rPr>
          <w:lang w:val="en-CA"/>
        </w:rPr>
      </w:pPr>
      <w:bookmarkStart w:id="177" w:name="_Toc478125408"/>
      <w:r>
        <w:rPr>
          <w:lang w:val="en-CA"/>
        </w:rPr>
        <w:t>Activity Model: Privacy Subsystem</w:t>
      </w:r>
      <w:bookmarkEnd w:id="177"/>
    </w:p>
    <w:p w:rsidR="0054763B" w:rsidRDefault="0054763B" w:rsidP="0054763B">
      <w:pPr>
        <w:keepNext/>
      </w:pPr>
      <w:r>
        <w:rPr>
          <w:noProof/>
          <w:lang w:val="en-CA" w:eastAsia="en-CA"/>
        </w:rPr>
        <w:drawing>
          <wp:inline distT="0" distB="0" distL="0" distR="0" wp14:anchorId="33A20D62" wp14:editId="6AE83075">
            <wp:extent cx="5715000" cy="2421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41">
                      <a:extLst>
                        <a:ext uri="{28A0092B-C50C-407E-A947-70E740481C1C}">
                          <a14:useLocalDpi xmlns:a14="http://schemas.microsoft.com/office/drawing/2010/main" val="0"/>
                        </a:ext>
                      </a:extLst>
                    </a:blip>
                    <a:stretch>
                      <a:fillRect/>
                    </a:stretch>
                  </pic:blipFill>
                  <pic:spPr>
                    <a:xfrm>
                      <a:off x="0" y="0"/>
                      <a:ext cx="5715000" cy="2421895"/>
                    </a:xfrm>
                    <a:prstGeom prst="rect">
                      <a:avLst/>
                    </a:prstGeom>
                  </pic:spPr>
                </pic:pic>
              </a:graphicData>
            </a:graphic>
          </wp:inline>
        </w:drawing>
      </w:r>
      <w:r w:rsidRPr="0054763B">
        <w:t xml:space="preserve"> </w:t>
      </w:r>
    </w:p>
    <w:p w:rsidR="0054763B" w:rsidRDefault="0054763B" w:rsidP="0054763B">
      <w:pPr>
        <w:pStyle w:val="Caption"/>
      </w:pPr>
      <w:bookmarkStart w:id="178" w:name="_Toc478125486"/>
      <w:r>
        <w:t xml:space="preserve">Figure </w:t>
      </w:r>
      <w:r>
        <w:fldChar w:fldCharType="begin"/>
      </w:r>
      <w:r>
        <w:instrText xml:space="preserve"> SEQ Figure \* ARABIC </w:instrText>
      </w:r>
      <w:r>
        <w:fldChar w:fldCharType="separate"/>
      </w:r>
      <w:r w:rsidR="00823832">
        <w:rPr>
          <w:noProof/>
        </w:rPr>
        <w:t>26</w:t>
      </w:r>
      <w:r>
        <w:fldChar w:fldCharType="end"/>
      </w:r>
      <w:r>
        <w:t xml:space="preserve"> Privacy Agent for job recommender</w:t>
      </w:r>
      <w:bookmarkEnd w:id="178"/>
    </w:p>
    <w:p w:rsidR="0054763B" w:rsidRPr="0054763B" w:rsidRDefault="0054763B" w:rsidP="0008769B">
      <w:pPr>
        <w:pStyle w:val="BodyText"/>
        <w:spacing w:line="480" w:lineRule="auto"/>
        <w:rPr>
          <w:lang w:val="en-CA"/>
        </w:rPr>
      </w:pPr>
      <w:r>
        <w:rPr>
          <w:lang w:val="en-CA"/>
        </w:rPr>
        <w:t xml:space="preserve">The above diagram is the activity model of the privacy subsystem of the </w:t>
      </w:r>
      <w:r w:rsidR="00390006">
        <w:rPr>
          <w:lang w:val="en-CA"/>
        </w:rPr>
        <w:t>Recommender System</w:t>
      </w:r>
      <w:r>
        <w:rPr>
          <w:lang w:val="en-CA"/>
        </w:rPr>
        <w:t xml:space="preserve">. Within this subsystem the contextual and </w:t>
      </w:r>
      <w:r w:rsidR="0008769B">
        <w:rPr>
          <w:lang w:val="en-CA"/>
        </w:rPr>
        <w:t>Resume Information</w:t>
      </w:r>
      <w:r>
        <w:rPr>
          <w:lang w:val="en-CA"/>
        </w:rPr>
        <w:t xml:space="preserve"> in form of resume information is extracted from the user and fed into the </w:t>
      </w:r>
      <w:r w:rsidR="00390006">
        <w:rPr>
          <w:lang w:val="en-CA"/>
        </w:rPr>
        <w:t>Recommender System</w:t>
      </w:r>
      <w:r>
        <w:rPr>
          <w:lang w:val="en-CA"/>
        </w:rPr>
        <w:t xml:space="preserve">. A differential privacy server manages the anonymity of data within this subsystems by implementing privacy differential algorithms. </w:t>
      </w:r>
      <w:r>
        <w:t>The main role of this subsystem is to provide the user’s contextual data, personal information and the historic data i.e. favorites, visits and applications, of the user to the computation server in order to generate recommendations for the users. The user history data refers to the user’s behavior while using the system that is being recorded for analysis. The contextual data from the user along with the historic data of the user presents valuable insights in order to provide quality recommendations to the user.</w:t>
      </w:r>
    </w:p>
    <w:p w:rsidR="00AE25A4" w:rsidRDefault="00AE25A4" w:rsidP="00AE25A4">
      <w:pPr>
        <w:pStyle w:val="Heading3"/>
        <w:rPr>
          <w:lang w:val="en-CA"/>
        </w:rPr>
      </w:pPr>
      <w:bookmarkStart w:id="179" w:name="_Toc478125409"/>
      <w:r>
        <w:rPr>
          <w:lang w:val="en-CA"/>
        </w:rPr>
        <w:lastRenderedPageBreak/>
        <w:t>Combined Activity Model of the system</w:t>
      </w:r>
      <w:bookmarkEnd w:id="179"/>
    </w:p>
    <w:p w:rsidR="00D80E0D" w:rsidRPr="00F61F81" w:rsidRDefault="00D80E0D" w:rsidP="00D80E0D">
      <w:pPr>
        <w:pStyle w:val="BodyText"/>
        <w:spacing w:line="480" w:lineRule="auto"/>
      </w:pPr>
      <w:r>
        <w:t xml:space="preserve">The combined Activity model of the </w:t>
      </w:r>
      <w:r w:rsidR="00C62FB5">
        <w:t xml:space="preserve">job </w:t>
      </w:r>
      <w:r w:rsidR="00390006">
        <w:t>Recommender System</w:t>
      </w:r>
      <w:r>
        <w:t xml:space="preserve"> consists of the aggregation of the individual subsystems and the coherence of the agents working within each working subsystem to achieve the goals of the entire system. The advantage of breaking down the </w:t>
      </w:r>
      <w:r w:rsidR="00390006">
        <w:t>Recommender System</w:t>
      </w:r>
      <w:r>
        <w:t xml:space="preserve"> is to provide error detection and fault tolerance within the system. It also facilitates the understanding of the system in a clear sense. This model could be a better was of estimation of the value provided by the </w:t>
      </w:r>
      <w:r w:rsidR="00390006">
        <w:t>Recommender System</w:t>
      </w:r>
      <w:r>
        <w:t xml:space="preserve"> than the traditional way in the sense that it provides the domain experts with a better evaluation criteria. </w:t>
      </w:r>
    </w:p>
    <w:p w:rsidR="00E90523" w:rsidRPr="00E90523" w:rsidRDefault="00E90523" w:rsidP="00E90523">
      <w:pPr>
        <w:pStyle w:val="BodyText"/>
        <w:rPr>
          <w:lang w:val="en-CA"/>
        </w:rPr>
      </w:pPr>
    </w:p>
    <w:p w:rsidR="00D60647" w:rsidRDefault="00D60647" w:rsidP="00D60647">
      <w:pPr>
        <w:keepNext/>
      </w:pPr>
      <w:r>
        <w:rPr>
          <w:noProof/>
          <w:lang w:val="en-CA" w:eastAsia="en-CA"/>
        </w:rPr>
        <w:lastRenderedPageBreak/>
        <w:drawing>
          <wp:inline distT="0" distB="0" distL="0" distR="0" wp14:anchorId="2C5A022D" wp14:editId="141255DC">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42">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D60647" w:rsidRDefault="00D60647" w:rsidP="00D60647">
      <w:pPr>
        <w:pStyle w:val="Caption"/>
      </w:pPr>
      <w:bookmarkStart w:id="180" w:name="_Toc478125487"/>
      <w:r>
        <w:t xml:space="preserve">Figure </w:t>
      </w:r>
      <w:r>
        <w:fldChar w:fldCharType="begin"/>
      </w:r>
      <w:r>
        <w:instrText xml:space="preserve"> SEQ Figure \* ARABIC </w:instrText>
      </w:r>
      <w:r>
        <w:fldChar w:fldCharType="separate"/>
      </w:r>
      <w:r w:rsidR="00823832">
        <w:rPr>
          <w:noProof/>
        </w:rPr>
        <w:t>27</w:t>
      </w:r>
      <w:r>
        <w:fldChar w:fldCharType="end"/>
      </w:r>
      <w:r>
        <w:t xml:space="preserve"> Job </w:t>
      </w:r>
      <w:r w:rsidR="00390006">
        <w:t>Recommender System</w:t>
      </w:r>
      <w:r>
        <w:t xml:space="preserve"> model</w:t>
      </w:r>
      <w:bookmarkEnd w:id="180"/>
      <w:r>
        <w:t xml:space="preserve"> </w:t>
      </w:r>
    </w:p>
    <w:p w:rsidR="00D60647" w:rsidRPr="00D60647" w:rsidRDefault="00D60647" w:rsidP="00D60647">
      <w:pPr>
        <w:pStyle w:val="BodyText"/>
        <w:rPr>
          <w:lang w:val="en-CA"/>
        </w:rPr>
      </w:pPr>
    </w:p>
    <w:p w:rsidR="00EF60EA" w:rsidRDefault="00EF60EA" w:rsidP="00EF60EA">
      <w:pPr>
        <w:pStyle w:val="Heading2"/>
        <w:rPr>
          <w:lang w:val="en-CA"/>
        </w:rPr>
      </w:pPr>
      <w:bookmarkStart w:id="181" w:name="_Toc478125410"/>
      <w:r>
        <w:rPr>
          <w:lang w:val="en-CA"/>
        </w:rPr>
        <w:t>Sequence Diagram for the Subsystems</w:t>
      </w:r>
      <w:bookmarkEnd w:id="181"/>
    </w:p>
    <w:p w:rsidR="00EF60EA" w:rsidRDefault="00EF60EA" w:rsidP="00EF60EA">
      <w:pPr>
        <w:pStyle w:val="Heading3"/>
        <w:rPr>
          <w:lang w:val="en-CA"/>
        </w:rPr>
      </w:pPr>
      <w:bookmarkStart w:id="182" w:name="_Toc478125411"/>
      <w:r>
        <w:rPr>
          <w:lang w:val="en-CA"/>
        </w:rPr>
        <w:t>Sequence Diagram: Data Subsystem</w:t>
      </w:r>
      <w:bookmarkEnd w:id="182"/>
    </w:p>
    <w:p w:rsidR="00E47371" w:rsidRDefault="00E47371" w:rsidP="00E47371">
      <w:pPr>
        <w:pStyle w:val="BodyText"/>
        <w:rPr>
          <w:lang w:val="en-CA"/>
        </w:rPr>
      </w:pPr>
    </w:p>
    <w:p w:rsidR="00E47371" w:rsidRDefault="00E47371" w:rsidP="00E47371">
      <w:pPr>
        <w:pStyle w:val="BodyTextFirstIndent"/>
        <w:keepNext/>
      </w:pPr>
      <w:r>
        <w:rPr>
          <w:noProof/>
          <w:lang w:val="en-CA" w:eastAsia="en-CA"/>
        </w:rPr>
        <w:drawing>
          <wp:inline distT="0" distB="0" distL="0" distR="0">
            <wp:extent cx="5715000" cy="3815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b data sequence.JPG"/>
                    <pic:cNvPicPr/>
                  </pic:nvPicPr>
                  <pic:blipFill>
                    <a:blip r:embed="rId43">
                      <a:extLst>
                        <a:ext uri="{28A0092B-C50C-407E-A947-70E740481C1C}">
                          <a14:useLocalDpi xmlns:a14="http://schemas.microsoft.com/office/drawing/2010/main" val="0"/>
                        </a:ext>
                      </a:extLst>
                    </a:blip>
                    <a:stretch>
                      <a:fillRect/>
                    </a:stretch>
                  </pic:blipFill>
                  <pic:spPr>
                    <a:xfrm>
                      <a:off x="0" y="0"/>
                      <a:ext cx="5715000" cy="3815715"/>
                    </a:xfrm>
                    <a:prstGeom prst="rect">
                      <a:avLst/>
                    </a:prstGeom>
                  </pic:spPr>
                </pic:pic>
              </a:graphicData>
            </a:graphic>
          </wp:inline>
        </w:drawing>
      </w:r>
    </w:p>
    <w:p w:rsidR="00E47371" w:rsidRDefault="00E47371" w:rsidP="00E47371">
      <w:pPr>
        <w:pStyle w:val="Caption"/>
      </w:pPr>
      <w:bookmarkStart w:id="183" w:name="_Toc478125488"/>
      <w:r>
        <w:t xml:space="preserve">Figure </w:t>
      </w:r>
      <w:r>
        <w:fldChar w:fldCharType="begin"/>
      </w:r>
      <w:r>
        <w:instrText xml:space="preserve"> SEQ Figure \* ARABIC </w:instrText>
      </w:r>
      <w:r>
        <w:fldChar w:fldCharType="separate"/>
      </w:r>
      <w:r w:rsidR="00823832">
        <w:rPr>
          <w:noProof/>
        </w:rPr>
        <w:t>28</w:t>
      </w:r>
      <w:r>
        <w:fldChar w:fldCharType="end"/>
      </w:r>
      <w:r>
        <w:t xml:space="preserve"> Sequence Diagram: Data Subsystem</w:t>
      </w:r>
      <w:bookmarkEnd w:id="183"/>
    </w:p>
    <w:p w:rsidR="00CB5D6A" w:rsidRPr="00BC6A42" w:rsidRDefault="00CB5D6A" w:rsidP="00CB5D6A">
      <w:pPr>
        <w:spacing w:line="480" w:lineRule="auto"/>
      </w:pPr>
      <w:r>
        <w:t>The sequence diagram of the data subsystem has been provided</w:t>
      </w:r>
      <w:r w:rsidR="000626E1">
        <w:t>. The process within the data subsystem is initiated when the candidate interacts with the interface. The interface can be the website or a mobile device. The data from the interface is sent to the computation server from where the recommendations are generated. The data is then encrypted and stored in the data server. The recommendations are forwarded to the interface and the feedback is obtained in order to enhance the recommendations. This data is again stored in the database.</w:t>
      </w:r>
    </w:p>
    <w:p w:rsidR="00CB5D6A" w:rsidRPr="00CB5D6A" w:rsidRDefault="00CB5D6A" w:rsidP="00CB5D6A">
      <w:pPr>
        <w:rPr>
          <w:lang w:val="en-CA"/>
        </w:rPr>
      </w:pPr>
    </w:p>
    <w:p w:rsidR="00EF60EA" w:rsidRDefault="00EF60EA" w:rsidP="00EF60EA">
      <w:pPr>
        <w:pStyle w:val="Heading3"/>
        <w:rPr>
          <w:lang w:val="en-CA"/>
        </w:rPr>
      </w:pPr>
      <w:bookmarkStart w:id="184" w:name="_Toc478125412"/>
      <w:r>
        <w:rPr>
          <w:lang w:val="en-CA"/>
        </w:rPr>
        <w:t>Sequence Diagram: Risk Subsystem</w:t>
      </w:r>
      <w:bookmarkEnd w:id="184"/>
    </w:p>
    <w:p w:rsidR="00E47371" w:rsidRDefault="00E47371" w:rsidP="00E47371">
      <w:pPr>
        <w:pStyle w:val="BodyText"/>
        <w:rPr>
          <w:lang w:val="en-CA"/>
        </w:rPr>
      </w:pPr>
    </w:p>
    <w:p w:rsidR="00E47371" w:rsidRDefault="00E47371" w:rsidP="00E47371">
      <w:pPr>
        <w:pStyle w:val="BodyTextFirstIndent"/>
        <w:keepNext/>
      </w:pPr>
      <w:r>
        <w:rPr>
          <w:noProof/>
          <w:lang w:val="en-CA" w:eastAsia="en-CA"/>
        </w:rPr>
        <w:drawing>
          <wp:inline distT="0" distB="0" distL="0" distR="0">
            <wp:extent cx="6093249" cy="3349256"/>
            <wp:effectExtent l="0" t="0" r="317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ob risk sequence.JPG"/>
                    <pic:cNvPicPr/>
                  </pic:nvPicPr>
                  <pic:blipFill>
                    <a:blip r:embed="rId44">
                      <a:extLst>
                        <a:ext uri="{28A0092B-C50C-407E-A947-70E740481C1C}">
                          <a14:useLocalDpi xmlns:a14="http://schemas.microsoft.com/office/drawing/2010/main" val="0"/>
                        </a:ext>
                      </a:extLst>
                    </a:blip>
                    <a:stretch>
                      <a:fillRect/>
                    </a:stretch>
                  </pic:blipFill>
                  <pic:spPr>
                    <a:xfrm>
                      <a:off x="0" y="0"/>
                      <a:ext cx="6103221" cy="3354737"/>
                    </a:xfrm>
                    <a:prstGeom prst="rect">
                      <a:avLst/>
                    </a:prstGeom>
                  </pic:spPr>
                </pic:pic>
              </a:graphicData>
            </a:graphic>
          </wp:inline>
        </w:drawing>
      </w:r>
    </w:p>
    <w:p w:rsidR="00E47371" w:rsidRDefault="00E47371" w:rsidP="00E47371">
      <w:pPr>
        <w:pStyle w:val="Caption"/>
      </w:pPr>
      <w:bookmarkStart w:id="185" w:name="_Toc478125489"/>
      <w:r>
        <w:t xml:space="preserve">Figure </w:t>
      </w:r>
      <w:r>
        <w:fldChar w:fldCharType="begin"/>
      </w:r>
      <w:r>
        <w:instrText xml:space="preserve"> SEQ Figure \* ARABIC </w:instrText>
      </w:r>
      <w:r>
        <w:fldChar w:fldCharType="separate"/>
      </w:r>
      <w:r w:rsidR="00823832">
        <w:rPr>
          <w:noProof/>
        </w:rPr>
        <w:t>29</w:t>
      </w:r>
      <w:r>
        <w:fldChar w:fldCharType="end"/>
      </w:r>
      <w:r>
        <w:t xml:space="preserve"> Sequence Diagram: Risk Subsystem</w:t>
      </w:r>
      <w:bookmarkEnd w:id="185"/>
    </w:p>
    <w:p w:rsidR="00CB5D6A" w:rsidRPr="00A04B7C" w:rsidRDefault="002446BF" w:rsidP="00CB5D6A">
      <w:pPr>
        <w:spacing w:line="480" w:lineRule="auto"/>
      </w:pPr>
      <w:r>
        <w:t>The sequence diagram of the risk subsystem is shown above. The contextual information is fed into the computation server through the interface, which is passed through a semantic analyzer. Based on the algorithms on the computation server, the recommendations are generated and forwarded to the interface and displayed to the user.</w:t>
      </w:r>
    </w:p>
    <w:p w:rsidR="00CB5D6A" w:rsidRPr="00CB5D6A" w:rsidRDefault="00CB5D6A" w:rsidP="00CB5D6A">
      <w:pPr>
        <w:rPr>
          <w:lang w:val="en-CA"/>
        </w:rPr>
      </w:pPr>
    </w:p>
    <w:p w:rsidR="00EF60EA" w:rsidRDefault="00EF60EA" w:rsidP="00EF60EA">
      <w:pPr>
        <w:pStyle w:val="Heading3"/>
        <w:rPr>
          <w:lang w:val="en-CA"/>
        </w:rPr>
      </w:pPr>
      <w:bookmarkStart w:id="186" w:name="_Toc478125413"/>
      <w:r>
        <w:rPr>
          <w:lang w:val="en-CA"/>
        </w:rPr>
        <w:t>Sequence Diagram: Privacy Subsystem</w:t>
      </w:r>
      <w:bookmarkEnd w:id="186"/>
    </w:p>
    <w:p w:rsidR="00E47371" w:rsidRDefault="00B032EB" w:rsidP="00B032EB">
      <w:pPr>
        <w:pStyle w:val="BodyText"/>
        <w:spacing w:line="480" w:lineRule="auto"/>
        <w:rPr>
          <w:lang w:val="en-CA"/>
        </w:rPr>
      </w:pPr>
      <w:r>
        <w:rPr>
          <w:lang w:val="en-CA"/>
        </w:rPr>
        <w:t xml:space="preserve">The Sequence diagram of the privacy subsystem represents the sequence of processes within the system. The contextual data is first passed through a privacy filter before travelling to the database or the server. The filtered data is recovered from the database for the purpose of generating </w:t>
      </w:r>
      <w:r w:rsidR="004F1785">
        <w:rPr>
          <w:lang w:val="en-CA"/>
        </w:rPr>
        <w:lastRenderedPageBreak/>
        <w:t>recommendations. It is passed through a differential privacy server to introduce anonymity. This data is then processed by the recommendation server to generate recommendations and pass it to the user through an interface.</w:t>
      </w:r>
    </w:p>
    <w:p w:rsidR="00E47371" w:rsidRDefault="00E47371" w:rsidP="00E47371">
      <w:pPr>
        <w:pStyle w:val="BodyTextFirstIndent"/>
        <w:keepNext/>
      </w:pPr>
      <w:r>
        <w:rPr>
          <w:noProof/>
          <w:lang w:val="en-CA" w:eastAsia="en-CA"/>
        </w:rPr>
        <w:drawing>
          <wp:inline distT="0" distB="0" distL="0" distR="0">
            <wp:extent cx="6049926" cy="3417536"/>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ob privacy sequence.JPG"/>
                    <pic:cNvPicPr/>
                  </pic:nvPicPr>
                  <pic:blipFill>
                    <a:blip r:embed="rId45">
                      <a:extLst>
                        <a:ext uri="{28A0092B-C50C-407E-A947-70E740481C1C}">
                          <a14:useLocalDpi xmlns:a14="http://schemas.microsoft.com/office/drawing/2010/main" val="0"/>
                        </a:ext>
                      </a:extLst>
                    </a:blip>
                    <a:stretch>
                      <a:fillRect/>
                    </a:stretch>
                  </pic:blipFill>
                  <pic:spPr>
                    <a:xfrm>
                      <a:off x="0" y="0"/>
                      <a:ext cx="6055371" cy="3420612"/>
                    </a:xfrm>
                    <a:prstGeom prst="rect">
                      <a:avLst/>
                    </a:prstGeom>
                  </pic:spPr>
                </pic:pic>
              </a:graphicData>
            </a:graphic>
          </wp:inline>
        </w:drawing>
      </w:r>
    </w:p>
    <w:p w:rsidR="00E47371" w:rsidRDefault="00E47371" w:rsidP="00E47371">
      <w:pPr>
        <w:pStyle w:val="Caption"/>
      </w:pPr>
      <w:bookmarkStart w:id="187" w:name="_Toc478125490"/>
      <w:r>
        <w:t xml:space="preserve">Figure </w:t>
      </w:r>
      <w:r>
        <w:fldChar w:fldCharType="begin"/>
      </w:r>
      <w:r>
        <w:instrText xml:space="preserve"> SEQ Figure \* ARABIC </w:instrText>
      </w:r>
      <w:r>
        <w:fldChar w:fldCharType="separate"/>
      </w:r>
      <w:r w:rsidR="00823832">
        <w:rPr>
          <w:noProof/>
        </w:rPr>
        <w:t>30</w:t>
      </w:r>
      <w:r>
        <w:fldChar w:fldCharType="end"/>
      </w:r>
      <w:r>
        <w:t xml:space="preserve"> Sequence Diagram: Privacy Subsystem</w:t>
      </w:r>
      <w:bookmarkEnd w:id="187"/>
    </w:p>
    <w:p w:rsidR="00EF60EA" w:rsidRDefault="00EF60EA" w:rsidP="00EF60EA">
      <w:pPr>
        <w:pStyle w:val="Heading3"/>
        <w:rPr>
          <w:lang w:val="en-CA"/>
        </w:rPr>
      </w:pPr>
      <w:bookmarkStart w:id="188" w:name="_Toc478125414"/>
      <w:r>
        <w:rPr>
          <w:lang w:val="en-CA"/>
        </w:rPr>
        <w:t>Combined Sequence Diagram of the System</w:t>
      </w:r>
      <w:bookmarkEnd w:id="188"/>
    </w:p>
    <w:p w:rsidR="00E47371" w:rsidRDefault="00CB5D6A" w:rsidP="00CB5D6A">
      <w:pPr>
        <w:pStyle w:val="BodyText"/>
        <w:spacing w:line="480" w:lineRule="auto"/>
        <w:rPr>
          <w:lang w:val="en-CA"/>
        </w:rPr>
      </w:pPr>
      <w:r>
        <w:t xml:space="preserve">The Sequence diagram of the </w:t>
      </w:r>
      <w:r w:rsidR="00390006">
        <w:t>Recommender System</w:t>
      </w:r>
      <w:r>
        <w:t xml:space="preserve"> consists of the aggregation actions taking place within the system to achieve the goals of the entire system.</w:t>
      </w:r>
    </w:p>
    <w:p w:rsidR="00E47371" w:rsidRDefault="00E47371" w:rsidP="00E47371">
      <w:pPr>
        <w:pStyle w:val="BodyTextFirstIndent"/>
        <w:keepNext/>
      </w:pPr>
      <w:r>
        <w:rPr>
          <w:noProof/>
          <w:lang w:val="en-CA" w:eastAsia="en-CA"/>
        </w:rPr>
        <w:lastRenderedPageBreak/>
        <w:drawing>
          <wp:inline distT="0" distB="0" distL="0" distR="0">
            <wp:extent cx="7165001" cy="4638144"/>
            <wp:effectExtent l="6033" t="0" r="4127" b="4128"/>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ob combine sequence.JPG"/>
                    <pic:cNvPicPr/>
                  </pic:nvPicPr>
                  <pic:blipFill>
                    <a:blip r:embed="rId46">
                      <a:extLst>
                        <a:ext uri="{28A0092B-C50C-407E-A947-70E740481C1C}">
                          <a14:useLocalDpi xmlns:a14="http://schemas.microsoft.com/office/drawing/2010/main" val="0"/>
                        </a:ext>
                      </a:extLst>
                    </a:blip>
                    <a:stretch>
                      <a:fillRect/>
                    </a:stretch>
                  </pic:blipFill>
                  <pic:spPr>
                    <a:xfrm rot="16200000">
                      <a:off x="0" y="0"/>
                      <a:ext cx="7175053" cy="4644651"/>
                    </a:xfrm>
                    <a:prstGeom prst="rect">
                      <a:avLst/>
                    </a:prstGeom>
                  </pic:spPr>
                </pic:pic>
              </a:graphicData>
            </a:graphic>
          </wp:inline>
        </w:drawing>
      </w:r>
    </w:p>
    <w:p w:rsidR="00E47371" w:rsidRPr="00E47371" w:rsidRDefault="00E47371" w:rsidP="00E47371">
      <w:pPr>
        <w:pStyle w:val="Caption"/>
        <w:rPr>
          <w:lang w:val="en-CA"/>
        </w:rPr>
      </w:pPr>
      <w:bookmarkStart w:id="189" w:name="_Toc478125491"/>
      <w:r>
        <w:t xml:space="preserve">Figure </w:t>
      </w:r>
      <w:r>
        <w:fldChar w:fldCharType="begin"/>
      </w:r>
      <w:r>
        <w:instrText xml:space="preserve"> SEQ Figure \* ARABIC </w:instrText>
      </w:r>
      <w:r>
        <w:fldChar w:fldCharType="separate"/>
      </w:r>
      <w:r w:rsidR="00823832">
        <w:rPr>
          <w:noProof/>
        </w:rPr>
        <w:t>31</w:t>
      </w:r>
      <w:r>
        <w:fldChar w:fldCharType="end"/>
      </w:r>
      <w:r>
        <w:t xml:space="preserve"> Combined Sequence diagram of the Job </w:t>
      </w:r>
      <w:r w:rsidR="00390006">
        <w:t>Recommender System</w:t>
      </w:r>
      <w:bookmarkEnd w:id="189"/>
    </w:p>
    <w:p w:rsidR="00806D85" w:rsidRDefault="00806D85" w:rsidP="00806D85">
      <w:pPr>
        <w:pStyle w:val="BodyTextFirstIndent"/>
      </w:pPr>
    </w:p>
    <w:p w:rsidR="009E64A4" w:rsidRPr="009E64A4" w:rsidRDefault="00AE7543" w:rsidP="009E64A4">
      <w:pPr>
        <w:pStyle w:val="Heading1"/>
        <w:spacing w:line="480" w:lineRule="auto"/>
      </w:pPr>
      <w:r>
        <w:br/>
      </w:r>
      <w:bookmarkStart w:id="190" w:name="_Toc478125415"/>
      <w:r w:rsidR="00CE12C1">
        <w:t>Conclusion</w:t>
      </w:r>
      <w:ins w:id="191" w:author="Paulo Alencar" w:date="2017-03-24T12:46:00Z">
        <w:r w:rsidR="00E16ADE">
          <w:t>s</w:t>
        </w:r>
      </w:ins>
      <w:r w:rsidR="00CE12C1">
        <w:t xml:space="preserve"> </w:t>
      </w:r>
      <w:ins w:id="192" w:author="Paulo Alencar" w:date="2017-03-24T12:46:00Z">
        <w:r w:rsidR="00E16ADE">
          <w:t>and</w:t>
        </w:r>
      </w:ins>
      <w:del w:id="193" w:author="Paulo Alencar" w:date="2017-03-24T12:46:00Z">
        <w:r w:rsidR="00CE12C1" w:rsidDel="00E16ADE">
          <w:delText>&amp;</w:delText>
        </w:r>
      </w:del>
      <w:r w:rsidR="00CE12C1">
        <w:t xml:space="preserve"> Future Work</w:t>
      </w:r>
      <w:bookmarkEnd w:id="190"/>
    </w:p>
    <w:p w:rsidR="008F3374" w:rsidRPr="008F3374" w:rsidRDefault="008F3374" w:rsidP="008F3374">
      <w:pPr>
        <w:pStyle w:val="Heading2"/>
      </w:pPr>
      <w:bookmarkStart w:id="194" w:name="_Toc478125416"/>
      <w:r>
        <w:t>Conclusion</w:t>
      </w:r>
      <w:ins w:id="195" w:author="Paulo Alencar" w:date="2017-03-24T12:46:00Z">
        <w:r w:rsidR="00E16ADE">
          <w:t>s</w:t>
        </w:r>
      </w:ins>
      <w:bookmarkEnd w:id="194"/>
    </w:p>
    <w:p w:rsidR="008F3374" w:rsidRPr="008F3374" w:rsidRDefault="00E51BC7" w:rsidP="008F3374">
      <w:pPr>
        <w:pStyle w:val="BodyText"/>
        <w:spacing w:line="480" w:lineRule="auto"/>
      </w:pPr>
      <w:r>
        <w:t>We have now show how the proposed approach provides a broader aspect to the syste</w:t>
      </w:r>
      <w:r w:rsidR="002929AD">
        <w:t xml:space="preserve">m description and </w:t>
      </w:r>
      <w:r w:rsidR="00D8759F">
        <w:t xml:space="preserve">a prospect for </w:t>
      </w:r>
      <w:r w:rsidR="002929AD">
        <w:t xml:space="preserve">evaluation of a </w:t>
      </w:r>
      <w:r w:rsidR="00390006">
        <w:t>Recommender System</w:t>
      </w:r>
      <w:r w:rsidR="002929AD">
        <w:t xml:space="preserve"> across multiple application areas.</w:t>
      </w:r>
      <w:r w:rsidR="008F3374">
        <w:t xml:space="preserve">  We have also shown that t</w:t>
      </w:r>
      <w:r w:rsidR="008F3374" w:rsidRPr="008F3374">
        <w:t>h</w:t>
      </w:r>
      <w:r w:rsidR="008F3374">
        <w:t>is</w:t>
      </w:r>
      <w:r w:rsidR="008F3374" w:rsidRPr="008F3374">
        <w:t xml:space="preserve"> approach utilizes multi-agent system description in a sense that the designers of the </w:t>
      </w:r>
      <w:r w:rsidR="00390006">
        <w:t>Recommender System</w:t>
      </w:r>
      <w:r w:rsidR="00EC59C4">
        <w:t>s</w:t>
      </w:r>
      <w:r w:rsidR="008F3374" w:rsidRPr="008F3374">
        <w:t xml:space="preserve"> can focus on individual units</w:t>
      </w:r>
      <w:r w:rsidR="008F3374">
        <w:t xml:space="preserve"> by breaking </w:t>
      </w:r>
      <w:r w:rsidR="008F3374" w:rsidRPr="008F3374">
        <w:t xml:space="preserve">the </w:t>
      </w:r>
      <w:r w:rsidR="00390006">
        <w:t>Recommender System</w:t>
      </w:r>
      <w:r w:rsidR="008F3374" w:rsidRPr="008F3374">
        <w:t xml:space="preserve"> into small individual units enables fast and fault tolerant development of the system. It </w:t>
      </w:r>
      <w:r w:rsidR="008F3374">
        <w:t xml:space="preserve">also </w:t>
      </w:r>
      <w:r w:rsidR="008F3374" w:rsidRPr="008F3374">
        <w:t xml:space="preserve">enables the designers of the </w:t>
      </w:r>
      <w:r w:rsidR="00390006">
        <w:t>Recommender System</w:t>
      </w:r>
      <w:r w:rsidR="008F3374" w:rsidRPr="008F3374">
        <w:t xml:space="preserve"> to be aware of the each of the small objectives that must be accomplished by the each individual units in order to fulfil the objective of the entire system.</w:t>
      </w:r>
      <w:r w:rsidR="008F3374">
        <w:t xml:space="preserve"> </w:t>
      </w:r>
      <w:r w:rsidR="002265FF" w:rsidRPr="008F3374">
        <w:t>This</w:t>
      </w:r>
      <w:r w:rsidR="002265FF">
        <w:t xml:space="preserve"> h</w:t>
      </w:r>
      <w:r w:rsidR="008F3374" w:rsidRPr="008F3374">
        <w:t xml:space="preserve">igh level approach to describe the system is helpful for domain experts to gain valuable knowledge of a </w:t>
      </w:r>
      <w:r w:rsidR="00390006">
        <w:t>Recommender System</w:t>
      </w:r>
      <w:r w:rsidR="008F3374" w:rsidRPr="008F3374">
        <w:t>, operational in a particular application area in a short period of time.</w:t>
      </w:r>
    </w:p>
    <w:p w:rsidR="008A4C42" w:rsidRDefault="008F3374" w:rsidP="008F3374">
      <w:pPr>
        <w:pStyle w:val="Heading2"/>
      </w:pPr>
      <w:bookmarkStart w:id="196" w:name="_Toc478125417"/>
      <w:r>
        <w:t>Future Work</w:t>
      </w:r>
      <w:bookmarkEnd w:id="196"/>
    </w:p>
    <w:p w:rsidR="005D22F0" w:rsidRDefault="00D643EE" w:rsidP="002308C2">
      <w:pPr>
        <w:pStyle w:val="BodyTextFirstIndent"/>
        <w:spacing w:line="480" w:lineRule="auto"/>
        <w:rPr>
          <w:rFonts w:ascii="Arial" w:hAnsi="Arial"/>
          <w:b/>
          <w:sz w:val="28"/>
        </w:rPr>
      </w:pPr>
      <w:r>
        <w:t xml:space="preserve">The multi-agent approach can be extended in the future to include other domains of </w:t>
      </w:r>
      <w:r w:rsidR="00390006">
        <w:t>Recommender System</w:t>
      </w:r>
      <w:r>
        <w:t xml:space="preserve"> such as news recommender or restraint </w:t>
      </w:r>
      <w:r w:rsidR="00390006">
        <w:t>Recommender System</w:t>
      </w:r>
      <w:r>
        <w:t xml:space="preserve">. The system can be represented with other UML models like a state model or class diagram. Frameworks can be implemented to use domain specific language to generate class structure for the </w:t>
      </w:r>
      <w:r w:rsidR="00390006">
        <w:t>Recommender System</w:t>
      </w:r>
      <w:r>
        <w:t xml:space="preserve"> or can be used to generate code. But most importantly, a model verification method, possibly through experimentation can be used to enhance the model.</w:t>
      </w:r>
    </w:p>
    <w:p w:rsidR="008A4C42" w:rsidRDefault="008A4C42" w:rsidP="00866177">
      <w:pPr>
        <w:pStyle w:val="BackHead"/>
        <w:spacing w:line="480" w:lineRule="auto"/>
        <w:sectPr w:rsidR="008A4C42" w:rsidSect="00C71003">
          <w:headerReference w:type="default" r:id="rId47"/>
          <w:footerReference w:type="first" r:id="rId48"/>
          <w:pgSz w:w="12240" w:h="15840" w:code="1"/>
          <w:pgMar w:top="1440" w:right="1440" w:bottom="1440" w:left="1800" w:header="1440" w:footer="1440" w:gutter="0"/>
          <w:cols w:space="720"/>
          <w:noEndnote/>
          <w:titlePg/>
          <w:docGrid w:linePitch="299"/>
        </w:sectPr>
      </w:pPr>
    </w:p>
    <w:p w:rsidR="000872E1" w:rsidRDefault="005D22F0" w:rsidP="000872E1">
      <w:pPr>
        <w:pStyle w:val="Heading1"/>
        <w:numPr>
          <w:ilvl w:val="0"/>
          <w:numId w:val="0"/>
        </w:numPr>
      </w:pPr>
      <w:bookmarkStart w:id="197" w:name="_Toc323217438"/>
      <w:bookmarkStart w:id="198" w:name="_Toc478125418"/>
      <w:r>
        <w:lastRenderedPageBreak/>
        <w:t>Appendix</w:t>
      </w:r>
      <w:bookmarkEnd w:id="198"/>
    </w:p>
    <w:p w:rsidR="00C575E6" w:rsidRPr="00C575E6" w:rsidRDefault="00C575E6" w:rsidP="00C575E6">
      <w:pPr>
        <w:pStyle w:val="BodyText"/>
      </w:pPr>
    </w:p>
    <w:p w:rsidR="000872E1" w:rsidRPr="000872E1" w:rsidRDefault="000872E1" w:rsidP="006E4730">
      <w:pPr>
        <w:spacing w:line="480" w:lineRule="auto"/>
      </w:pPr>
      <w:r>
        <w:t xml:space="preserve">This section discusses a </w:t>
      </w:r>
      <w:ins w:id="199" w:author="Paulo Alencar" w:date="2017-03-24T12:47:00Z">
        <w:r w:rsidR="00E16ADE">
          <w:t xml:space="preserve">preliminary approach for evaluating recommender systems based on </w:t>
        </w:r>
      </w:ins>
      <w:ins w:id="200" w:author="Paulo Alencar" w:date="2017-03-24T12:48:00Z">
        <w:r w:rsidR="00736580">
          <w:t xml:space="preserve">dimensions involving </w:t>
        </w:r>
      </w:ins>
      <w:ins w:id="201" w:author="Paulo Alencar" w:date="2017-03-24T12:47:00Z">
        <w:r w:rsidR="00E16ADE">
          <w:t xml:space="preserve">two scopes, namely the privacy scope and the </w:t>
        </w:r>
      </w:ins>
      <w:ins w:id="202" w:author="Paulo Alencar" w:date="2017-03-24T12:48:00Z">
        <w:r w:rsidR="00736580">
          <w:t xml:space="preserve">contextual risk scope. </w:t>
        </w:r>
      </w:ins>
      <w:del w:id="203" w:author="Paulo Alencar" w:date="2017-03-24T12:48:00Z">
        <w:r w:rsidDel="00736580">
          <w:delText xml:space="preserve">model based approach for the purpose of evaluation of the </w:delText>
        </w:r>
        <w:r w:rsidR="00390006" w:rsidDel="00736580">
          <w:delText>Recommender S</w:delText>
        </w:r>
      </w:del>
      <w:del w:id="204" w:author="Paulo Alencar" w:date="2017-03-24T12:49:00Z">
        <w:r w:rsidR="00390006" w:rsidDel="00736580">
          <w:delText>ystem</w:delText>
        </w:r>
        <w:r w:rsidR="00EC59C4" w:rsidDel="00736580">
          <w:delText>s</w:delText>
        </w:r>
        <w:r w:rsidDel="00736580">
          <w:delText>.</w:delText>
        </w:r>
      </w:del>
      <w:r>
        <w:t xml:space="preserve"> Traditionally, </w:t>
      </w:r>
      <w:ins w:id="205" w:author="Paulo Alencar" w:date="2017-03-24T12:49:00Z">
        <w:r w:rsidR="00736580">
          <w:t>r</w:t>
        </w:r>
      </w:ins>
      <w:del w:id="206" w:author="Paulo Alencar" w:date="2017-03-24T12:49:00Z">
        <w:r w:rsidR="00390006" w:rsidDel="00736580">
          <w:delText>R</w:delText>
        </w:r>
      </w:del>
      <w:r w:rsidR="00390006">
        <w:t xml:space="preserve">ecommender </w:t>
      </w:r>
      <w:ins w:id="207" w:author="Paulo Alencar" w:date="2017-03-24T12:49:00Z">
        <w:r w:rsidR="00736580">
          <w:t>s</w:t>
        </w:r>
      </w:ins>
      <w:del w:id="208" w:author="Paulo Alencar" w:date="2017-03-24T12:49:00Z">
        <w:r w:rsidR="00390006" w:rsidDel="00736580">
          <w:delText>S</w:delText>
        </w:r>
      </w:del>
      <w:r w:rsidR="00390006">
        <w:t>ystem</w:t>
      </w:r>
      <w:r w:rsidR="00EC59C4">
        <w:t>s</w:t>
      </w:r>
      <w:r>
        <w:t xml:space="preserve"> are evaluated based on the accuracy of the results produced by the system but, using this approach, </w:t>
      </w:r>
      <w:del w:id="209" w:author="Paulo Alencar" w:date="2017-03-24T12:50:00Z">
        <w:r w:rsidDel="00736580">
          <w:delText xml:space="preserve">the </w:delText>
        </w:r>
      </w:del>
      <w:ins w:id="210" w:author="Paulo Alencar" w:date="2017-03-24T12:49:00Z">
        <w:r w:rsidR="00736580">
          <w:t>r</w:t>
        </w:r>
      </w:ins>
      <w:del w:id="211" w:author="Paulo Alencar" w:date="2017-03-24T12:49:00Z">
        <w:r w:rsidR="00390006" w:rsidDel="00736580">
          <w:delText>R</w:delText>
        </w:r>
      </w:del>
      <w:r w:rsidR="00390006">
        <w:t xml:space="preserve">ecommender </w:t>
      </w:r>
      <w:ins w:id="212" w:author="Paulo Alencar" w:date="2017-03-24T12:49:00Z">
        <w:r w:rsidR="00736580">
          <w:t>s</w:t>
        </w:r>
      </w:ins>
      <w:del w:id="213" w:author="Paulo Alencar" w:date="2017-03-24T12:49:00Z">
        <w:r w:rsidR="00390006" w:rsidDel="00736580">
          <w:delText>S</w:delText>
        </w:r>
      </w:del>
      <w:r w:rsidR="00390006">
        <w:t>ystem</w:t>
      </w:r>
      <w:r w:rsidR="00EC59C4">
        <w:t>s</w:t>
      </w:r>
      <w:r>
        <w:t xml:space="preserve"> c</w:t>
      </w:r>
      <w:ins w:id="214" w:author="Paulo Alencar" w:date="2017-03-24T12:50:00Z">
        <w:r w:rsidR="00736580">
          <w:t xml:space="preserve">ould, in principle, </w:t>
        </w:r>
      </w:ins>
      <w:del w:id="215" w:author="Paulo Alencar" w:date="2017-03-24T12:50:00Z">
        <w:r w:rsidDel="00736580">
          <w:delText xml:space="preserve">an </w:delText>
        </w:r>
      </w:del>
      <w:r>
        <w:t xml:space="preserve">be evaluated based on </w:t>
      </w:r>
      <w:del w:id="216" w:author="Paulo Alencar" w:date="2017-03-24T12:50:00Z">
        <w:r w:rsidDel="00736580">
          <w:delText xml:space="preserve">the </w:delText>
        </w:r>
      </w:del>
      <w:r>
        <w:t xml:space="preserve">features </w:t>
      </w:r>
      <w:ins w:id="217" w:author="Paulo Alencar" w:date="2017-03-24T12:50:00Z">
        <w:r w:rsidR="00736580">
          <w:t xml:space="preserve">related to privacy and risk. </w:t>
        </w:r>
      </w:ins>
      <w:del w:id="218" w:author="Paulo Alencar" w:date="2017-03-24T12:50:00Z">
        <w:r w:rsidDel="00736580">
          <w:delText>they possess.</w:delText>
        </w:r>
      </w:del>
    </w:p>
    <w:p w:rsidR="004E486E" w:rsidRDefault="004E486E" w:rsidP="0038369D">
      <w:pPr>
        <w:pStyle w:val="Heading3"/>
        <w:numPr>
          <w:ilvl w:val="0"/>
          <w:numId w:val="0"/>
        </w:numPr>
        <w:spacing w:line="480" w:lineRule="auto"/>
      </w:pPr>
      <w:bookmarkStart w:id="219" w:name="_Toc478125419"/>
      <w:r>
        <w:t>Privacy scope of a system</w:t>
      </w:r>
      <w:bookmarkEnd w:id="219"/>
    </w:p>
    <w:p w:rsidR="004E486E" w:rsidRPr="00794BD6" w:rsidRDefault="004E486E" w:rsidP="004E486E">
      <w:pPr>
        <w:pStyle w:val="BodyText"/>
        <w:spacing w:line="480" w:lineRule="auto"/>
      </w:pPr>
      <w:r>
        <w:t xml:space="preserve">We introduce a coordinate system to describe the state of a </w:t>
      </w:r>
      <w:r w:rsidR="00390006">
        <w:t>Recommender System</w:t>
      </w:r>
      <w:r>
        <w:t xml:space="preserve"> in terms of the privacy it offers to the user. It is a 3 dimensional representation with each of the mutually independent axis representing the state of the </w:t>
      </w:r>
      <w:r w:rsidR="00390006">
        <w:t>Recommender System</w:t>
      </w:r>
      <w:r>
        <w:t>. On one of the axis we have a feature which states the size of the audience to which recommendations will be disclosed using data of a participant in the system i.e. if a user allows the system to use his/her data, then how many people other than the user, will be able to receive the recommendation based on that user’s data in a collaborative environment. The extent of usage axis refers to the amount of information that is extracted from each participant in the system. The third and the final axis represents the duration for which the data remains in the system.</w:t>
      </w:r>
    </w:p>
    <w:p w:rsidR="004E486E" w:rsidRDefault="004E486E" w:rsidP="004E486E">
      <w:pPr>
        <w:keepNext/>
        <w:spacing w:line="480" w:lineRule="auto"/>
      </w:pPr>
      <w:r>
        <w:rPr>
          <w:noProof/>
          <w:lang w:val="en-CA" w:eastAsia="en-CA"/>
        </w:rPr>
        <w:lastRenderedPageBreak/>
        <w:drawing>
          <wp:inline distT="0" distB="0" distL="0" distR="0" wp14:anchorId="67912CDB" wp14:editId="4772BFE6">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49">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4E486E" w:rsidRDefault="004E486E" w:rsidP="004E486E">
      <w:pPr>
        <w:pStyle w:val="Caption"/>
        <w:spacing w:line="480" w:lineRule="auto"/>
      </w:pPr>
      <w:bookmarkStart w:id="220" w:name="_Toc478125492"/>
      <w:r>
        <w:t xml:space="preserve">Figure </w:t>
      </w:r>
      <w:r>
        <w:fldChar w:fldCharType="begin"/>
      </w:r>
      <w:r>
        <w:instrText xml:space="preserve"> SEQ Figure \* ARABIC </w:instrText>
      </w:r>
      <w:r>
        <w:fldChar w:fldCharType="separate"/>
      </w:r>
      <w:r w:rsidR="00823832">
        <w:rPr>
          <w:noProof/>
        </w:rPr>
        <w:t>32</w:t>
      </w:r>
      <w:r>
        <w:fldChar w:fldCharType="end"/>
      </w:r>
      <w:r>
        <w:t xml:space="preserve"> Privacy Scope</w:t>
      </w:r>
      <w:bookmarkEnd w:id="220"/>
    </w:p>
    <w:p w:rsidR="004E486E" w:rsidRDefault="004E486E" w:rsidP="0038369D">
      <w:pPr>
        <w:pStyle w:val="Heading3"/>
        <w:numPr>
          <w:ilvl w:val="0"/>
          <w:numId w:val="0"/>
        </w:numPr>
        <w:spacing w:line="480" w:lineRule="auto"/>
      </w:pPr>
      <w:bookmarkStart w:id="221" w:name="_Toc478125420"/>
      <w:r>
        <w:t>Contextual risk scope</w:t>
      </w:r>
      <w:bookmarkEnd w:id="221"/>
      <w:r>
        <w:t xml:space="preserve"> </w:t>
      </w:r>
    </w:p>
    <w:p w:rsidR="004E486E" w:rsidRDefault="004E486E" w:rsidP="004E486E">
      <w:pPr>
        <w:pStyle w:val="BodyText"/>
        <w:spacing w:line="480" w:lineRule="auto"/>
      </w:pPr>
      <w:r>
        <w:t xml:space="preserve">This section describe the contextual risk scope of a </w:t>
      </w:r>
      <w:r w:rsidR="00390006">
        <w:t>Recommender System</w:t>
      </w:r>
      <w:r>
        <w:t xml:space="preserve">. Similar to the description of the privacy scope, the contextual scope is also a three dimensional representation for the purpose of characterizing </w:t>
      </w:r>
      <w:r w:rsidR="00390006">
        <w:t>Recommender System</w:t>
      </w:r>
      <w:r w:rsidR="00EC59C4">
        <w:t>s</w:t>
      </w:r>
      <w:r>
        <w:t xml:space="preserve">. The three axis of the contextual risk scope are mutually independent. The first axis is the similarity axis denoted of the R(s) notation. It is defined as the extent of similarity between the user and the user group into which the user is placed. The second axis denoted by R(C) is the axis of intention and is described as the extent of awareness of the user’s intention by the system. This axis is conceptual i.e. the valuation provided by the </w:t>
      </w:r>
      <w:r w:rsidR="00390006">
        <w:t>Recommender System</w:t>
      </w:r>
      <w:r>
        <w:t xml:space="preserve"> based on this metric is highly based on experimentation results. The third and the last axis is the axis of duration and is the measure of how long the contextual data will be stored by the system.</w:t>
      </w:r>
    </w:p>
    <w:p w:rsidR="004E486E" w:rsidRPr="00CB6A0F" w:rsidRDefault="004E486E" w:rsidP="004E486E">
      <w:pPr>
        <w:pStyle w:val="BodyTextFirstIndent"/>
        <w:spacing w:line="480" w:lineRule="auto"/>
        <w:ind w:firstLine="0"/>
      </w:pPr>
      <w:r>
        <w:t xml:space="preserve">This axis is represented by the notation R(T) and may also represent the period of data used by the </w:t>
      </w:r>
      <w:r w:rsidR="00390006">
        <w:t>Recommender System</w:t>
      </w:r>
      <w:r>
        <w:t xml:space="preserve"> for the purpose of generating recommendations.</w:t>
      </w:r>
    </w:p>
    <w:p w:rsidR="004E486E" w:rsidRDefault="004E486E" w:rsidP="004E486E">
      <w:pPr>
        <w:keepNext/>
        <w:spacing w:line="480" w:lineRule="auto"/>
      </w:pPr>
      <w:r>
        <w:rPr>
          <w:noProof/>
          <w:lang w:val="en-CA" w:eastAsia="en-CA"/>
        </w:rPr>
        <w:lastRenderedPageBreak/>
        <w:drawing>
          <wp:inline distT="0" distB="0" distL="0" distR="0" wp14:anchorId="1838BB71" wp14:editId="537B8C35">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50">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4E486E" w:rsidRDefault="004E486E" w:rsidP="004E486E">
      <w:pPr>
        <w:pStyle w:val="Caption"/>
        <w:spacing w:line="480" w:lineRule="auto"/>
      </w:pPr>
      <w:bookmarkStart w:id="222" w:name="_Toc478125493"/>
      <w:r>
        <w:t xml:space="preserve">Figure </w:t>
      </w:r>
      <w:r>
        <w:fldChar w:fldCharType="begin"/>
      </w:r>
      <w:r>
        <w:instrText xml:space="preserve"> SEQ Figure \* ARABIC </w:instrText>
      </w:r>
      <w:r>
        <w:fldChar w:fldCharType="separate"/>
      </w:r>
      <w:r w:rsidR="00823832">
        <w:rPr>
          <w:noProof/>
        </w:rPr>
        <w:t>33</w:t>
      </w:r>
      <w:r>
        <w:fldChar w:fldCharType="end"/>
      </w:r>
      <w:r>
        <w:t xml:space="preserve"> Contextual Risk Scope</w:t>
      </w:r>
      <w:bookmarkEnd w:id="222"/>
    </w:p>
    <w:p w:rsidR="004E486E" w:rsidRDefault="004E486E" w:rsidP="00696A99">
      <w:pPr>
        <w:pStyle w:val="Heading3"/>
        <w:numPr>
          <w:ilvl w:val="0"/>
          <w:numId w:val="0"/>
        </w:numPr>
        <w:spacing w:line="480" w:lineRule="auto"/>
      </w:pPr>
      <w:bookmarkStart w:id="223" w:name="_Toc478125421"/>
      <w:r>
        <w:t>Explanation of a multidimensional system diagram</w:t>
      </w:r>
      <w:bookmarkEnd w:id="223"/>
    </w:p>
    <w:p w:rsidR="004E486E" w:rsidRDefault="004E486E" w:rsidP="004E486E">
      <w:pPr>
        <w:pStyle w:val="BodyText"/>
        <w:spacing w:line="480" w:lineRule="auto"/>
      </w:pPr>
      <w:r>
        <w:t xml:space="preserve">We are now in position to describe a </w:t>
      </w:r>
      <w:r w:rsidR="00390006">
        <w:t>Recommender System</w:t>
      </w:r>
      <w:r>
        <w:t xml:space="preserve"> in a five dimensional representation. </w:t>
      </w:r>
      <w:r w:rsidRPr="00137548">
        <w:t>Parallel coordinates is a visualization technique used to plot individual data elements across many dimensions. Each of the dimensions corresponds to a vertical axis and each data element is displayed as a series of connected points along the dimensions/axes.</w:t>
      </w:r>
      <w:r>
        <w:t xml:space="preserve"> Thus, a </w:t>
      </w:r>
      <w:r w:rsidR="00390006">
        <w:t>Recommender System</w:t>
      </w:r>
      <w:r>
        <w:t xml:space="preserve"> can be described as</w:t>
      </w:r>
      <w:r w:rsidRPr="00137548">
        <w:t xml:space="preserve"> a series of connected points along the</w:t>
      </w:r>
      <w:r>
        <w:t xml:space="preserve"> diagram, intersecting at these axis/dimensions.</w:t>
      </w:r>
    </w:p>
    <w:p w:rsidR="004E486E" w:rsidRPr="00137548" w:rsidRDefault="004E486E" w:rsidP="004E486E">
      <w:pPr>
        <w:pStyle w:val="BodyTextFirstIndent"/>
        <w:spacing w:line="480" w:lineRule="auto"/>
        <w:ind w:firstLine="0"/>
      </w:pPr>
      <w:r>
        <w:t xml:space="preserve">Since it is a start of a research for visualizing a </w:t>
      </w:r>
      <w:r w:rsidR="00390006">
        <w:t>Recommender System</w:t>
      </w:r>
      <w:r>
        <w:t xml:space="preserve"> by these axis, there is the dearth of data for exactly calculating the exact value of a particular recommendation. Hence, </w:t>
      </w:r>
      <w:r w:rsidR="002308C2">
        <w:t>through</w:t>
      </w:r>
      <w:r>
        <w:t xml:space="preserve"> this thesis, an approximate representation is used for visualizing a </w:t>
      </w:r>
      <w:r w:rsidR="00390006">
        <w:t>Recommender System</w:t>
      </w:r>
      <w:r>
        <w:t xml:space="preserve"> by using this method.</w:t>
      </w:r>
    </w:p>
    <w:p w:rsidR="004E486E" w:rsidRDefault="004E486E" w:rsidP="004E486E">
      <w:pPr>
        <w:keepNext/>
        <w:spacing w:line="480" w:lineRule="auto"/>
      </w:pPr>
      <w:r>
        <w:rPr>
          <w:noProof/>
          <w:lang w:val="en-CA" w:eastAsia="en-CA"/>
        </w:rPr>
        <w:lastRenderedPageBreak/>
        <w:drawing>
          <wp:inline distT="0" distB="0" distL="0" distR="0" wp14:anchorId="45BEA2E6" wp14:editId="3D7C1CA2">
            <wp:extent cx="5146158" cy="27326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51">
                      <a:extLst>
                        <a:ext uri="{28A0092B-C50C-407E-A947-70E740481C1C}">
                          <a14:useLocalDpi xmlns:a14="http://schemas.microsoft.com/office/drawing/2010/main" val="0"/>
                        </a:ext>
                      </a:extLst>
                    </a:blip>
                    <a:stretch>
                      <a:fillRect/>
                    </a:stretch>
                  </pic:blipFill>
                  <pic:spPr>
                    <a:xfrm>
                      <a:off x="0" y="0"/>
                      <a:ext cx="5178837" cy="2749961"/>
                    </a:xfrm>
                    <a:prstGeom prst="rect">
                      <a:avLst/>
                    </a:prstGeom>
                  </pic:spPr>
                </pic:pic>
              </a:graphicData>
            </a:graphic>
          </wp:inline>
        </w:drawing>
      </w:r>
    </w:p>
    <w:p w:rsidR="004E486E" w:rsidRDefault="004E486E" w:rsidP="004E486E">
      <w:pPr>
        <w:pStyle w:val="Caption"/>
        <w:spacing w:line="480" w:lineRule="auto"/>
      </w:pPr>
      <w:bookmarkStart w:id="224" w:name="_Toc478125494"/>
      <w:r>
        <w:t xml:space="preserve">Figure </w:t>
      </w:r>
      <w:r>
        <w:fldChar w:fldCharType="begin"/>
      </w:r>
      <w:r>
        <w:instrText xml:space="preserve"> SEQ Figure \* ARABIC </w:instrText>
      </w:r>
      <w:r>
        <w:fldChar w:fldCharType="separate"/>
      </w:r>
      <w:r w:rsidR="00823832">
        <w:rPr>
          <w:noProof/>
        </w:rPr>
        <w:t>34</w:t>
      </w:r>
      <w:r>
        <w:fldChar w:fldCharType="end"/>
      </w:r>
      <w:r>
        <w:t xml:space="preserve"> Dimensional Plot of a </w:t>
      </w:r>
      <w:r w:rsidR="00390006">
        <w:t>Recommender System</w:t>
      </w:r>
      <w:bookmarkEnd w:id="224"/>
    </w:p>
    <w:p w:rsidR="004E486E" w:rsidRDefault="004E486E" w:rsidP="004E486E">
      <w:pPr>
        <w:spacing w:line="480" w:lineRule="auto"/>
      </w:pPr>
    </w:p>
    <w:p w:rsidR="004E486E" w:rsidRDefault="004E486E" w:rsidP="004E486E">
      <w:pPr>
        <w:pStyle w:val="Caption"/>
        <w:keepNext/>
        <w:spacing w:line="480" w:lineRule="auto"/>
      </w:pPr>
      <w:bookmarkStart w:id="225" w:name="_Toc478125460"/>
      <w:r>
        <w:t xml:space="preserve">Table </w:t>
      </w:r>
      <w:r>
        <w:fldChar w:fldCharType="begin"/>
      </w:r>
      <w:r>
        <w:instrText xml:space="preserve"> SEQ Table \* ARABIC </w:instrText>
      </w:r>
      <w:r>
        <w:fldChar w:fldCharType="separate"/>
      </w:r>
      <w:r w:rsidR="00823832">
        <w:rPr>
          <w:noProof/>
        </w:rPr>
        <w:t>2</w:t>
      </w:r>
      <w:r>
        <w:fldChar w:fldCharType="end"/>
      </w:r>
      <w:r>
        <w:t xml:space="preserve"> General Dimensional Analysis of various Algorithms</w:t>
      </w:r>
      <w:bookmarkEnd w:id="225"/>
    </w:p>
    <w:p w:rsidR="004E486E" w:rsidRDefault="004E486E" w:rsidP="004E486E">
      <w:pPr>
        <w:spacing w:line="480" w:lineRule="auto"/>
      </w:pPr>
      <w:r>
        <w:rPr>
          <w:noProof/>
          <w:lang w:val="en-CA" w:eastAsia="en-CA"/>
        </w:rPr>
        <w:drawing>
          <wp:inline distT="0" distB="0" distL="0" distR="0" wp14:anchorId="5D634CD7" wp14:editId="4587B3B7">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52">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4E486E" w:rsidRDefault="004E486E" w:rsidP="004E486E">
      <w:pPr>
        <w:spacing w:line="480" w:lineRule="auto"/>
      </w:pPr>
    </w:p>
    <w:p w:rsidR="004E486E" w:rsidRDefault="004E486E" w:rsidP="004E486E">
      <w:pPr>
        <w:spacing w:line="480" w:lineRule="auto"/>
      </w:pPr>
      <w:r>
        <w:t xml:space="preserve">In the above table an approximate idea has been provided about the possible dimensions that can be used by the </w:t>
      </w:r>
      <w:r w:rsidR="00390006">
        <w:t>Recommender System</w:t>
      </w:r>
      <w:r>
        <w:t xml:space="preserve"> using different methodologies, architecture and algorithms. The conclusion listed above is a result of review of current text in the area of </w:t>
      </w:r>
      <w:r w:rsidR="00390006">
        <w:t>Recommender System</w:t>
      </w:r>
      <w:r w:rsidR="00EC59C4">
        <w:t>s</w:t>
      </w:r>
      <w:r>
        <w:t>.</w:t>
      </w:r>
    </w:p>
    <w:p w:rsidR="004E486E" w:rsidRPr="001F3E63" w:rsidRDefault="004E486E" w:rsidP="004E486E">
      <w:pPr>
        <w:spacing w:line="480" w:lineRule="auto"/>
      </w:pPr>
      <w:r>
        <w:t>The extent of utilization/valuation of different metrics on the five dimensional recommendations is being distinguished in the table by using two different notations. The ‘O’ symbol is used where the utilization/valuation on a particular dimension is conceptually high and the ‘o’ notation is used for those system whose utilization/valuation on a particular dimension is relatively low.</w:t>
      </w:r>
    </w:p>
    <w:p w:rsidR="004E486E" w:rsidRDefault="004E486E" w:rsidP="00696A99">
      <w:pPr>
        <w:pStyle w:val="Heading3"/>
        <w:numPr>
          <w:ilvl w:val="0"/>
          <w:numId w:val="0"/>
        </w:numPr>
      </w:pPr>
      <w:bookmarkStart w:id="226" w:name="_Toc478125422"/>
      <w:r>
        <w:lastRenderedPageBreak/>
        <w:t>Extension of the evaluation method to the case study</w:t>
      </w:r>
      <w:bookmarkEnd w:id="226"/>
    </w:p>
    <w:p w:rsidR="004E486E" w:rsidRPr="00DD7E84" w:rsidRDefault="004E486E" w:rsidP="004E486E">
      <w:pPr>
        <w:spacing w:line="240" w:lineRule="auto"/>
      </w:pPr>
    </w:p>
    <w:p w:rsidR="004E486E" w:rsidRDefault="004E486E" w:rsidP="004E486E">
      <w:pPr>
        <w:pStyle w:val="BodyText"/>
        <w:keepNext/>
        <w:spacing w:line="480" w:lineRule="auto"/>
      </w:pPr>
      <w:r>
        <w:rPr>
          <w:noProof/>
          <w:lang w:val="en-CA" w:eastAsia="en-CA"/>
        </w:rPr>
        <w:drawing>
          <wp:inline distT="0" distB="0" distL="0" distR="0" wp14:anchorId="020644A2" wp14:editId="4583A376">
            <wp:extent cx="6616315" cy="34662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53">
                      <a:extLst>
                        <a:ext uri="{28A0092B-C50C-407E-A947-70E740481C1C}">
                          <a14:useLocalDpi xmlns:a14="http://schemas.microsoft.com/office/drawing/2010/main" val="0"/>
                        </a:ext>
                      </a:extLst>
                    </a:blip>
                    <a:stretch>
                      <a:fillRect/>
                    </a:stretch>
                  </pic:blipFill>
                  <pic:spPr>
                    <a:xfrm>
                      <a:off x="0" y="0"/>
                      <a:ext cx="6639681" cy="3478455"/>
                    </a:xfrm>
                    <a:prstGeom prst="rect">
                      <a:avLst/>
                    </a:prstGeom>
                  </pic:spPr>
                </pic:pic>
              </a:graphicData>
            </a:graphic>
          </wp:inline>
        </w:drawing>
      </w:r>
    </w:p>
    <w:p w:rsidR="004E486E" w:rsidRDefault="004E486E" w:rsidP="004E486E">
      <w:pPr>
        <w:pStyle w:val="Caption"/>
      </w:pPr>
      <w:bookmarkStart w:id="227" w:name="_Toc478125495"/>
      <w:r>
        <w:t xml:space="preserve">Figure </w:t>
      </w:r>
      <w:r>
        <w:fldChar w:fldCharType="begin"/>
      </w:r>
      <w:r>
        <w:instrText xml:space="preserve"> SEQ Figure \* ARABIC </w:instrText>
      </w:r>
      <w:r>
        <w:fldChar w:fldCharType="separate"/>
      </w:r>
      <w:r w:rsidR="00823832">
        <w:rPr>
          <w:noProof/>
        </w:rPr>
        <w:t>35</w:t>
      </w:r>
      <w:r>
        <w:fldChar w:fldCharType="end"/>
      </w:r>
      <w:r>
        <w:t xml:space="preserve"> Multidimensional description of the Job </w:t>
      </w:r>
      <w:r w:rsidR="00390006">
        <w:t>Recommender System</w:t>
      </w:r>
      <w:bookmarkEnd w:id="227"/>
    </w:p>
    <w:p w:rsidR="004E486E" w:rsidRDefault="004E486E" w:rsidP="004E486E">
      <w:pPr>
        <w:spacing w:line="240" w:lineRule="auto"/>
      </w:pPr>
    </w:p>
    <w:p w:rsidR="004E486E" w:rsidRDefault="004E486E" w:rsidP="004E486E">
      <w:pPr>
        <w:pStyle w:val="BodyText"/>
        <w:spacing w:line="480" w:lineRule="auto"/>
      </w:pPr>
      <w:r>
        <w:t xml:space="preserve">The five dimensional representation of the </w:t>
      </w:r>
      <w:r w:rsidR="00390006">
        <w:t>Recommender System</w:t>
      </w:r>
      <w:r>
        <w:t>, described in the previous section is now provided. The duration dimension is described as the period of time for which the job data and the resume were kept in the system and duration of chunk of historic data being used for generating recommendation. It is evident from the papers that this factor is on the higher side.</w:t>
      </w:r>
    </w:p>
    <w:p w:rsidR="004E486E" w:rsidRDefault="004E486E" w:rsidP="004E486E">
      <w:pPr>
        <w:pStyle w:val="BodyTextFirstIndent"/>
        <w:spacing w:line="480" w:lineRule="auto"/>
        <w:ind w:firstLine="0"/>
      </w:pPr>
      <w:r>
        <w:t xml:space="preserve">The next factor to consider is the extent of usage of user data by the </w:t>
      </w:r>
      <w:r w:rsidR="00390006">
        <w:t>Recommender System</w:t>
      </w:r>
      <w:r>
        <w:t>. Since, large extent of user’s personal data is available to the system in form of resume and user’s actions (like, favorite, apply etc.) were being recorded by the system, the extent of data usage is supposed to be at high levels.</w:t>
      </w:r>
    </w:p>
    <w:p w:rsidR="004E486E" w:rsidRDefault="004E486E" w:rsidP="004E486E">
      <w:pPr>
        <w:pStyle w:val="BodyTextFirstIndent"/>
        <w:spacing w:line="480" w:lineRule="auto"/>
        <w:ind w:firstLine="0"/>
      </w:pPr>
      <w:r>
        <w:lastRenderedPageBreak/>
        <w:t>The size of audience in this scenario is also a big factor on the higher side. It can be considered to be higher than the valuation/utilization of the two previously discussed dimension because the data is available to many organizations and users that are accessing the system for their job search and getting recommendations from the system.</w:t>
      </w:r>
    </w:p>
    <w:p w:rsidR="004E486E" w:rsidRDefault="004E486E" w:rsidP="004E486E">
      <w:pPr>
        <w:pStyle w:val="BodyTextFirstIndent"/>
        <w:spacing w:line="480" w:lineRule="auto"/>
        <w:ind w:firstLine="0"/>
      </w:pPr>
      <w:r>
        <w:t xml:space="preserve">Since, most of the user data that is obtained, stored and utilized by the system is in static form involving personal information of both the job applicant and the employers, the value of user situation awareness by the </w:t>
      </w:r>
      <w:r w:rsidR="00390006">
        <w:t>Recommender System</w:t>
      </w:r>
      <w:r>
        <w:t xml:space="preserve"> is on the lower side.</w:t>
      </w:r>
    </w:p>
    <w:p w:rsidR="004E486E" w:rsidRPr="00C46A6E" w:rsidRDefault="004E486E" w:rsidP="004E486E">
      <w:pPr>
        <w:pStyle w:val="BodyTextFirstIndent"/>
        <w:spacing w:line="480" w:lineRule="auto"/>
        <w:ind w:firstLine="0"/>
      </w:pPr>
      <w:r>
        <w:t>Finally, the user intention factor of the system is at a high level in the graph because of the fact that the main objective of the system is to obtain meaningful job recommendation to the user and being aware of the user’s intention to display better results.</w:t>
      </w:r>
    </w:p>
    <w:p w:rsidR="004E486E" w:rsidRDefault="004E486E" w:rsidP="004E486E">
      <w:pPr>
        <w:pStyle w:val="BodyText"/>
        <w:spacing w:line="480" w:lineRule="auto"/>
      </w:pPr>
      <w:r>
        <w:t xml:space="preserve">The future work can be focused on either reducing the number of dimensions from five, in order to better represent the system by finding relationship or equations between the existing dimensions. More dimensions can be added into the system by figuring out more parameter for the evaluation of the </w:t>
      </w:r>
      <w:r w:rsidR="00390006">
        <w:t>Recommender System</w:t>
      </w:r>
      <w:r>
        <w:t xml:space="preserve"> across multiple platforms.</w:t>
      </w:r>
    </w:p>
    <w:p w:rsidR="004E486E" w:rsidRDefault="004E486E" w:rsidP="004E486E">
      <w:pPr>
        <w:pStyle w:val="BodyTextFirstIndent"/>
        <w:spacing w:line="480" w:lineRule="auto"/>
        <w:ind w:firstLine="0"/>
      </w:pPr>
      <w:r>
        <w:t xml:space="preserve">Quantitative analysis can be performed over the </w:t>
      </w:r>
      <w:r w:rsidR="00390006">
        <w:t>Recommender System</w:t>
      </w:r>
      <w:r w:rsidR="00EC59C4">
        <w:t>s</w:t>
      </w:r>
      <w:r>
        <w:t xml:space="preserve"> across multiple dimension in order to find the optimal values for each of the existing dimension that the </w:t>
      </w:r>
      <w:r w:rsidR="00390006">
        <w:t>Recommender System</w:t>
      </w:r>
      <w:r>
        <w:t xml:space="preserve"> must satisfy. These optimal value can be served as the threshold values for these dimensions and the </w:t>
      </w:r>
      <w:r w:rsidR="00390006">
        <w:t>Recommender System</w:t>
      </w:r>
      <w:r w:rsidR="00EC59C4">
        <w:t>s</w:t>
      </w:r>
      <w:r>
        <w:t xml:space="preserve"> can be characterized based on these threshold values. The characterization of the </w:t>
      </w:r>
      <w:r w:rsidR="00390006">
        <w:t>Recommender System</w:t>
      </w:r>
      <w:r>
        <w:t xml:space="preserve"> could lead to a standard for evaluation for these systems contrary to the existent metric i.e. the accuracy and predictability. </w:t>
      </w:r>
    </w:p>
    <w:p w:rsidR="004E486E" w:rsidRPr="004E486E" w:rsidRDefault="004E486E" w:rsidP="004C7DFD">
      <w:pPr>
        <w:pStyle w:val="BodyTextFirstIndent"/>
        <w:spacing w:line="480" w:lineRule="auto"/>
        <w:ind w:firstLine="0"/>
      </w:pPr>
      <w:r>
        <w:t xml:space="preserve">This metric of </w:t>
      </w:r>
      <w:r w:rsidR="00390006">
        <w:t>Recommender System</w:t>
      </w:r>
      <w:r>
        <w:t xml:space="preserve"> evaluation will be more efficient and fair because sample used for predicting the accuracy can be colluded or the testing and validation set for determine the accuracy of the </w:t>
      </w:r>
      <w:r w:rsidR="00390006">
        <w:t>Recommender System</w:t>
      </w:r>
      <w:r>
        <w:t xml:space="preserve"> might not be applicable in the real world applications.</w:t>
      </w:r>
    </w:p>
    <w:p w:rsidR="008A4C42" w:rsidRDefault="008A4C42" w:rsidP="008A4C42">
      <w:pPr>
        <w:pStyle w:val="BackHead"/>
      </w:pPr>
      <w:bookmarkStart w:id="228" w:name="_Toc478125423"/>
      <w:r>
        <w:lastRenderedPageBreak/>
        <w:t>Bibliography</w:t>
      </w:r>
      <w:bookmarkEnd w:id="197"/>
      <w:bookmarkEnd w:id="228"/>
    </w:p>
    <w:p w:rsidR="008F38AF" w:rsidRDefault="00E3464A" w:rsidP="001326E9">
      <w:pPr>
        <w:pStyle w:val="Biblio"/>
      </w:pPr>
      <w:r>
        <w:t xml:space="preserve">[1] </w:t>
      </w:r>
      <w:r w:rsidR="00B24209" w:rsidRPr="00B24209">
        <w:t xml:space="preserve">Girardi, Rosario, and Leandro </w:t>
      </w:r>
      <w:proofErr w:type="spellStart"/>
      <w:r w:rsidR="00B24209" w:rsidRPr="00B24209">
        <w:t>Balby</w:t>
      </w:r>
      <w:proofErr w:type="spellEnd"/>
      <w:r w:rsidR="00B24209" w:rsidRPr="00B24209">
        <w:t xml:space="preserve"> </w:t>
      </w:r>
      <w:proofErr w:type="spellStart"/>
      <w:r w:rsidR="00B24209" w:rsidRPr="00B24209">
        <w:t>Marinho</w:t>
      </w:r>
      <w:proofErr w:type="spellEnd"/>
      <w:r w:rsidR="00B24209" w:rsidRPr="00B24209">
        <w:t xml:space="preserve">. "A </w:t>
      </w:r>
      <w:r w:rsidR="00944D64">
        <w:t>model</w:t>
      </w:r>
      <w:r w:rsidR="00B24209" w:rsidRPr="00B24209">
        <w:t xml:space="preserve"> of </w:t>
      </w:r>
      <w:r w:rsidR="00390006">
        <w:t>Recommender System</w:t>
      </w:r>
      <w:r w:rsidR="00EC59C4">
        <w:t>s</w:t>
      </w:r>
      <w:r w:rsidR="00B24209" w:rsidRPr="00B24209">
        <w:t xml:space="preserve"> based on usage mining and collaborative filtering." </w:t>
      </w:r>
      <w:r w:rsidR="00B24209" w:rsidRPr="00B24209">
        <w:rPr>
          <w:i/>
          <w:iCs/>
        </w:rPr>
        <w:t>Requirements Engineering</w:t>
      </w:r>
      <w:r w:rsidR="00B24209" w:rsidRPr="00B24209">
        <w:t> 12.1 (2007): 23-40.</w:t>
      </w:r>
    </w:p>
    <w:p w:rsidR="00356EA4" w:rsidRDefault="00356EA4" w:rsidP="001326E9">
      <w:pPr>
        <w:pStyle w:val="Biblio"/>
      </w:pPr>
      <w:r>
        <w:t>[2]</w:t>
      </w:r>
      <w:r w:rsidR="00051402" w:rsidRPr="00051402">
        <w:rPr>
          <w:rFonts w:ascii="Arial" w:hAnsi="Arial" w:cs="Arial"/>
          <w:color w:val="222222"/>
          <w:sz w:val="20"/>
          <w:shd w:val="clear" w:color="auto" w:fill="FFFFFF"/>
        </w:rPr>
        <w:t xml:space="preserve"> </w:t>
      </w:r>
      <w:r w:rsidR="00051402" w:rsidRPr="00051402">
        <w:t xml:space="preserve">Rasmussen, Curtis, and </w:t>
      </w:r>
      <w:proofErr w:type="spellStart"/>
      <w:r w:rsidR="00051402" w:rsidRPr="00051402">
        <w:t>Rozita</w:t>
      </w:r>
      <w:proofErr w:type="spellEnd"/>
      <w:r w:rsidR="00051402" w:rsidRPr="00051402">
        <w:t xml:space="preserve"> Dara. "</w:t>
      </w:r>
      <w:r w:rsidR="00390006">
        <w:t>Recommender System</w:t>
      </w:r>
      <w:r w:rsidR="00EC59C4">
        <w:t>s</w:t>
      </w:r>
      <w:r w:rsidR="00051402" w:rsidRPr="00051402">
        <w:t xml:space="preserve"> for Privacy Management: A Framework." </w:t>
      </w:r>
      <w:r w:rsidR="00051402" w:rsidRPr="00051402">
        <w:rPr>
          <w:i/>
          <w:iCs/>
        </w:rPr>
        <w:t>High-Assurance Systems Engineering (HASE), 2014 IEEE 15th International Symposium on</w:t>
      </w:r>
      <w:r w:rsidR="00051402" w:rsidRPr="00051402">
        <w:t>. IEEE, 2014.</w:t>
      </w:r>
    </w:p>
    <w:p w:rsidR="00051402" w:rsidRDefault="00051402" w:rsidP="001326E9">
      <w:pPr>
        <w:pStyle w:val="Biblio"/>
      </w:pPr>
      <w:r>
        <w:t>[3]</w:t>
      </w:r>
      <w:r w:rsidRPr="00051402">
        <w:rPr>
          <w:rFonts w:ascii="Arial" w:hAnsi="Arial" w:cs="Arial"/>
          <w:color w:val="222222"/>
          <w:sz w:val="20"/>
          <w:shd w:val="clear" w:color="auto" w:fill="FFFFFF"/>
        </w:rPr>
        <w:t xml:space="preserve"> </w:t>
      </w:r>
      <w:proofErr w:type="spellStart"/>
      <w:r w:rsidRPr="00051402">
        <w:t>Sankar</w:t>
      </w:r>
      <w:proofErr w:type="spellEnd"/>
      <w:r w:rsidRPr="00051402">
        <w:t xml:space="preserve">, C. </w:t>
      </w:r>
      <w:proofErr w:type="spellStart"/>
      <w:r w:rsidRPr="00051402">
        <w:t>Prem</w:t>
      </w:r>
      <w:proofErr w:type="spellEnd"/>
      <w:r w:rsidRPr="00051402">
        <w:t xml:space="preserve">, R. </w:t>
      </w:r>
      <w:proofErr w:type="spellStart"/>
      <w:r w:rsidRPr="00051402">
        <w:t>Vidyaraj</w:t>
      </w:r>
      <w:proofErr w:type="spellEnd"/>
      <w:r w:rsidRPr="00051402">
        <w:t xml:space="preserve">, and K. </w:t>
      </w:r>
      <w:proofErr w:type="spellStart"/>
      <w:r w:rsidRPr="00051402">
        <w:t>Satheesh</w:t>
      </w:r>
      <w:proofErr w:type="spellEnd"/>
      <w:r w:rsidRPr="00051402">
        <w:t xml:space="preserve"> Kumar. "Trust Based Stock Recommendation System–A Social Network Analysis Approach." </w:t>
      </w:r>
      <w:r w:rsidRPr="00051402">
        <w:rPr>
          <w:i/>
          <w:iCs/>
        </w:rPr>
        <w:t>Procedia Computer Science</w:t>
      </w:r>
      <w:r w:rsidRPr="00051402">
        <w:t> 46 (2015): 299-305.</w:t>
      </w:r>
    </w:p>
    <w:p w:rsidR="00051402" w:rsidRDefault="00051402" w:rsidP="001326E9">
      <w:pPr>
        <w:pStyle w:val="Biblio"/>
      </w:pPr>
      <w:r>
        <w:t>[4]</w:t>
      </w:r>
      <w:r w:rsidRPr="00051402">
        <w:rPr>
          <w:rFonts w:ascii="Arial" w:hAnsi="Arial" w:cs="Arial"/>
          <w:color w:val="222222"/>
          <w:sz w:val="20"/>
          <w:shd w:val="clear" w:color="auto" w:fill="FFFFFF"/>
        </w:rPr>
        <w:t xml:space="preserve"> </w:t>
      </w:r>
      <w:r w:rsidRPr="00051402">
        <w:t xml:space="preserve">Zhao, Vicky Na, Melody </w:t>
      </w:r>
      <w:proofErr w:type="spellStart"/>
      <w:r w:rsidRPr="00051402">
        <w:t>Moh</w:t>
      </w:r>
      <w:proofErr w:type="spellEnd"/>
      <w:r w:rsidRPr="00051402">
        <w:t xml:space="preserve">, and </w:t>
      </w:r>
      <w:proofErr w:type="spellStart"/>
      <w:r w:rsidRPr="00051402">
        <w:t>Teng</w:t>
      </w:r>
      <w:proofErr w:type="spellEnd"/>
      <w:r w:rsidRPr="00051402">
        <w:t xml:space="preserve">-Sheng </w:t>
      </w:r>
      <w:proofErr w:type="spellStart"/>
      <w:r w:rsidRPr="00051402">
        <w:t>Moh</w:t>
      </w:r>
      <w:proofErr w:type="spellEnd"/>
      <w:r w:rsidRPr="00051402">
        <w:t xml:space="preserve">. "Contextual-Aware Hybrid </w:t>
      </w:r>
      <w:r w:rsidR="00390006">
        <w:t>Recommender System</w:t>
      </w:r>
      <w:r w:rsidRPr="00051402">
        <w:t xml:space="preserve"> for Mixed Cold-Start Problems in Privacy Protection." </w:t>
      </w:r>
      <w:r w:rsidRPr="00051402">
        <w:rPr>
          <w:i/>
          <w:iCs/>
        </w:rPr>
        <w:t>Big Data Security on Cloud (</w:t>
      </w:r>
      <w:proofErr w:type="spellStart"/>
      <w:r w:rsidRPr="00051402">
        <w:rPr>
          <w:i/>
          <w:iCs/>
        </w:rPr>
        <w:t>BigDataSecurity</w:t>
      </w:r>
      <w:proofErr w:type="spellEnd"/>
      <w:r w:rsidRPr="00051402">
        <w:rPr>
          <w:i/>
          <w:iCs/>
        </w:rPr>
        <w:t>), IEEE International Conference on High Performance and Smart Computing (HPSC), and IEEE International Conference on Intelligent Data and Security (IDS), 2016 IEEE 2nd International Conference on</w:t>
      </w:r>
      <w:r w:rsidRPr="00051402">
        <w:t>. IEEE, 2016.</w:t>
      </w:r>
    </w:p>
    <w:p w:rsidR="00051402" w:rsidRDefault="00051402" w:rsidP="001326E9">
      <w:pPr>
        <w:pStyle w:val="Biblio"/>
      </w:pPr>
      <w:r>
        <w:t>[5]</w:t>
      </w:r>
      <w:r w:rsidRPr="00051402">
        <w:rPr>
          <w:rFonts w:ascii="Arial" w:hAnsi="Arial" w:cs="Arial"/>
          <w:color w:val="222222"/>
          <w:sz w:val="20"/>
          <w:shd w:val="clear" w:color="auto" w:fill="FFFFFF"/>
        </w:rPr>
        <w:t xml:space="preserve"> </w:t>
      </w:r>
      <w:proofErr w:type="spellStart"/>
      <w:r w:rsidRPr="00051402">
        <w:t>Elmisery</w:t>
      </w:r>
      <w:proofErr w:type="spellEnd"/>
      <w:r w:rsidRPr="00051402">
        <w:t xml:space="preserve">, Ahmed M., </w:t>
      </w:r>
      <w:proofErr w:type="spellStart"/>
      <w:r w:rsidRPr="00051402">
        <w:t>Seungmin</w:t>
      </w:r>
      <w:proofErr w:type="spellEnd"/>
      <w:r w:rsidRPr="00051402">
        <w:t xml:space="preserve"> Rho, and Dmitri </w:t>
      </w:r>
      <w:proofErr w:type="spellStart"/>
      <w:r w:rsidRPr="00051402">
        <w:t>Botvich</w:t>
      </w:r>
      <w:proofErr w:type="spellEnd"/>
      <w:r w:rsidRPr="00051402">
        <w:t>. "Collaborative privacy framework for minimizing privacy risks in an IPTV social recommender service." </w:t>
      </w:r>
      <w:r w:rsidRPr="00051402">
        <w:rPr>
          <w:i/>
          <w:iCs/>
        </w:rPr>
        <w:t>Multimedia Tools and Applications</w:t>
      </w:r>
      <w:r w:rsidRPr="00051402">
        <w:t> 75.22 (2016): 14927-14957.</w:t>
      </w:r>
    </w:p>
    <w:p w:rsidR="00051402" w:rsidRDefault="00051402" w:rsidP="001326E9">
      <w:pPr>
        <w:pStyle w:val="Biblio"/>
      </w:pPr>
      <w:r>
        <w:t>[6]</w:t>
      </w:r>
      <w:r w:rsidRPr="00051402">
        <w:rPr>
          <w:rFonts w:ascii="Arial" w:hAnsi="Arial" w:cs="Arial"/>
          <w:color w:val="222222"/>
          <w:sz w:val="20"/>
          <w:shd w:val="clear" w:color="auto" w:fill="FFFFFF"/>
        </w:rPr>
        <w:t xml:space="preserve"> </w:t>
      </w:r>
      <w:r w:rsidRPr="00051402">
        <w:t xml:space="preserve">Ma, </w:t>
      </w:r>
      <w:proofErr w:type="spellStart"/>
      <w:r w:rsidRPr="00051402">
        <w:t>Xindi</w:t>
      </w:r>
      <w:proofErr w:type="spellEnd"/>
      <w:r w:rsidRPr="00051402">
        <w:t xml:space="preserve">, et al. "APPLET: a privacy-preserving framework for location-aware </w:t>
      </w:r>
      <w:r w:rsidR="00390006">
        <w:t>Recommender System</w:t>
      </w:r>
      <w:r w:rsidRPr="00051402">
        <w:t>." </w:t>
      </w:r>
      <w:r w:rsidRPr="00051402">
        <w:rPr>
          <w:i/>
          <w:iCs/>
        </w:rPr>
        <w:t>Science China Information Sciences</w:t>
      </w:r>
      <w:r w:rsidRPr="00051402">
        <w:t> 60.9 (2017): 092101.</w:t>
      </w:r>
    </w:p>
    <w:p w:rsidR="00051402" w:rsidRDefault="00051402" w:rsidP="001326E9">
      <w:pPr>
        <w:pStyle w:val="Biblio"/>
      </w:pPr>
      <w:r>
        <w:t>[7]</w:t>
      </w:r>
      <w:r w:rsidRPr="00051402">
        <w:rPr>
          <w:rFonts w:ascii="Arial" w:hAnsi="Arial" w:cs="Arial"/>
          <w:color w:val="222222"/>
          <w:sz w:val="20"/>
          <w:shd w:val="clear" w:color="auto" w:fill="FFFFFF"/>
        </w:rPr>
        <w:t xml:space="preserve"> </w:t>
      </w:r>
      <w:proofErr w:type="spellStart"/>
      <w:r w:rsidRPr="00051402">
        <w:t>Bouneffouf</w:t>
      </w:r>
      <w:proofErr w:type="spellEnd"/>
      <w:r w:rsidRPr="00051402">
        <w:t xml:space="preserve">, </w:t>
      </w:r>
      <w:proofErr w:type="spellStart"/>
      <w:r w:rsidRPr="00051402">
        <w:t>Djallel</w:t>
      </w:r>
      <w:proofErr w:type="spellEnd"/>
      <w:r w:rsidRPr="00051402">
        <w:t>. </w:t>
      </w:r>
      <w:r w:rsidRPr="00051402">
        <w:rPr>
          <w:i/>
          <w:iCs/>
        </w:rPr>
        <w:t xml:space="preserve">DRARS, A Dynamic Risk-Aware </w:t>
      </w:r>
      <w:r w:rsidR="00390006">
        <w:rPr>
          <w:i/>
          <w:iCs/>
        </w:rPr>
        <w:t>Recommender System</w:t>
      </w:r>
      <w:r w:rsidRPr="00051402">
        <w:t xml:space="preserve">. Diss. </w:t>
      </w:r>
      <w:proofErr w:type="spellStart"/>
      <w:r w:rsidRPr="00051402">
        <w:t>Institut</w:t>
      </w:r>
      <w:proofErr w:type="spellEnd"/>
      <w:r w:rsidRPr="00051402">
        <w:t xml:space="preserve"> National des </w:t>
      </w:r>
      <w:proofErr w:type="spellStart"/>
      <w:r w:rsidRPr="00051402">
        <w:t>Télécommunications</w:t>
      </w:r>
      <w:proofErr w:type="spellEnd"/>
      <w:r w:rsidRPr="00051402">
        <w:t>, 2013.</w:t>
      </w:r>
    </w:p>
    <w:p w:rsidR="00051402" w:rsidRDefault="00051402" w:rsidP="001326E9">
      <w:pPr>
        <w:pStyle w:val="Biblio"/>
      </w:pPr>
      <w:r>
        <w:t>[8]</w:t>
      </w:r>
      <w:r w:rsidRPr="00051402">
        <w:rPr>
          <w:rFonts w:ascii="Arial" w:hAnsi="Arial" w:cs="Arial"/>
          <w:color w:val="222222"/>
          <w:sz w:val="20"/>
          <w:shd w:val="clear" w:color="auto" w:fill="FFFFFF"/>
        </w:rPr>
        <w:t xml:space="preserve"> </w:t>
      </w:r>
      <w:r w:rsidRPr="00051402">
        <w:t xml:space="preserve">Wang, </w:t>
      </w:r>
      <w:proofErr w:type="spellStart"/>
      <w:r w:rsidRPr="00051402">
        <w:t>Zhibo</w:t>
      </w:r>
      <w:proofErr w:type="spellEnd"/>
      <w:r w:rsidRPr="00051402">
        <w:t>, et al. "</w:t>
      </w:r>
      <w:proofErr w:type="spellStart"/>
      <w:r w:rsidRPr="00051402">
        <w:t>Friendbook</w:t>
      </w:r>
      <w:proofErr w:type="spellEnd"/>
      <w:r w:rsidRPr="00051402">
        <w:t>: a semantic-based friend recommendation system for social networks." </w:t>
      </w:r>
      <w:r w:rsidRPr="00051402">
        <w:rPr>
          <w:i/>
          <w:iCs/>
        </w:rPr>
        <w:t>IEEE Transactions on Mobile Computing</w:t>
      </w:r>
      <w:r w:rsidRPr="00051402">
        <w:t> 14.3 (2015): 538-551.</w:t>
      </w:r>
    </w:p>
    <w:p w:rsidR="00051402" w:rsidRDefault="00051402" w:rsidP="001326E9">
      <w:pPr>
        <w:pStyle w:val="Biblio"/>
      </w:pPr>
      <w:r>
        <w:t>[9]</w:t>
      </w:r>
      <w:r w:rsidRPr="00051402">
        <w:rPr>
          <w:rFonts w:ascii="Arial" w:hAnsi="Arial" w:cs="Arial"/>
          <w:color w:val="222222"/>
          <w:sz w:val="20"/>
          <w:shd w:val="clear" w:color="auto" w:fill="FFFFFF"/>
        </w:rPr>
        <w:t xml:space="preserve"> </w:t>
      </w:r>
      <w:proofErr w:type="spellStart"/>
      <w:r w:rsidRPr="00051402">
        <w:t>Guo</w:t>
      </w:r>
      <w:proofErr w:type="spellEnd"/>
      <w:r w:rsidRPr="00051402">
        <w:t xml:space="preserve">, </w:t>
      </w:r>
      <w:proofErr w:type="spellStart"/>
      <w:r w:rsidRPr="00051402">
        <w:t>Shiqiang</w:t>
      </w:r>
      <w:proofErr w:type="spellEnd"/>
      <w:r w:rsidRPr="00051402">
        <w:t xml:space="preserve">, </w:t>
      </w:r>
      <w:proofErr w:type="spellStart"/>
      <w:r w:rsidRPr="00051402">
        <w:t>Folami</w:t>
      </w:r>
      <w:proofErr w:type="spellEnd"/>
      <w:r w:rsidRPr="00051402">
        <w:t xml:space="preserve"> </w:t>
      </w:r>
      <w:proofErr w:type="spellStart"/>
      <w:r w:rsidRPr="00051402">
        <w:t>Alamudun</w:t>
      </w:r>
      <w:proofErr w:type="spellEnd"/>
      <w:r w:rsidRPr="00051402">
        <w:t>, and Tracy Hammond. "</w:t>
      </w:r>
      <w:proofErr w:type="spellStart"/>
      <w:r w:rsidRPr="00051402">
        <w:t>RésuMatcher</w:t>
      </w:r>
      <w:proofErr w:type="spellEnd"/>
      <w:r w:rsidRPr="00051402">
        <w:t>: A personalized résumé-job matching system." </w:t>
      </w:r>
      <w:r w:rsidRPr="00051402">
        <w:rPr>
          <w:i/>
          <w:iCs/>
        </w:rPr>
        <w:t>Expert Systems with Applications</w:t>
      </w:r>
      <w:r w:rsidRPr="00051402">
        <w:t> 60 (2016): 169-182.</w:t>
      </w:r>
    </w:p>
    <w:p w:rsidR="00051402" w:rsidRDefault="00051402" w:rsidP="001326E9">
      <w:pPr>
        <w:pStyle w:val="Biblio"/>
      </w:pPr>
      <w:r>
        <w:t>[10]</w:t>
      </w:r>
      <w:r w:rsidRPr="00051402">
        <w:rPr>
          <w:rFonts w:ascii="Arial" w:hAnsi="Arial" w:cs="Arial"/>
          <w:color w:val="222222"/>
          <w:sz w:val="20"/>
          <w:shd w:val="clear" w:color="auto" w:fill="FFFFFF"/>
        </w:rPr>
        <w:t xml:space="preserve"> </w:t>
      </w:r>
      <w:r w:rsidRPr="00051402">
        <w:t xml:space="preserve">Lu, Yao, Sandy El </w:t>
      </w:r>
      <w:proofErr w:type="spellStart"/>
      <w:r w:rsidRPr="00051402">
        <w:t>Helou</w:t>
      </w:r>
      <w:proofErr w:type="spellEnd"/>
      <w:r w:rsidRPr="00051402">
        <w:t xml:space="preserve">, and Denis Gillet. "A </w:t>
      </w:r>
      <w:r w:rsidR="00390006">
        <w:t>Recommender System</w:t>
      </w:r>
      <w:r w:rsidRPr="00051402">
        <w:t xml:space="preserve"> for job seeking and recruiting website." </w:t>
      </w:r>
      <w:r w:rsidRPr="00051402">
        <w:rPr>
          <w:i/>
          <w:iCs/>
        </w:rPr>
        <w:t>Proceedings of the 22nd International Conference on World Wide Web</w:t>
      </w:r>
      <w:r w:rsidRPr="00051402">
        <w:t>. ACM, 2013.</w:t>
      </w:r>
    </w:p>
    <w:p w:rsidR="00051402" w:rsidRDefault="00051402" w:rsidP="001326E9">
      <w:pPr>
        <w:pStyle w:val="Biblio"/>
      </w:pPr>
      <w:r>
        <w:lastRenderedPageBreak/>
        <w:t>[11]</w:t>
      </w:r>
      <w:r w:rsidRPr="00051402">
        <w:rPr>
          <w:rFonts w:ascii="Arial" w:hAnsi="Arial" w:cs="Arial"/>
          <w:color w:val="222222"/>
          <w:sz w:val="20"/>
          <w:shd w:val="clear" w:color="auto" w:fill="FFFFFF"/>
        </w:rPr>
        <w:t xml:space="preserve"> </w:t>
      </w:r>
      <w:proofErr w:type="spellStart"/>
      <w:r w:rsidRPr="00051402">
        <w:t>McSherry</w:t>
      </w:r>
      <w:proofErr w:type="spellEnd"/>
      <w:r w:rsidRPr="00051402">
        <w:t xml:space="preserve">, Frank, and Ilya </w:t>
      </w:r>
      <w:proofErr w:type="spellStart"/>
      <w:r w:rsidRPr="00051402">
        <w:t>Mironov</w:t>
      </w:r>
      <w:proofErr w:type="spellEnd"/>
      <w:r w:rsidRPr="00051402">
        <w:t xml:space="preserve">. "Differentially private </w:t>
      </w:r>
      <w:r w:rsidR="00390006">
        <w:t>Recommender System</w:t>
      </w:r>
      <w:r w:rsidR="00EC59C4">
        <w:t>s</w:t>
      </w:r>
      <w:r w:rsidRPr="00051402">
        <w:t>: building privacy into the net." </w:t>
      </w:r>
      <w:r w:rsidRPr="00051402">
        <w:rPr>
          <w:i/>
          <w:iCs/>
        </w:rPr>
        <w:t>Proceedings of the 15th ACM SIGKDD international conference on Knowledge discovery and data mining</w:t>
      </w:r>
      <w:r w:rsidRPr="00051402">
        <w:t>. ACM, 2009.</w:t>
      </w:r>
    </w:p>
    <w:p w:rsidR="00051402" w:rsidRDefault="00051402" w:rsidP="001326E9">
      <w:pPr>
        <w:pStyle w:val="Biblio"/>
      </w:pPr>
      <w:r>
        <w:t>[12]</w:t>
      </w:r>
      <w:r w:rsidRPr="00051402">
        <w:rPr>
          <w:rFonts w:ascii="Arial" w:hAnsi="Arial" w:cs="Arial"/>
          <w:color w:val="222222"/>
          <w:sz w:val="20"/>
          <w:shd w:val="clear" w:color="auto" w:fill="FFFFFF"/>
        </w:rPr>
        <w:t xml:space="preserve"> </w:t>
      </w:r>
      <w:proofErr w:type="spellStart"/>
      <w:r w:rsidRPr="00051402">
        <w:t>Shokri</w:t>
      </w:r>
      <w:proofErr w:type="spellEnd"/>
      <w:r w:rsidRPr="00051402">
        <w:t>, Reza, et al. "Preserving privacy in collaborative filtering through distributed aggregation of offline profiles." </w:t>
      </w:r>
      <w:r w:rsidRPr="00051402">
        <w:rPr>
          <w:i/>
          <w:iCs/>
        </w:rPr>
        <w:t xml:space="preserve">Proceedings of the third ACM conference on </w:t>
      </w:r>
      <w:r w:rsidR="00390006">
        <w:rPr>
          <w:i/>
          <w:iCs/>
        </w:rPr>
        <w:t>Recommender System</w:t>
      </w:r>
      <w:r w:rsidR="00EC59C4">
        <w:rPr>
          <w:i/>
          <w:iCs/>
        </w:rPr>
        <w:t>s</w:t>
      </w:r>
      <w:r w:rsidRPr="00051402">
        <w:t>. ACM, 2009.</w:t>
      </w:r>
    </w:p>
    <w:p w:rsidR="00051402" w:rsidRDefault="00051402" w:rsidP="001326E9">
      <w:pPr>
        <w:pStyle w:val="Biblio"/>
      </w:pPr>
      <w:r>
        <w:t>[13]</w:t>
      </w:r>
      <w:r w:rsidRPr="00051402">
        <w:rPr>
          <w:rFonts w:ascii="Arial" w:hAnsi="Arial" w:cs="Arial"/>
          <w:color w:val="222222"/>
          <w:sz w:val="20"/>
          <w:shd w:val="clear" w:color="auto" w:fill="FFFFFF"/>
        </w:rPr>
        <w:t xml:space="preserve"> </w:t>
      </w:r>
      <w:r w:rsidRPr="00051402">
        <w:t xml:space="preserve">Shang, Shang, et al. "Beyond personalization and anonymity: Towards a group-based </w:t>
      </w:r>
      <w:r w:rsidR="00390006">
        <w:t>Recommender System</w:t>
      </w:r>
      <w:r w:rsidRPr="00051402">
        <w:t>." </w:t>
      </w:r>
      <w:r w:rsidRPr="00051402">
        <w:rPr>
          <w:i/>
          <w:iCs/>
        </w:rPr>
        <w:t>Proceedings of the 29th Annual ACM Symposium on Applied Computing</w:t>
      </w:r>
      <w:r w:rsidRPr="00051402">
        <w:t>. ACM, 2014.</w:t>
      </w:r>
    </w:p>
    <w:p w:rsidR="00051402" w:rsidRDefault="00051402" w:rsidP="001326E9">
      <w:pPr>
        <w:pStyle w:val="Biblio"/>
      </w:pPr>
      <w:r>
        <w:t>[14]</w:t>
      </w:r>
      <w:r w:rsidRPr="00051402">
        <w:rPr>
          <w:rFonts w:ascii="Arial" w:hAnsi="Arial" w:cs="Arial"/>
          <w:color w:val="222222"/>
          <w:sz w:val="20"/>
          <w:shd w:val="clear" w:color="auto" w:fill="FFFFFF"/>
        </w:rPr>
        <w:t xml:space="preserve"> </w:t>
      </w:r>
      <w:r w:rsidRPr="00051402">
        <w:t xml:space="preserve">Zhang, Bo, Na Wang, and </w:t>
      </w:r>
      <w:proofErr w:type="spellStart"/>
      <w:r w:rsidRPr="00051402">
        <w:t>Hongxia</w:t>
      </w:r>
      <w:proofErr w:type="spellEnd"/>
      <w:r w:rsidRPr="00051402">
        <w:t xml:space="preserve"> </w:t>
      </w:r>
      <w:proofErr w:type="spellStart"/>
      <w:r w:rsidRPr="00051402">
        <w:t>Jin</w:t>
      </w:r>
      <w:proofErr w:type="spellEnd"/>
      <w:r w:rsidRPr="00051402">
        <w:t xml:space="preserve">. "Privacy concerns in online </w:t>
      </w:r>
      <w:r w:rsidR="00390006">
        <w:t>Recommender System</w:t>
      </w:r>
      <w:r w:rsidR="00EC59C4">
        <w:t>s</w:t>
      </w:r>
      <w:r w:rsidRPr="00051402">
        <w:t>: influences of control and user data input." </w:t>
      </w:r>
      <w:r w:rsidRPr="00051402">
        <w:rPr>
          <w:i/>
          <w:iCs/>
        </w:rPr>
        <w:t>Symposium on Usable Privacy and Security (SOUPS)</w:t>
      </w:r>
      <w:r w:rsidRPr="00051402">
        <w:t>. 2014.</w:t>
      </w:r>
    </w:p>
    <w:p w:rsidR="00051402" w:rsidRDefault="00051402" w:rsidP="001326E9">
      <w:pPr>
        <w:pStyle w:val="Biblio"/>
      </w:pPr>
      <w:r>
        <w:t>[15]</w:t>
      </w:r>
      <w:r w:rsidRPr="00051402">
        <w:rPr>
          <w:rFonts w:ascii="Arial" w:hAnsi="Arial" w:cs="Arial"/>
          <w:color w:val="222222"/>
          <w:sz w:val="20"/>
          <w:shd w:val="clear" w:color="auto" w:fill="FFFFFF"/>
        </w:rPr>
        <w:t xml:space="preserve"> </w:t>
      </w:r>
      <w:r w:rsidRPr="00051402">
        <w:t>Zimmermann, Thomas, and Christian Bird. "Collaborative software development in ten years: Diversity, tools, and remix culture." </w:t>
      </w:r>
      <w:r w:rsidRPr="00051402">
        <w:rPr>
          <w:i/>
          <w:iCs/>
        </w:rPr>
        <w:t>Proceedings of the Workshop on The Future of Collaborative Software Development</w:t>
      </w:r>
      <w:r w:rsidRPr="00051402">
        <w:t>. 2012.</w:t>
      </w:r>
    </w:p>
    <w:p w:rsidR="00622C3C" w:rsidRDefault="00622C3C" w:rsidP="001326E9">
      <w:pPr>
        <w:pStyle w:val="Biblio"/>
      </w:pPr>
      <w:r>
        <w:t>[16]</w:t>
      </w:r>
      <w:r w:rsidRPr="00622C3C">
        <w:rPr>
          <w:rFonts w:ascii="Arial" w:hAnsi="Arial" w:cs="Arial"/>
          <w:color w:val="222222"/>
          <w:sz w:val="20"/>
          <w:shd w:val="clear" w:color="auto" w:fill="FFFFFF"/>
        </w:rPr>
        <w:t xml:space="preserve"> </w:t>
      </w:r>
      <w:r w:rsidRPr="00622C3C">
        <w:t xml:space="preserve">El </w:t>
      </w:r>
      <w:proofErr w:type="spellStart"/>
      <w:r w:rsidRPr="00622C3C">
        <w:t>Helou</w:t>
      </w:r>
      <w:proofErr w:type="spellEnd"/>
      <w:r w:rsidRPr="00622C3C">
        <w:t>, Sandy, et al. "The 3A contextual ranking system: simultaneously recommending actors, assets, and group activities." </w:t>
      </w:r>
      <w:r w:rsidRPr="00622C3C">
        <w:rPr>
          <w:i/>
          <w:iCs/>
        </w:rPr>
        <w:t xml:space="preserve">Proceedings of the third ACM conference on </w:t>
      </w:r>
      <w:r w:rsidR="00390006">
        <w:rPr>
          <w:i/>
          <w:iCs/>
        </w:rPr>
        <w:t>Recommender System</w:t>
      </w:r>
      <w:r w:rsidR="00EC59C4">
        <w:rPr>
          <w:i/>
          <w:iCs/>
        </w:rPr>
        <w:t>s</w:t>
      </w:r>
      <w:r w:rsidRPr="00622C3C">
        <w:t>. ACM, 2009.</w:t>
      </w:r>
    </w:p>
    <w:p w:rsidR="00537BE7" w:rsidRDefault="00537BE7" w:rsidP="001326E9">
      <w:pPr>
        <w:pStyle w:val="Biblio"/>
      </w:pPr>
      <w:r>
        <w:t>[17]</w:t>
      </w:r>
      <w:r w:rsidRPr="00537BE7">
        <w:rPr>
          <w:rFonts w:ascii="Arial" w:hAnsi="Arial" w:cs="Arial"/>
          <w:color w:val="222222"/>
          <w:sz w:val="20"/>
          <w:shd w:val="clear" w:color="auto" w:fill="FFFFFF"/>
        </w:rPr>
        <w:t xml:space="preserve"> </w:t>
      </w:r>
      <w:proofErr w:type="spellStart"/>
      <w:r w:rsidRPr="00537BE7">
        <w:t>Adomavicius</w:t>
      </w:r>
      <w:proofErr w:type="spellEnd"/>
      <w:r w:rsidRPr="00537BE7">
        <w:t xml:space="preserve">, </w:t>
      </w:r>
      <w:proofErr w:type="spellStart"/>
      <w:r w:rsidRPr="00537BE7">
        <w:t>Gediminas</w:t>
      </w:r>
      <w:proofErr w:type="spellEnd"/>
      <w:r w:rsidRPr="00537BE7">
        <w:t xml:space="preserve">, and Alexander </w:t>
      </w:r>
      <w:proofErr w:type="spellStart"/>
      <w:r w:rsidRPr="00537BE7">
        <w:t>Tuzhilin</w:t>
      </w:r>
      <w:proofErr w:type="spellEnd"/>
      <w:r w:rsidRPr="00537BE7">
        <w:t xml:space="preserve">. "Toward the next generation of </w:t>
      </w:r>
      <w:r w:rsidR="00390006">
        <w:t>Recommender System</w:t>
      </w:r>
      <w:r w:rsidR="00EC59C4">
        <w:t>s</w:t>
      </w:r>
      <w:r w:rsidRPr="00537BE7">
        <w:t>: A survey of the state-of-the-art and possible extensions." </w:t>
      </w:r>
      <w:r w:rsidRPr="00537BE7">
        <w:rPr>
          <w:i/>
          <w:iCs/>
        </w:rPr>
        <w:t>IEEE transactions on knowledge and data engineering</w:t>
      </w:r>
      <w:r w:rsidRPr="00537BE7">
        <w:t> 17.6 (2005): 734-749.</w:t>
      </w:r>
    </w:p>
    <w:p w:rsidR="00537BE7" w:rsidRDefault="00537BE7" w:rsidP="001326E9">
      <w:pPr>
        <w:pStyle w:val="Biblio"/>
      </w:pPr>
      <w:r>
        <w:t>[18]</w:t>
      </w:r>
      <w:r w:rsidR="003A06F4" w:rsidRPr="003A06F4">
        <w:rPr>
          <w:rFonts w:ascii="Arial" w:hAnsi="Arial" w:cs="Arial"/>
          <w:color w:val="222222"/>
          <w:sz w:val="20"/>
          <w:shd w:val="clear" w:color="auto" w:fill="FFFFFF"/>
        </w:rPr>
        <w:t xml:space="preserve"> </w:t>
      </w:r>
      <w:proofErr w:type="spellStart"/>
      <w:r w:rsidR="003A06F4" w:rsidRPr="003A06F4">
        <w:t>Beel</w:t>
      </w:r>
      <w:proofErr w:type="spellEnd"/>
      <w:r w:rsidR="003A06F4" w:rsidRPr="003A06F4">
        <w:t xml:space="preserve">, </w:t>
      </w:r>
      <w:proofErr w:type="spellStart"/>
      <w:r w:rsidR="003A06F4" w:rsidRPr="003A06F4">
        <w:t>Joeran</w:t>
      </w:r>
      <w:proofErr w:type="spellEnd"/>
      <w:r w:rsidR="003A06F4" w:rsidRPr="003A06F4">
        <w:t xml:space="preserve">, et al. "Research-paper </w:t>
      </w:r>
      <w:r w:rsidR="00390006">
        <w:t>Recommender System</w:t>
      </w:r>
      <w:r w:rsidR="00EC59C4">
        <w:t>s</w:t>
      </w:r>
      <w:r w:rsidR="003A06F4" w:rsidRPr="003A06F4">
        <w:t>: a literature survey." </w:t>
      </w:r>
      <w:r w:rsidR="003A06F4" w:rsidRPr="003A06F4">
        <w:rPr>
          <w:i/>
          <w:iCs/>
        </w:rPr>
        <w:t>International Journal on Digital Libraries</w:t>
      </w:r>
      <w:r w:rsidR="003A06F4" w:rsidRPr="003A06F4">
        <w:t> 17.4 (2016): 305-338.</w:t>
      </w:r>
    </w:p>
    <w:p w:rsidR="005C5E0E" w:rsidRDefault="005C5E0E" w:rsidP="001326E9">
      <w:pPr>
        <w:pStyle w:val="Biblio"/>
      </w:pPr>
      <w:r>
        <w:t>[19]</w:t>
      </w:r>
      <w:r w:rsidRPr="005C5E0E">
        <w:rPr>
          <w:rFonts w:ascii="Arial" w:hAnsi="Arial" w:cs="Arial"/>
          <w:color w:val="222222"/>
          <w:sz w:val="20"/>
          <w:shd w:val="clear" w:color="auto" w:fill="FFFFFF"/>
        </w:rPr>
        <w:t xml:space="preserve"> </w:t>
      </w:r>
      <w:proofErr w:type="spellStart"/>
      <w:r w:rsidRPr="005C5E0E">
        <w:t>Jeckmans</w:t>
      </w:r>
      <w:proofErr w:type="spellEnd"/>
      <w:r w:rsidRPr="005C5E0E">
        <w:t xml:space="preserve">, </w:t>
      </w:r>
      <w:proofErr w:type="spellStart"/>
      <w:r w:rsidRPr="005C5E0E">
        <w:t>Arjan</w:t>
      </w:r>
      <w:proofErr w:type="spellEnd"/>
      <w:r w:rsidRPr="005C5E0E">
        <w:t xml:space="preserve"> JP, et al. "Privacy in </w:t>
      </w:r>
      <w:r w:rsidR="00390006">
        <w:t>Recommender System</w:t>
      </w:r>
      <w:r w:rsidR="00EC59C4">
        <w:t>s</w:t>
      </w:r>
      <w:r w:rsidRPr="005C5E0E">
        <w:t>." </w:t>
      </w:r>
      <w:r w:rsidRPr="005C5E0E">
        <w:rPr>
          <w:i/>
          <w:iCs/>
        </w:rPr>
        <w:t>Social media retrieval</w:t>
      </w:r>
      <w:r w:rsidRPr="005C5E0E">
        <w:t>. Springer London, 2013. 263-281.</w:t>
      </w:r>
    </w:p>
    <w:p w:rsidR="00060260" w:rsidRDefault="00060260" w:rsidP="001326E9">
      <w:pPr>
        <w:pStyle w:val="Biblio"/>
      </w:pPr>
      <w:r>
        <w:t xml:space="preserve">[20] </w:t>
      </w:r>
      <w:proofErr w:type="spellStart"/>
      <w:r w:rsidRPr="00060260">
        <w:t>Jafarkarimi</w:t>
      </w:r>
      <w:proofErr w:type="spellEnd"/>
      <w:r w:rsidRPr="00060260">
        <w:t xml:space="preserve">, </w:t>
      </w:r>
      <w:proofErr w:type="spellStart"/>
      <w:r w:rsidRPr="00060260">
        <w:t>Hosein</w:t>
      </w:r>
      <w:proofErr w:type="spellEnd"/>
      <w:r w:rsidRPr="00060260">
        <w:t xml:space="preserve">, Alex </w:t>
      </w:r>
      <w:proofErr w:type="spellStart"/>
      <w:r w:rsidRPr="00060260">
        <w:t>Tze</w:t>
      </w:r>
      <w:proofErr w:type="spellEnd"/>
      <w:r w:rsidRPr="00060260">
        <w:t xml:space="preserve"> </w:t>
      </w:r>
      <w:proofErr w:type="spellStart"/>
      <w:r w:rsidRPr="00060260">
        <w:t>Hiang</w:t>
      </w:r>
      <w:proofErr w:type="spellEnd"/>
      <w:r w:rsidRPr="00060260">
        <w:t xml:space="preserve"> Sim, and </w:t>
      </w:r>
      <w:proofErr w:type="spellStart"/>
      <w:r w:rsidRPr="00060260">
        <w:t>Robab</w:t>
      </w:r>
      <w:proofErr w:type="spellEnd"/>
      <w:r w:rsidRPr="00060260">
        <w:t xml:space="preserve"> </w:t>
      </w:r>
      <w:proofErr w:type="spellStart"/>
      <w:r w:rsidRPr="00060260">
        <w:t>Saadatdoost</w:t>
      </w:r>
      <w:proofErr w:type="spellEnd"/>
      <w:r w:rsidRPr="00060260">
        <w:t>. "A naive recommendation model for large databases." </w:t>
      </w:r>
      <w:r w:rsidRPr="00060260">
        <w:rPr>
          <w:i/>
          <w:iCs/>
        </w:rPr>
        <w:t>International Journal of Information and Education Technology</w:t>
      </w:r>
      <w:r w:rsidRPr="00060260">
        <w:t> 2.3 (2012): 216.</w:t>
      </w:r>
    </w:p>
    <w:p w:rsidR="00DA6389" w:rsidRDefault="00DA6389" w:rsidP="001326E9">
      <w:pPr>
        <w:pStyle w:val="Biblio"/>
      </w:pPr>
      <w:r>
        <w:lastRenderedPageBreak/>
        <w:t>[21]</w:t>
      </w:r>
      <w:r w:rsidRPr="00DA6389">
        <w:rPr>
          <w:rFonts w:ascii="Arial" w:hAnsi="Arial" w:cs="Arial"/>
          <w:color w:val="222222"/>
          <w:sz w:val="20"/>
          <w:shd w:val="clear" w:color="auto" w:fill="FFFFFF"/>
        </w:rPr>
        <w:t xml:space="preserve"> </w:t>
      </w:r>
      <w:proofErr w:type="spellStart"/>
      <w:r w:rsidRPr="00DA6389">
        <w:t>Dey</w:t>
      </w:r>
      <w:proofErr w:type="spellEnd"/>
      <w:r w:rsidRPr="00DA6389">
        <w:t xml:space="preserve">, </w:t>
      </w:r>
      <w:proofErr w:type="spellStart"/>
      <w:r w:rsidRPr="00DA6389">
        <w:t>Anind</w:t>
      </w:r>
      <w:proofErr w:type="spellEnd"/>
      <w:r w:rsidRPr="00DA6389">
        <w:t xml:space="preserve"> K. "Understanding and using context." </w:t>
      </w:r>
      <w:r w:rsidRPr="00DA6389">
        <w:rPr>
          <w:i/>
          <w:iCs/>
        </w:rPr>
        <w:t>Personal and ubiquitous computing</w:t>
      </w:r>
      <w:r w:rsidRPr="00DA6389">
        <w:t> 5.1 (2001): 4-7.</w:t>
      </w:r>
    </w:p>
    <w:p w:rsidR="0088164D" w:rsidRDefault="0088164D" w:rsidP="001326E9">
      <w:pPr>
        <w:pStyle w:val="Biblio"/>
      </w:pPr>
      <w:r>
        <w:t>[22]</w:t>
      </w:r>
      <w:r w:rsidRPr="0088164D">
        <w:rPr>
          <w:rFonts w:ascii="Arial" w:hAnsi="Arial" w:cs="Arial"/>
          <w:color w:val="222222"/>
          <w:sz w:val="20"/>
          <w:shd w:val="clear" w:color="auto" w:fill="FFFFFF"/>
        </w:rPr>
        <w:t xml:space="preserve"> </w:t>
      </w:r>
      <w:r w:rsidRPr="0088164D">
        <w:t xml:space="preserve">Melville, </w:t>
      </w:r>
      <w:proofErr w:type="spellStart"/>
      <w:r w:rsidRPr="0088164D">
        <w:t>Prem</w:t>
      </w:r>
      <w:proofErr w:type="spellEnd"/>
      <w:r w:rsidRPr="0088164D">
        <w:t xml:space="preserve">, and </w:t>
      </w:r>
      <w:proofErr w:type="spellStart"/>
      <w:r w:rsidRPr="0088164D">
        <w:t>Vikas</w:t>
      </w:r>
      <w:proofErr w:type="spellEnd"/>
      <w:r w:rsidRPr="0088164D">
        <w:t xml:space="preserve"> </w:t>
      </w:r>
      <w:proofErr w:type="spellStart"/>
      <w:r w:rsidRPr="0088164D">
        <w:t>Sindhwani</w:t>
      </w:r>
      <w:proofErr w:type="spellEnd"/>
      <w:r w:rsidRPr="0088164D">
        <w:t>. "</w:t>
      </w:r>
      <w:r w:rsidR="00390006">
        <w:t>Recommender System</w:t>
      </w:r>
      <w:r w:rsidR="00EC59C4">
        <w:t>s</w:t>
      </w:r>
      <w:r w:rsidRPr="0088164D">
        <w:t>." </w:t>
      </w:r>
      <w:r w:rsidRPr="0088164D">
        <w:rPr>
          <w:i/>
          <w:iCs/>
        </w:rPr>
        <w:t>Encyclopedia of machine learning</w:t>
      </w:r>
      <w:r w:rsidRPr="0088164D">
        <w:t>. Springer US, 2011. 829-838.</w:t>
      </w:r>
    </w:p>
    <w:p w:rsidR="0088164D" w:rsidRDefault="0088164D" w:rsidP="001326E9">
      <w:pPr>
        <w:pStyle w:val="Biblio"/>
      </w:pPr>
      <w:r>
        <w:t>[23]</w:t>
      </w:r>
      <w:r w:rsidR="00825D8E" w:rsidRPr="00825D8E">
        <w:rPr>
          <w:rFonts w:ascii="Arial" w:hAnsi="Arial" w:cs="Arial"/>
          <w:color w:val="222222"/>
          <w:sz w:val="20"/>
          <w:shd w:val="clear" w:color="auto" w:fill="FFFFFF"/>
        </w:rPr>
        <w:t xml:space="preserve"> </w:t>
      </w:r>
      <w:r w:rsidR="00825D8E" w:rsidRPr="00825D8E">
        <w:t xml:space="preserve">Mooney, Raymond J., and </w:t>
      </w:r>
      <w:proofErr w:type="spellStart"/>
      <w:r w:rsidR="00825D8E" w:rsidRPr="00825D8E">
        <w:t>Loriene</w:t>
      </w:r>
      <w:proofErr w:type="spellEnd"/>
      <w:r w:rsidR="00825D8E" w:rsidRPr="00825D8E">
        <w:t xml:space="preserve"> Roy. "Content-based book recommending using learning for text categorization." </w:t>
      </w:r>
      <w:r w:rsidR="00825D8E" w:rsidRPr="00825D8E">
        <w:rPr>
          <w:i/>
          <w:iCs/>
        </w:rPr>
        <w:t>Proceedings of the fifth ACM conference on Digital libraries</w:t>
      </w:r>
      <w:r w:rsidR="00825D8E" w:rsidRPr="00825D8E">
        <w:t>. ACM, 2000.</w:t>
      </w:r>
    </w:p>
    <w:p w:rsidR="005A0F3B" w:rsidRDefault="005A0F3B" w:rsidP="001326E9">
      <w:pPr>
        <w:pStyle w:val="Biblio"/>
      </w:pPr>
      <w:r>
        <w:t>[24]</w:t>
      </w:r>
      <w:r w:rsidRPr="005A0F3B">
        <w:rPr>
          <w:rFonts w:ascii="Arial" w:hAnsi="Arial" w:cs="Arial"/>
          <w:color w:val="222222"/>
          <w:sz w:val="20"/>
          <w:shd w:val="clear" w:color="auto" w:fill="FFFFFF"/>
        </w:rPr>
        <w:t xml:space="preserve"> </w:t>
      </w:r>
      <w:proofErr w:type="spellStart"/>
      <w:r w:rsidRPr="005A0F3B">
        <w:t>Grudin</w:t>
      </w:r>
      <w:proofErr w:type="spellEnd"/>
      <w:r w:rsidRPr="005A0F3B">
        <w:t>, Jonathan. "Partitioning digital worlds: focal and peripheral awareness in multiple monitor use." </w:t>
      </w:r>
      <w:r w:rsidRPr="005A0F3B">
        <w:rPr>
          <w:i/>
          <w:iCs/>
        </w:rPr>
        <w:t>Proceedings of the SIGCHI conference on Human factors in computing systems</w:t>
      </w:r>
      <w:r w:rsidRPr="005A0F3B">
        <w:t>. ACM, 2001.</w:t>
      </w:r>
    </w:p>
    <w:p w:rsidR="0066524A" w:rsidRDefault="0066524A" w:rsidP="001326E9">
      <w:pPr>
        <w:pStyle w:val="Biblio"/>
      </w:pPr>
      <w:r>
        <w:t>[25]</w:t>
      </w:r>
      <w:r w:rsidRPr="0066524A">
        <w:rPr>
          <w:rFonts w:ascii="Arial" w:hAnsi="Arial" w:cs="Arial"/>
          <w:color w:val="222222"/>
          <w:sz w:val="20"/>
          <w:shd w:val="clear" w:color="auto" w:fill="FFFFFF"/>
        </w:rPr>
        <w:t xml:space="preserve"> </w:t>
      </w:r>
      <w:r w:rsidRPr="0066524A">
        <w:t>Kang, Jerry. "Information privacy in cyberspace transactions." </w:t>
      </w:r>
      <w:r w:rsidRPr="0066524A">
        <w:rPr>
          <w:i/>
          <w:iCs/>
        </w:rPr>
        <w:t>Stanford Law Review</w:t>
      </w:r>
      <w:r w:rsidRPr="0066524A">
        <w:t> (1998): 1193-1294.</w:t>
      </w:r>
    </w:p>
    <w:p w:rsidR="0066524A" w:rsidRDefault="0066524A" w:rsidP="001326E9">
      <w:pPr>
        <w:pStyle w:val="Biblio"/>
      </w:pPr>
      <w:r>
        <w:t>[26]</w:t>
      </w:r>
      <w:r w:rsidRPr="0066524A">
        <w:rPr>
          <w:rFonts w:ascii="Arial" w:hAnsi="Arial" w:cs="Arial"/>
          <w:color w:val="222222"/>
          <w:sz w:val="20"/>
          <w:shd w:val="clear" w:color="auto" w:fill="FFFFFF"/>
        </w:rPr>
        <w:t xml:space="preserve"> </w:t>
      </w:r>
      <w:proofErr w:type="spellStart"/>
      <w:r w:rsidRPr="0066524A">
        <w:t>Palen</w:t>
      </w:r>
      <w:proofErr w:type="spellEnd"/>
      <w:r w:rsidRPr="0066524A">
        <w:t xml:space="preserve">, </w:t>
      </w:r>
      <w:proofErr w:type="spellStart"/>
      <w:r w:rsidRPr="0066524A">
        <w:t>Leysia</w:t>
      </w:r>
      <w:proofErr w:type="spellEnd"/>
      <w:r w:rsidRPr="0066524A">
        <w:t xml:space="preserve">, and Paul </w:t>
      </w:r>
      <w:proofErr w:type="spellStart"/>
      <w:r w:rsidRPr="0066524A">
        <w:t>Dourish</w:t>
      </w:r>
      <w:proofErr w:type="spellEnd"/>
      <w:r w:rsidRPr="0066524A">
        <w:t>. "Unpacking privacy for a networked world." </w:t>
      </w:r>
      <w:r w:rsidRPr="0066524A">
        <w:rPr>
          <w:i/>
          <w:iCs/>
        </w:rPr>
        <w:t>Proceedings of the SIGCHI conference on Human factors in computing systems</w:t>
      </w:r>
      <w:r w:rsidRPr="0066524A">
        <w:t>. ACM, 2003.</w:t>
      </w:r>
    </w:p>
    <w:p w:rsidR="00982FCD" w:rsidRDefault="00982FCD" w:rsidP="001326E9">
      <w:pPr>
        <w:pStyle w:val="Biblio"/>
      </w:pPr>
      <w:r>
        <w:t>[27]</w:t>
      </w:r>
      <w:r w:rsidRPr="00982FCD">
        <w:rPr>
          <w:rFonts w:ascii="Arial" w:hAnsi="Arial" w:cs="Arial"/>
          <w:color w:val="222222"/>
          <w:sz w:val="20"/>
          <w:shd w:val="clear" w:color="auto" w:fill="FFFFFF"/>
        </w:rPr>
        <w:t xml:space="preserve"> </w:t>
      </w:r>
      <w:proofErr w:type="spellStart"/>
      <w:r w:rsidRPr="00982FCD">
        <w:t>Palen</w:t>
      </w:r>
      <w:proofErr w:type="spellEnd"/>
      <w:r w:rsidRPr="00982FCD">
        <w:t xml:space="preserve">, </w:t>
      </w:r>
      <w:proofErr w:type="spellStart"/>
      <w:r w:rsidRPr="00982FCD">
        <w:t>Leysia</w:t>
      </w:r>
      <w:proofErr w:type="spellEnd"/>
      <w:r w:rsidRPr="00982FCD">
        <w:t xml:space="preserve">, and Paul </w:t>
      </w:r>
      <w:proofErr w:type="spellStart"/>
      <w:r w:rsidRPr="00982FCD">
        <w:t>Dourish</w:t>
      </w:r>
      <w:proofErr w:type="spellEnd"/>
      <w:r w:rsidRPr="00982FCD">
        <w:t>. "Unpacking privacy for a networked world." </w:t>
      </w:r>
      <w:r w:rsidRPr="00982FCD">
        <w:rPr>
          <w:i/>
          <w:iCs/>
        </w:rPr>
        <w:t>Proceedings of the SIGCHI conference on Human factors in computing systems</w:t>
      </w:r>
      <w:r w:rsidRPr="00982FCD">
        <w:t>. ACM, 2003.</w:t>
      </w:r>
    </w:p>
    <w:p w:rsidR="000E5AEA" w:rsidRDefault="000E5AEA" w:rsidP="001326E9">
      <w:pPr>
        <w:pStyle w:val="Biblio"/>
      </w:pPr>
      <w:r>
        <w:t>[28]</w:t>
      </w:r>
      <w:r w:rsidRPr="000E5AEA">
        <w:rPr>
          <w:rFonts w:ascii="Arial" w:hAnsi="Arial" w:cs="Arial"/>
          <w:color w:val="222222"/>
          <w:sz w:val="20"/>
          <w:shd w:val="clear" w:color="auto" w:fill="FFFFFF"/>
        </w:rPr>
        <w:t xml:space="preserve"> </w:t>
      </w:r>
      <w:r w:rsidRPr="000E5AEA">
        <w:t xml:space="preserve">Gross, Ralph, and Alessandro </w:t>
      </w:r>
      <w:proofErr w:type="spellStart"/>
      <w:r w:rsidRPr="000E5AEA">
        <w:t>Acquisti</w:t>
      </w:r>
      <w:proofErr w:type="spellEnd"/>
      <w:r w:rsidRPr="000E5AEA">
        <w:t>. "Information revelation and privacy in online social networks." </w:t>
      </w:r>
      <w:r w:rsidRPr="000E5AEA">
        <w:rPr>
          <w:i/>
          <w:iCs/>
        </w:rPr>
        <w:t>Proceedings of the 2005 ACM workshop on Privacy in the electronic society</w:t>
      </w:r>
      <w:r w:rsidRPr="000E5AEA">
        <w:t>. ACM, 2005.</w:t>
      </w:r>
    </w:p>
    <w:p w:rsidR="000E5AEA" w:rsidRDefault="000E5AEA" w:rsidP="001326E9">
      <w:pPr>
        <w:pStyle w:val="Biblio"/>
      </w:pPr>
      <w:r>
        <w:t>[29]</w:t>
      </w:r>
      <w:r w:rsidRPr="000E5AEA">
        <w:rPr>
          <w:rFonts w:ascii="Arial" w:hAnsi="Arial" w:cs="Arial"/>
          <w:color w:val="222222"/>
          <w:sz w:val="20"/>
          <w:shd w:val="clear" w:color="auto" w:fill="FFFFFF"/>
        </w:rPr>
        <w:t xml:space="preserve"> </w:t>
      </w:r>
      <w:proofErr w:type="spellStart"/>
      <w:r w:rsidRPr="000E5AEA">
        <w:t>Tufekci</w:t>
      </w:r>
      <w:proofErr w:type="spellEnd"/>
      <w:r w:rsidRPr="000E5AEA">
        <w:t xml:space="preserve">, </w:t>
      </w:r>
      <w:proofErr w:type="spellStart"/>
      <w:r w:rsidRPr="000E5AEA">
        <w:t>Zeynep</w:t>
      </w:r>
      <w:proofErr w:type="spellEnd"/>
      <w:r w:rsidRPr="000E5AEA">
        <w:t>. "Can you see me now? Audience and disclosure regulation in online social network sites." </w:t>
      </w:r>
      <w:r w:rsidRPr="000E5AEA">
        <w:rPr>
          <w:i/>
          <w:iCs/>
        </w:rPr>
        <w:t>Bulletin of Science, Technology &amp; Society</w:t>
      </w:r>
      <w:r w:rsidRPr="000E5AEA">
        <w:t> 28.1 (2008): 20-36.</w:t>
      </w:r>
    </w:p>
    <w:p w:rsidR="009F307C" w:rsidRDefault="009F307C" w:rsidP="001326E9">
      <w:pPr>
        <w:pStyle w:val="Biblio"/>
      </w:pPr>
      <w:r>
        <w:t>[30]</w:t>
      </w:r>
      <w:r w:rsidRPr="009F307C">
        <w:rPr>
          <w:rFonts w:ascii="Arial" w:hAnsi="Arial" w:cs="Arial"/>
          <w:color w:val="222222"/>
          <w:sz w:val="20"/>
          <w:shd w:val="clear" w:color="auto" w:fill="FFFFFF"/>
        </w:rPr>
        <w:t xml:space="preserve"> </w:t>
      </w:r>
      <w:proofErr w:type="spellStart"/>
      <w:r w:rsidRPr="009F307C">
        <w:t>Shyong</w:t>
      </w:r>
      <w:proofErr w:type="spellEnd"/>
      <w:r w:rsidRPr="009F307C">
        <w:t xml:space="preserve">, K., Dan </w:t>
      </w:r>
      <w:proofErr w:type="spellStart"/>
      <w:r w:rsidRPr="009F307C">
        <w:t>Frankowski</w:t>
      </w:r>
      <w:proofErr w:type="spellEnd"/>
      <w:r w:rsidRPr="009F307C">
        <w:t xml:space="preserve">, and John </w:t>
      </w:r>
      <w:proofErr w:type="spellStart"/>
      <w:r w:rsidRPr="009F307C">
        <w:t>Riedl</w:t>
      </w:r>
      <w:proofErr w:type="spellEnd"/>
      <w:r w:rsidRPr="009F307C">
        <w:t xml:space="preserve">. "Do you trust your recommendations? An exploration of security and privacy issues in </w:t>
      </w:r>
      <w:r w:rsidR="00390006">
        <w:t>Recommender System</w:t>
      </w:r>
      <w:r w:rsidR="00EC59C4">
        <w:t>s</w:t>
      </w:r>
      <w:r w:rsidRPr="009F307C">
        <w:t>." </w:t>
      </w:r>
      <w:r w:rsidRPr="009F307C">
        <w:rPr>
          <w:i/>
          <w:iCs/>
        </w:rPr>
        <w:t>Emerging Trends in Information and Communication Security</w:t>
      </w:r>
      <w:r w:rsidRPr="009F307C">
        <w:t>. Springer Berlin Heidelberg, 2006. 14-29.</w:t>
      </w:r>
    </w:p>
    <w:p w:rsidR="003A58E8" w:rsidRDefault="003A58E8" w:rsidP="001326E9">
      <w:pPr>
        <w:pStyle w:val="Biblio"/>
      </w:pPr>
      <w:r>
        <w:t>[31]</w:t>
      </w:r>
      <w:r w:rsidR="00D322CC" w:rsidRPr="00D322CC">
        <w:rPr>
          <w:rFonts w:ascii="Arial" w:hAnsi="Arial" w:cs="Arial"/>
          <w:color w:val="222222"/>
          <w:sz w:val="20"/>
          <w:shd w:val="clear" w:color="auto" w:fill="FFFFFF"/>
        </w:rPr>
        <w:t xml:space="preserve"> </w:t>
      </w:r>
      <w:proofErr w:type="spellStart"/>
      <w:r w:rsidR="00D322CC" w:rsidRPr="00D322CC">
        <w:t>Konstas</w:t>
      </w:r>
      <w:proofErr w:type="spellEnd"/>
      <w:r w:rsidR="00D322CC" w:rsidRPr="00D322CC">
        <w:t xml:space="preserve">, </w:t>
      </w:r>
      <w:proofErr w:type="spellStart"/>
      <w:r w:rsidR="00D322CC" w:rsidRPr="00D322CC">
        <w:t>Ioannis</w:t>
      </w:r>
      <w:proofErr w:type="spellEnd"/>
      <w:r w:rsidR="00D322CC" w:rsidRPr="00D322CC">
        <w:t xml:space="preserve">, </w:t>
      </w:r>
      <w:proofErr w:type="spellStart"/>
      <w:r w:rsidR="00D322CC" w:rsidRPr="00D322CC">
        <w:t>Vassilios</w:t>
      </w:r>
      <w:proofErr w:type="spellEnd"/>
      <w:r w:rsidR="00D322CC" w:rsidRPr="00D322CC">
        <w:t xml:space="preserve"> Stathopoulos, and </w:t>
      </w:r>
      <w:proofErr w:type="spellStart"/>
      <w:r w:rsidR="00D322CC" w:rsidRPr="00D322CC">
        <w:t>Joemon</w:t>
      </w:r>
      <w:proofErr w:type="spellEnd"/>
      <w:r w:rsidR="00D322CC" w:rsidRPr="00D322CC">
        <w:t xml:space="preserve"> M. Jose. "On social networks and collaborative recommendation." </w:t>
      </w:r>
      <w:r w:rsidR="00D322CC" w:rsidRPr="00D322CC">
        <w:rPr>
          <w:i/>
          <w:iCs/>
        </w:rPr>
        <w:t>Proceedings of the 32nd international ACM SIGIR conference on Research and development in information retrieval</w:t>
      </w:r>
      <w:r w:rsidR="00D322CC" w:rsidRPr="00D322CC">
        <w:t>. ACM, 2009.</w:t>
      </w:r>
    </w:p>
    <w:p w:rsidR="00D322CC" w:rsidRDefault="00D322CC" w:rsidP="001326E9">
      <w:pPr>
        <w:pStyle w:val="Biblio"/>
      </w:pPr>
      <w:r>
        <w:t>[32]</w:t>
      </w:r>
      <w:r w:rsidRPr="00D322CC">
        <w:rPr>
          <w:rFonts w:ascii="Arial" w:hAnsi="Arial" w:cs="Arial"/>
          <w:color w:val="222222"/>
          <w:sz w:val="20"/>
          <w:shd w:val="clear" w:color="auto" w:fill="FFFFFF"/>
        </w:rPr>
        <w:t xml:space="preserve"> </w:t>
      </w:r>
      <w:r w:rsidRPr="00D322CC">
        <w:t xml:space="preserve">Ramakrishnan, </w:t>
      </w:r>
      <w:proofErr w:type="spellStart"/>
      <w:r w:rsidRPr="00D322CC">
        <w:t>Naren</w:t>
      </w:r>
      <w:proofErr w:type="spellEnd"/>
      <w:r w:rsidRPr="00D322CC">
        <w:t xml:space="preserve">, et al. "Privacy risks in </w:t>
      </w:r>
      <w:r w:rsidR="00390006">
        <w:t>Recommender System</w:t>
      </w:r>
      <w:r w:rsidR="00EC59C4">
        <w:t>s</w:t>
      </w:r>
      <w:r w:rsidRPr="00D322CC">
        <w:t>." </w:t>
      </w:r>
      <w:r w:rsidRPr="00D322CC">
        <w:rPr>
          <w:i/>
          <w:iCs/>
        </w:rPr>
        <w:t>IEEE Internet Computing</w:t>
      </w:r>
      <w:r w:rsidRPr="00D322CC">
        <w:t> 5.6 (2001): 54.</w:t>
      </w:r>
    </w:p>
    <w:p w:rsidR="00D322CC" w:rsidRDefault="00D322CC" w:rsidP="001326E9">
      <w:pPr>
        <w:pStyle w:val="Biblio"/>
      </w:pPr>
      <w:r>
        <w:lastRenderedPageBreak/>
        <w:t>[33]</w:t>
      </w:r>
      <w:r w:rsidR="00E53C28" w:rsidRPr="00E53C28">
        <w:rPr>
          <w:rFonts w:ascii="Arial" w:hAnsi="Arial" w:cs="Arial"/>
          <w:color w:val="222222"/>
          <w:sz w:val="20"/>
          <w:shd w:val="clear" w:color="auto" w:fill="FFFFFF"/>
        </w:rPr>
        <w:t xml:space="preserve"> </w:t>
      </w:r>
      <w:r w:rsidR="00E53C28" w:rsidRPr="00E53C28">
        <w:t>Rosenblum, David. "What anyone can know: The privacy risks of social networking sites." </w:t>
      </w:r>
      <w:r w:rsidR="00E53C28" w:rsidRPr="00E53C28">
        <w:rPr>
          <w:i/>
          <w:iCs/>
        </w:rPr>
        <w:t>IEEE Security &amp; Privacy</w:t>
      </w:r>
      <w:r w:rsidR="00E53C28" w:rsidRPr="00E53C28">
        <w:t> 5.3 (2007).</w:t>
      </w:r>
    </w:p>
    <w:p w:rsidR="00E53C28" w:rsidRDefault="00E53C28" w:rsidP="001326E9">
      <w:pPr>
        <w:pStyle w:val="Biblio"/>
      </w:pPr>
      <w:r>
        <w:t>[34]</w:t>
      </w:r>
      <w:r w:rsidR="004E064B" w:rsidRPr="004E064B">
        <w:rPr>
          <w:rFonts w:ascii="Arial" w:hAnsi="Arial" w:cs="Arial"/>
          <w:color w:val="222222"/>
          <w:sz w:val="20"/>
          <w:shd w:val="clear" w:color="auto" w:fill="FFFFFF"/>
        </w:rPr>
        <w:t xml:space="preserve"> </w:t>
      </w:r>
      <w:proofErr w:type="spellStart"/>
      <w:r w:rsidR="004E064B" w:rsidRPr="004E064B">
        <w:t>Cissée</w:t>
      </w:r>
      <w:proofErr w:type="spellEnd"/>
      <w:r w:rsidR="004E064B" w:rsidRPr="004E064B">
        <w:t xml:space="preserve">, Richard, and </w:t>
      </w:r>
      <w:proofErr w:type="spellStart"/>
      <w:r w:rsidR="004E064B" w:rsidRPr="004E064B">
        <w:t>Sahin</w:t>
      </w:r>
      <w:proofErr w:type="spellEnd"/>
      <w:r w:rsidR="004E064B" w:rsidRPr="004E064B">
        <w:t xml:space="preserve"> </w:t>
      </w:r>
      <w:proofErr w:type="spellStart"/>
      <w:r w:rsidR="004E064B" w:rsidRPr="004E064B">
        <w:t>Albayrak</w:t>
      </w:r>
      <w:proofErr w:type="spellEnd"/>
      <w:r w:rsidR="004E064B" w:rsidRPr="004E064B">
        <w:t xml:space="preserve">. "An agent-based approach for privacy-preserving </w:t>
      </w:r>
      <w:r w:rsidR="00390006">
        <w:t>Recommender System</w:t>
      </w:r>
      <w:r w:rsidR="00EC59C4">
        <w:t>s</w:t>
      </w:r>
      <w:r w:rsidR="004E064B" w:rsidRPr="004E064B">
        <w:t>." </w:t>
      </w:r>
      <w:r w:rsidR="004E064B" w:rsidRPr="004E064B">
        <w:rPr>
          <w:i/>
          <w:iCs/>
        </w:rPr>
        <w:t xml:space="preserve">Proceedings of the 6th international joint conference on Autonomous agents and </w:t>
      </w:r>
      <w:proofErr w:type="spellStart"/>
      <w:r w:rsidR="004E064B" w:rsidRPr="004E064B">
        <w:rPr>
          <w:i/>
          <w:iCs/>
        </w:rPr>
        <w:t>multiagent</w:t>
      </w:r>
      <w:proofErr w:type="spellEnd"/>
      <w:r w:rsidR="004E064B" w:rsidRPr="004E064B">
        <w:rPr>
          <w:i/>
          <w:iCs/>
        </w:rPr>
        <w:t xml:space="preserve"> systems</w:t>
      </w:r>
      <w:r w:rsidR="004E064B" w:rsidRPr="004E064B">
        <w:t>. ACM, 2007.</w:t>
      </w:r>
    </w:p>
    <w:p w:rsidR="004E064B" w:rsidRDefault="004E064B" w:rsidP="001326E9">
      <w:pPr>
        <w:pStyle w:val="Biblio"/>
      </w:pPr>
      <w:r>
        <w:t>[35]</w:t>
      </w:r>
      <w:r w:rsidRPr="004E064B">
        <w:rPr>
          <w:rFonts w:ascii="Arial" w:hAnsi="Arial" w:cs="Arial"/>
          <w:color w:val="222222"/>
          <w:sz w:val="20"/>
          <w:shd w:val="clear" w:color="auto" w:fill="FFFFFF"/>
        </w:rPr>
        <w:t xml:space="preserve"> </w:t>
      </w:r>
      <w:proofErr w:type="spellStart"/>
      <w:r w:rsidRPr="004E064B">
        <w:t>Polat</w:t>
      </w:r>
      <w:proofErr w:type="spellEnd"/>
      <w:r w:rsidRPr="004E064B">
        <w:t xml:space="preserve">, </w:t>
      </w:r>
      <w:proofErr w:type="spellStart"/>
      <w:r w:rsidRPr="004E064B">
        <w:t>Huseyin</w:t>
      </w:r>
      <w:proofErr w:type="spellEnd"/>
      <w:r w:rsidRPr="004E064B">
        <w:t>, and Wenliang Du. "SVD-based collaborative filtering with privacy." </w:t>
      </w:r>
      <w:r w:rsidRPr="004E064B">
        <w:rPr>
          <w:i/>
          <w:iCs/>
        </w:rPr>
        <w:t>Proceedings of the 2005 ACM symposium on Applied computing</w:t>
      </w:r>
      <w:r w:rsidRPr="004E064B">
        <w:t>. ACM, 2005.</w:t>
      </w:r>
    </w:p>
    <w:p w:rsidR="004E064B" w:rsidRDefault="004E064B" w:rsidP="001326E9">
      <w:pPr>
        <w:pStyle w:val="Biblio"/>
      </w:pPr>
      <w:r>
        <w:t>[36]</w:t>
      </w:r>
      <w:r w:rsidR="005B781B" w:rsidRPr="005B781B">
        <w:rPr>
          <w:rFonts w:ascii="Arial" w:hAnsi="Arial" w:cs="Arial"/>
          <w:color w:val="222222"/>
          <w:sz w:val="20"/>
          <w:shd w:val="clear" w:color="auto" w:fill="FFFFFF"/>
        </w:rPr>
        <w:t xml:space="preserve"> </w:t>
      </w:r>
      <w:proofErr w:type="spellStart"/>
      <w:r w:rsidR="005B781B" w:rsidRPr="005B781B">
        <w:t>Polat</w:t>
      </w:r>
      <w:proofErr w:type="spellEnd"/>
      <w:r w:rsidR="005B781B" w:rsidRPr="005B781B">
        <w:t xml:space="preserve">, </w:t>
      </w:r>
      <w:proofErr w:type="spellStart"/>
      <w:r w:rsidR="005B781B" w:rsidRPr="005B781B">
        <w:t>Huseyin</w:t>
      </w:r>
      <w:proofErr w:type="spellEnd"/>
      <w:r w:rsidR="005B781B" w:rsidRPr="005B781B">
        <w:t>, and Wenliang Du. "Privacy</w:t>
      </w:r>
      <w:r w:rsidR="005B781B" w:rsidRPr="005B781B">
        <w:rPr>
          <w:rFonts w:ascii="Cambria Math" w:hAnsi="Cambria Math" w:cs="Cambria Math"/>
        </w:rPr>
        <w:t>‐</w:t>
      </w:r>
      <w:r w:rsidR="005B781B" w:rsidRPr="005B781B">
        <w:t>preserving top</w:t>
      </w:r>
      <w:r w:rsidR="005B781B" w:rsidRPr="005B781B">
        <w:rPr>
          <w:rFonts w:ascii="Cambria Math" w:hAnsi="Cambria Math" w:cs="Cambria Math"/>
        </w:rPr>
        <w:t>‐</w:t>
      </w:r>
      <w:r w:rsidR="005B781B" w:rsidRPr="005B781B">
        <w:t>N recommendation on distributed data." </w:t>
      </w:r>
      <w:r w:rsidR="005B781B" w:rsidRPr="005B781B">
        <w:rPr>
          <w:i/>
          <w:iCs/>
        </w:rPr>
        <w:t>Journal of the American Society for Information Science and Technology</w:t>
      </w:r>
      <w:r w:rsidR="005B781B" w:rsidRPr="005B781B">
        <w:t> 59.7 (2008): 1093-1108.</w:t>
      </w:r>
    </w:p>
    <w:p w:rsidR="00300BD9" w:rsidRDefault="00300BD9" w:rsidP="001326E9">
      <w:pPr>
        <w:pStyle w:val="Biblio"/>
      </w:pPr>
      <w:r>
        <w:t>[37]</w:t>
      </w:r>
      <w:r w:rsidRPr="00300BD9">
        <w:rPr>
          <w:rFonts w:ascii="Arial" w:hAnsi="Arial" w:cs="Arial"/>
          <w:color w:val="222222"/>
          <w:sz w:val="20"/>
          <w:shd w:val="clear" w:color="auto" w:fill="FFFFFF"/>
        </w:rPr>
        <w:t xml:space="preserve"> </w:t>
      </w:r>
      <w:proofErr w:type="spellStart"/>
      <w:r w:rsidRPr="00300BD9">
        <w:t>Berkovsky</w:t>
      </w:r>
      <w:proofErr w:type="spellEnd"/>
      <w:r w:rsidRPr="00300BD9">
        <w:t xml:space="preserve">, </w:t>
      </w:r>
      <w:proofErr w:type="spellStart"/>
      <w:r w:rsidRPr="00300BD9">
        <w:t>Shlomo</w:t>
      </w:r>
      <w:proofErr w:type="spellEnd"/>
      <w:r w:rsidRPr="00300BD9">
        <w:t>, et al. "Enhancing privacy and preserving accuracy of a distributed collaborative filtering." </w:t>
      </w:r>
      <w:r w:rsidRPr="00300BD9">
        <w:rPr>
          <w:i/>
          <w:iCs/>
        </w:rPr>
        <w:t xml:space="preserve">Proceedings of the 2007 ACM conference on </w:t>
      </w:r>
      <w:r w:rsidR="00390006">
        <w:rPr>
          <w:i/>
          <w:iCs/>
        </w:rPr>
        <w:t>Recommender System</w:t>
      </w:r>
      <w:r w:rsidR="00EC59C4">
        <w:rPr>
          <w:i/>
          <w:iCs/>
        </w:rPr>
        <w:t>s</w:t>
      </w:r>
      <w:r w:rsidRPr="00300BD9">
        <w:t>. ACM, 2007.</w:t>
      </w:r>
    </w:p>
    <w:p w:rsidR="00300BD9" w:rsidRDefault="00300BD9" w:rsidP="001326E9">
      <w:pPr>
        <w:pStyle w:val="Biblio"/>
      </w:pPr>
      <w:r>
        <w:t>[38]</w:t>
      </w:r>
      <w:r w:rsidRPr="00300BD9">
        <w:rPr>
          <w:rFonts w:ascii="Arial" w:hAnsi="Arial" w:cs="Arial"/>
          <w:color w:val="222222"/>
          <w:sz w:val="20"/>
          <w:shd w:val="clear" w:color="auto" w:fill="FFFFFF"/>
        </w:rPr>
        <w:t xml:space="preserve"> </w:t>
      </w:r>
      <w:proofErr w:type="spellStart"/>
      <w:r w:rsidRPr="00300BD9">
        <w:t>Shokri</w:t>
      </w:r>
      <w:proofErr w:type="spellEnd"/>
      <w:r w:rsidRPr="00300BD9">
        <w:t>, Reza, et al. "Preserving privacy in collaborative filtering through distributed aggregation of offline profiles." </w:t>
      </w:r>
      <w:r w:rsidRPr="00300BD9">
        <w:rPr>
          <w:i/>
          <w:iCs/>
        </w:rPr>
        <w:t xml:space="preserve">Proceedings of the third ACM conference on </w:t>
      </w:r>
      <w:r w:rsidR="00390006">
        <w:rPr>
          <w:i/>
          <w:iCs/>
        </w:rPr>
        <w:t>Recommender System</w:t>
      </w:r>
      <w:r w:rsidR="00EC59C4">
        <w:rPr>
          <w:i/>
          <w:iCs/>
        </w:rPr>
        <w:t>s</w:t>
      </w:r>
      <w:r w:rsidRPr="00300BD9">
        <w:t>. ACM, 2009.</w:t>
      </w:r>
    </w:p>
    <w:p w:rsidR="00300BD9" w:rsidRDefault="00300BD9" w:rsidP="001326E9">
      <w:pPr>
        <w:pStyle w:val="Biblio"/>
      </w:pPr>
      <w:r>
        <w:t>[39]</w:t>
      </w:r>
      <w:r w:rsidRPr="00300BD9">
        <w:rPr>
          <w:rFonts w:ascii="Arial" w:hAnsi="Arial" w:cs="Arial"/>
          <w:color w:val="222222"/>
          <w:sz w:val="20"/>
          <w:shd w:val="clear" w:color="auto" w:fill="FFFFFF"/>
        </w:rPr>
        <w:t xml:space="preserve"> </w:t>
      </w:r>
      <w:proofErr w:type="spellStart"/>
      <w:r w:rsidRPr="00300BD9">
        <w:t>Bugliesi</w:t>
      </w:r>
      <w:proofErr w:type="spellEnd"/>
      <w:r w:rsidRPr="00300BD9">
        <w:t>, Michele, et al., eds. </w:t>
      </w:r>
      <w:r w:rsidRPr="00300BD9">
        <w:rPr>
          <w:i/>
          <w:iCs/>
        </w:rPr>
        <w:t>Automata, Languages and Programming: 33rd International Colloquium, ICALP 2006, Venice, Italy, July 10-14, 2006, Proceedings</w:t>
      </w:r>
      <w:r w:rsidRPr="00300BD9">
        <w:t>. Vol. 4051. Springer, 2006.</w:t>
      </w:r>
    </w:p>
    <w:p w:rsidR="00300BD9" w:rsidRDefault="00300BD9" w:rsidP="001326E9">
      <w:pPr>
        <w:pStyle w:val="Biblio"/>
      </w:pPr>
      <w:r>
        <w:t>[40]</w:t>
      </w:r>
      <w:r w:rsidR="00985C90" w:rsidRPr="00985C90">
        <w:rPr>
          <w:rFonts w:ascii="Arial" w:hAnsi="Arial" w:cs="Arial"/>
          <w:color w:val="222222"/>
          <w:sz w:val="20"/>
          <w:shd w:val="clear" w:color="auto" w:fill="FFFFFF"/>
        </w:rPr>
        <w:t xml:space="preserve"> </w:t>
      </w:r>
      <w:proofErr w:type="spellStart"/>
      <w:r w:rsidR="00985C90" w:rsidRPr="00985C90">
        <w:t>McSherry</w:t>
      </w:r>
      <w:proofErr w:type="spellEnd"/>
      <w:r w:rsidR="00985C90" w:rsidRPr="00985C90">
        <w:t xml:space="preserve">, Frank, and Ilya </w:t>
      </w:r>
      <w:proofErr w:type="spellStart"/>
      <w:r w:rsidR="00985C90" w:rsidRPr="00985C90">
        <w:t>Mironov</w:t>
      </w:r>
      <w:proofErr w:type="spellEnd"/>
      <w:r w:rsidR="00985C90" w:rsidRPr="00985C90">
        <w:t xml:space="preserve">. "Differentially private </w:t>
      </w:r>
      <w:r w:rsidR="00390006">
        <w:t>Recommender System</w:t>
      </w:r>
      <w:r w:rsidR="00EC59C4">
        <w:t>s</w:t>
      </w:r>
      <w:r w:rsidR="00985C90" w:rsidRPr="00985C90">
        <w:t>: building privacy into the net." </w:t>
      </w:r>
      <w:r w:rsidR="00985C90" w:rsidRPr="00985C90">
        <w:rPr>
          <w:i/>
          <w:iCs/>
        </w:rPr>
        <w:t>Proceedings of the 15th ACM SIGKDD international conference on Knowledge discovery and data mining</w:t>
      </w:r>
      <w:r w:rsidR="00985C90" w:rsidRPr="00985C90">
        <w:t>. ACM, 2009.</w:t>
      </w:r>
    </w:p>
    <w:p w:rsidR="0082601E" w:rsidRDefault="0082601E" w:rsidP="001326E9">
      <w:pPr>
        <w:pStyle w:val="Biblio"/>
      </w:pPr>
      <w:r>
        <w:t>[41]</w:t>
      </w:r>
      <w:r w:rsidRPr="0082601E">
        <w:rPr>
          <w:rFonts w:ascii="Arial" w:hAnsi="Arial" w:cs="Arial"/>
          <w:color w:val="222222"/>
          <w:sz w:val="20"/>
          <w:shd w:val="clear" w:color="auto" w:fill="FFFFFF"/>
        </w:rPr>
        <w:t xml:space="preserve"> </w:t>
      </w:r>
      <w:r w:rsidRPr="0082601E">
        <w:t xml:space="preserve">Lampe, Cliff, Nicole B. Ellison, and Charles </w:t>
      </w:r>
      <w:proofErr w:type="spellStart"/>
      <w:r w:rsidRPr="0082601E">
        <w:t>Steinfield</w:t>
      </w:r>
      <w:proofErr w:type="spellEnd"/>
      <w:r w:rsidRPr="0082601E">
        <w:t>. "Changes in use and perception of Facebook." </w:t>
      </w:r>
      <w:r w:rsidRPr="0082601E">
        <w:rPr>
          <w:i/>
          <w:iCs/>
        </w:rPr>
        <w:t>Proceedings of the 2008 ACM conference on Computer supported cooperative work</w:t>
      </w:r>
      <w:r w:rsidRPr="0082601E">
        <w:t>. ACM, 2008.</w:t>
      </w:r>
    </w:p>
    <w:p w:rsidR="0082601E" w:rsidRDefault="0082601E" w:rsidP="001326E9">
      <w:pPr>
        <w:pStyle w:val="Biblio"/>
      </w:pPr>
      <w:r>
        <w:t>[42]</w:t>
      </w:r>
      <w:r w:rsidR="00B82977" w:rsidRPr="00B82977">
        <w:rPr>
          <w:rFonts w:ascii="Arial" w:hAnsi="Arial" w:cs="Arial"/>
          <w:color w:val="222222"/>
          <w:sz w:val="20"/>
          <w:shd w:val="clear" w:color="auto" w:fill="FFFFFF"/>
        </w:rPr>
        <w:t xml:space="preserve"> </w:t>
      </w:r>
      <w:proofErr w:type="spellStart"/>
      <w:r w:rsidR="00B82977" w:rsidRPr="00B82977">
        <w:t>Knijnenburg</w:t>
      </w:r>
      <w:proofErr w:type="spellEnd"/>
      <w:r w:rsidR="00B82977" w:rsidRPr="00B82977">
        <w:t xml:space="preserve">, Bart P., and Alfred </w:t>
      </w:r>
      <w:proofErr w:type="spellStart"/>
      <w:r w:rsidR="00B82977" w:rsidRPr="00B82977">
        <w:t>Kobsa</w:t>
      </w:r>
      <w:proofErr w:type="spellEnd"/>
      <w:r w:rsidR="00B82977" w:rsidRPr="00B82977">
        <w:t xml:space="preserve">. "Making decisions about privacy: information disclosure in context-aware </w:t>
      </w:r>
      <w:r w:rsidR="00390006">
        <w:t>Recommender System</w:t>
      </w:r>
      <w:r w:rsidR="00EC59C4">
        <w:t>s</w:t>
      </w:r>
      <w:r w:rsidR="00B82977" w:rsidRPr="00B82977">
        <w:t>." </w:t>
      </w:r>
      <w:r w:rsidR="00B82977" w:rsidRPr="00B82977">
        <w:rPr>
          <w:i/>
          <w:iCs/>
        </w:rPr>
        <w:t>ACM Transactions on Interactive Intelligent Systems (</w:t>
      </w:r>
      <w:proofErr w:type="spellStart"/>
      <w:r w:rsidR="00B82977" w:rsidRPr="00B82977">
        <w:rPr>
          <w:i/>
          <w:iCs/>
        </w:rPr>
        <w:t>TiiS</w:t>
      </w:r>
      <w:proofErr w:type="spellEnd"/>
      <w:r w:rsidR="00B82977" w:rsidRPr="00B82977">
        <w:rPr>
          <w:i/>
          <w:iCs/>
        </w:rPr>
        <w:t>)</w:t>
      </w:r>
      <w:r w:rsidR="00B82977" w:rsidRPr="00B82977">
        <w:t> 3.3 (2013): 20.</w:t>
      </w:r>
    </w:p>
    <w:p w:rsidR="00B82977" w:rsidRDefault="00B82977" w:rsidP="001326E9">
      <w:pPr>
        <w:pStyle w:val="Biblio"/>
      </w:pPr>
      <w:r>
        <w:lastRenderedPageBreak/>
        <w:t>[43]</w:t>
      </w:r>
      <w:r w:rsidR="00B87B24" w:rsidRPr="00B87B24">
        <w:rPr>
          <w:rFonts w:ascii="Arial" w:hAnsi="Arial" w:cs="Arial"/>
          <w:color w:val="222222"/>
          <w:sz w:val="20"/>
          <w:shd w:val="clear" w:color="auto" w:fill="FFFFFF"/>
        </w:rPr>
        <w:t xml:space="preserve"> </w:t>
      </w:r>
      <w:proofErr w:type="spellStart"/>
      <w:r w:rsidR="00B87B24" w:rsidRPr="00B87B24">
        <w:t>Filar</w:t>
      </w:r>
      <w:proofErr w:type="spellEnd"/>
      <w:r w:rsidR="00B87B24" w:rsidRPr="00B87B24">
        <w:t xml:space="preserve">, Jerzy A., Dmitry </w:t>
      </w:r>
      <w:proofErr w:type="spellStart"/>
      <w:r w:rsidR="00B87B24" w:rsidRPr="00B87B24">
        <w:t>Krass</w:t>
      </w:r>
      <w:proofErr w:type="spellEnd"/>
      <w:r w:rsidR="00B87B24" w:rsidRPr="00B87B24">
        <w:t>, and Kirsten W. Ross. "Percentile performance criteria for limiting average Markov decision processes." </w:t>
      </w:r>
      <w:r w:rsidR="00B87B24" w:rsidRPr="00B87B24">
        <w:rPr>
          <w:i/>
          <w:iCs/>
        </w:rPr>
        <w:t>IEEE Transactions on Automatic Control</w:t>
      </w:r>
      <w:r w:rsidR="00B87B24" w:rsidRPr="00B87B24">
        <w:t> 40.1 (1995): 2-10.</w:t>
      </w:r>
    </w:p>
    <w:p w:rsidR="00B87B24" w:rsidRDefault="00B87B24" w:rsidP="001326E9">
      <w:pPr>
        <w:pStyle w:val="Biblio"/>
      </w:pPr>
      <w:r>
        <w:t>[44]</w:t>
      </w:r>
      <w:r w:rsidRPr="00B87B24">
        <w:rPr>
          <w:rFonts w:ascii="Arial" w:hAnsi="Arial" w:cs="Arial"/>
          <w:color w:val="222222"/>
          <w:sz w:val="20"/>
          <w:shd w:val="clear" w:color="auto" w:fill="FFFFFF"/>
        </w:rPr>
        <w:t xml:space="preserve"> </w:t>
      </w:r>
      <w:r w:rsidRPr="00B87B24">
        <w:t>Marcus, Steven I., et al. "Risk sensitive Markov decision processes." </w:t>
      </w:r>
      <w:r w:rsidRPr="00B87B24">
        <w:rPr>
          <w:i/>
          <w:iCs/>
        </w:rPr>
        <w:t>Systems and control in the twenty-first century</w:t>
      </w:r>
      <w:r w:rsidRPr="00B87B24">
        <w:t xml:space="preserve">. </w:t>
      </w:r>
      <w:proofErr w:type="spellStart"/>
      <w:r w:rsidRPr="00B87B24">
        <w:t>Birkhäuser</w:t>
      </w:r>
      <w:proofErr w:type="spellEnd"/>
      <w:r w:rsidRPr="00B87B24">
        <w:t xml:space="preserve"> Boston, 1997. 263-279.</w:t>
      </w:r>
    </w:p>
    <w:p w:rsidR="00B87B24" w:rsidRDefault="00B87B24" w:rsidP="001326E9">
      <w:pPr>
        <w:pStyle w:val="Biblio"/>
      </w:pPr>
      <w:r>
        <w:t>[45]</w:t>
      </w:r>
      <w:r w:rsidR="000E6B78" w:rsidRPr="000E6B78">
        <w:rPr>
          <w:rFonts w:ascii="Arial" w:hAnsi="Arial" w:cs="Arial"/>
          <w:color w:val="222222"/>
          <w:sz w:val="20"/>
          <w:shd w:val="clear" w:color="auto" w:fill="FFFFFF"/>
        </w:rPr>
        <w:t xml:space="preserve"> </w:t>
      </w:r>
      <w:proofErr w:type="spellStart"/>
      <w:r w:rsidR="000E6B78" w:rsidRPr="000E6B78">
        <w:t>Geibel</w:t>
      </w:r>
      <w:proofErr w:type="spellEnd"/>
      <w:r w:rsidR="000E6B78" w:rsidRPr="000E6B78">
        <w:t xml:space="preserve">, Peter, and Fritz </w:t>
      </w:r>
      <w:proofErr w:type="spellStart"/>
      <w:r w:rsidR="000E6B78" w:rsidRPr="000E6B78">
        <w:t>Wysotzki</w:t>
      </w:r>
      <w:proofErr w:type="spellEnd"/>
      <w:r w:rsidR="000E6B78" w:rsidRPr="000E6B78">
        <w:t>. "Risk-sensitive reinforcement learning applied to control under constraints." </w:t>
      </w:r>
      <w:r w:rsidR="000E6B78" w:rsidRPr="000E6B78">
        <w:rPr>
          <w:i/>
          <w:iCs/>
        </w:rPr>
        <w:t xml:space="preserve">J. </w:t>
      </w:r>
      <w:proofErr w:type="spellStart"/>
      <w:r w:rsidR="000E6B78" w:rsidRPr="000E6B78">
        <w:rPr>
          <w:i/>
          <w:iCs/>
        </w:rPr>
        <w:t>Artif</w:t>
      </w:r>
      <w:proofErr w:type="spellEnd"/>
      <w:r w:rsidR="000E6B78" w:rsidRPr="000E6B78">
        <w:rPr>
          <w:i/>
          <w:iCs/>
        </w:rPr>
        <w:t xml:space="preserve">. </w:t>
      </w:r>
      <w:proofErr w:type="spellStart"/>
      <w:r w:rsidR="000E6B78" w:rsidRPr="000E6B78">
        <w:rPr>
          <w:i/>
          <w:iCs/>
        </w:rPr>
        <w:t>Intell</w:t>
      </w:r>
      <w:proofErr w:type="spellEnd"/>
      <w:r w:rsidR="000E6B78" w:rsidRPr="000E6B78">
        <w:rPr>
          <w:i/>
          <w:iCs/>
        </w:rPr>
        <w:t>. Res.(JAIR)</w:t>
      </w:r>
      <w:r w:rsidR="000E6B78" w:rsidRPr="000E6B78">
        <w:t> 24 (2005): 81-108.</w:t>
      </w:r>
    </w:p>
    <w:p w:rsidR="000E6B78" w:rsidRDefault="000E6B78" w:rsidP="001326E9">
      <w:pPr>
        <w:pStyle w:val="Biblio"/>
      </w:pPr>
      <w:r>
        <w:t>[46]</w:t>
      </w:r>
      <w:r w:rsidR="00123D77" w:rsidRPr="00123D77">
        <w:rPr>
          <w:rFonts w:ascii="Arial" w:hAnsi="Arial" w:cs="Arial"/>
          <w:color w:val="222222"/>
          <w:sz w:val="20"/>
          <w:shd w:val="clear" w:color="auto" w:fill="FFFFFF"/>
        </w:rPr>
        <w:t xml:space="preserve"> </w:t>
      </w:r>
      <w:r w:rsidR="00123D77" w:rsidRPr="00123D77">
        <w:t>Yu, Xiang, et al. "An autonomous robust fault tolerant control system." </w:t>
      </w:r>
      <w:r w:rsidR="00123D77" w:rsidRPr="00123D77">
        <w:rPr>
          <w:i/>
          <w:iCs/>
        </w:rPr>
        <w:t>Information Acquisition, 2006 IEEE International Conference on</w:t>
      </w:r>
      <w:r w:rsidR="00123D77" w:rsidRPr="00123D77">
        <w:t>. IEEE, 2006.</w:t>
      </w:r>
    </w:p>
    <w:p w:rsidR="00123D77" w:rsidRDefault="00123D77" w:rsidP="001326E9">
      <w:pPr>
        <w:pStyle w:val="Biblio"/>
      </w:pPr>
      <w:r>
        <w:t>[47]</w:t>
      </w:r>
      <w:r w:rsidR="00D506D9" w:rsidRPr="00D506D9">
        <w:rPr>
          <w:rFonts w:ascii="Arial" w:hAnsi="Arial" w:cs="Arial"/>
          <w:color w:val="222222"/>
          <w:sz w:val="20"/>
          <w:shd w:val="clear" w:color="auto" w:fill="FFFFFF"/>
        </w:rPr>
        <w:t xml:space="preserve"> </w:t>
      </w:r>
      <w:r w:rsidR="00D506D9" w:rsidRPr="00D506D9">
        <w:t>Hans, Alexander, et al. "Safe exploration for reinforcement learning." </w:t>
      </w:r>
      <w:r w:rsidR="00D506D9" w:rsidRPr="00D506D9">
        <w:rPr>
          <w:i/>
          <w:iCs/>
        </w:rPr>
        <w:t>ESANN</w:t>
      </w:r>
      <w:r w:rsidR="00D506D9" w:rsidRPr="00D506D9">
        <w:t>. 2008.</w:t>
      </w:r>
    </w:p>
    <w:p w:rsidR="00D506D9" w:rsidRDefault="00D506D9" w:rsidP="001326E9">
      <w:pPr>
        <w:pStyle w:val="Biblio"/>
      </w:pPr>
      <w:r>
        <w:t>[48]</w:t>
      </w:r>
      <w:r w:rsidR="00A25FA6" w:rsidRPr="00A25FA6">
        <w:rPr>
          <w:rFonts w:ascii="Arial" w:hAnsi="Arial" w:cs="Arial"/>
          <w:color w:val="222222"/>
          <w:sz w:val="20"/>
          <w:shd w:val="clear" w:color="auto" w:fill="FFFFFF"/>
        </w:rPr>
        <w:t xml:space="preserve"> </w:t>
      </w:r>
      <w:r w:rsidR="00A25FA6" w:rsidRPr="00A25FA6">
        <w:t xml:space="preserve">Castro, </w:t>
      </w:r>
      <w:proofErr w:type="spellStart"/>
      <w:r w:rsidR="00A25FA6" w:rsidRPr="00A25FA6">
        <w:t>Dotan</w:t>
      </w:r>
      <w:proofErr w:type="spellEnd"/>
      <w:r w:rsidR="00A25FA6" w:rsidRPr="00A25FA6">
        <w:t xml:space="preserve"> D., Aviv Tamar, and </w:t>
      </w:r>
      <w:proofErr w:type="spellStart"/>
      <w:r w:rsidR="00A25FA6" w:rsidRPr="00A25FA6">
        <w:t>Shie</w:t>
      </w:r>
      <w:proofErr w:type="spellEnd"/>
      <w:r w:rsidR="00A25FA6" w:rsidRPr="00A25FA6">
        <w:t xml:space="preserve"> </w:t>
      </w:r>
      <w:proofErr w:type="spellStart"/>
      <w:r w:rsidR="00A25FA6" w:rsidRPr="00A25FA6">
        <w:t>Mannor</w:t>
      </w:r>
      <w:proofErr w:type="spellEnd"/>
      <w:r w:rsidR="00A25FA6" w:rsidRPr="00A25FA6">
        <w:t>. "Policy gradients with variance related risk criteria." </w:t>
      </w:r>
      <w:r w:rsidR="00A25FA6" w:rsidRPr="00A25FA6">
        <w:rPr>
          <w:i/>
          <w:iCs/>
        </w:rPr>
        <w:t>Proceedings of the 29th International Conference on Machine Learning (ICML-12)</w:t>
      </w:r>
      <w:r w:rsidR="00A25FA6" w:rsidRPr="00A25FA6">
        <w:t>. 2012.</w:t>
      </w:r>
    </w:p>
    <w:p w:rsidR="00521D2E" w:rsidRDefault="00521D2E" w:rsidP="001326E9">
      <w:pPr>
        <w:pStyle w:val="Biblio"/>
      </w:pPr>
      <w:r>
        <w:t>[49]</w:t>
      </w:r>
      <w:r w:rsidR="00A83E71" w:rsidRPr="00A83E71">
        <w:rPr>
          <w:rFonts w:ascii="Arial" w:hAnsi="Arial" w:cs="Arial"/>
          <w:color w:val="222222"/>
          <w:sz w:val="20"/>
          <w:shd w:val="clear" w:color="auto" w:fill="FFFFFF"/>
        </w:rPr>
        <w:t xml:space="preserve"> </w:t>
      </w:r>
      <w:r w:rsidR="00A83E71" w:rsidRPr="00A83E71">
        <w:t>Gao, Sheng, et al. "</w:t>
      </w:r>
      <w:proofErr w:type="spellStart"/>
      <w:r w:rsidR="00A83E71" w:rsidRPr="00A83E71">
        <w:t>TrPF</w:t>
      </w:r>
      <w:proofErr w:type="spellEnd"/>
      <w:r w:rsidR="00A83E71" w:rsidRPr="00A83E71">
        <w:t>: A trajectory privacy-preserving framework for participatory sensing." </w:t>
      </w:r>
      <w:r w:rsidR="00A83E71" w:rsidRPr="00A83E71">
        <w:rPr>
          <w:i/>
          <w:iCs/>
        </w:rPr>
        <w:t>IEEE Transactions on Information Forensics and Security</w:t>
      </w:r>
      <w:r w:rsidR="00A83E71" w:rsidRPr="00A83E71">
        <w:t> 8.6 (2013): 874-887.</w:t>
      </w:r>
    </w:p>
    <w:p w:rsidR="00521D2E" w:rsidRDefault="00521D2E" w:rsidP="001326E9">
      <w:pPr>
        <w:pStyle w:val="Biblio"/>
      </w:pPr>
      <w:r>
        <w:t>[50]</w:t>
      </w:r>
      <w:r w:rsidR="00A83E71" w:rsidRPr="00A83E71">
        <w:rPr>
          <w:rFonts w:ascii="Arial" w:hAnsi="Arial" w:cs="Arial"/>
          <w:color w:val="222222"/>
          <w:sz w:val="20"/>
          <w:shd w:val="clear" w:color="auto" w:fill="FFFFFF"/>
        </w:rPr>
        <w:t xml:space="preserve"> </w:t>
      </w:r>
      <w:proofErr w:type="spellStart"/>
      <w:r w:rsidR="00A83E71" w:rsidRPr="00A83E71">
        <w:t>Niu</w:t>
      </w:r>
      <w:proofErr w:type="spellEnd"/>
      <w:r w:rsidR="00A83E71" w:rsidRPr="00A83E71">
        <w:t>, Ben, et al. "Enhancing privacy through caching in location-based services." </w:t>
      </w:r>
      <w:r w:rsidR="00A83E71" w:rsidRPr="00A83E71">
        <w:rPr>
          <w:i/>
          <w:iCs/>
        </w:rPr>
        <w:t>Computer Communications (INFOCOM), 2015 IEEE Conference on</w:t>
      </w:r>
      <w:r w:rsidR="00A83E71" w:rsidRPr="00A83E71">
        <w:t>. IEEE, 2015.</w:t>
      </w:r>
    </w:p>
    <w:p w:rsidR="00521D2E" w:rsidRDefault="00521D2E" w:rsidP="001326E9">
      <w:pPr>
        <w:pStyle w:val="Biblio"/>
      </w:pPr>
      <w:r>
        <w:t>[51]</w:t>
      </w:r>
      <w:r w:rsidR="00A83E71" w:rsidRPr="00A83E71">
        <w:rPr>
          <w:rFonts w:ascii="Arial" w:hAnsi="Arial" w:cs="Arial"/>
          <w:color w:val="222222"/>
          <w:sz w:val="20"/>
          <w:shd w:val="clear" w:color="auto" w:fill="FFFFFF"/>
        </w:rPr>
        <w:t xml:space="preserve"> </w:t>
      </w:r>
      <w:proofErr w:type="spellStart"/>
      <w:r w:rsidR="00A83E71" w:rsidRPr="00A83E71">
        <w:t>Cicek</w:t>
      </w:r>
      <w:proofErr w:type="spellEnd"/>
      <w:r w:rsidR="00A83E71" w:rsidRPr="00A83E71">
        <w:t xml:space="preserve">, A. </w:t>
      </w:r>
      <w:proofErr w:type="spellStart"/>
      <w:r w:rsidR="00A83E71" w:rsidRPr="00A83E71">
        <w:t>Ercument</w:t>
      </w:r>
      <w:proofErr w:type="spellEnd"/>
      <w:r w:rsidR="00A83E71" w:rsidRPr="00A83E71">
        <w:t xml:space="preserve">, Mehmet </w:t>
      </w:r>
      <w:proofErr w:type="spellStart"/>
      <w:r w:rsidR="00A83E71" w:rsidRPr="00A83E71">
        <w:t>Ercan</w:t>
      </w:r>
      <w:proofErr w:type="spellEnd"/>
      <w:r w:rsidR="00A83E71" w:rsidRPr="00A83E71">
        <w:t xml:space="preserve"> </w:t>
      </w:r>
      <w:proofErr w:type="spellStart"/>
      <w:r w:rsidR="00A83E71" w:rsidRPr="00A83E71">
        <w:t>Nergiz</w:t>
      </w:r>
      <w:proofErr w:type="spellEnd"/>
      <w:r w:rsidR="00A83E71" w:rsidRPr="00A83E71">
        <w:t xml:space="preserve">, and </w:t>
      </w:r>
      <w:proofErr w:type="spellStart"/>
      <w:r w:rsidR="00A83E71" w:rsidRPr="00A83E71">
        <w:t>Yucel</w:t>
      </w:r>
      <w:proofErr w:type="spellEnd"/>
      <w:r w:rsidR="00A83E71" w:rsidRPr="00A83E71">
        <w:t xml:space="preserve"> </w:t>
      </w:r>
      <w:proofErr w:type="spellStart"/>
      <w:r w:rsidR="00A83E71" w:rsidRPr="00A83E71">
        <w:t>Saygin</w:t>
      </w:r>
      <w:proofErr w:type="spellEnd"/>
      <w:r w:rsidR="00A83E71" w:rsidRPr="00A83E71">
        <w:t xml:space="preserve">. "Ensuring location diversity in privacy-preserving </w:t>
      </w:r>
      <w:proofErr w:type="spellStart"/>
      <w:r w:rsidR="00A83E71" w:rsidRPr="00A83E71">
        <w:t>spatio</w:t>
      </w:r>
      <w:proofErr w:type="spellEnd"/>
      <w:r w:rsidR="00A83E71" w:rsidRPr="00A83E71">
        <w:t>-temporal data publishing." </w:t>
      </w:r>
      <w:r w:rsidR="00A83E71" w:rsidRPr="00A83E71">
        <w:rPr>
          <w:i/>
          <w:iCs/>
        </w:rPr>
        <w:t>The VLDB Journal</w:t>
      </w:r>
      <w:r w:rsidR="00A83E71" w:rsidRPr="00A83E71">
        <w:t> 23.4 (2014): 609-625.</w:t>
      </w:r>
    </w:p>
    <w:p w:rsidR="00521D2E" w:rsidRDefault="00521D2E" w:rsidP="001326E9">
      <w:pPr>
        <w:pStyle w:val="Biblio"/>
      </w:pPr>
      <w:r>
        <w:t>[52]</w:t>
      </w:r>
      <w:r w:rsidR="00A83E71" w:rsidRPr="00A83E71">
        <w:rPr>
          <w:rFonts w:ascii="Arial" w:hAnsi="Arial" w:cs="Arial"/>
          <w:color w:val="222222"/>
          <w:sz w:val="20"/>
          <w:shd w:val="clear" w:color="auto" w:fill="FFFFFF"/>
        </w:rPr>
        <w:t xml:space="preserve"> </w:t>
      </w:r>
      <w:r w:rsidR="00A83E71" w:rsidRPr="00A83E71">
        <w:t>Andrés, Miguel E., et al. "Geo-indistinguishability: Differential privacy for location-based systems." </w:t>
      </w:r>
      <w:r w:rsidR="00A83E71" w:rsidRPr="00A83E71">
        <w:rPr>
          <w:i/>
          <w:iCs/>
        </w:rPr>
        <w:t>Proceedings of the 2013 ACM SIGSAC conference on Computer &amp; communications security</w:t>
      </w:r>
      <w:r w:rsidR="00A83E71" w:rsidRPr="00A83E71">
        <w:t>. ACM, 2013.</w:t>
      </w:r>
    </w:p>
    <w:p w:rsidR="00521D2E" w:rsidRDefault="00521D2E" w:rsidP="001326E9">
      <w:pPr>
        <w:pStyle w:val="Biblio"/>
      </w:pPr>
      <w:r>
        <w:t>[53]</w:t>
      </w:r>
      <w:r w:rsidR="00A83E71" w:rsidRPr="00A83E71">
        <w:rPr>
          <w:rFonts w:ascii="Arial" w:hAnsi="Arial" w:cs="Arial"/>
          <w:color w:val="222222"/>
          <w:sz w:val="20"/>
          <w:shd w:val="clear" w:color="auto" w:fill="FFFFFF"/>
        </w:rPr>
        <w:t xml:space="preserve"> </w:t>
      </w:r>
      <w:r w:rsidR="00A83E71" w:rsidRPr="00A83E71">
        <w:t xml:space="preserve">Xiao, </w:t>
      </w:r>
      <w:proofErr w:type="spellStart"/>
      <w:r w:rsidR="00A83E71" w:rsidRPr="00A83E71">
        <w:t>Yonghui</w:t>
      </w:r>
      <w:proofErr w:type="spellEnd"/>
      <w:r w:rsidR="00A83E71" w:rsidRPr="00A83E71">
        <w:t xml:space="preserve">, and Li </w:t>
      </w:r>
      <w:proofErr w:type="spellStart"/>
      <w:r w:rsidR="00A83E71" w:rsidRPr="00A83E71">
        <w:t>Xiong</w:t>
      </w:r>
      <w:proofErr w:type="spellEnd"/>
      <w:r w:rsidR="00A83E71" w:rsidRPr="00A83E71">
        <w:t>. "Protecting locations with differential privacy under temporal correlations." </w:t>
      </w:r>
      <w:r w:rsidR="00A83E71" w:rsidRPr="00A83E71">
        <w:rPr>
          <w:i/>
          <w:iCs/>
        </w:rPr>
        <w:t>Proceedings of the 22nd ACM SIGSAC Conference on Computer and Communications Security</w:t>
      </w:r>
      <w:r w:rsidR="00A83E71" w:rsidRPr="00A83E71">
        <w:t>. ACM, 2015.</w:t>
      </w:r>
    </w:p>
    <w:p w:rsidR="00521D2E" w:rsidRDefault="00521D2E" w:rsidP="001326E9">
      <w:pPr>
        <w:pStyle w:val="Biblio"/>
      </w:pPr>
      <w:r>
        <w:t>[54]</w:t>
      </w:r>
      <w:r w:rsidR="00A83E71" w:rsidRPr="00A83E71">
        <w:rPr>
          <w:rFonts w:ascii="Arial" w:hAnsi="Arial" w:cs="Arial"/>
          <w:color w:val="222222"/>
          <w:sz w:val="20"/>
          <w:shd w:val="clear" w:color="auto" w:fill="FFFFFF"/>
        </w:rPr>
        <w:t xml:space="preserve"> </w:t>
      </w:r>
      <w:r w:rsidR="00A83E71" w:rsidRPr="00A83E71">
        <w:t xml:space="preserve">To, Hien, Gabriel </w:t>
      </w:r>
      <w:proofErr w:type="spellStart"/>
      <w:r w:rsidR="00A83E71" w:rsidRPr="00A83E71">
        <w:t>Ghinita</w:t>
      </w:r>
      <w:proofErr w:type="spellEnd"/>
      <w:r w:rsidR="00A83E71" w:rsidRPr="00A83E71">
        <w:t xml:space="preserve">, and Cyrus </w:t>
      </w:r>
      <w:proofErr w:type="spellStart"/>
      <w:r w:rsidR="00A83E71" w:rsidRPr="00A83E71">
        <w:t>Shahabi</w:t>
      </w:r>
      <w:proofErr w:type="spellEnd"/>
      <w:r w:rsidR="00A83E71" w:rsidRPr="00A83E71">
        <w:t>. "A framework for protecting worker location privacy in spatial crowdsourcing." </w:t>
      </w:r>
      <w:r w:rsidR="00A83E71" w:rsidRPr="00A83E71">
        <w:rPr>
          <w:i/>
          <w:iCs/>
        </w:rPr>
        <w:t>Proceedings of the VLDB Endowment</w:t>
      </w:r>
      <w:r w:rsidR="00A83E71" w:rsidRPr="00A83E71">
        <w:t> 7.10 (2014): 919-930.</w:t>
      </w:r>
    </w:p>
    <w:p w:rsidR="00521D2E" w:rsidRDefault="00521D2E" w:rsidP="001326E9">
      <w:pPr>
        <w:pStyle w:val="Biblio"/>
      </w:pPr>
      <w:r>
        <w:t>[55]</w:t>
      </w:r>
      <w:r w:rsidR="00B11C34" w:rsidRPr="00B11C34">
        <w:rPr>
          <w:rFonts w:ascii="Arial" w:hAnsi="Arial" w:cs="Arial"/>
          <w:color w:val="222222"/>
          <w:sz w:val="20"/>
          <w:shd w:val="clear" w:color="auto" w:fill="FFFFFF"/>
        </w:rPr>
        <w:t xml:space="preserve"> </w:t>
      </w:r>
      <w:r w:rsidR="00B11C34" w:rsidRPr="00B11C34">
        <w:t xml:space="preserve">Shao, Jun, </w:t>
      </w:r>
      <w:proofErr w:type="spellStart"/>
      <w:r w:rsidR="00B11C34" w:rsidRPr="00B11C34">
        <w:t>Rongxing</w:t>
      </w:r>
      <w:proofErr w:type="spellEnd"/>
      <w:r w:rsidR="00B11C34" w:rsidRPr="00B11C34">
        <w:t xml:space="preserve"> Lu, and </w:t>
      </w:r>
      <w:proofErr w:type="spellStart"/>
      <w:r w:rsidR="00B11C34" w:rsidRPr="00B11C34">
        <w:t>Xiaodong</w:t>
      </w:r>
      <w:proofErr w:type="spellEnd"/>
      <w:r w:rsidR="00B11C34" w:rsidRPr="00B11C34">
        <w:t xml:space="preserve"> Lin. "Fine: A fine-grained privacy-preserving location-based service framework for mobile devices." </w:t>
      </w:r>
      <w:r w:rsidR="00B11C34" w:rsidRPr="00B11C34">
        <w:rPr>
          <w:i/>
          <w:iCs/>
        </w:rPr>
        <w:t>INFOCOM, 2014 Proceedings IEEE</w:t>
      </w:r>
      <w:r w:rsidR="00B11C34" w:rsidRPr="00B11C34">
        <w:t>. IEEE, 2014.</w:t>
      </w:r>
    </w:p>
    <w:p w:rsidR="00521D2E" w:rsidRDefault="00521D2E" w:rsidP="001326E9">
      <w:pPr>
        <w:pStyle w:val="Biblio"/>
      </w:pPr>
      <w:r>
        <w:lastRenderedPageBreak/>
        <w:t>[56]</w:t>
      </w:r>
      <w:r w:rsidR="00E73E76" w:rsidRPr="00E73E76">
        <w:rPr>
          <w:rFonts w:ascii="Arial" w:hAnsi="Arial" w:cs="Arial"/>
          <w:color w:val="222222"/>
          <w:sz w:val="20"/>
          <w:shd w:val="clear" w:color="auto" w:fill="FFFFFF"/>
        </w:rPr>
        <w:t xml:space="preserve"> </w:t>
      </w:r>
      <w:proofErr w:type="spellStart"/>
      <w:r w:rsidR="00E73E76" w:rsidRPr="00E73E76">
        <w:t>Popa</w:t>
      </w:r>
      <w:proofErr w:type="spellEnd"/>
      <w:r w:rsidR="00E73E76" w:rsidRPr="00E73E76">
        <w:t xml:space="preserve">, </w:t>
      </w:r>
      <w:proofErr w:type="spellStart"/>
      <w:r w:rsidR="00E73E76" w:rsidRPr="00E73E76">
        <w:t>Raluca</w:t>
      </w:r>
      <w:proofErr w:type="spellEnd"/>
      <w:r w:rsidR="00E73E76" w:rsidRPr="00E73E76">
        <w:t xml:space="preserve"> Ada, et al. "</w:t>
      </w:r>
      <w:proofErr w:type="spellStart"/>
      <w:r w:rsidR="00E73E76" w:rsidRPr="00E73E76">
        <w:t>CryptDB</w:t>
      </w:r>
      <w:proofErr w:type="spellEnd"/>
      <w:r w:rsidR="00E73E76" w:rsidRPr="00E73E76">
        <w:t>: processing queries on an encrypted database." </w:t>
      </w:r>
      <w:r w:rsidR="00E73E76" w:rsidRPr="00E73E76">
        <w:rPr>
          <w:i/>
          <w:iCs/>
        </w:rPr>
        <w:t>Communications of the ACM</w:t>
      </w:r>
      <w:r w:rsidR="00E73E76" w:rsidRPr="00E73E76">
        <w:t> 55.9 (2012): 103-111.</w:t>
      </w:r>
    </w:p>
    <w:p w:rsidR="00521D2E" w:rsidRDefault="00521D2E" w:rsidP="001326E9">
      <w:pPr>
        <w:pStyle w:val="Biblio"/>
      </w:pPr>
      <w:r>
        <w:t>[57]</w:t>
      </w:r>
      <w:r w:rsidR="00E73E76" w:rsidRPr="00E73E76">
        <w:rPr>
          <w:rFonts w:ascii="Arial" w:hAnsi="Arial" w:cs="Arial"/>
          <w:color w:val="222222"/>
          <w:sz w:val="20"/>
          <w:shd w:val="clear" w:color="auto" w:fill="FFFFFF"/>
        </w:rPr>
        <w:t xml:space="preserve"> </w:t>
      </w:r>
      <w:proofErr w:type="spellStart"/>
      <w:r w:rsidR="00E73E76" w:rsidRPr="00E73E76">
        <w:t>Calandrino</w:t>
      </w:r>
      <w:proofErr w:type="spellEnd"/>
      <w:r w:rsidR="00E73E76" w:rsidRPr="00E73E76">
        <w:t>, Joseph A., et al. "" You Might Also Like:" Privacy Risks of Collaborative Filtering." </w:t>
      </w:r>
      <w:r w:rsidR="00E73E76" w:rsidRPr="00E73E76">
        <w:rPr>
          <w:i/>
          <w:iCs/>
        </w:rPr>
        <w:t>Security and Privacy (SP), 2011 IEEE Symposium on</w:t>
      </w:r>
      <w:r w:rsidR="00E73E76" w:rsidRPr="00E73E76">
        <w:t>. IEEE, 2011.</w:t>
      </w:r>
    </w:p>
    <w:p w:rsidR="00521D2E" w:rsidRDefault="00521D2E" w:rsidP="001326E9">
      <w:pPr>
        <w:pStyle w:val="Biblio"/>
      </w:pPr>
      <w:r>
        <w:t>[58]</w:t>
      </w:r>
      <w:r w:rsidR="00B24A7B" w:rsidRPr="00B24A7B">
        <w:rPr>
          <w:rFonts w:ascii="Arial" w:hAnsi="Arial" w:cs="Arial"/>
          <w:color w:val="222222"/>
          <w:sz w:val="20"/>
          <w:shd w:val="clear" w:color="auto" w:fill="FFFFFF"/>
        </w:rPr>
        <w:t xml:space="preserve"> </w:t>
      </w:r>
      <w:proofErr w:type="spellStart"/>
      <w:r w:rsidR="00B24A7B" w:rsidRPr="00B24A7B">
        <w:t>Bhagat</w:t>
      </w:r>
      <w:proofErr w:type="spellEnd"/>
      <w:r w:rsidR="00B24A7B" w:rsidRPr="00B24A7B">
        <w:t xml:space="preserve">, </w:t>
      </w:r>
      <w:proofErr w:type="spellStart"/>
      <w:r w:rsidR="00B24A7B" w:rsidRPr="00B24A7B">
        <w:t>Smriti</w:t>
      </w:r>
      <w:proofErr w:type="spellEnd"/>
      <w:r w:rsidR="00B24A7B" w:rsidRPr="00B24A7B">
        <w:t>, et al. "Recommending with an agenda: Active learning of private attributes using matrix factorization." </w:t>
      </w:r>
      <w:r w:rsidR="00B24A7B" w:rsidRPr="00B24A7B">
        <w:rPr>
          <w:i/>
          <w:iCs/>
        </w:rPr>
        <w:t xml:space="preserve">Proceedings of the 8th ACM Conference on </w:t>
      </w:r>
      <w:r w:rsidR="00390006">
        <w:rPr>
          <w:i/>
          <w:iCs/>
        </w:rPr>
        <w:t>Recommender System</w:t>
      </w:r>
      <w:r w:rsidR="00EC59C4">
        <w:rPr>
          <w:i/>
          <w:iCs/>
        </w:rPr>
        <w:t>s</w:t>
      </w:r>
      <w:r w:rsidR="00B24A7B" w:rsidRPr="00B24A7B">
        <w:t>. ACM, 2014.</w:t>
      </w:r>
    </w:p>
    <w:p w:rsidR="00521D2E" w:rsidRDefault="00521D2E" w:rsidP="001326E9">
      <w:pPr>
        <w:pStyle w:val="Biblio"/>
      </w:pPr>
      <w:r>
        <w:t>[59]</w:t>
      </w:r>
      <w:r w:rsidR="007A2AF3" w:rsidRPr="007A2AF3">
        <w:rPr>
          <w:rFonts w:ascii="Arial" w:hAnsi="Arial" w:cs="Arial"/>
          <w:color w:val="222222"/>
          <w:sz w:val="20"/>
          <w:shd w:val="clear" w:color="auto" w:fill="FFFFFF"/>
        </w:rPr>
        <w:t xml:space="preserve"> </w:t>
      </w:r>
      <w:r w:rsidR="007A2AF3" w:rsidRPr="007A2AF3">
        <w:t>Staff, C. A. C. M. "Recommendation algorithms, online privacy, and more." </w:t>
      </w:r>
      <w:r w:rsidR="007A2AF3" w:rsidRPr="007A2AF3">
        <w:rPr>
          <w:i/>
          <w:iCs/>
        </w:rPr>
        <w:t>Communications of the ACM</w:t>
      </w:r>
      <w:r w:rsidR="007A2AF3" w:rsidRPr="007A2AF3">
        <w:t> 52.5 (2009): 10-11.</w:t>
      </w:r>
    </w:p>
    <w:p w:rsidR="00521D2E" w:rsidRDefault="00521D2E" w:rsidP="001326E9">
      <w:pPr>
        <w:pStyle w:val="Biblio"/>
      </w:pPr>
      <w:r>
        <w:t>[60]</w:t>
      </w:r>
      <w:r w:rsidR="00C84E2B" w:rsidRPr="00C84E2B">
        <w:rPr>
          <w:rFonts w:ascii="Arial" w:hAnsi="Arial" w:cs="Arial"/>
          <w:color w:val="222222"/>
          <w:sz w:val="20"/>
          <w:shd w:val="clear" w:color="auto" w:fill="FFFFFF"/>
        </w:rPr>
        <w:t xml:space="preserve"> </w:t>
      </w:r>
      <w:proofErr w:type="spellStart"/>
      <w:r w:rsidR="00C84E2B" w:rsidRPr="00C84E2B">
        <w:t>Celdrán</w:t>
      </w:r>
      <w:proofErr w:type="spellEnd"/>
      <w:r w:rsidR="00C84E2B" w:rsidRPr="00C84E2B">
        <w:t xml:space="preserve">, Alberto </w:t>
      </w:r>
      <w:proofErr w:type="spellStart"/>
      <w:r w:rsidR="00C84E2B" w:rsidRPr="00C84E2B">
        <w:t>Huertas</w:t>
      </w:r>
      <w:proofErr w:type="spellEnd"/>
      <w:r w:rsidR="00C84E2B" w:rsidRPr="00C84E2B">
        <w:t>, et al. "PRECISE: Privacy-aware recommender based on context information for cloud service environments." </w:t>
      </w:r>
      <w:r w:rsidR="00C84E2B" w:rsidRPr="00C84E2B">
        <w:rPr>
          <w:i/>
          <w:iCs/>
        </w:rPr>
        <w:t>IEEE Communications Magazine</w:t>
      </w:r>
      <w:r w:rsidR="00C84E2B" w:rsidRPr="00C84E2B">
        <w:t> 52.8 (2014): 90-96.</w:t>
      </w:r>
    </w:p>
    <w:p w:rsidR="00521D2E" w:rsidRDefault="00521D2E" w:rsidP="001326E9">
      <w:pPr>
        <w:pStyle w:val="Biblio"/>
      </w:pPr>
      <w:r>
        <w:t>[61]</w:t>
      </w:r>
      <w:r w:rsidR="009C7E42" w:rsidRPr="009C7E42">
        <w:rPr>
          <w:rFonts w:ascii="Arial" w:hAnsi="Arial" w:cs="Arial"/>
          <w:color w:val="222222"/>
          <w:sz w:val="20"/>
          <w:shd w:val="clear" w:color="auto" w:fill="FFFFFF"/>
        </w:rPr>
        <w:t xml:space="preserve"> </w:t>
      </w:r>
      <w:r w:rsidR="009C7E42" w:rsidRPr="009C7E42">
        <w:t xml:space="preserve">Zhu, </w:t>
      </w:r>
      <w:proofErr w:type="spellStart"/>
      <w:r w:rsidR="009C7E42" w:rsidRPr="009C7E42">
        <w:t>Jieming</w:t>
      </w:r>
      <w:proofErr w:type="spellEnd"/>
      <w:r w:rsidR="009C7E42" w:rsidRPr="009C7E42">
        <w:t xml:space="preserve">, et al. "A privacy-preserving </w:t>
      </w:r>
      <w:proofErr w:type="spellStart"/>
      <w:r w:rsidR="009C7E42" w:rsidRPr="009C7E42">
        <w:t>qos</w:t>
      </w:r>
      <w:proofErr w:type="spellEnd"/>
      <w:r w:rsidR="009C7E42" w:rsidRPr="009C7E42">
        <w:t xml:space="preserve"> prediction framework for web service recommendation." </w:t>
      </w:r>
      <w:r w:rsidR="009C7E42" w:rsidRPr="009C7E42">
        <w:rPr>
          <w:i/>
          <w:iCs/>
        </w:rPr>
        <w:t>Web Services (ICWS), 2015 IEEE International Conference on</w:t>
      </w:r>
      <w:r w:rsidR="009C7E42" w:rsidRPr="009C7E42">
        <w:t>. IEEE, 2015.</w:t>
      </w:r>
    </w:p>
    <w:p w:rsidR="00521D2E" w:rsidRDefault="00521D2E" w:rsidP="006441BD">
      <w:pPr>
        <w:pStyle w:val="Biblio"/>
      </w:pPr>
      <w:r>
        <w:t>[62]</w:t>
      </w:r>
      <w:r w:rsidR="003E7810" w:rsidRPr="003E7810">
        <w:rPr>
          <w:rFonts w:ascii="Arial" w:hAnsi="Arial" w:cs="Arial"/>
          <w:color w:val="222222"/>
          <w:sz w:val="20"/>
          <w:shd w:val="clear" w:color="auto" w:fill="FFFFFF"/>
        </w:rPr>
        <w:t xml:space="preserve"> </w:t>
      </w:r>
      <w:r w:rsidR="003E7810" w:rsidRPr="003E7810">
        <w:t>Jorgensen, Zach, and Ting Yu. "A Privacy-Preserving Framework for Personalized, Social Recommendations." </w:t>
      </w:r>
      <w:r w:rsidR="003E7810" w:rsidRPr="003E7810">
        <w:rPr>
          <w:i/>
          <w:iCs/>
        </w:rPr>
        <w:t>EDBT</w:t>
      </w:r>
      <w:r w:rsidR="003E7810" w:rsidRPr="003E7810">
        <w:t>. 2014.</w:t>
      </w:r>
    </w:p>
    <w:p w:rsidR="00312A4B" w:rsidRDefault="00312A4B" w:rsidP="006441BD">
      <w:pPr>
        <w:pStyle w:val="Biblio"/>
      </w:pPr>
      <w:r>
        <w:t>[63]</w:t>
      </w:r>
      <w:r w:rsidR="004A6ABD" w:rsidRPr="004A6ABD">
        <w:rPr>
          <w:rFonts w:ascii="Arial" w:hAnsi="Arial" w:cs="Arial"/>
          <w:color w:val="222222"/>
          <w:sz w:val="20"/>
          <w:shd w:val="clear" w:color="auto" w:fill="FFFFFF"/>
        </w:rPr>
        <w:t xml:space="preserve"> </w:t>
      </w:r>
      <w:proofErr w:type="spellStart"/>
      <w:r w:rsidR="004A6ABD" w:rsidRPr="004A6ABD">
        <w:t>Guerraoui</w:t>
      </w:r>
      <w:proofErr w:type="spellEnd"/>
      <w:r w:rsidR="004A6ABD" w:rsidRPr="004A6ABD">
        <w:t xml:space="preserve">, </w:t>
      </w:r>
      <w:proofErr w:type="spellStart"/>
      <w:r w:rsidR="004A6ABD" w:rsidRPr="004A6ABD">
        <w:t>Rachid</w:t>
      </w:r>
      <w:proofErr w:type="spellEnd"/>
      <w:r w:rsidR="004A6ABD" w:rsidRPr="004A6ABD">
        <w:t>, et al. "D 2 P: distance-based differential privacy in recommenders." </w:t>
      </w:r>
      <w:r w:rsidR="004A6ABD" w:rsidRPr="004A6ABD">
        <w:rPr>
          <w:i/>
          <w:iCs/>
        </w:rPr>
        <w:t>Proceedings of the VLDB Endowment</w:t>
      </w:r>
      <w:r w:rsidR="004A6ABD" w:rsidRPr="004A6ABD">
        <w:t> 8.8 (2015): 862-873.</w:t>
      </w:r>
    </w:p>
    <w:p w:rsidR="00312A4B" w:rsidRDefault="00312A4B" w:rsidP="006441BD">
      <w:pPr>
        <w:pStyle w:val="Biblio"/>
      </w:pPr>
      <w:r>
        <w:t>[64]</w:t>
      </w:r>
      <w:r w:rsidR="004A6ABD" w:rsidRPr="004A6ABD">
        <w:rPr>
          <w:rFonts w:ascii="Arial" w:hAnsi="Arial" w:cs="Arial"/>
          <w:color w:val="222222"/>
          <w:sz w:val="20"/>
          <w:shd w:val="clear" w:color="auto" w:fill="FFFFFF"/>
        </w:rPr>
        <w:t xml:space="preserve"> </w:t>
      </w:r>
      <w:r w:rsidR="004A6ABD" w:rsidRPr="004A6ABD">
        <w:t xml:space="preserve">Shen, Yilin, and </w:t>
      </w:r>
      <w:proofErr w:type="spellStart"/>
      <w:r w:rsidR="004A6ABD" w:rsidRPr="004A6ABD">
        <w:t>Hongxia</w:t>
      </w:r>
      <w:proofErr w:type="spellEnd"/>
      <w:r w:rsidR="004A6ABD" w:rsidRPr="004A6ABD">
        <w:t xml:space="preserve"> </w:t>
      </w:r>
      <w:proofErr w:type="spellStart"/>
      <w:r w:rsidR="004A6ABD" w:rsidRPr="004A6ABD">
        <w:t>Jin</w:t>
      </w:r>
      <w:proofErr w:type="spellEnd"/>
      <w:r w:rsidR="004A6ABD" w:rsidRPr="004A6ABD">
        <w:t>. "Privacy-preserving personalized recommendation: An instance-based approach via differential privacy." </w:t>
      </w:r>
      <w:r w:rsidR="004A6ABD" w:rsidRPr="004A6ABD">
        <w:rPr>
          <w:i/>
          <w:iCs/>
        </w:rPr>
        <w:t>Data Mining (ICDM), 2014 IEEE International Conference on</w:t>
      </w:r>
      <w:r w:rsidR="004A6ABD" w:rsidRPr="004A6ABD">
        <w:t>. IEEE, 2014.</w:t>
      </w:r>
    </w:p>
    <w:p w:rsidR="00312A4B" w:rsidRDefault="00312A4B" w:rsidP="006441BD">
      <w:pPr>
        <w:pStyle w:val="Biblio"/>
      </w:pPr>
      <w:r>
        <w:t>[65]</w:t>
      </w:r>
      <w:r w:rsidR="00572AD4" w:rsidRPr="00572AD4">
        <w:rPr>
          <w:rFonts w:ascii="Arial" w:hAnsi="Arial" w:cs="Arial"/>
          <w:color w:val="222222"/>
          <w:sz w:val="20"/>
          <w:shd w:val="clear" w:color="auto" w:fill="FFFFFF"/>
        </w:rPr>
        <w:t xml:space="preserve"> </w:t>
      </w:r>
      <w:r w:rsidR="00572AD4" w:rsidRPr="00572AD4">
        <w:t xml:space="preserve">Liu, </w:t>
      </w:r>
      <w:proofErr w:type="spellStart"/>
      <w:r w:rsidR="00572AD4" w:rsidRPr="00572AD4">
        <w:t>Bisheng</w:t>
      </w:r>
      <w:proofErr w:type="spellEnd"/>
      <w:r w:rsidR="00572AD4" w:rsidRPr="00572AD4">
        <w:t xml:space="preserve">, and </w:t>
      </w:r>
      <w:proofErr w:type="spellStart"/>
      <w:r w:rsidR="00572AD4" w:rsidRPr="00572AD4">
        <w:t>Urs</w:t>
      </w:r>
      <w:proofErr w:type="spellEnd"/>
      <w:r w:rsidR="00572AD4" w:rsidRPr="00572AD4">
        <w:t xml:space="preserve"> </w:t>
      </w:r>
      <w:proofErr w:type="spellStart"/>
      <w:r w:rsidR="00572AD4" w:rsidRPr="00572AD4">
        <w:t>Hengartner</w:t>
      </w:r>
      <w:proofErr w:type="spellEnd"/>
      <w:r w:rsidR="00572AD4" w:rsidRPr="00572AD4">
        <w:t>. "</w:t>
      </w:r>
      <w:proofErr w:type="spellStart"/>
      <w:r w:rsidR="00572AD4" w:rsidRPr="00572AD4">
        <w:t>pTwitterRec</w:t>
      </w:r>
      <w:proofErr w:type="spellEnd"/>
      <w:r w:rsidR="00572AD4" w:rsidRPr="00572AD4">
        <w:t>: a privacy-preserving personalized tweet recommendation framework." </w:t>
      </w:r>
      <w:r w:rsidR="00572AD4" w:rsidRPr="00572AD4">
        <w:rPr>
          <w:i/>
          <w:iCs/>
        </w:rPr>
        <w:t>Proceedings of the 9th ACM symposium on Information, computer and communications security</w:t>
      </w:r>
      <w:r w:rsidR="00572AD4" w:rsidRPr="00572AD4">
        <w:t>. ACM, 2014.</w:t>
      </w:r>
    </w:p>
    <w:p w:rsidR="00312A4B" w:rsidRDefault="00312A4B" w:rsidP="006441BD">
      <w:pPr>
        <w:pStyle w:val="Biblio"/>
      </w:pPr>
      <w:r>
        <w:t>[66]</w:t>
      </w:r>
      <w:r w:rsidR="00572AD4" w:rsidRPr="00572AD4">
        <w:rPr>
          <w:rFonts w:ascii="Arial" w:hAnsi="Arial" w:cs="Arial"/>
          <w:color w:val="222222"/>
          <w:sz w:val="20"/>
          <w:shd w:val="clear" w:color="auto" w:fill="FFFFFF"/>
        </w:rPr>
        <w:t xml:space="preserve"> </w:t>
      </w:r>
      <w:proofErr w:type="spellStart"/>
      <w:r w:rsidR="00572AD4" w:rsidRPr="00572AD4">
        <w:t>Samanthula</w:t>
      </w:r>
      <w:proofErr w:type="spellEnd"/>
      <w:r w:rsidR="00572AD4" w:rsidRPr="00572AD4">
        <w:t xml:space="preserve">, </w:t>
      </w:r>
      <w:proofErr w:type="spellStart"/>
      <w:r w:rsidR="00572AD4" w:rsidRPr="00572AD4">
        <w:t>Bharath</w:t>
      </w:r>
      <w:proofErr w:type="spellEnd"/>
      <w:r w:rsidR="00572AD4" w:rsidRPr="00572AD4">
        <w:t xml:space="preserve"> K., et al. "Privacy-Preserving and Efficient Friend Recommendation in Online Social Networks." </w:t>
      </w:r>
      <w:r w:rsidR="00572AD4" w:rsidRPr="00572AD4">
        <w:rPr>
          <w:i/>
          <w:iCs/>
        </w:rPr>
        <w:t>Trans. Data Privacy</w:t>
      </w:r>
      <w:r w:rsidR="00572AD4" w:rsidRPr="00572AD4">
        <w:t> 8.2 (2015): 141-171.</w:t>
      </w:r>
    </w:p>
    <w:p w:rsidR="00312A4B" w:rsidRDefault="00312A4B" w:rsidP="006441BD">
      <w:pPr>
        <w:pStyle w:val="Biblio"/>
      </w:pPr>
      <w:r>
        <w:t>[67]</w:t>
      </w:r>
      <w:r w:rsidR="0082267B" w:rsidRPr="0082267B">
        <w:rPr>
          <w:rFonts w:ascii="Arial" w:hAnsi="Arial" w:cs="Arial"/>
          <w:color w:val="222222"/>
          <w:sz w:val="20"/>
          <w:shd w:val="clear" w:color="auto" w:fill="FFFFFF"/>
        </w:rPr>
        <w:t xml:space="preserve"> </w:t>
      </w:r>
      <w:r w:rsidR="0082267B" w:rsidRPr="0082267B">
        <w:t xml:space="preserve">Gong, </w:t>
      </w:r>
      <w:proofErr w:type="spellStart"/>
      <w:r w:rsidR="0082267B" w:rsidRPr="0082267B">
        <w:t>Yanmin</w:t>
      </w:r>
      <w:proofErr w:type="spellEnd"/>
      <w:r w:rsidR="0082267B" w:rsidRPr="0082267B">
        <w:t xml:space="preserve">, </w:t>
      </w:r>
      <w:proofErr w:type="spellStart"/>
      <w:r w:rsidR="0082267B" w:rsidRPr="0082267B">
        <w:t>Yuanxiong</w:t>
      </w:r>
      <w:proofErr w:type="spellEnd"/>
      <w:r w:rsidR="0082267B" w:rsidRPr="0082267B">
        <w:t xml:space="preserve"> </w:t>
      </w:r>
      <w:proofErr w:type="spellStart"/>
      <w:r w:rsidR="0082267B" w:rsidRPr="0082267B">
        <w:t>Guo</w:t>
      </w:r>
      <w:proofErr w:type="spellEnd"/>
      <w:r w:rsidR="0082267B" w:rsidRPr="0082267B">
        <w:t xml:space="preserve">, and </w:t>
      </w:r>
      <w:proofErr w:type="spellStart"/>
      <w:r w:rsidR="0082267B" w:rsidRPr="0082267B">
        <w:t>Yuguang</w:t>
      </w:r>
      <w:proofErr w:type="spellEnd"/>
      <w:r w:rsidR="0082267B" w:rsidRPr="0082267B">
        <w:t xml:space="preserve"> Fang. "A privacy-preserving task recommendation framework for mobile crowdsourcing." </w:t>
      </w:r>
      <w:r w:rsidR="0082267B" w:rsidRPr="0082267B">
        <w:rPr>
          <w:i/>
          <w:iCs/>
        </w:rPr>
        <w:t>Global Communications Conference (GLOBECOM), 2014 IEEE</w:t>
      </w:r>
      <w:r w:rsidR="0082267B" w:rsidRPr="0082267B">
        <w:t>. IEEE, 2014.</w:t>
      </w:r>
    </w:p>
    <w:p w:rsidR="00312A4B" w:rsidRDefault="00312A4B" w:rsidP="006441BD">
      <w:pPr>
        <w:pStyle w:val="Biblio"/>
      </w:pPr>
      <w:r>
        <w:lastRenderedPageBreak/>
        <w:t>[68]</w:t>
      </w:r>
      <w:r w:rsidR="009D7431" w:rsidRPr="009D7431">
        <w:rPr>
          <w:rFonts w:ascii="Arial" w:hAnsi="Arial" w:cs="Arial"/>
          <w:color w:val="222222"/>
          <w:sz w:val="20"/>
          <w:shd w:val="clear" w:color="auto" w:fill="FFFFFF"/>
        </w:rPr>
        <w:t xml:space="preserve"> </w:t>
      </w:r>
      <w:proofErr w:type="spellStart"/>
      <w:r w:rsidR="009D7431" w:rsidRPr="009D7431">
        <w:t>Hoens</w:t>
      </w:r>
      <w:proofErr w:type="spellEnd"/>
      <w:r w:rsidR="009D7431" w:rsidRPr="009D7431">
        <w:t>, T. Ryan, et al. "Reliable medical recommendation systems with patient privacy." </w:t>
      </w:r>
      <w:r w:rsidR="009D7431" w:rsidRPr="009D7431">
        <w:rPr>
          <w:i/>
          <w:iCs/>
        </w:rPr>
        <w:t>ACM Transactions on Intelligent Systems and Technology (TIST)</w:t>
      </w:r>
      <w:r w:rsidR="009D7431" w:rsidRPr="009D7431">
        <w:t> 4.4 (2013): 67.</w:t>
      </w:r>
    </w:p>
    <w:p w:rsidR="00312A4B" w:rsidRDefault="00312A4B" w:rsidP="006441BD">
      <w:pPr>
        <w:pStyle w:val="Biblio"/>
      </w:pPr>
      <w:r>
        <w:t>[69]</w:t>
      </w:r>
      <w:r w:rsidR="009D7431" w:rsidRPr="009D7431">
        <w:rPr>
          <w:rFonts w:ascii="Arial" w:hAnsi="Arial" w:cs="Arial"/>
          <w:color w:val="222222"/>
          <w:sz w:val="20"/>
          <w:shd w:val="clear" w:color="auto" w:fill="FFFFFF"/>
        </w:rPr>
        <w:t xml:space="preserve"> </w:t>
      </w:r>
      <w:proofErr w:type="spellStart"/>
      <w:r w:rsidR="009D7431" w:rsidRPr="009D7431">
        <w:t>Guo</w:t>
      </w:r>
      <w:proofErr w:type="spellEnd"/>
      <w:r w:rsidR="009D7431" w:rsidRPr="009D7431">
        <w:t xml:space="preserve">, </w:t>
      </w:r>
      <w:proofErr w:type="spellStart"/>
      <w:r w:rsidR="009D7431" w:rsidRPr="009D7431">
        <w:t>Linke</w:t>
      </w:r>
      <w:proofErr w:type="spellEnd"/>
      <w:r w:rsidR="009D7431" w:rsidRPr="009D7431">
        <w:t xml:space="preserve">, Chi Zhang, and </w:t>
      </w:r>
      <w:proofErr w:type="spellStart"/>
      <w:r w:rsidR="009D7431" w:rsidRPr="009D7431">
        <w:t>Yuguang</w:t>
      </w:r>
      <w:proofErr w:type="spellEnd"/>
      <w:r w:rsidR="009D7431" w:rsidRPr="009D7431">
        <w:t xml:space="preserve"> Fang. "A trust-based privacy-preserving friend recommendation scheme for online social networks." </w:t>
      </w:r>
      <w:r w:rsidR="009D7431" w:rsidRPr="009D7431">
        <w:rPr>
          <w:i/>
          <w:iCs/>
        </w:rPr>
        <w:t>IEEE Transactions on Dependable and Secure Computing</w:t>
      </w:r>
      <w:r w:rsidR="009D7431" w:rsidRPr="009D7431">
        <w:t> 12.4 (2015): 413-427.</w:t>
      </w:r>
    </w:p>
    <w:p w:rsidR="00312A4B" w:rsidRDefault="00312A4B" w:rsidP="006441BD">
      <w:pPr>
        <w:pStyle w:val="Biblio"/>
      </w:pPr>
      <w:r>
        <w:t>[70]</w:t>
      </w:r>
      <w:r w:rsidR="009D7431" w:rsidRPr="009D7431">
        <w:rPr>
          <w:rFonts w:ascii="Arial" w:hAnsi="Arial" w:cs="Arial"/>
          <w:color w:val="222222"/>
          <w:sz w:val="20"/>
          <w:shd w:val="clear" w:color="auto" w:fill="FFFFFF"/>
        </w:rPr>
        <w:t xml:space="preserve"> </w:t>
      </w:r>
      <w:r w:rsidR="009D7431">
        <w:rPr>
          <w:rFonts w:ascii="Arial" w:hAnsi="Arial" w:cs="Arial"/>
          <w:color w:val="222222"/>
          <w:sz w:val="20"/>
          <w:shd w:val="clear" w:color="auto" w:fill="FFFFFF"/>
        </w:rPr>
        <w:t xml:space="preserve">Xin, Yu, and </w:t>
      </w:r>
      <w:proofErr w:type="spellStart"/>
      <w:r w:rsidR="009D7431">
        <w:rPr>
          <w:rFonts w:ascii="Arial" w:hAnsi="Arial" w:cs="Arial"/>
          <w:color w:val="222222"/>
          <w:sz w:val="20"/>
          <w:shd w:val="clear" w:color="auto" w:fill="FFFFFF"/>
        </w:rPr>
        <w:t>Tommi</w:t>
      </w:r>
      <w:proofErr w:type="spellEnd"/>
      <w:r w:rsidR="009D7431">
        <w:rPr>
          <w:rFonts w:ascii="Arial" w:hAnsi="Arial" w:cs="Arial"/>
          <w:color w:val="222222"/>
          <w:sz w:val="20"/>
          <w:shd w:val="clear" w:color="auto" w:fill="FFFFFF"/>
        </w:rPr>
        <w:t xml:space="preserve"> </w:t>
      </w:r>
      <w:proofErr w:type="spellStart"/>
      <w:r w:rsidR="009D7431">
        <w:rPr>
          <w:rFonts w:ascii="Arial" w:hAnsi="Arial" w:cs="Arial"/>
          <w:color w:val="222222"/>
          <w:sz w:val="20"/>
          <w:shd w:val="clear" w:color="auto" w:fill="FFFFFF"/>
        </w:rPr>
        <w:t>Jaakkola</w:t>
      </w:r>
      <w:proofErr w:type="spellEnd"/>
      <w:r w:rsidR="009D7431">
        <w:rPr>
          <w:rFonts w:ascii="Arial" w:hAnsi="Arial" w:cs="Arial"/>
          <w:color w:val="222222"/>
          <w:sz w:val="20"/>
          <w:shd w:val="clear" w:color="auto" w:fill="FFFFFF"/>
        </w:rPr>
        <w:t xml:space="preserve">. "Controlling privacy in </w:t>
      </w:r>
      <w:r w:rsidR="00390006">
        <w:rPr>
          <w:rFonts w:ascii="Arial" w:hAnsi="Arial" w:cs="Arial"/>
          <w:color w:val="222222"/>
          <w:sz w:val="20"/>
          <w:shd w:val="clear" w:color="auto" w:fill="FFFFFF"/>
        </w:rPr>
        <w:t>Recommender System</w:t>
      </w:r>
      <w:r w:rsidR="00EC59C4">
        <w:rPr>
          <w:rFonts w:ascii="Arial" w:hAnsi="Arial" w:cs="Arial"/>
          <w:color w:val="222222"/>
          <w:sz w:val="20"/>
          <w:shd w:val="clear" w:color="auto" w:fill="FFFFFF"/>
        </w:rPr>
        <w:t>s</w:t>
      </w:r>
      <w:r w:rsidR="009D7431">
        <w:rPr>
          <w:rFonts w:ascii="Arial" w:hAnsi="Arial" w:cs="Arial"/>
          <w:color w:val="222222"/>
          <w:sz w:val="20"/>
          <w:shd w:val="clear" w:color="auto" w:fill="FFFFFF"/>
        </w:rPr>
        <w:t>."</w:t>
      </w:r>
      <w:r w:rsidR="009D7431">
        <w:rPr>
          <w:rStyle w:val="apple-converted-space"/>
          <w:rFonts w:ascii="Arial" w:hAnsi="Arial" w:cs="Arial"/>
          <w:color w:val="222222"/>
          <w:sz w:val="20"/>
          <w:shd w:val="clear" w:color="auto" w:fill="FFFFFF"/>
        </w:rPr>
        <w:t> </w:t>
      </w:r>
      <w:r w:rsidR="009D7431">
        <w:rPr>
          <w:rFonts w:ascii="Arial" w:hAnsi="Arial" w:cs="Arial"/>
          <w:i/>
          <w:iCs/>
          <w:color w:val="222222"/>
          <w:sz w:val="20"/>
          <w:shd w:val="clear" w:color="auto" w:fill="FFFFFF"/>
        </w:rPr>
        <w:t>Advances in Neural Information Processing Systems</w:t>
      </w:r>
      <w:r w:rsidR="009D7431">
        <w:rPr>
          <w:rFonts w:ascii="Arial" w:hAnsi="Arial" w:cs="Arial"/>
          <w:color w:val="222222"/>
          <w:sz w:val="20"/>
          <w:shd w:val="clear" w:color="auto" w:fill="FFFFFF"/>
        </w:rPr>
        <w:t>. 2014.</w:t>
      </w:r>
    </w:p>
    <w:p w:rsidR="00312A4B" w:rsidRDefault="00312A4B" w:rsidP="006441BD">
      <w:pPr>
        <w:pStyle w:val="Biblio"/>
      </w:pPr>
      <w:r>
        <w:t>[71]</w:t>
      </w:r>
      <w:r w:rsidR="00643AEF" w:rsidRPr="00643AEF">
        <w:rPr>
          <w:rFonts w:ascii="Arial" w:hAnsi="Arial" w:cs="Arial"/>
          <w:color w:val="222222"/>
          <w:sz w:val="20"/>
          <w:shd w:val="clear" w:color="auto" w:fill="FFFFFF"/>
        </w:rPr>
        <w:t xml:space="preserve"> </w:t>
      </w:r>
      <w:proofErr w:type="spellStart"/>
      <w:r w:rsidR="00643AEF" w:rsidRPr="00643AEF">
        <w:t>Tinghuai</w:t>
      </w:r>
      <w:proofErr w:type="spellEnd"/>
      <w:r w:rsidR="00643AEF" w:rsidRPr="00643AEF">
        <w:t xml:space="preserve">, M. A., et al. "Social network and tag sources based augmenting collaborative </w:t>
      </w:r>
      <w:r w:rsidR="00390006">
        <w:t>Recommender System</w:t>
      </w:r>
      <w:r w:rsidR="00643AEF" w:rsidRPr="00643AEF">
        <w:t>." </w:t>
      </w:r>
      <w:r w:rsidR="00643AEF" w:rsidRPr="00643AEF">
        <w:rPr>
          <w:i/>
          <w:iCs/>
        </w:rPr>
        <w:t>IEICE transactions on Information and Systems</w:t>
      </w:r>
      <w:r w:rsidR="00643AEF" w:rsidRPr="00643AEF">
        <w:t> 98.4 (2015): 902-910.</w:t>
      </w:r>
    </w:p>
    <w:p w:rsidR="00312A4B" w:rsidRDefault="00312A4B" w:rsidP="006441BD">
      <w:pPr>
        <w:pStyle w:val="Biblio"/>
      </w:pPr>
      <w:r>
        <w:t>[72]</w:t>
      </w:r>
      <w:r w:rsidR="00643AEF" w:rsidRPr="00643AEF">
        <w:rPr>
          <w:rFonts w:ascii="Arial" w:hAnsi="Arial" w:cs="Arial"/>
          <w:color w:val="222222"/>
          <w:sz w:val="20"/>
          <w:shd w:val="clear" w:color="auto" w:fill="FFFFFF"/>
        </w:rPr>
        <w:t xml:space="preserve"> </w:t>
      </w:r>
      <w:proofErr w:type="spellStart"/>
      <w:r w:rsidR="00643AEF" w:rsidRPr="00643AEF">
        <w:t>Aïmeur</w:t>
      </w:r>
      <w:proofErr w:type="spellEnd"/>
      <w:r w:rsidR="00643AEF" w:rsidRPr="00643AEF">
        <w:t xml:space="preserve">, </w:t>
      </w:r>
      <w:proofErr w:type="spellStart"/>
      <w:r w:rsidR="00643AEF" w:rsidRPr="00643AEF">
        <w:t>Esma</w:t>
      </w:r>
      <w:proofErr w:type="spellEnd"/>
      <w:r w:rsidR="00643AEF" w:rsidRPr="00643AEF">
        <w:t>, et al. "</w:t>
      </w:r>
      <w:proofErr w:type="spellStart"/>
      <w:r w:rsidR="00643AEF" w:rsidRPr="00643AEF">
        <w:t>Alambic</w:t>
      </w:r>
      <w:proofErr w:type="spellEnd"/>
      <w:r w:rsidR="00643AEF" w:rsidRPr="00643AEF">
        <w:t xml:space="preserve">: a privacy-preserving </w:t>
      </w:r>
      <w:r w:rsidR="00390006">
        <w:t>Recommender System</w:t>
      </w:r>
      <w:r w:rsidR="00643AEF" w:rsidRPr="00643AEF">
        <w:t xml:space="preserve"> for electronic commerce." </w:t>
      </w:r>
      <w:r w:rsidR="00643AEF" w:rsidRPr="00643AEF">
        <w:rPr>
          <w:i/>
          <w:iCs/>
        </w:rPr>
        <w:t>International Journal of Information Security</w:t>
      </w:r>
      <w:r w:rsidR="00643AEF" w:rsidRPr="00643AEF">
        <w:t> 7.5 (2008): 307-334.</w:t>
      </w:r>
    </w:p>
    <w:p w:rsidR="00643AEF" w:rsidRDefault="00643AEF" w:rsidP="006441BD">
      <w:pPr>
        <w:pStyle w:val="Biblio"/>
      </w:pPr>
      <w:r>
        <w:t>[73]</w:t>
      </w:r>
      <w:r w:rsidR="00724B0D" w:rsidRPr="00724B0D">
        <w:rPr>
          <w:rFonts w:ascii="Arial" w:hAnsi="Arial" w:cs="Arial"/>
          <w:color w:val="222222"/>
          <w:sz w:val="20"/>
          <w:shd w:val="clear" w:color="auto" w:fill="FFFFFF"/>
        </w:rPr>
        <w:t xml:space="preserve"> </w:t>
      </w:r>
      <w:r w:rsidR="00724B0D" w:rsidRPr="00724B0D">
        <w:t xml:space="preserve">Zhu, </w:t>
      </w:r>
      <w:proofErr w:type="spellStart"/>
      <w:r w:rsidR="00724B0D" w:rsidRPr="00724B0D">
        <w:t>Hengshu</w:t>
      </w:r>
      <w:proofErr w:type="spellEnd"/>
      <w:r w:rsidR="00724B0D" w:rsidRPr="00724B0D">
        <w:t>, et al. "Mobile app recommendations with security and privacy awareness." </w:t>
      </w:r>
      <w:r w:rsidR="00724B0D" w:rsidRPr="00724B0D">
        <w:rPr>
          <w:i/>
          <w:iCs/>
        </w:rPr>
        <w:t>Proceedings of the 20th ACM SIGKDD international conference on Knowledge discovery and data mining</w:t>
      </w:r>
      <w:r w:rsidR="00724B0D" w:rsidRPr="00724B0D">
        <w:t>. ACM, 2014.</w:t>
      </w:r>
    </w:p>
    <w:p w:rsidR="00D714CB" w:rsidRPr="00D714CB" w:rsidRDefault="00D714CB" w:rsidP="00D714CB">
      <w:pPr>
        <w:pStyle w:val="Biblio"/>
        <w:rPr>
          <w:lang w:val="en-CA"/>
        </w:rPr>
      </w:pPr>
      <w:r w:rsidRPr="00D714CB">
        <w:rPr>
          <w:lang w:val="en-CA"/>
        </w:rPr>
        <w:t xml:space="preserve">[74] N. Lao, “Efficient Random Walk Inference with Knowledge Bases,” PhD Thesis. The Carnegie Mellon University, 2012. </w:t>
      </w:r>
    </w:p>
    <w:p w:rsidR="00D714CB" w:rsidRPr="00D714CB" w:rsidRDefault="00D714CB" w:rsidP="00D714CB">
      <w:pPr>
        <w:pStyle w:val="Biblio"/>
        <w:rPr>
          <w:lang w:val="en-CA"/>
        </w:rPr>
      </w:pPr>
      <w:r w:rsidRPr="00D714CB">
        <w:rPr>
          <w:lang w:val="en-CA"/>
        </w:rPr>
        <w:t xml:space="preserve">[75] N. Lao and W. W. Cohen, “Personalized Reading Recommendations for Saccharomyces Genome Database,” </w:t>
      </w:r>
      <w:r w:rsidRPr="00D714CB">
        <w:rPr>
          <w:i/>
          <w:iCs/>
          <w:lang w:val="en-CA"/>
        </w:rPr>
        <w:t xml:space="preserve">Unpublished Paper, http://www.cs.cmu.edu/ </w:t>
      </w:r>
      <w:proofErr w:type="spellStart"/>
      <w:r w:rsidRPr="00D714CB">
        <w:rPr>
          <w:i/>
          <w:iCs/>
          <w:lang w:val="en-CA"/>
        </w:rPr>
        <w:t>nlao</w:t>
      </w:r>
      <w:proofErr w:type="spellEnd"/>
      <w:r w:rsidRPr="00D714CB">
        <w:rPr>
          <w:i/>
          <w:iCs/>
          <w:lang w:val="en-CA"/>
        </w:rPr>
        <w:t>/publication/2012/2012.dils.pdf</w:t>
      </w:r>
      <w:r w:rsidRPr="00D714CB">
        <w:rPr>
          <w:lang w:val="en-CA"/>
        </w:rPr>
        <w:t xml:space="preserve">, pp. 1–15, 2012. </w:t>
      </w:r>
    </w:p>
    <w:p w:rsidR="00D714CB" w:rsidRPr="00D714CB" w:rsidRDefault="00D714CB" w:rsidP="00D714CB">
      <w:pPr>
        <w:pStyle w:val="Biblio"/>
        <w:rPr>
          <w:lang w:val="en-CA"/>
        </w:rPr>
      </w:pPr>
      <w:r w:rsidRPr="00D714CB">
        <w:rPr>
          <w:lang w:val="en-CA"/>
        </w:rPr>
        <w:t xml:space="preserve">[76] N. Lao and W. W. Cohen, “Personalized Reading Recommendations for Saccharomyces Genome Database,” </w:t>
      </w:r>
      <w:r w:rsidRPr="00D714CB">
        <w:rPr>
          <w:i/>
          <w:iCs/>
          <w:lang w:val="en-CA"/>
        </w:rPr>
        <w:t xml:space="preserve">Unpublished Poster, http://www.cs.cmu.edu/ </w:t>
      </w:r>
      <w:proofErr w:type="spellStart"/>
      <w:r w:rsidRPr="00D714CB">
        <w:rPr>
          <w:i/>
          <w:iCs/>
          <w:lang w:val="en-CA"/>
        </w:rPr>
        <w:t>nlao</w:t>
      </w:r>
      <w:proofErr w:type="spellEnd"/>
      <w:r w:rsidRPr="00D714CB">
        <w:rPr>
          <w:i/>
          <w:iCs/>
          <w:lang w:val="en-CA"/>
        </w:rPr>
        <w:t>/publication/2012/2012.dils.poster.portrat.pdf</w:t>
      </w:r>
      <w:r w:rsidRPr="00D714CB">
        <w:rPr>
          <w:lang w:val="en-CA"/>
        </w:rPr>
        <w:t xml:space="preserve">, 2012. </w:t>
      </w:r>
    </w:p>
    <w:p w:rsidR="00D714CB" w:rsidRPr="00D714CB" w:rsidRDefault="00D714CB" w:rsidP="00D714CB">
      <w:pPr>
        <w:pStyle w:val="Biblio"/>
        <w:rPr>
          <w:lang w:val="en-CA"/>
        </w:rPr>
      </w:pPr>
      <w:r w:rsidRPr="00D714CB">
        <w:rPr>
          <w:lang w:val="en-CA"/>
        </w:rPr>
        <w:t xml:space="preserve">[77] N. Lao and W. W. Cohen, “Contextual Recommendation with Path Constrained Random Walks,” </w:t>
      </w:r>
      <w:r w:rsidRPr="00D714CB">
        <w:rPr>
          <w:i/>
          <w:iCs/>
          <w:lang w:val="en-CA"/>
        </w:rPr>
        <w:t xml:space="preserve">Unpublished, http://www.cs.cmu.edu/ </w:t>
      </w:r>
      <w:proofErr w:type="spellStart"/>
      <w:r w:rsidRPr="00D714CB">
        <w:rPr>
          <w:i/>
          <w:iCs/>
          <w:lang w:val="en-CA"/>
        </w:rPr>
        <w:t>nlao</w:t>
      </w:r>
      <w:proofErr w:type="spellEnd"/>
      <w:r w:rsidRPr="00D714CB">
        <w:rPr>
          <w:i/>
          <w:iCs/>
          <w:lang w:val="en-CA"/>
        </w:rPr>
        <w:t>/doc/2011.cikm.pdf</w:t>
      </w:r>
      <w:r w:rsidRPr="00D714CB">
        <w:rPr>
          <w:lang w:val="en-CA"/>
        </w:rPr>
        <w:t xml:space="preserve">, pp. 1–9, 2011. </w:t>
      </w:r>
    </w:p>
    <w:p w:rsidR="00D714CB" w:rsidRPr="00D714CB" w:rsidRDefault="00D714CB" w:rsidP="00D714CB">
      <w:pPr>
        <w:pStyle w:val="Biblio"/>
        <w:rPr>
          <w:lang w:val="en-CA"/>
        </w:rPr>
      </w:pPr>
      <w:r w:rsidRPr="00D714CB">
        <w:rPr>
          <w:lang w:val="en-CA"/>
        </w:rPr>
        <w:t xml:space="preserve">[78] P. </w:t>
      </w:r>
      <w:proofErr w:type="spellStart"/>
      <w:r w:rsidRPr="00D714CB">
        <w:rPr>
          <w:lang w:val="en-CA"/>
        </w:rPr>
        <w:t>Lakkaraju</w:t>
      </w:r>
      <w:proofErr w:type="spellEnd"/>
      <w:r w:rsidRPr="00D714CB">
        <w:rPr>
          <w:lang w:val="en-CA"/>
        </w:rPr>
        <w:t xml:space="preserve">, S. </w:t>
      </w:r>
      <w:proofErr w:type="spellStart"/>
      <w:r w:rsidRPr="00D714CB">
        <w:rPr>
          <w:lang w:val="en-CA"/>
        </w:rPr>
        <w:t>Gauch</w:t>
      </w:r>
      <w:proofErr w:type="spellEnd"/>
      <w:r w:rsidRPr="00D714CB">
        <w:rPr>
          <w:lang w:val="en-CA"/>
        </w:rPr>
        <w:t xml:space="preserve">, and M. </w:t>
      </w:r>
      <w:proofErr w:type="spellStart"/>
      <w:r w:rsidRPr="00D714CB">
        <w:rPr>
          <w:lang w:val="en-CA"/>
        </w:rPr>
        <w:t>Speretta</w:t>
      </w:r>
      <w:proofErr w:type="spellEnd"/>
      <w:r w:rsidRPr="00D714CB">
        <w:rPr>
          <w:lang w:val="en-CA"/>
        </w:rPr>
        <w:t xml:space="preserve">, “Document similarity based on concept tree distance,” in </w:t>
      </w:r>
      <w:r w:rsidRPr="00D714CB">
        <w:rPr>
          <w:i/>
          <w:iCs/>
          <w:lang w:val="en-CA"/>
        </w:rPr>
        <w:t>Proceedings of the nineteenth ACM conference on Hypertext and hypermedia</w:t>
      </w:r>
      <w:r w:rsidRPr="00D714CB">
        <w:rPr>
          <w:lang w:val="en-CA"/>
        </w:rPr>
        <w:t xml:space="preserve">, 2008, pp. 127–132. </w:t>
      </w:r>
    </w:p>
    <w:p w:rsidR="00D714CB" w:rsidRDefault="00D714CB" w:rsidP="00D714CB">
      <w:pPr>
        <w:pStyle w:val="Biblio"/>
        <w:rPr>
          <w:lang w:val="en-CA"/>
        </w:rPr>
      </w:pPr>
      <w:r w:rsidRPr="00D714CB">
        <w:rPr>
          <w:lang w:val="en-CA"/>
        </w:rPr>
        <w:t xml:space="preserve">[79] N. Lao and W. W. Cohen, “Relational retrieval using a combination of path-constrained random walks,” </w:t>
      </w:r>
      <w:r w:rsidRPr="00D714CB">
        <w:rPr>
          <w:i/>
          <w:iCs/>
          <w:lang w:val="en-CA"/>
        </w:rPr>
        <w:t>Machine learning</w:t>
      </w:r>
      <w:r w:rsidRPr="00D714CB">
        <w:rPr>
          <w:lang w:val="en-CA"/>
        </w:rPr>
        <w:t>, vol. 81, no. 1, pp. 53–67, 2010.</w:t>
      </w:r>
    </w:p>
    <w:p w:rsidR="00893EC2" w:rsidRPr="00893EC2" w:rsidRDefault="00893EC2" w:rsidP="00893EC2">
      <w:pPr>
        <w:pStyle w:val="Biblio"/>
        <w:rPr>
          <w:lang w:val="en-CA"/>
        </w:rPr>
      </w:pPr>
      <w:r w:rsidRPr="00893EC2">
        <w:rPr>
          <w:lang w:val="en-CA"/>
        </w:rPr>
        <w:lastRenderedPageBreak/>
        <w:t xml:space="preserve">[80] K. D. B. S. Lawrence, “A System For Automatic Personalized Tracking of Scientific Literature on the Web,” in </w:t>
      </w:r>
      <w:r w:rsidRPr="00893EC2">
        <w:rPr>
          <w:i/>
          <w:iCs/>
          <w:lang w:val="en-CA"/>
        </w:rPr>
        <w:t>Proceedings of the fourth ACM conference on Digital libraries</w:t>
      </w:r>
      <w:r w:rsidRPr="00893EC2">
        <w:rPr>
          <w:lang w:val="en-CA"/>
        </w:rPr>
        <w:t xml:space="preserve">, 1999, pp. 105–113. </w:t>
      </w:r>
    </w:p>
    <w:p w:rsidR="00893EC2" w:rsidRPr="00893EC2" w:rsidRDefault="00893EC2" w:rsidP="00893EC2">
      <w:pPr>
        <w:pStyle w:val="Biblio"/>
        <w:rPr>
          <w:lang w:val="en-CA"/>
        </w:rPr>
      </w:pPr>
      <w:r w:rsidRPr="00893EC2">
        <w:rPr>
          <w:lang w:val="en-CA"/>
        </w:rPr>
        <w:t xml:space="preserve">[81] S. R. Lawrence, K. D. </w:t>
      </w:r>
      <w:proofErr w:type="spellStart"/>
      <w:r w:rsidRPr="00893EC2">
        <w:rPr>
          <w:lang w:val="en-CA"/>
        </w:rPr>
        <w:t>Bollacker</w:t>
      </w:r>
      <w:proofErr w:type="spellEnd"/>
      <w:r w:rsidRPr="00893EC2">
        <w:rPr>
          <w:lang w:val="en-CA"/>
        </w:rPr>
        <w:t xml:space="preserve">, and C. L. Giles, “Autonomous citation indexing and literature browsing using citation context,” U.S. Patent US 6,738,780 B2Summer-2004. </w:t>
      </w:r>
    </w:p>
    <w:p w:rsidR="00893EC2" w:rsidRPr="00893EC2" w:rsidRDefault="00893EC2" w:rsidP="00893EC2">
      <w:pPr>
        <w:pStyle w:val="Biblio"/>
        <w:rPr>
          <w:lang w:val="en-CA"/>
        </w:rPr>
      </w:pPr>
      <w:r w:rsidRPr="00893EC2">
        <w:rPr>
          <w:lang w:val="en-CA"/>
        </w:rPr>
        <w:t xml:space="preserve">[82] S. R. Lawrence, C. L. Giles, and K. D. </w:t>
      </w:r>
      <w:proofErr w:type="spellStart"/>
      <w:r w:rsidRPr="00893EC2">
        <w:rPr>
          <w:lang w:val="en-CA"/>
        </w:rPr>
        <w:t>Bollacker</w:t>
      </w:r>
      <w:proofErr w:type="spellEnd"/>
      <w:r w:rsidRPr="00893EC2">
        <w:rPr>
          <w:lang w:val="en-CA"/>
        </w:rPr>
        <w:t xml:space="preserve">, “Autonomous citation indexing and literature browsing using citation context,” U.S. Patent US 6,289,342 B1Nov-2001. </w:t>
      </w:r>
    </w:p>
    <w:p w:rsidR="00893EC2" w:rsidRPr="00893EC2" w:rsidRDefault="00893EC2" w:rsidP="00893EC2">
      <w:pPr>
        <w:pStyle w:val="Biblio"/>
        <w:rPr>
          <w:lang w:val="en-CA"/>
        </w:rPr>
      </w:pPr>
      <w:r w:rsidRPr="00893EC2">
        <w:rPr>
          <w:lang w:val="en-CA"/>
        </w:rPr>
        <w:t xml:space="preserve">[83] H. Li, I. </w:t>
      </w:r>
      <w:proofErr w:type="spellStart"/>
      <w:r w:rsidRPr="00893EC2">
        <w:rPr>
          <w:lang w:val="en-CA"/>
        </w:rPr>
        <w:t>Councill</w:t>
      </w:r>
      <w:proofErr w:type="spellEnd"/>
      <w:r w:rsidRPr="00893EC2">
        <w:rPr>
          <w:lang w:val="en-CA"/>
        </w:rPr>
        <w:t>, W.-C. Lee, and C. L. Giles, “</w:t>
      </w:r>
      <w:proofErr w:type="spellStart"/>
      <w:r w:rsidRPr="00893EC2">
        <w:rPr>
          <w:lang w:val="en-CA"/>
        </w:rPr>
        <w:t>CiteSeerx</w:t>
      </w:r>
      <w:proofErr w:type="spellEnd"/>
      <w:r w:rsidRPr="00893EC2">
        <w:rPr>
          <w:lang w:val="en-CA"/>
        </w:rPr>
        <w:t xml:space="preserve">: an architecture and web service design for an academic document search engine,” in </w:t>
      </w:r>
      <w:r w:rsidRPr="00893EC2">
        <w:rPr>
          <w:i/>
          <w:iCs/>
          <w:lang w:val="en-CA"/>
        </w:rPr>
        <w:t>Proceedings of the 15th international conference on World Wide Web</w:t>
      </w:r>
      <w:r w:rsidRPr="00893EC2">
        <w:rPr>
          <w:lang w:val="en-CA"/>
        </w:rPr>
        <w:t xml:space="preserve">, 2006, pp. 883–884. </w:t>
      </w:r>
    </w:p>
    <w:p w:rsidR="00893EC2" w:rsidRPr="00893EC2" w:rsidRDefault="00893EC2" w:rsidP="00893EC2">
      <w:pPr>
        <w:pStyle w:val="Biblio"/>
        <w:rPr>
          <w:lang w:val="en-CA"/>
        </w:rPr>
      </w:pPr>
      <w:r w:rsidRPr="00893EC2">
        <w:rPr>
          <w:lang w:val="en-CA"/>
        </w:rPr>
        <w:t xml:space="preserve">[84] Y. Liang, Q. Li, and T. Qian, “Finding relevant papers based on citation relations,” in </w:t>
      </w:r>
      <w:r w:rsidRPr="00893EC2">
        <w:rPr>
          <w:i/>
          <w:iCs/>
          <w:lang w:val="en-CA"/>
        </w:rPr>
        <w:t>Proceedings of the 12th international conference on Web-age information management</w:t>
      </w:r>
      <w:r w:rsidRPr="00893EC2">
        <w:rPr>
          <w:lang w:val="en-CA"/>
        </w:rPr>
        <w:t xml:space="preserve">, 2011, pp. 403–414. </w:t>
      </w:r>
    </w:p>
    <w:p w:rsidR="00893EC2" w:rsidRPr="00893EC2" w:rsidRDefault="00893EC2" w:rsidP="00893EC2">
      <w:pPr>
        <w:pStyle w:val="Biblio"/>
        <w:rPr>
          <w:lang w:val="en-CA"/>
        </w:rPr>
      </w:pPr>
      <w:r w:rsidRPr="00893EC2">
        <w:rPr>
          <w:lang w:val="en-CA"/>
        </w:rPr>
        <w:t xml:space="preserve">[85] J. Lin and W. J. Wilbur, “PubMed Related Articles: a Probabilistic Topic-based Model for Content Similarity,” </w:t>
      </w:r>
      <w:r w:rsidRPr="00893EC2">
        <w:rPr>
          <w:i/>
          <w:iCs/>
          <w:lang w:val="en-CA"/>
        </w:rPr>
        <w:t>BMC Bioinformatics</w:t>
      </w:r>
      <w:r w:rsidRPr="00893EC2">
        <w:rPr>
          <w:lang w:val="en-CA"/>
        </w:rPr>
        <w:t xml:space="preserve">, vol. 8, no. 1, pp. 423–436, 2007. </w:t>
      </w:r>
    </w:p>
    <w:p w:rsidR="00893EC2" w:rsidRPr="00893EC2" w:rsidRDefault="00893EC2" w:rsidP="00893EC2">
      <w:pPr>
        <w:pStyle w:val="Biblio"/>
        <w:rPr>
          <w:lang w:val="en-CA"/>
        </w:rPr>
      </w:pPr>
      <w:r w:rsidRPr="00893EC2">
        <w:rPr>
          <w:lang w:val="en-CA"/>
        </w:rPr>
        <w:t xml:space="preserve">[86] Y. Lu, J. He, D. Shan, and H. Yan, “Recommending citations with translation model,” in </w:t>
      </w:r>
      <w:r w:rsidRPr="00893EC2">
        <w:rPr>
          <w:i/>
          <w:iCs/>
          <w:lang w:val="en-CA"/>
        </w:rPr>
        <w:t>Proceedings of the 20th ACM international conference on Information and knowledge management</w:t>
      </w:r>
      <w:r w:rsidRPr="00893EC2">
        <w:rPr>
          <w:lang w:val="en-CA"/>
        </w:rPr>
        <w:t xml:space="preserve">, 2011, pp. 2017–2020. </w:t>
      </w:r>
    </w:p>
    <w:p w:rsidR="00893EC2" w:rsidRPr="00893EC2" w:rsidRDefault="00893EC2" w:rsidP="00893EC2">
      <w:pPr>
        <w:pStyle w:val="Biblio"/>
        <w:rPr>
          <w:lang w:val="en-CA"/>
        </w:rPr>
      </w:pPr>
      <w:r w:rsidRPr="00893EC2">
        <w:rPr>
          <w:lang w:val="en-CA"/>
        </w:rPr>
        <w:t xml:space="preserve">[87] S. M. </w:t>
      </w:r>
      <w:proofErr w:type="spellStart"/>
      <w:r w:rsidRPr="00893EC2">
        <w:rPr>
          <w:lang w:val="en-CA"/>
        </w:rPr>
        <w:t>McNee</w:t>
      </w:r>
      <w:proofErr w:type="spellEnd"/>
      <w:r w:rsidRPr="00893EC2">
        <w:rPr>
          <w:lang w:val="en-CA"/>
        </w:rPr>
        <w:t xml:space="preserve">, N. Kapoor, and J. A. </w:t>
      </w:r>
      <w:proofErr w:type="spellStart"/>
      <w:r w:rsidRPr="00893EC2">
        <w:rPr>
          <w:lang w:val="en-CA"/>
        </w:rPr>
        <w:t>Konstan</w:t>
      </w:r>
      <w:proofErr w:type="spellEnd"/>
      <w:r w:rsidRPr="00893EC2">
        <w:rPr>
          <w:lang w:val="en-CA"/>
        </w:rPr>
        <w:t xml:space="preserve">, “Don’t look stupid: avoiding pitfalls when recommending research papers,” in </w:t>
      </w:r>
      <w:r w:rsidRPr="00893EC2">
        <w:rPr>
          <w:i/>
          <w:iCs/>
          <w:lang w:val="en-CA"/>
        </w:rPr>
        <w:t>Proceedings of the 2006 20th anniversary conference on Computer supported cooperative work</w:t>
      </w:r>
      <w:r w:rsidRPr="00893EC2">
        <w:rPr>
          <w:lang w:val="en-CA"/>
        </w:rPr>
        <w:t xml:space="preserve">, 2006, pp. 171–180. </w:t>
      </w:r>
    </w:p>
    <w:p w:rsidR="00893EC2" w:rsidRPr="00893EC2" w:rsidRDefault="00893EC2" w:rsidP="00893EC2">
      <w:pPr>
        <w:pStyle w:val="Biblio"/>
        <w:rPr>
          <w:lang w:val="en-CA"/>
        </w:rPr>
      </w:pPr>
      <w:r w:rsidRPr="00893EC2">
        <w:rPr>
          <w:lang w:val="en-CA"/>
        </w:rPr>
        <w:t xml:space="preserve">[88] S. E. Middleton, H. Alani, and D. C. De </w:t>
      </w:r>
      <w:proofErr w:type="spellStart"/>
      <w:r w:rsidRPr="00893EC2">
        <w:rPr>
          <w:lang w:val="en-CA"/>
        </w:rPr>
        <w:t>Roure</w:t>
      </w:r>
      <w:proofErr w:type="spellEnd"/>
      <w:r w:rsidRPr="00893EC2">
        <w:rPr>
          <w:lang w:val="en-CA"/>
        </w:rPr>
        <w:t xml:space="preserve">, “Exploiting synergy between ontologies and </w:t>
      </w:r>
      <w:r w:rsidR="00390006">
        <w:rPr>
          <w:lang w:val="en-CA"/>
        </w:rPr>
        <w:t>Recommender System</w:t>
      </w:r>
      <w:r w:rsidR="00EC59C4">
        <w:rPr>
          <w:lang w:val="en-CA"/>
        </w:rPr>
        <w:t>s</w:t>
      </w:r>
      <w:r w:rsidRPr="00893EC2">
        <w:rPr>
          <w:lang w:val="en-CA"/>
        </w:rPr>
        <w:t xml:space="preserve">,” in </w:t>
      </w:r>
      <w:r w:rsidRPr="00893EC2">
        <w:rPr>
          <w:i/>
          <w:iCs/>
          <w:lang w:val="en-CA"/>
        </w:rPr>
        <w:t>Proceedings of the Semantic Web Workshop</w:t>
      </w:r>
      <w:r w:rsidRPr="00893EC2">
        <w:rPr>
          <w:lang w:val="en-CA"/>
        </w:rPr>
        <w:t xml:space="preserve">, 2002, pp. 1–10. </w:t>
      </w:r>
    </w:p>
    <w:p w:rsidR="00893EC2" w:rsidRPr="00893EC2" w:rsidRDefault="00893EC2" w:rsidP="00893EC2">
      <w:pPr>
        <w:pStyle w:val="Biblio"/>
        <w:rPr>
          <w:lang w:val="en-CA"/>
        </w:rPr>
      </w:pPr>
      <w:r w:rsidRPr="00893EC2">
        <w:rPr>
          <w:lang w:val="en-CA"/>
        </w:rPr>
        <w:t xml:space="preserve">[89] S. E. Middleton, D.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“Ontology-based </w:t>
      </w:r>
      <w:r w:rsidR="00390006">
        <w:rPr>
          <w:lang w:val="en-CA"/>
        </w:rPr>
        <w:t>Recommender System</w:t>
      </w:r>
      <w:r w:rsidR="00EC59C4">
        <w:rPr>
          <w:lang w:val="en-CA"/>
        </w:rPr>
        <w:t>s</w:t>
      </w:r>
      <w:r w:rsidRPr="00893EC2">
        <w:rPr>
          <w:lang w:val="en-CA"/>
        </w:rPr>
        <w:t xml:space="preserve">,” in </w:t>
      </w:r>
      <w:r w:rsidRPr="00893EC2">
        <w:rPr>
          <w:i/>
          <w:iCs/>
          <w:lang w:val="en-CA"/>
        </w:rPr>
        <w:t>Handbook on Ontologies</w:t>
      </w:r>
      <w:r w:rsidRPr="00893EC2">
        <w:rPr>
          <w:lang w:val="en-CA"/>
        </w:rPr>
        <w:t xml:space="preserve">, Springer, 2009, pp. 779–796. </w:t>
      </w:r>
    </w:p>
    <w:p w:rsidR="00893EC2" w:rsidRPr="00893EC2" w:rsidRDefault="00893EC2" w:rsidP="00893EC2">
      <w:pPr>
        <w:pStyle w:val="Biblio"/>
        <w:rPr>
          <w:lang w:val="en-CA"/>
        </w:rPr>
      </w:pPr>
      <w:r w:rsidRPr="00893EC2">
        <w:rPr>
          <w:lang w:val="en-CA"/>
        </w:rPr>
        <w:t xml:space="preserve">[90] S. E. Middleton, D. C.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“Foxtrot </w:t>
      </w:r>
      <w:r w:rsidR="00390006">
        <w:rPr>
          <w:lang w:val="en-CA"/>
        </w:rPr>
        <w:t>Recommender System</w:t>
      </w:r>
      <w:r w:rsidRPr="00893EC2">
        <w:rPr>
          <w:lang w:val="en-CA"/>
        </w:rPr>
        <w:t xml:space="preserve">: User profiling, ontologies and the World Wide Web,” in </w:t>
      </w:r>
      <w:r w:rsidRPr="00893EC2">
        <w:rPr>
          <w:i/>
          <w:iCs/>
          <w:lang w:val="en-CA"/>
        </w:rPr>
        <w:t>Proceedings of the WWW Conference</w:t>
      </w:r>
      <w:r w:rsidRPr="00893EC2">
        <w:rPr>
          <w:lang w:val="en-CA"/>
        </w:rPr>
        <w:t xml:space="preserve">, 2002, pp. 1–3. </w:t>
      </w:r>
    </w:p>
    <w:p w:rsidR="00893EC2" w:rsidRPr="00893EC2" w:rsidRDefault="00893EC2" w:rsidP="00893EC2">
      <w:pPr>
        <w:pStyle w:val="Biblio"/>
        <w:rPr>
          <w:lang w:val="en-CA"/>
        </w:rPr>
      </w:pPr>
      <w:r w:rsidRPr="00893EC2">
        <w:rPr>
          <w:lang w:val="en-CA"/>
        </w:rPr>
        <w:lastRenderedPageBreak/>
        <w:t xml:space="preserve">[91] S. E. Middleton, D. C.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“Capturing knowledge of user preferences: ontologies in </w:t>
      </w:r>
      <w:r w:rsidR="00390006">
        <w:rPr>
          <w:lang w:val="en-CA"/>
        </w:rPr>
        <w:t>Recommender System</w:t>
      </w:r>
      <w:r w:rsidR="00EC59C4">
        <w:rPr>
          <w:lang w:val="en-CA"/>
        </w:rPr>
        <w:t>s</w:t>
      </w:r>
      <w:r w:rsidRPr="00893EC2">
        <w:rPr>
          <w:lang w:val="en-CA"/>
        </w:rPr>
        <w:t xml:space="preserve">,” in </w:t>
      </w:r>
      <w:r w:rsidRPr="00893EC2">
        <w:rPr>
          <w:i/>
          <w:iCs/>
          <w:lang w:val="en-CA"/>
        </w:rPr>
        <w:t>Proceedings of the 1st international conference on Knowledge capture</w:t>
      </w:r>
      <w:r w:rsidRPr="00893EC2">
        <w:rPr>
          <w:lang w:val="en-CA"/>
        </w:rPr>
        <w:t xml:space="preserve">, 2001, pp. 100–107. </w:t>
      </w:r>
    </w:p>
    <w:p w:rsidR="00893EC2" w:rsidRPr="00893EC2" w:rsidRDefault="00893EC2" w:rsidP="00893EC2">
      <w:pPr>
        <w:pStyle w:val="Biblio"/>
        <w:rPr>
          <w:lang w:val="en-CA"/>
        </w:rPr>
      </w:pPr>
      <w:r w:rsidRPr="00893EC2">
        <w:rPr>
          <w:lang w:val="en-CA"/>
        </w:rPr>
        <w:t xml:space="preserve">[92] M. </w:t>
      </w:r>
      <w:proofErr w:type="spellStart"/>
      <w:r w:rsidRPr="00893EC2">
        <w:rPr>
          <w:lang w:val="en-CA"/>
        </w:rPr>
        <w:t>Mönnich</w:t>
      </w:r>
      <w:proofErr w:type="spellEnd"/>
      <w:r w:rsidRPr="00893EC2">
        <w:rPr>
          <w:lang w:val="en-CA"/>
        </w:rPr>
        <w:t xml:space="preserve"> and M. </w:t>
      </w:r>
      <w:proofErr w:type="spellStart"/>
      <w:r w:rsidRPr="00893EC2">
        <w:rPr>
          <w:lang w:val="en-CA"/>
        </w:rPr>
        <w:t>Spiering</w:t>
      </w:r>
      <w:proofErr w:type="spellEnd"/>
      <w:r w:rsidRPr="00893EC2">
        <w:rPr>
          <w:lang w:val="en-CA"/>
        </w:rPr>
        <w:t xml:space="preserve">, “Adding value to the library catalog by implementing a recommendation system,” </w:t>
      </w:r>
      <w:r w:rsidRPr="00893EC2">
        <w:rPr>
          <w:i/>
          <w:iCs/>
          <w:lang w:val="en-CA"/>
        </w:rPr>
        <w:t>D-Lib Magazine</w:t>
      </w:r>
      <w:r w:rsidRPr="00893EC2">
        <w:rPr>
          <w:lang w:val="en-CA"/>
        </w:rPr>
        <w:t xml:space="preserve">, vol. 14, no. 5, pp. 4–11, 2008. </w:t>
      </w:r>
    </w:p>
    <w:p w:rsidR="00893EC2" w:rsidRPr="00893EC2" w:rsidRDefault="00893EC2" w:rsidP="00893EC2">
      <w:pPr>
        <w:pStyle w:val="Biblio"/>
        <w:rPr>
          <w:lang w:val="en-CA"/>
        </w:rPr>
      </w:pPr>
      <w:r w:rsidRPr="00893EC2">
        <w:rPr>
          <w:lang w:val="en-CA"/>
        </w:rPr>
        <w:t xml:space="preserve">[93] S. M. </w:t>
      </w:r>
      <w:proofErr w:type="spellStart"/>
      <w:r w:rsidRPr="00893EC2">
        <w:rPr>
          <w:lang w:val="en-CA"/>
        </w:rPr>
        <w:t>McNee</w:t>
      </w:r>
      <w:proofErr w:type="spellEnd"/>
      <w:r w:rsidRPr="00893EC2">
        <w:rPr>
          <w:lang w:val="en-CA"/>
        </w:rPr>
        <w:t xml:space="preserve">, I. Albert, D. </w:t>
      </w:r>
      <w:proofErr w:type="spellStart"/>
      <w:r w:rsidRPr="00893EC2">
        <w:rPr>
          <w:lang w:val="en-CA"/>
        </w:rPr>
        <w:t>Cosley</w:t>
      </w:r>
      <w:proofErr w:type="spellEnd"/>
      <w:r w:rsidRPr="00893EC2">
        <w:rPr>
          <w:lang w:val="en-CA"/>
        </w:rPr>
        <w:t xml:space="preserve">, P. </w:t>
      </w:r>
      <w:proofErr w:type="spellStart"/>
      <w:r w:rsidRPr="00893EC2">
        <w:rPr>
          <w:lang w:val="en-CA"/>
        </w:rPr>
        <w:t>Gopalkrishnan</w:t>
      </w:r>
      <w:proofErr w:type="spellEnd"/>
      <w:r w:rsidRPr="00893EC2">
        <w:rPr>
          <w:lang w:val="en-CA"/>
        </w:rPr>
        <w:t xml:space="preserve">, S. K. Lam, A. M. Rashid, J. A. </w:t>
      </w:r>
      <w:proofErr w:type="spellStart"/>
      <w:r w:rsidRPr="00893EC2">
        <w:rPr>
          <w:lang w:val="en-CA"/>
        </w:rPr>
        <w:t>Konstan</w:t>
      </w:r>
      <w:proofErr w:type="spellEnd"/>
      <w:r w:rsidRPr="00893EC2">
        <w:rPr>
          <w:lang w:val="en-CA"/>
        </w:rPr>
        <w:t xml:space="preserve">, and J. </w:t>
      </w:r>
      <w:proofErr w:type="spellStart"/>
      <w:r w:rsidRPr="00893EC2">
        <w:rPr>
          <w:lang w:val="en-CA"/>
        </w:rPr>
        <w:t>Riedl</w:t>
      </w:r>
      <w:proofErr w:type="spellEnd"/>
      <w:r w:rsidRPr="00893EC2">
        <w:rPr>
          <w:lang w:val="en-CA"/>
        </w:rPr>
        <w:t xml:space="preserve">, “On the Recommending of Citations for Research Papers,” in </w:t>
      </w:r>
      <w:r w:rsidRPr="00893EC2">
        <w:rPr>
          <w:i/>
          <w:iCs/>
          <w:lang w:val="en-CA"/>
        </w:rPr>
        <w:t>Proceedings of the ACM Conference on Computer Supported Cooperative Work</w:t>
      </w:r>
      <w:r w:rsidRPr="00893EC2">
        <w:rPr>
          <w:lang w:val="en-CA"/>
        </w:rPr>
        <w:t xml:space="preserve">, 2002, pp. 116–125. </w:t>
      </w:r>
    </w:p>
    <w:p w:rsidR="00893EC2" w:rsidRPr="00893EC2" w:rsidRDefault="00893EC2" w:rsidP="00893EC2">
      <w:pPr>
        <w:pStyle w:val="Biblio"/>
        <w:rPr>
          <w:lang w:val="en-CA"/>
        </w:rPr>
      </w:pPr>
      <w:r w:rsidRPr="00893EC2">
        <w:rPr>
          <w:lang w:val="en-CA"/>
        </w:rPr>
        <w:t xml:space="preserve">[94] S. E. Middleton, N. R. </w:t>
      </w:r>
      <w:proofErr w:type="spellStart"/>
      <w:r w:rsidRPr="00893EC2">
        <w:rPr>
          <w:lang w:val="en-CA"/>
        </w:rPr>
        <w:t>Shadbolt</w:t>
      </w:r>
      <w:proofErr w:type="spellEnd"/>
      <w:r w:rsidRPr="00893EC2">
        <w:rPr>
          <w:lang w:val="en-CA"/>
        </w:rPr>
        <w:t xml:space="preserve">, and D. C. De </w:t>
      </w:r>
      <w:proofErr w:type="spellStart"/>
      <w:r w:rsidRPr="00893EC2">
        <w:rPr>
          <w:lang w:val="en-CA"/>
        </w:rPr>
        <w:t>Roure</w:t>
      </w:r>
      <w:proofErr w:type="spellEnd"/>
      <w:r w:rsidRPr="00893EC2">
        <w:rPr>
          <w:lang w:val="en-CA"/>
        </w:rPr>
        <w:t xml:space="preserve">, “Ontological user profiling in </w:t>
      </w:r>
      <w:r w:rsidR="00390006">
        <w:rPr>
          <w:lang w:val="en-CA"/>
        </w:rPr>
        <w:t>Recommender System</w:t>
      </w:r>
      <w:r w:rsidR="00EC59C4">
        <w:rPr>
          <w:lang w:val="en-CA"/>
        </w:rPr>
        <w:t>s</w:t>
      </w:r>
      <w:r w:rsidRPr="00893EC2">
        <w:rPr>
          <w:lang w:val="en-CA"/>
        </w:rPr>
        <w:t xml:space="preserve">,” </w:t>
      </w:r>
      <w:r w:rsidRPr="00893EC2">
        <w:rPr>
          <w:i/>
          <w:iCs/>
          <w:lang w:val="en-CA"/>
        </w:rPr>
        <w:t>ACM Transactions on Information Systems (TOIS)</w:t>
      </w:r>
      <w:r w:rsidRPr="00893EC2">
        <w:rPr>
          <w:lang w:val="en-CA"/>
        </w:rPr>
        <w:t xml:space="preserve">, vol. 22, no. 1, pp. 54–88, 2004. </w:t>
      </w:r>
    </w:p>
    <w:p w:rsidR="00893EC2" w:rsidRPr="00893EC2" w:rsidRDefault="00893EC2" w:rsidP="00893EC2">
      <w:pPr>
        <w:pStyle w:val="Biblio"/>
        <w:rPr>
          <w:lang w:val="en-CA"/>
        </w:rPr>
      </w:pPr>
      <w:r w:rsidRPr="00893EC2">
        <w:rPr>
          <w:lang w:val="en-CA"/>
        </w:rPr>
        <w:t xml:space="preserve">[95] M. </w:t>
      </w:r>
      <w:proofErr w:type="spellStart"/>
      <w:r w:rsidRPr="00893EC2">
        <w:rPr>
          <w:lang w:val="en-CA"/>
        </w:rPr>
        <w:t>Monnich</w:t>
      </w:r>
      <w:proofErr w:type="spellEnd"/>
      <w:r w:rsidRPr="00893EC2">
        <w:rPr>
          <w:lang w:val="en-CA"/>
        </w:rPr>
        <w:t xml:space="preserve"> and M. </w:t>
      </w:r>
      <w:proofErr w:type="spellStart"/>
      <w:r w:rsidRPr="00893EC2">
        <w:rPr>
          <w:lang w:val="en-CA"/>
        </w:rPr>
        <w:t>Spiering</w:t>
      </w:r>
      <w:proofErr w:type="spellEnd"/>
      <w:r w:rsidRPr="00893EC2">
        <w:rPr>
          <w:lang w:val="en-CA"/>
        </w:rPr>
        <w:t>, “</w:t>
      </w:r>
      <w:proofErr w:type="spellStart"/>
      <w:r w:rsidRPr="00893EC2">
        <w:rPr>
          <w:lang w:val="en-CA"/>
        </w:rPr>
        <w:t>Einsatz</w:t>
      </w:r>
      <w:proofErr w:type="spellEnd"/>
      <w:r w:rsidRPr="00893EC2">
        <w:rPr>
          <w:lang w:val="en-CA"/>
        </w:rPr>
        <w:t xml:space="preserve"> von </w:t>
      </w:r>
      <w:proofErr w:type="spellStart"/>
      <w:r w:rsidRPr="00893EC2">
        <w:rPr>
          <w:lang w:val="en-CA"/>
        </w:rPr>
        <w:t>BibTip</w:t>
      </w:r>
      <w:proofErr w:type="spellEnd"/>
      <w:r w:rsidRPr="00893EC2">
        <w:rPr>
          <w:lang w:val="en-CA"/>
        </w:rPr>
        <w:t xml:space="preserve"> </w:t>
      </w:r>
      <w:proofErr w:type="spellStart"/>
      <w:r w:rsidRPr="00893EC2">
        <w:rPr>
          <w:lang w:val="en-CA"/>
        </w:rPr>
        <w:t>als</w:t>
      </w:r>
      <w:proofErr w:type="spellEnd"/>
      <w:r w:rsidRPr="00893EC2">
        <w:rPr>
          <w:lang w:val="en-CA"/>
        </w:rPr>
        <w:t xml:space="preserve"> </w:t>
      </w:r>
      <w:proofErr w:type="spellStart"/>
      <w:r w:rsidRPr="00893EC2">
        <w:rPr>
          <w:lang w:val="en-CA"/>
        </w:rPr>
        <w:t>Recommendersystem</w:t>
      </w:r>
      <w:proofErr w:type="spellEnd"/>
      <w:r w:rsidRPr="00893EC2">
        <w:rPr>
          <w:lang w:val="en-CA"/>
        </w:rPr>
        <w:t xml:space="preserve"> </w:t>
      </w:r>
      <w:proofErr w:type="spellStart"/>
      <w:r w:rsidRPr="00893EC2">
        <w:rPr>
          <w:lang w:val="en-CA"/>
        </w:rPr>
        <w:t>im</w:t>
      </w:r>
      <w:proofErr w:type="spellEnd"/>
      <w:r w:rsidRPr="00893EC2">
        <w:rPr>
          <w:lang w:val="en-CA"/>
        </w:rPr>
        <w:t xml:space="preserve"> </w:t>
      </w:r>
      <w:proofErr w:type="spellStart"/>
      <w:r w:rsidRPr="00893EC2">
        <w:rPr>
          <w:lang w:val="en-CA"/>
        </w:rPr>
        <w:t>Bibliothekskatalog</w:t>
      </w:r>
      <w:proofErr w:type="spellEnd"/>
      <w:r w:rsidRPr="00893EC2">
        <w:rPr>
          <w:lang w:val="en-CA"/>
        </w:rPr>
        <w:t xml:space="preserve">,” </w:t>
      </w:r>
      <w:proofErr w:type="spellStart"/>
      <w:r w:rsidRPr="00893EC2">
        <w:rPr>
          <w:i/>
          <w:iCs/>
          <w:lang w:val="en-CA"/>
        </w:rPr>
        <w:t>Bibliotheksdienst</w:t>
      </w:r>
      <w:proofErr w:type="spellEnd"/>
      <w:r w:rsidRPr="00893EC2">
        <w:rPr>
          <w:lang w:val="en-CA"/>
        </w:rPr>
        <w:t xml:space="preserve">, vol. 42, no. 1, pp. 54–54, 2008. </w:t>
      </w:r>
    </w:p>
    <w:p w:rsidR="009570B3" w:rsidRDefault="00893EC2" w:rsidP="00893EC2">
      <w:pPr>
        <w:pStyle w:val="Biblio"/>
        <w:rPr>
          <w:lang w:val="en-CA"/>
        </w:rPr>
      </w:pPr>
      <w:r w:rsidRPr="00893EC2">
        <w:rPr>
          <w:lang w:val="en-CA"/>
        </w:rPr>
        <w:t xml:space="preserve">[96] A. </w:t>
      </w:r>
      <w:proofErr w:type="spellStart"/>
      <w:r w:rsidRPr="00893EC2">
        <w:rPr>
          <w:lang w:val="en-CA"/>
        </w:rPr>
        <w:t>Naak</w:t>
      </w:r>
      <w:proofErr w:type="spellEnd"/>
      <w:r w:rsidRPr="00893EC2">
        <w:rPr>
          <w:lang w:val="en-CA"/>
        </w:rPr>
        <w:t>, “</w:t>
      </w:r>
      <w:proofErr w:type="spellStart"/>
      <w:r w:rsidRPr="00893EC2">
        <w:rPr>
          <w:lang w:val="en-CA"/>
        </w:rPr>
        <w:t>Papyres</w:t>
      </w:r>
      <w:proofErr w:type="spellEnd"/>
      <w:r w:rsidRPr="00893EC2">
        <w:rPr>
          <w:lang w:val="en-CA"/>
        </w:rPr>
        <w:t xml:space="preserve">: un </w:t>
      </w:r>
      <w:proofErr w:type="spellStart"/>
      <w:r w:rsidRPr="00893EC2">
        <w:rPr>
          <w:lang w:val="en-CA"/>
        </w:rPr>
        <w:t>système</w:t>
      </w:r>
      <w:proofErr w:type="spellEnd"/>
      <w:r w:rsidRPr="00893EC2">
        <w:rPr>
          <w:lang w:val="en-CA"/>
        </w:rPr>
        <w:t xml:space="preserve"> de </w:t>
      </w:r>
      <w:proofErr w:type="spellStart"/>
      <w:r w:rsidRPr="00893EC2">
        <w:rPr>
          <w:lang w:val="en-CA"/>
        </w:rPr>
        <w:t>gestion</w:t>
      </w:r>
      <w:proofErr w:type="spellEnd"/>
      <w:r w:rsidRPr="00893EC2">
        <w:rPr>
          <w:lang w:val="en-CA"/>
        </w:rPr>
        <w:t xml:space="preserve"> et de </w:t>
      </w:r>
      <w:proofErr w:type="spellStart"/>
      <w:r w:rsidRPr="00893EC2">
        <w:rPr>
          <w:lang w:val="en-CA"/>
        </w:rPr>
        <w:t>recommandation</w:t>
      </w:r>
      <w:proofErr w:type="spellEnd"/>
      <w:r w:rsidRPr="00893EC2">
        <w:rPr>
          <w:lang w:val="en-CA"/>
        </w:rPr>
        <w:t xml:space="preserve"> </w:t>
      </w:r>
      <w:proofErr w:type="spellStart"/>
      <w:r w:rsidRPr="00893EC2">
        <w:rPr>
          <w:lang w:val="en-CA"/>
        </w:rPr>
        <w:t>d’articles</w:t>
      </w:r>
      <w:proofErr w:type="spellEnd"/>
      <w:r w:rsidRPr="00893EC2">
        <w:rPr>
          <w:lang w:val="en-CA"/>
        </w:rPr>
        <w:t xml:space="preserve"> de </w:t>
      </w:r>
      <w:proofErr w:type="spellStart"/>
      <w:r w:rsidRPr="00893EC2">
        <w:rPr>
          <w:lang w:val="en-CA"/>
        </w:rPr>
        <w:t>recherche</w:t>
      </w:r>
      <w:proofErr w:type="spellEnd"/>
      <w:r w:rsidRPr="00893EC2">
        <w:rPr>
          <w:lang w:val="en-CA"/>
        </w:rPr>
        <w:t xml:space="preserve">,” Master Thesis. </w:t>
      </w:r>
      <w:proofErr w:type="spellStart"/>
      <w:r w:rsidRPr="00893EC2">
        <w:rPr>
          <w:lang w:val="en-CA"/>
        </w:rPr>
        <w:t>Université</w:t>
      </w:r>
      <w:proofErr w:type="spellEnd"/>
      <w:r w:rsidRPr="00893EC2">
        <w:rPr>
          <w:lang w:val="en-CA"/>
        </w:rPr>
        <w:t xml:space="preserve"> de Montréal, 2009.</w:t>
      </w:r>
    </w:p>
    <w:p w:rsidR="007117A2" w:rsidRPr="007117A2" w:rsidRDefault="007117A2" w:rsidP="007117A2">
      <w:pPr>
        <w:pStyle w:val="Biblio"/>
        <w:rPr>
          <w:lang w:val="en-CA"/>
        </w:rPr>
      </w:pPr>
      <w:r w:rsidRPr="007117A2">
        <w:rPr>
          <w:lang w:val="en-CA"/>
        </w:rPr>
        <w:t>[97] A. W. Neumann, “</w:t>
      </w:r>
      <w:r w:rsidR="00390006">
        <w:rPr>
          <w:lang w:val="en-CA"/>
        </w:rPr>
        <w:t>Recommender System</w:t>
      </w:r>
      <w:r w:rsidR="00EC59C4">
        <w:rPr>
          <w:lang w:val="en-CA"/>
        </w:rPr>
        <w:t>s</w:t>
      </w:r>
      <w:r w:rsidRPr="007117A2">
        <w:rPr>
          <w:lang w:val="en-CA"/>
        </w:rPr>
        <w:t xml:space="preserve"> for Information Providers,” Springer, 2009, pp. 91–119. </w:t>
      </w:r>
    </w:p>
    <w:p w:rsidR="007117A2" w:rsidRPr="007117A2" w:rsidRDefault="007117A2" w:rsidP="007117A2">
      <w:pPr>
        <w:pStyle w:val="Biblio"/>
        <w:rPr>
          <w:lang w:val="en-CA"/>
        </w:rPr>
      </w:pPr>
      <w:r w:rsidRPr="007117A2">
        <w:rPr>
          <w:lang w:val="en-CA"/>
        </w:rPr>
        <w:t xml:space="preserve">[98] A. </w:t>
      </w:r>
      <w:proofErr w:type="spellStart"/>
      <w:r w:rsidRPr="007117A2">
        <w:rPr>
          <w:lang w:val="en-CA"/>
        </w:rPr>
        <w:t>Naak</w:t>
      </w:r>
      <w:proofErr w:type="spellEnd"/>
      <w:r w:rsidRPr="007117A2">
        <w:rPr>
          <w:lang w:val="en-CA"/>
        </w:rPr>
        <w:t xml:space="preserve">, H. </w:t>
      </w:r>
      <w:proofErr w:type="spellStart"/>
      <w:r w:rsidRPr="007117A2">
        <w:rPr>
          <w:lang w:val="en-CA"/>
        </w:rPr>
        <w:t>Hage</w:t>
      </w:r>
      <w:proofErr w:type="spellEnd"/>
      <w:r w:rsidRPr="007117A2">
        <w:rPr>
          <w:lang w:val="en-CA"/>
        </w:rPr>
        <w:t xml:space="preserve">, and E. </w:t>
      </w:r>
      <w:proofErr w:type="spellStart"/>
      <w:r w:rsidRPr="007117A2">
        <w:rPr>
          <w:lang w:val="en-CA"/>
        </w:rPr>
        <w:t>Aimeur</w:t>
      </w:r>
      <w:proofErr w:type="spellEnd"/>
      <w:r w:rsidRPr="007117A2">
        <w:rPr>
          <w:lang w:val="en-CA"/>
        </w:rPr>
        <w:t xml:space="preserve">, “A multi-criteria collaborative filtering approach for research paper recommendation in </w:t>
      </w:r>
      <w:proofErr w:type="spellStart"/>
      <w:r w:rsidRPr="007117A2">
        <w:rPr>
          <w:lang w:val="en-CA"/>
        </w:rPr>
        <w:t>papyres</w:t>
      </w:r>
      <w:proofErr w:type="spellEnd"/>
      <w:r w:rsidRPr="007117A2">
        <w:rPr>
          <w:lang w:val="en-CA"/>
        </w:rPr>
        <w:t xml:space="preserve">,” in </w:t>
      </w:r>
      <w:r w:rsidRPr="007117A2">
        <w:rPr>
          <w:i/>
          <w:iCs/>
          <w:lang w:val="en-CA"/>
        </w:rPr>
        <w:t>Proceedings of the 4th International Conference MCETECH</w:t>
      </w:r>
      <w:r w:rsidRPr="007117A2">
        <w:rPr>
          <w:lang w:val="en-CA"/>
        </w:rPr>
        <w:t xml:space="preserve">, 2009, pp. 25–39. </w:t>
      </w:r>
    </w:p>
    <w:p w:rsidR="007117A2" w:rsidRPr="007117A2" w:rsidRDefault="007117A2" w:rsidP="007117A2">
      <w:pPr>
        <w:pStyle w:val="Biblio"/>
        <w:rPr>
          <w:lang w:val="en-CA"/>
        </w:rPr>
      </w:pPr>
      <w:r w:rsidRPr="007117A2">
        <w:rPr>
          <w:lang w:val="en-CA"/>
        </w:rPr>
        <w:t xml:space="preserve">[99] A. </w:t>
      </w:r>
      <w:proofErr w:type="spellStart"/>
      <w:r w:rsidRPr="007117A2">
        <w:rPr>
          <w:lang w:val="en-CA"/>
        </w:rPr>
        <w:t>Naak</w:t>
      </w:r>
      <w:proofErr w:type="spellEnd"/>
      <w:r w:rsidRPr="007117A2">
        <w:rPr>
          <w:lang w:val="en-CA"/>
        </w:rPr>
        <w:t xml:space="preserve">, H. </w:t>
      </w:r>
      <w:proofErr w:type="spellStart"/>
      <w:r w:rsidRPr="007117A2">
        <w:rPr>
          <w:lang w:val="en-CA"/>
        </w:rPr>
        <w:t>Hage</w:t>
      </w:r>
      <w:proofErr w:type="spellEnd"/>
      <w:r w:rsidRPr="007117A2">
        <w:rPr>
          <w:lang w:val="en-CA"/>
        </w:rPr>
        <w:t xml:space="preserve">, and E. </w:t>
      </w:r>
      <w:proofErr w:type="spellStart"/>
      <w:r w:rsidRPr="007117A2">
        <w:rPr>
          <w:lang w:val="en-CA"/>
        </w:rPr>
        <w:t>Aimeur</w:t>
      </w:r>
      <w:proofErr w:type="spellEnd"/>
      <w:r w:rsidRPr="007117A2">
        <w:rPr>
          <w:lang w:val="en-CA"/>
        </w:rPr>
        <w:t>, “</w:t>
      </w:r>
      <w:proofErr w:type="spellStart"/>
      <w:r w:rsidRPr="007117A2">
        <w:rPr>
          <w:lang w:val="en-CA"/>
        </w:rPr>
        <w:t>Papyres</w:t>
      </w:r>
      <w:proofErr w:type="spellEnd"/>
      <w:r w:rsidRPr="007117A2">
        <w:rPr>
          <w:lang w:val="en-CA"/>
        </w:rPr>
        <w:t xml:space="preserve">: A Research Paper Management System,” in </w:t>
      </w:r>
      <w:r w:rsidRPr="007117A2">
        <w:rPr>
          <w:i/>
          <w:iCs/>
          <w:lang w:val="en-CA"/>
        </w:rPr>
        <w:t>Proceedings of the 10th E-Commerce Technology Conference on Enterprise Computing, E-Commerce and E-Services</w:t>
      </w:r>
      <w:r w:rsidRPr="007117A2">
        <w:rPr>
          <w:lang w:val="en-CA"/>
        </w:rPr>
        <w:t xml:space="preserve">, 2008, pp. 201–208. </w:t>
      </w:r>
    </w:p>
    <w:p w:rsidR="007117A2" w:rsidRPr="007117A2" w:rsidRDefault="007117A2" w:rsidP="007117A2">
      <w:pPr>
        <w:pStyle w:val="Biblio"/>
        <w:rPr>
          <w:lang w:val="en-CA"/>
        </w:rPr>
      </w:pPr>
      <w:r w:rsidRPr="007117A2">
        <w:rPr>
          <w:lang w:val="en-CA"/>
        </w:rPr>
        <w:t xml:space="preserve">[100] R. M. </w:t>
      </w:r>
      <w:proofErr w:type="spellStart"/>
      <w:r w:rsidRPr="007117A2">
        <w:rPr>
          <w:lang w:val="en-CA"/>
        </w:rPr>
        <w:t>Nallapati</w:t>
      </w:r>
      <w:proofErr w:type="spellEnd"/>
      <w:r w:rsidRPr="007117A2">
        <w:rPr>
          <w:lang w:val="en-CA"/>
        </w:rPr>
        <w:t xml:space="preserve">, A. Ahmed, E. P. Xing, and W. W. Cohen, “Joint latent topic models for text and citations,” in </w:t>
      </w:r>
      <w:r w:rsidRPr="007117A2">
        <w:rPr>
          <w:i/>
          <w:iCs/>
          <w:lang w:val="en-CA"/>
        </w:rPr>
        <w:t>Proceedings of the 14th ACM SIGKDD international conference on Knowledge discovery and data mining</w:t>
      </w:r>
      <w:r w:rsidRPr="007117A2">
        <w:rPr>
          <w:lang w:val="en-CA"/>
        </w:rPr>
        <w:t xml:space="preserve">, 2008, pp. 542–550. </w:t>
      </w:r>
    </w:p>
    <w:p w:rsidR="007117A2" w:rsidRPr="007117A2" w:rsidRDefault="007117A2" w:rsidP="007117A2">
      <w:pPr>
        <w:pStyle w:val="Biblio"/>
        <w:rPr>
          <w:lang w:val="en-CA"/>
        </w:rPr>
      </w:pPr>
      <w:r w:rsidRPr="007117A2">
        <w:rPr>
          <w:lang w:val="en-CA"/>
        </w:rPr>
        <w:t xml:space="preserve">[101] C. </w:t>
      </w:r>
      <w:proofErr w:type="spellStart"/>
      <w:r w:rsidRPr="007117A2">
        <w:rPr>
          <w:lang w:val="en-CA"/>
        </w:rPr>
        <w:t>Nascimento</w:t>
      </w:r>
      <w:proofErr w:type="spellEnd"/>
      <w:r w:rsidRPr="007117A2">
        <w:rPr>
          <w:lang w:val="en-CA"/>
        </w:rPr>
        <w:t xml:space="preserve">, A. H. Laender, A. S. da Silva, and M. A. </w:t>
      </w:r>
      <w:proofErr w:type="spellStart"/>
      <w:r w:rsidRPr="007117A2">
        <w:rPr>
          <w:lang w:val="en-CA"/>
        </w:rPr>
        <w:t>Gonçalves</w:t>
      </w:r>
      <w:proofErr w:type="spellEnd"/>
      <w:r w:rsidRPr="007117A2">
        <w:rPr>
          <w:lang w:val="en-CA"/>
        </w:rPr>
        <w:t xml:space="preserve">, “A source independent framework for research paper recommendation,” in </w:t>
      </w:r>
      <w:r w:rsidRPr="007117A2">
        <w:rPr>
          <w:i/>
          <w:iCs/>
          <w:lang w:val="en-CA"/>
        </w:rPr>
        <w:t>Proceedings of the 11th annual international ACM/IEEE joint conference on Digital libraries</w:t>
      </w:r>
      <w:r w:rsidRPr="007117A2">
        <w:rPr>
          <w:lang w:val="en-CA"/>
        </w:rPr>
        <w:t xml:space="preserve">, 2011, pp. 297–306. </w:t>
      </w:r>
    </w:p>
    <w:p w:rsidR="007117A2" w:rsidRPr="007117A2" w:rsidRDefault="007117A2" w:rsidP="007117A2">
      <w:pPr>
        <w:pStyle w:val="Biblio"/>
        <w:rPr>
          <w:lang w:val="en-CA"/>
        </w:rPr>
      </w:pPr>
      <w:r w:rsidRPr="007117A2">
        <w:rPr>
          <w:lang w:val="en-CA"/>
        </w:rPr>
        <w:lastRenderedPageBreak/>
        <w:t xml:space="preserve">[102] T. </w:t>
      </w:r>
      <w:proofErr w:type="spellStart"/>
      <w:r w:rsidRPr="007117A2">
        <w:rPr>
          <w:lang w:val="en-CA"/>
        </w:rPr>
        <w:t>Ozono</w:t>
      </w:r>
      <w:proofErr w:type="spellEnd"/>
      <w:r w:rsidRPr="007117A2">
        <w:rPr>
          <w:lang w:val="en-CA"/>
        </w:rPr>
        <w:t xml:space="preserve">, S. </w:t>
      </w:r>
      <w:proofErr w:type="spellStart"/>
      <w:r w:rsidRPr="007117A2">
        <w:rPr>
          <w:lang w:val="en-CA"/>
        </w:rPr>
        <w:t>Goto</w:t>
      </w:r>
      <w:proofErr w:type="spellEnd"/>
      <w:r w:rsidRPr="007117A2">
        <w:rPr>
          <w:lang w:val="en-CA"/>
        </w:rPr>
        <w:t xml:space="preserve">, N. Fujimaki, and T. </w:t>
      </w:r>
      <w:proofErr w:type="spellStart"/>
      <w:r w:rsidRPr="007117A2">
        <w:rPr>
          <w:lang w:val="en-CA"/>
        </w:rPr>
        <w:t>Shintani</w:t>
      </w:r>
      <w:proofErr w:type="spellEnd"/>
      <w:r w:rsidRPr="007117A2">
        <w:rPr>
          <w:lang w:val="en-CA"/>
        </w:rPr>
        <w:t xml:space="preserve">, “P2p based knowledge source discovery on research support system </w:t>
      </w:r>
      <w:proofErr w:type="spellStart"/>
      <w:r w:rsidRPr="007117A2">
        <w:rPr>
          <w:lang w:val="en-CA"/>
        </w:rPr>
        <w:t>papits</w:t>
      </w:r>
      <w:proofErr w:type="spellEnd"/>
      <w:r w:rsidRPr="007117A2">
        <w:rPr>
          <w:lang w:val="en-CA"/>
        </w:rPr>
        <w:t xml:space="preserve">,” in </w:t>
      </w:r>
      <w:r w:rsidRPr="007117A2">
        <w:rPr>
          <w:i/>
          <w:iCs/>
          <w:lang w:val="en-CA"/>
        </w:rPr>
        <w:t xml:space="preserve">Proceedings of the first international joint conference on Autonomous agents and </w:t>
      </w:r>
      <w:proofErr w:type="spellStart"/>
      <w:r w:rsidRPr="007117A2">
        <w:rPr>
          <w:i/>
          <w:iCs/>
          <w:lang w:val="en-CA"/>
        </w:rPr>
        <w:t>multiagent</w:t>
      </w:r>
      <w:proofErr w:type="spellEnd"/>
      <w:r w:rsidRPr="007117A2">
        <w:rPr>
          <w:i/>
          <w:iCs/>
          <w:lang w:val="en-CA"/>
        </w:rPr>
        <w:t xml:space="preserve"> systems: part 1</w:t>
      </w:r>
      <w:r w:rsidRPr="007117A2">
        <w:rPr>
          <w:lang w:val="en-CA"/>
        </w:rPr>
        <w:t xml:space="preserve">, 2002, pp. 49–50. </w:t>
      </w:r>
    </w:p>
    <w:p w:rsidR="007117A2" w:rsidRPr="007117A2" w:rsidRDefault="007117A2" w:rsidP="007117A2">
      <w:pPr>
        <w:pStyle w:val="Biblio"/>
        <w:rPr>
          <w:lang w:val="en-CA"/>
        </w:rPr>
      </w:pPr>
      <w:r w:rsidRPr="007117A2">
        <w:rPr>
          <w:lang w:val="en-CA"/>
        </w:rPr>
        <w:t xml:space="preserve">[103] T. </w:t>
      </w:r>
      <w:proofErr w:type="spellStart"/>
      <w:r w:rsidRPr="007117A2">
        <w:rPr>
          <w:lang w:val="en-CA"/>
        </w:rPr>
        <w:t>Ozono</w:t>
      </w:r>
      <w:proofErr w:type="spellEnd"/>
      <w:r w:rsidRPr="007117A2">
        <w:rPr>
          <w:lang w:val="en-CA"/>
        </w:rPr>
        <w:t xml:space="preserve"> and T. </w:t>
      </w:r>
      <w:proofErr w:type="spellStart"/>
      <w:r w:rsidRPr="007117A2">
        <w:rPr>
          <w:lang w:val="en-CA"/>
        </w:rPr>
        <w:t>Shintani</w:t>
      </w:r>
      <w:proofErr w:type="spellEnd"/>
      <w:r w:rsidRPr="007117A2">
        <w:rPr>
          <w:lang w:val="en-CA"/>
        </w:rPr>
        <w:t xml:space="preserve">, “P2P based Information Retrieval on Research Support System </w:t>
      </w:r>
      <w:proofErr w:type="spellStart"/>
      <w:r w:rsidRPr="007117A2">
        <w:rPr>
          <w:lang w:val="en-CA"/>
        </w:rPr>
        <w:t>Papits</w:t>
      </w:r>
      <w:proofErr w:type="spellEnd"/>
      <w:r w:rsidRPr="007117A2">
        <w:rPr>
          <w:lang w:val="en-CA"/>
        </w:rPr>
        <w:t xml:space="preserve">,” in </w:t>
      </w:r>
      <w:proofErr w:type="spellStart"/>
      <w:r w:rsidRPr="007117A2">
        <w:rPr>
          <w:i/>
          <w:iCs/>
          <w:lang w:val="en-CA"/>
        </w:rPr>
        <w:t>Proceedngs</w:t>
      </w:r>
      <w:proofErr w:type="spellEnd"/>
      <w:r w:rsidRPr="007117A2">
        <w:rPr>
          <w:i/>
          <w:iCs/>
          <w:lang w:val="en-CA"/>
        </w:rPr>
        <w:t xml:space="preserve"> of the IASTED International Conference on Artificial and Computational Intelligence</w:t>
      </w:r>
      <w:r w:rsidRPr="007117A2">
        <w:rPr>
          <w:lang w:val="en-CA"/>
        </w:rPr>
        <w:t xml:space="preserve">, 2002, pp. 136–141. </w:t>
      </w:r>
    </w:p>
    <w:p w:rsidR="007117A2" w:rsidRPr="007117A2" w:rsidRDefault="007117A2" w:rsidP="007117A2">
      <w:pPr>
        <w:pStyle w:val="Biblio"/>
        <w:rPr>
          <w:lang w:val="en-CA"/>
        </w:rPr>
      </w:pPr>
      <w:r w:rsidRPr="007117A2">
        <w:rPr>
          <w:lang w:val="en-CA"/>
        </w:rPr>
        <w:t xml:space="preserve">[104] T. </w:t>
      </w:r>
      <w:proofErr w:type="spellStart"/>
      <w:r w:rsidRPr="007117A2">
        <w:rPr>
          <w:lang w:val="en-CA"/>
        </w:rPr>
        <w:t>Ozono</w:t>
      </w:r>
      <w:proofErr w:type="spellEnd"/>
      <w:r w:rsidRPr="007117A2">
        <w:rPr>
          <w:lang w:val="en-CA"/>
        </w:rPr>
        <w:t xml:space="preserve"> and T. </w:t>
      </w:r>
      <w:proofErr w:type="spellStart"/>
      <w:r w:rsidRPr="007117A2">
        <w:rPr>
          <w:lang w:val="en-CA"/>
        </w:rPr>
        <w:t>Shintani</w:t>
      </w:r>
      <w:proofErr w:type="spellEnd"/>
      <w:r w:rsidRPr="007117A2">
        <w:rPr>
          <w:lang w:val="en-CA"/>
        </w:rPr>
        <w:t xml:space="preserve">, “Paper classification for recommendation on research support system </w:t>
      </w:r>
      <w:proofErr w:type="spellStart"/>
      <w:r w:rsidRPr="007117A2">
        <w:rPr>
          <w:lang w:val="en-CA"/>
        </w:rPr>
        <w:t>papits</w:t>
      </w:r>
      <w:proofErr w:type="spellEnd"/>
      <w:r w:rsidRPr="007117A2">
        <w:rPr>
          <w:lang w:val="en-CA"/>
        </w:rPr>
        <w:t xml:space="preserve">,” </w:t>
      </w:r>
      <w:r w:rsidRPr="007117A2">
        <w:rPr>
          <w:i/>
          <w:iCs/>
          <w:lang w:val="en-CA"/>
        </w:rPr>
        <w:t>IJCSNS International Journal of Computer Science and Network Security</w:t>
      </w:r>
      <w:r w:rsidRPr="007117A2">
        <w:rPr>
          <w:lang w:val="en-CA"/>
        </w:rPr>
        <w:t xml:space="preserve">, vol. 6, pp. 17–23, 2006. </w:t>
      </w:r>
    </w:p>
    <w:p w:rsidR="007117A2" w:rsidRPr="007117A2" w:rsidRDefault="007117A2" w:rsidP="007117A2">
      <w:pPr>
        <w:pStyle w:val="Biblio"/>
        <w:rPr>
          <w:lang w:val="en-CA"/>
        </w:rPr>
      </w:pPr>
      <w:r w:rsidRPr="007117A2">
        <w:rPr>
          <w:lang w:val="en-CA"/>
        </w:rPr>
        <w:t xml:space="preserve">[105] T. </w:t>
      </w:r>
      <w:proofErr w:type="spellStart"/>
      <w:r w:rsidRPr="007117A2">
        <w:rPr>
          <w:lang w:val="en-CA"/>
        </w:rPr>
        <w:t>Ozono</w:t>
      </w:r>
      <w:proofErr w:type="spellEnd"/>
      <w:r w:rsidRPr="007117A2">
        <w:rPr>
          <w:lang w:val="en-CA"/>
        </w:rPr>
        <w:t xml:space="preserve">, T. </w:t>
      </w:r>
      <w:proofErr w:type="spellStart"/>
      <w:r w:rsidRPr="007117A2">
        <w:rPr>
          <w:lang w:val="en-CA"/>
        </w:rPr>
        <w:t>Shintani</w:t>
      </w:r>
      <w:proofErr w:type="spellEnd"/>
      <w:r w:rsidRPr="007117A2">
        <w:rPr>
          <w:lang w:val="en-CA"/>
        </w:rPr>
        <w:t xml:space="preserve">, T. Ito, and T. Hasegawa, “A feature selection for text categorization on research support system </w:t>
      </w:r>
      <w:proofErr w:type="spellStart"/>
      <w:r w:rsidRPr="007117A2">
        <w:rPr>
          <w:lang w:val="en-CA"/>
        </w:rPr>
        <w:t>Papits</w:t>
      </w:r>
      <w:proofErr w:type="spellEnd"/>
      <w:r w:rsidRPr="007117A2">
        <w:rPr>
          <w:lang w:val="en-CA"/>
        </w:rPr>
        <w:t xml:space="preserve">,” in </w:t>
      </w:r>
      <w:r w:rsidRPr="007117A2">
        <w:rPr>
          <w:i/>
          <w:iCs/>
          <w:lang w:val="en-CA"/>
        </w:rPr>
        <w:t>Proceedings of the 8th Pacific Rim International Conference on Artificial Intelligence</w:t>
      </w:r>
      <w:r w:rsidRPr="007117A2">
        <w:rPr>
          <w:lang w:val="en-CA"/>
        </w:rPr>
        <w:t xml:space="preserve">, 2004, pp. 524–533. </w:t>
      </w:r>
    </w:p>
    <w:p w:rsidR="007117A2" w:rsidRPr="007117A2" w:rsidRDefault="007117A2" w:rsidP="007117A2">
      <w:pPr>
        <w:pStyle w:val="Biblio"/>
        <w:rPr>
          <w:lang w:val="en-CA"/>
        </w:rPr>
      </w:pPr>
      <w:r w:rsidRPr="007117A2">
        <w:rPr>
          <w:lang w:val="en-CA"/>
        </w:rPr>
        <w:t xml:space="preserve">[106] D. M. </w:t>
      </w:r>
      <w:proofErr w:type="spellStart"/>
      <w:r w:rsidRPr="007117A2">
        <w:rPr>
          <w:lang w:val="en-CA"/>
        </w:rPr>
        <w:t>Pennock</w:t>
      </w:r>
      <w:proofErr w:type="spellEnd"/>
      <w:r w:rsidRPr="007117A2">
        <w:rPr>
          <w:lang w:val="en-CA"/>
        </w:rPr>
        <w:t xml:space="preserve">, E. Horvitz, S. Lawrence, and C. L. Giles, “Collaborative filtering by personality diagnosis: A hybrid memory-and model-based approach,” in </w:t>
      </w:r>
      <w:r w:rsidRPr="007117A2">
        <w:rPr>
          <w:i/>
          <w:iCs/>
          <w:lang w:val="en-CA"/>
        </w:rPr>
        <w:t>Proceedings of the Sixteenth conference on Uncertainty in artificial intelligence</w:t>
      </w:r>
      <w:r w:rsidRPr="007117A2">
        <w:rPr>
          <w:lang w:val="en-CA"/>
        </w:rPr>
        <w:t xml:space="preserve">, 2000, pp. 473–480. </w:t>
      </w:r>
    </w:p>
    <w:p w:rsidR="007117A2" w:rsidRPr="007117A2" w:rsidRDefault="007117A2" w:rsidP="007117A2">
      <w:pPr>
        <w:pStyle w:val="Biblio"/>
        <w:rPr>
          <w:lang w:val="en-CA"/>
        </w:rPr>
      </w:pPr>
      <w:r w:rsidRPr="007117A2">
        <w:rPr>
          <w:lang w:val="en-CA"/>
        </w:rPr>
        <w:t xml:space="preserve">[107] Y. </w:t>
      </w:r>
      <w:proofErr w:type="spellStart"/>
      <w:r w:rsidRPr="007117A2">
        <w:rPr>
          <w:lang w:val="en-CA"/>
        </w:rPr>
        <w:t>Petinot</w:t>
      </w:r>
      <w:proofErr w:type="spellEnd"/>
      <w:r w:rsidRPr="007117A2">
        <w:rPr>
          <w:lang w:val="en-CA"/>
        </w:rPr>
        <w:t xml:space="preserve">, C. L. Giles, V. Bhatnagar, P. B. </w:t>
      </w:r>
      <w:proofErr w:type="spellStart"/>
      <w:r w:rsidRPr="007117A2">
        <w:rPr>
          <w:lang w:val="en-CA"/>
        </w:rPr>
        <w:t>Teregowda</w:t>
      </w:r>
      <w:proofErr w:type="spellEnd"/>
      <w:r w:rsidRPr="007117A2">
        <w:rPr>
          <w:lang w:val="en-CA"/>
        </w:rPr>
        <w:t xml:space="preserve">, and H. Han, “Enabling interoperability for autonomous digital libraries: an API to </w:t>
      </w:r>
      <w:proofErr w:type="spellStart"/>
      <w:r w:rsidRPr="007117A2">
        <w:rPr>
          <w:lang w:val="en-CA"/>
        </w:rPr>
        <w:t>citeseer</w:t>
      </w:r>
      <w:proofErr w:type="spellEnd"/>
      <w:r w:rsidRPr="007117A2">
        <w:rPr>
          <w:lang w:val="en-CA"/>
        </w:rPr>
        <w:t xml:space="preserve"> services,” in </w:t>
      </w:r>
      <w:r w:rsidRPr="007117A2">
        <w:rPr>
          <w:i/>
          <w:iCs/>
          <w:lang w:val="en-CA"/>
        </w:rPr>
        <w:t>Digital Libraries, 2004. Proceedings of the 2004 Joint ACM/IEEE Conference on</w:t>
      </w:r>
      <w:r w:rsidRPr="007117A2">
        <w:rPr>
          <w:lang w:val="en-CA"/>
        </w:rPr>
        <w:t xml:space="preserve">, 2004, pp. 372–373. </w:t>
      </w:r>
    </w:p>
    <w:p w:rsidR="007117A2" w:rsidRPr="007117A2" w:rsidRDefault="007117A2" w:rsidP="007117A2">
      <w:pPr>
        <w:pStyle w:val="Biblio"/>
        <w:rPr>
          <w:lang w:val="en-CA"/>
        </w:rPr>
      </w:pPr>
      <w:r w:rsidRPr="007117A2">
        <w:rPr>
          <w:lang w:val="en-CA"/>
        </w:rPr>
        <w:t xml:space="preserve">[108] Y. </w:t>
      </w:r>
      <w:proofErr w:type="spellStart"/>
      <w:r w:rsidRPr="007117A2">
        <w:rPr>
          <w:lang w:val="en-CA"/>
        </w:rPr>
        <w:t>Petinot</w:t>
      </w:r>
      <w:proofErr w:type="spellEnd"/>
      <w:r w:rsidRPr="007117A2">
        <w:rPr>
          <w:lang w:val="en-CA"/>
        </w:rPr>
        <w:t xml:space="preserve">, C. L. Giles, V. Bhatnagar, P. B. </w:t>
      </w:r>
      <w:proofErr w:type="spellStart"/>
      <w:r w:rsidRPr="007117A2">
        <w:rPr>
          <w:lang w:val="en-CA"/>
        </w:rPr>
        <w:t>Teregowda</w:t>
      </w:r>
      <w:proofErr w:type="spellEnd"/>
      <w:r w:rsidRPr="007117A2">
        <w:rPr>
          <w:lang w:val="en-CA"/>
        </w:rPr>
        <w:t xml:space="preserve">, H. Han, and I. </w:t>
      </w:r>
      <w:proofErr w:type="spellStart"/>
      <w:r w:rsidRPr="007117A2">
        <w:rPr>
          <w:lang w:val="en-CA"/>
        </w:rPr>
        <w:t>Councill</w:t>
      </w:r>
      <w:proofErr w:type="spellEnd"/>
      <w:r w:rsidRPr="007117A2">
        <w:rPr>
          <w:lang w:val="en-CA"/>
        </w:rPr>
        <w:t xml:space="preserve">, “A service-oriented architecture for digital libraries,” in </w:t>
      </w:r>
      <w:r w:rsidRPr="007117A2">
        <w:rPr>
          <w:i/>
          <w:iCs/>
          <w:lang w:val="en-CA"/>
        </w:rPr>
        <w:t>Proceedings of the 2nd international conference on Service oriented computing</w:t>
      </w:r>
      <w:r w:rsidRPr="007117A2">
        <w:rPr>
          <w:lang w:val="en-CA"/>
        </w:rPr>
        <w:t xml:space="preserve">, 2004, pp. 263–268. </w:t>
      </w:r>
    </w:p>
    <w:p w:rsidR="007117A2" w:rsidRPr="007117A2" w:rsidRDefault="007117A2" w:rsidP="007117A2">
      <w:pPr>
        <w:pStyle w:val="Biblio"/>
        <w:rPr>
          <w:lang w:val="en-CA"/>
        </w:rPr>
      </w:pPr>
      <w:r w:rsidRPr="007117A2">
        <w:rPr>
          <w:lang w:val="en-CA"/>
        </w:rPr>
        <w:t xml:space="preserve">[109] S. Pohl, “Using Access Data for Paper Recommendations on </w:t>
      </w:r>
      <w:proofErr w:type="spellStart"/>
      <w:r w:rsidRPr="007117A2">
        <w:rPr>
          <w:lang w:val="en-CA"/>
        </w:rPr>
        <w:t>ArXiv</w:t>
      </w:r>
      <w:proofErr w:type="spellEnd"/>
      <w:r w:rsidRPr="007117A2">
        <w:rPr>
          <w:lang w:val="en-CA"/>
        </w:rPr>
        <w:t xml:space="preserve">. org,” Master Thesis. Technical University of Darmstadt, 2007. </w:t>
      </w:r>
    </w:p>
    <w:p w:rsidR="007117A2" w:rsidRPr="007117A2" w:rsidRDefault="007117A2" w:rsidP="007117A2">
      <w:pPr>
        <w:pStyle w:val="Biblio"/>
        <w:rPr>
          <w:lang w:val="en-CA"/>
        </w:rPr>
      </w:pPr>
      <w:r w:rsidRPr="007117A2">
        <w:rPr>
          <w:lang w:val="en-CA"/>
        </w:rPr>
        <w:t xml:space="preserve">[110] S. Pohl, F. </w:t>
      </w:r>
      <w:proofErr w:type="spellStart"/>
      <w:r w:rsidRPr="007117A2">
        <w:rPr>
          <w:lang w:val="en-CA"/>
        </w:rPr>
        <w:t>Radlinski</w:t>
      </w:r>
      <w:proofErr w:type="spellEnd"/>
      <w:r w:rsidRPr="007117A2">
        <w:rPr>
          <w:lang w:val="en-CA"/>
        </w:rPr>
        <w:t xml:space="preserve">, and T. </w:t>
      </w:r>
      <w:proofErr w:type="spellStart"/>
      <w:r w:rsidRPr="007117A2">
        <w:rPr>
          <w:lang w:val="en-CA"/>
        </w:rPr>
        <w:t>Joachims</w:t>
      </w:r>
      <w:proofErr w:type="spellEnd"/>
      <w:r w:rsidRPr="007117A2">
        <w:rPr>
          <w:lang w:val="en-CA"/>
        </w:rPr>
        <w:t xml:space="preserve">, “Recommending related papers based on digital library access records,” in </w:t>
      </w:r>
      <w:r w:rsidRPr="007117A2">
        <w:rPr>
          <w:i/>
          <w:iCs/>
          <w:lang w:val="en-CA"/>
        </w:rPr>
        <w:t>Proceedings of the 7th ACM/IEEE-CS joint conference on Digital libraries</w:t>
      </w:r>
      <w:r w:rsidRPr="007117A2">
        <w:rPr>
          <w:lang w:val="en-CA"/>
        </w:rPr>
        <w:t xml:space="preserve">, 2007, pp. 417–418. </w:t>
      </w:r>
    </w:p>
    <w:p w:rsidR="007117A2" w:rsidRPr="007117A2" w:rsidRDefault="007117A2" w:rsidP="007117A2">
      <w:pPr>
        <w:pStyle w:val="Biblio"/>
        <w:rPr>
          <w:lang w:val="en-CA"/>
        </w:rPr>
      </w:pPr>
      <w:r w:rsidRPr="007117A2">
        <w:rPr>
          <w:lang w:val="en-CA"/>
        </w:rPr>
        <w:t xml:space="preserve">[111] T. </w:t>
      </w:r>
      <w:proofErr w:type="spellStart"/>
      <w:r w:rsidRPr="007117A2">
        <w:rPr>
          <w:lang w:val="en-CA"/>
        </w:rPr>
        <w:t>Researchgate</w:t>
      </w:r>
      <w:proofErr w:type="spellEnd"/>
      <w:r w:rsidRPr="007117A2">
        <w:rPr>
          <w:lang w:val="en-CA"/>
        </w:rPr>
        <w:t>, “</w:t>
      </w:r>
      <w:proofErr w:type="spellStart"/>
      <w:r w:rsidRPr="007117A2">
        <w:rPr>
          <w:lang w:val="en-CA"/>
        </w:rPr>
        <w:t>Researchgate</w:t>
      </w:r>
      <w:proofErr w:type="spellEnd"/>
      <w:r w:rsidRPr="007117A2">
        <w:rPr>
          <w:lang w:val="en-CA"/>
        </w:rPr>
        <w:t xml:space="preserve"> Recommender,” </w:t>
      </w:r>
      <w:r w:rsidRPr="007117A2">
        <w:rPr>
          <w:i/>
          <w:iCs/>
          <w:lang w:val="en-CA"/>
        </w:rPr>
        <w:t>http://www.researchgate.net/directory/publications/</w:t>
      </w:r>
      <w:r w:rsidRPr="007117A2">
        <w:rPr>
          <w:lang w:val="en-CA"/>
        </w:rPr>
        <w:t xml:space="preserve">, 2011. </w:t>
      </w:r>
    </w:p>
    <w:p w:rsidR="007117A2" w:rsidRDefault="007117A2" w:rsidP="007117A2">
      <w:pPr>
        <w:pStyle w:val="Biblio"/>
        <w:rPr>
          <w:lang w:val="en-CA"/>
        </w:rPr>
      </w:pPr>
      <w:r w:rsidRPr="007117A2">
        <w:rPr>
          <w:lang w:val="en-CA"/>
        </w:rPr>
        <w:lastRenderedPageBreak/>
        <w:t xml:space="preserve">[112] L. </w:t>
      </w:r>
      <w:proofErr w:type="spellStart"/>
      <w:r w:rsidRPr="007117A2">
        <w:rPr>
          <w:lang w:val="en-CA"/>
        </w:rPr>
        <w:t>Rokach</w:t>
      </w:r>
      <w:proofErr w:type="spellEnd"/>
      <w:r w:rsidRPr="007117A2">
        <w:rPr>
          <w:lang w:val="en-CA"/>
        </w:rPr>
        <w:t xml:space="preserve">, P. </w:t>
      </w:r>
      <w:proofErr w:type="spellStart"/>
      <w:r w:rsidRPr="007117A2">
        <w:rPr>
          <w:lang w:val="en-CA"/>
        </w:rPr>
        <w:t>Mitra</w:t>
      </w:r>
      <w:proofErr w:type="spellEnd"/>
      <w:r w:rsidRPr="007117A2">
        <w:rPr>
          <w:lang w:val="en-CA"/>
        </w:rPr>
        <w:t xml:space="preserve">, S. </w:t>
      </w:r>
      <w:proofErr w:type="spellStart"/>
      <w:r w:rsidRPr="007117A2">
        <w:rPr>
          <w:lang w:val="en-CA"/>
        </w:rPr>
        <w:t>Kataria</w:t>
      </w:r>
      <w:proofErr w:type="spellEnd"/>
      <w:r w:rsidRPr="007117A2">
        <w:rPr>
          <w:lang w:val="en-CA"/>
        </w:rPr>
        <w:t>, W. Huang, and L. Giles, “A Supervised Learning Method for Context-Aware Citation Recommendation in a Large Corpus,” in</w:t>
      </w:r>
      <w:r w:rsidR="0004420B">
        <w:rPr>
          <w:lang w:val="en-CA"/>
        </w:rPr>
        <w:t xml:space="preserve"> </w:t>
      </w:r>
      <w:r w:rsidR="0004420B" w:rsidRPr="0004420B">
        <w:rPr>
          <w:i/>
          <w:iCs/>
          <w:lang w:val="en-CA"/>
        </w:rPr>
        <w:t>Proceedings of the Large-Scale and Distributed Systems for Information Retrieval Workshop (LSDS-IR)</w:t>
      </w:r>
      <w:r w:rsidR="0004420B" w:rsidRPr="0004420B">
        <w:rPr>
          <w:lang w:val="en-CA"/>
        </w:rPr>
        <w:t>, 2013, pp. 17–22.</w:t>
      </w:r>
    </w:p>
    <w:p w:rsidR="00B44E3A" w:rsidRPr="00B44E3A" w:rsidRDefault="00B44E3A" w:rsidP="00B44E3A">
      <w:pPr>
        <w:pStyle w:val="Biblio"/>
        <w:rPr>
          <w:lang w:val="en-CA"/>
        </w:rPr>
      </w:pPr>
      <w:r w:rsidRPr="00B44E3A">
        <w:rPr>
          <w:lang w:val="en-CA"/>
        </w:rPr>
        <w:t xml:space="preserve">[113] </w:t>
      </w:r>
      <w:proofErr w:type="spellStart"/>
      <w:r w:rsidRPr="00B44E3A">
        <w:rPr>
          <w:lang w:val="en-CA"/>
        </w:rPr>
        <w:t>Sarkanto</w:t>
      </w:r>
      <w:proofErr w:type="spellEnd"/>
      <w:r w:rsidRPr="00B44E3A">
        <w:rPr>
          <w:lang w:val="en-CA"/>
        </w:rPr>
        <w:t xml:space="preserve">, “About the </w:t>
      </w:r>
      <w:proofErr w:type="spellStart"/>
      <w:r w:rsidRPr="00B44E3A">
        <w:rPr>
          <w:lang w:val="en-CA"/>
        </w:rPr>
        <w:t>Sarkanto</w:t>
      </w:r>
      <w:proofErr w:type="spellEnd"/>
      <w:r w:rsidRPr="00B44E3A">
        <w:rPr>
          <w:lang w:val="en-CA"/>
        </w:rPr>
        <w:t xml:space="preserve"> Recommender Demo,” </w:t>
      </w:r>
      <w:r w:rsidRPr="00B44E3A">
        <w:rPr>
          <w:i/>
          <w:iCs/>
          <w:lang w:val="en-CA"/>
        </w:rPr>
        <w:t>http://lab.cisti-icist.nrc-cnrc.gc.ca/Sarkanto/about.jsp</w:t>
      </w:r>
      <w:r w:rsidRPr="00B44E3A">
        <w:rPr>
          <w:lang w:val="en-CA"/>
        </w:rPr>
        <w:t xml:space="preserve">. 2013. </w:t>
      </w:r>
    </w:p>
    <w:p w:rsidR="00B44E3A" w:rsidRPr="00B44E3A" w:rsidRDefault="00B44E3A" w:rsidP="00B44E3A">
      <w:pPr>
        <w:pStyle w:val="Biblio"/>
        <w:rPr>
          <w:lang w:val="en-CA"/>
        </w:rPr>
      </w:pPr>
      <w:r w:rsidRPr="00B44E3A">
        <w:rPr>
          <w:lang w:val="en-CA"/>
        </w:rPr>
        <w:t xml:space="preserve">[114] T. </w:t>
      </w:r>
      <w:proofErr w:type="spellStart"/>
      <w:r w:rsidRPr="00B44E3A">
        <w:rPr>
          <w:lang w:val="en-CA"/>
        </w:rPr>
        <w:t>Strohman</w:t>
      </w:r>
      <w:proofErr w:type="spellEnd"/>
      <w:r w:rsidRPr="00B44E3A">
        <w:rPr>
          <w:lang w:val="en-CA"/>
        </w:rPr>
        <w:t xml:space="preserve">, W. B. Croft, and D. Jensen, “Recommending citations for academic papers,” in </w:t>
      </w:r>
      <w:r w:rsidRPr="00B44E3A">
        <w:rPr>
          <w:i/>
          <w:iCs/>
          <w:lang w:val="en-CA"/>
        </w:rPr>
        <w:t>Proceedings of the 30th annual international ACM SIGIR conference on Research and development in information retrieval</w:t>
      </w:r>
      <w:r w:rsidRPr="00B44E3A">
        <w:rPr>
          <w:lang w:val="en-CA"/>
        </w:rPr>
        <w:t xml:space="preserve">, 2007, pp. 705–706. </w:t>
      </w:r>
    </w:p>
    <w:p w:rsidR="00B44E3A" w:rsidRPr="00B44E3A" w:rsidRDefault="00B44E3A" w:rsidP="00B44E3A">
      <w:pPr>
        <w:pStyle w:val="Biblio"/>
        <w:rPr>
          <w:lang w:val="en-CA"/>
        </w:rPr>
      </w:pPr>
      <w:r w:rsidRPr="00B44E3A">
        <w:rPr>
          <w:lang w:val="en-CA"/>
        </w:rPr>
        <w:t xml:space="preserve">[115] K. Sugiyama and M.-Y. </w:t>
      </w:r>
      <w:proofErr w:type="spellStart"/>
      <w:r w:rsidRPr="00B44E3A">
        <w:rPr>
          <w:lang w:val="en-CA"/>
        </w:rPr>
        <w:t>Kan</w:t>
      </w:r>
      <w:proofErr w:type="spellEnd"/>
      <w:r w:rsidRPr="00B44E3A">
        <w:rPr>
          <w:lang w:val="en-CA"/>
        </w:rPr>
        <w:t xml:space="preserve">, “Scholarly paper recommendation via user’s recent research interests,” in </w:t>
      </w:r>
      <w:r w:rsidRPr="00B44E3A">
        <w:rPr>
          <w:i/>
          <w:iCs/>
          <w:lang w:val="en-CA"/>
        </w:rPr>
        <w:t>Proceedings of the 10th ACM/IEEE Annual Joint Conference on Digital Libraries (JCDL)</w:t>
      </w:r>
      <w:r w:rsidRPr="00B44E3A">
        <w:rPr>
          <w:lang w:val="en-CA"/>
        </w:rPr>
        <w:t xml:space="preserve">, 2010, pp. 29–38. </w:t>
      </w:r>
    </w:p>
    <w:p w:rsidR="00B44E3A" w:rsidRPr="00B44E3A" w:rsidRDefault="00B44E3A" w:rsidP="00B44E3A">
      <w:pPr>
        <w:pStyle w:val="Biblio"/>
        <w:rPr>
          <w:lang w:val="en-CA"/>
        </w:rPr>
      </w:pPr>
      <w:r w:rsidRPr="00B44E3A">
        <w:rPr>
          <w:lang w:val="en-CA"/>
        </w:rPr>
        <w:t xml:space="preserve">[116] D. Thomas, A. Greenberg, and P. </w:t>
      </w:r>
      <w:proofErr w:type="spellStart"/>
      <w:r w:rsidRPr="00B44E3A">
        <w:rPr>
          <w:lang w:val="en-CA"/>
        </w:rPr>
        <w:t>Calarco</w:t>
      </w:r>
      <w:proofErr w:type="spellEnd"/>
      <w:r w:rsidRPr="00B44E3A">
        <w:rPr>
          <w:lang w:val="en-CA"/>
        </w:rPr>
        <w:t xml:space="preserve">, “Scholarly Usage Based Recommendations: Evaluating </w:t>
      </w:r>
      <w:proofErr w:type="spellStart"/>
      <w:r w:rsidRPr="00B44E3A">
        <w:rPr>
          <w:lang w:val="en-CA"/>
        </w:rPr>
        <w:t>bX</w:t>
      </w:r>
      <w:proofErr w:type="spellEnd"/>
      <w:r w:rsidRPr="00B44E3A">
        <w:rPr>
          <w:lang w:val="en-CA"/>
        </w:rPr>
        <w:t xml:space="preserve"> for a Consortium,” </w:t>
      </w:r>
      <w:r w:rsidRPr="00B44E3A">
        <w:rPr>
          <w:i/>
          <w:iCs/>
          <w:lang w:val="en-CA"/>
        </w:rPr>
        <w:t>Presentation, http://igelu.org/wp-content/uploads/2011/09/bx_igelu_presentation_updated_september-13.pdf</w:t>
      </w:r>
      <w:r w:rsidRPr="00B44E3A">
        <w:rPr>
          <w:lang w:val="en-CA"/>
        </w:rPr>
        <w:t xml:space="preserve">. 2011. </w:t>
      </w:r>
    </w:p>
    <w:p w:rsidR="00B44E3A" w:rsidRPr="00B44E3A" w:rsidRDefault="00B44E3A" w:rsidP="00B44E3A">
      <w:pPr>
        <w:pStyle w:val="Biblio"/>
        <w:rPr>
          <w:lang w:val="en-CA"/>
        </w:rPr>
      </w:pPr>
      <w:r w:rsidRPr="00B44E3A">
        <w:rPr>
          <w:lang w:val="en-CA"/>
        </w:rPr>
        <w:t xml:space="preserve">[117] R. Torres, S. M. </w:t>
      </w:r>
      <w:proofErr w:type="spellStart"/>
      <w:r w:rsidRPr="00B44E3A">
        <w:rPr>
          <w:lang w:val="en-CA"/>
        </w:rPr>
        <w:t>McNee</w:t>
      </w:r>
      <w:proofErr w:type="spellEnd"/>
      <w:r w:rsidRPr="00B44E3A">
        <w:rPr>
          <w:lang w:val="en-CA"/>
        </w:rPr>
        <w:t xml:space="preserve">, M. Abel, J. A. </w:t>
      </w:r>
      <w:proofErr w:type="spellStart"/>
      <w:r w:rsidRPr="00B44E3A">
        <w:rPr>
          <w:lang w:val="en-CA"/>
        </w:rPr>
        <w:t>Konstan</w:t>
      </w:r>
      <w:proofErr w:type="spellEnd"/>
      <w:r w:rsidRPr="00B44E3A">
        <w:rPr>
          <w:lang w:val="en-CA"/>
        </w:rPr>
        <w:t xml:space="preserve">, and J. </w:t>
      </w:r>
      <w:proofErr w:type="spellStart"/>
      <w:r w:rsidRPr="00B44E3A">
        <w:rPr>
          <w:lang w:val="en-CA"/>
        </w:rPr>
        <w:t>Riedl</w:t>
      </w:r>
      <w:proofErr w:type="spellEnd"/>
      <w:r w:rsidRPr="00B44E3A">
        <w:rPr>
          <w:lang w:val="en-CA"/>
        </w:rPr>
        <w:t xml:space="preserve">, “Enhancing digital libraries with </w:t>
      </w:r>
      <w:proofErr w:type="spellStart"/>
      <w:r w:rsidRPr="00B44E3A">
        <w:rPr>
          <w:lang w:val="en-CA"/>
        </w:rPr>
        <w:t>TechLens</w:t>
      </w:r>
      <w:proofErr w:type="spellEnd"/>
      <w:r w:rsidRPr="00B44E3A">
        <w:rPr>
          <w:lang w:val="en-CA"/>
        </w:rPr>
        <w:t xml:space="preserve">+,” in </w:t>
      </w:r>
      <w:r w:rsidRPr="00B44E3A">
        <w:rPr>
          <w:i/>
          <w:iCs/>
          <w:lang w:val="en-CA"/>
        </w:rPr>
        <w:t>Proceedings of the 4th ACM/IEEE-CS joint conference on Digital libraries</w:t>
      </w:r>
      <w:r w:rsidRPr="00B44E3A">
        <w:rPr>
          <w:lang w:val="en-CA"/>
        </w:rPr>
        <w:t xml:space="preserve">, 2004, pp. 228–236. </w:t>
      </w:r>
    </w:p>
    <w:p w:rsidR="00B44E3A" w:rsidRPr="00B44E3A" w:rsidRDefault="00B44E3A" w:rsidP="00B44E3A">
      <w:pPr>
        <w:pStyle w:val="Biblio"/>
        <w:rPr>
          <w:lang w:val="en-CA"/>
        </w:rPr>
      </w:pPr>
      <w:r w:rsidRPr="00B44E3A">
        <w:rPr>
          <w:lang w:val="en-CA"/>
        </w:rPr>
        <w:t xml:space="preserve">[118] K. Uchiyama, H. Nanba, A. </w:t>
      </w:r>
      <w:proofErr w:type="spellStart"/>
      <w:r w:rsidRPr="00B44E3A">
        <w:rPr>
          <w:lang w:val="en-CA"/>
        </w:rPr>
        <w:t>Aizawa</w:t>
      </w:r>
      <w:proofErr w:type="spellEnd"/>
      <w:r w:rsidRPr="00B44E3A">
        <w:rPr>
          <w:lang w:val="en-CA"/>
        </w:rPr>
        <w:t xml:space="preserve">, and T. </w:t>
      </w:r>
      <w:proofErr w:type="spellStart"/>
      <w:r w:rsidRPr="00B44E3A">
        <w:rPr>
          <w:lang w:val="en-CA"/>
        </w:rPr>
        <w:t>Sagara</w:t>
      </w:r>
      <w:proofErr w:type="spellEnd"/>
      <w:r w:rsidRPr="00B44E3A">
        <w:rPr>
          <w:lang w:val="en-CA"/>
        </w:rPr>
        <w:t xml:space="preserve">, “OSUSUME: cross-lingual </w:t>
      </w:r>
      <w:r w:rsidR="00390006">
        <w:rPr>
          <w:lang w:val="en-CA"/>
        </w:rPr>
        <w:t>Recommender System</w:t>
      </w:r>
      <w:r w:rsidRPr="00B44E3A">
        <w:rPr>
          <w:lang w:val="en-CA"/>
        </w:rPr>
        <w:t xml:space="preserve"> for research papers,” in </w:t>
      </w:r>
      <w:r w:rsidRPr="00B44E3A">
        <w:rPr>
          <w:i/>
          <w:iCs/>
          <w:lang w:val="en-CA"/>
        </w:rPr>
        <w:t>Proceedings of the 2011 Workshop on Context-awareness in Retrieval and Recommendation</w:t>
      </w:r>
      <w:r w:rsidRPr="00B44E3A">
        <w:rPr>
          <w:lang w:val="en-CA"/>
        </w:rPr>
        <w:t xml:space="preserve">, 2011, pp. 39–42. </w:t>
      </w:r>
    </w:p>
    <w:p w:rsidR="00B44E3A" w:rsidRPr="00B44E3A" w:rsidRDefault="00B44E3A" w:rsidP="00B44E3A">
      <w:pPr>
        <w:pStyle w:val="Biblio"/>
        <w:rPr>
          <w:lang w:val="en-CA"/>
        </w:rPr>
      </w:pPr>
      <w:r w:rsidRPr="00B44E3A">
        <w:rPr>
          <w:lang w:val="en-CA"/>
        </w:rPr>
        <w:t xml:space="preserve">[119] A. </w:t>
      </w:r>
      <w:proofErr w:type="spellStart"/>
      <w:r w:rsidRPr="00B44E3A">
        <w:rPr>
          <w:lang w:val="en-CA"/>
        </w:rPr>
        <w:t>Vellino</w:t>
      </w:r>
      <w:proofErr w:type="spellEnd"/>
      <w:r w:rsidRPr="00B44E3A">
        <w:rPr>
          <w:lang w:val="en-CA"/>
        </w:rPr>
        <w:t xml:space="preserve">, “A comparison between usage-based and citation-based methods for recommending scholarly research articles,” in </w:t>
      </w:r>
      <w:r w:rsidRPr="00B44E3A">
        <w:rPr>
          <w:i/>
          <w:iCs/>
          <w:lang w:val="en-CA"/>
        </w:rPr>
        <w:t>Proceedings of the American Society for Information Science and Technology</w:t>
      </w:r>
      <w:r w:rsidRPr="00B44E3A">
        <w:rPr>
          <w:lang w:val="en-CA"/>
        </w:rPr>
        <w:t xml:space="preserve">, 2010, vol. 47, no. 1, pp. 1–2. </w:t>
      </w:r>
    </w:p>
    <w:p w:rsidR="00B44E3A" w:rsidRPr="00B44E3A" w:rsidRDefault="00B44E3A" w:rsidP="00B44E3A">
      <w:pPr>
        <w:pStyle w:val="Biblio"/>
        <w:rPr>
          <w:lang w:val="en-CA"/>
        </w:rPr>
      </w:pPr>
      <w:r w:rsidRPr="00B44E3A">
        <w:rPr>
          <w:lang w:val="en-CA"/>
        </w:rPr>
        <w:t xml:space="preserve">[120] A. </w:t>
      </w:r>
      <w:proofErr w:type="spellStart"/>
      <w:r w:rsidRPr="00B44E3A">
        <w:rPr>
          <w:lang w:val="en-CA"/>
        </w:rPr>
        <w:t>Vellino</w:t>
      </w:r>
      <w:proofErr w:type="spellEnd"/>
      <w:r w:rsidRPr="00B44E3A">
        <w:rPr>
          <w:lang w:val="en-CA"/>
        </w:rPr>
        <w:t xml:space="preserve"> and D. </w:t>
      </w:r>
      <w:proofErr w:type="spellStart"/>
      <w:r w:rsidRPr="00B44E3A">
        <w:rPr>
          <w:lang w:val="en-CA"/>
        </w:rPr>
        <w:t>Zeber</w:t>
      </w:r>
      <w:proofErr w:type="spellEnd"/>
      <w:r w:rsidRPr="00B44E3A">
        <w:rPr>
          <w:lang w:val="en-CA"/>
        </w:rPr>
        <w:t xml:space="preserve">, “A hybrid, multi-dimensional recommender for journal articles in a scientific digital library,” in </w:t>
      </w:r>
      <w:r w:rsidRPr="00B44E3A">
        <w:rPr>
          <w:i/>
          <w:iCs/>
          <w:lang w:val="en-CA"/>
        </w:rPr>
        <w:t>Proceedings of the 2007 IEEE/WIC/ACM International Conference on Web Intelligence</w:t>
      </w:r>
      <w:r w:rsidRPr="00B44E3A">
        <w:rPr>
          <w:lang w:val="en-CA"/>
        </w:rPr>
        <w:t xml:space="preserve">, 2007, pp. 111–114. </w:t>
      </w:r>
    </w:p>
    <w:p w:rsidR="00B44E3A" w:rsidRPr="00B44E3A" w:rsidRDefault="00B44E3A" w:rsidP="00B44E3A">
      <w:pPr>
        <w:pStyle w:val="Biblio"/>
        <w:rPr>
          <w:lang w:val="en-CA"/>
        </w:rPr>
      </w:pPr>
      <w:r w:rsidRPr="00B44E3A">
        <w:rPr>
          <w:lang w:val="en-CA"/>
        </w:rPr>
        <w:t xml:space="preserve">[121] Y. Wang, E. </w:t>
      </w:r>
      <w:proofErr w:type="spellStart"/>
      <w:r w:rsidRPr="00B44E3A">
        <w:rPr>
          <w:lang w:val="en-CA"/>
        </w:rPr>
        <w:t>Zhai</w:t>
      </w:r>
      <w:proofErr w:type="spellEnd"/>
      <w:r w:rsidRPr="00B44E3A">
        <w:rPr>
          <w:lang w:val="en-CA"/>
        </w:rPr>
        <w:t>, J. Hu, and Z. Chen, “</w:t>
      </w:r>
      <w:proofErr w:type="spellStart"/>
      <w:r w:rsidRPr="00B44E3A">
        <w:rPr>
          <w:lang w:val="en-CA"/>
        </w:rPr>
        <w:t>Claper</w:t>
      </w:r>
      <w:proofErr w:type="spellEnd"/>
      <w:r w:rsidRPr="00B44E3A">
        <w:rPr>
          <w:lang w:val="en-CA"/>
        </w:rPr>
        <w:t xml:space="preserve">: Recommend classical papers to beginners,” in </w:t>
      </w:r>
      <w:r w:rsidRPr="00B44E3A">
        <w:rPr>
          <w:i/>
          <w:iCs/>
          <w:lang w:val="en-CA"/>
        </w:rPr>
        <w:t>Seventh International Conference on Fuzzy Systems and Knowledge Discovery</w:t>
      </w:r>
      <w:r w:rsidRPr="00B44E3A">
        <w:rPr>
          <w:lang w:val="en-CA"/>
        </w:rPr>
        <w:t xml:space="preserve">, 2010, vol. 6, pp. 2777–2781. </w:t>
      </w:r>
    </w:p>
    <w:p w:rsidR="00B44E3A" w:rsidRPr="00B44E3A" w:rsidRDefault="00B44E3A" w:rsidP="00B44E3A">
      <w:pPr>
        <w:pStyle w:val="Biblio"/>
        <w:rPr>
          <w:lang w:val="en-CA"/>
        </w:rPr>
      </w:pPr>
      <w:r w:rsidRPr="00B44E3A">
        <w:rPr>
          <w:lang w:val="en-CA"/>
        </w:rPr>
        <w:lastRenderedPageBreak/>
        <w:t xml:space="preserve">[122] S. Watanabe, T. Ito, T. </w:t>
      </w:r>
      <w:proofErr w:type="spellStart"/>
      <w:r w:rsidRPr="00B44E3A">
        <w:rPr>
          <w:lang w:val="en-CA"/>
        </w:rPr>
        <w:t>Ozono</w:t>
      </w:r>
      <w:proofErr w:type="spellEnd"/>
      <w:r w:rsidRPr="00B44E3A">
        <w:rPr>
          <w:lang w:val="en-CA"/>
        </w:rPr>
        <w:t xml:space="preserve">, and T. </w:t>
      </w:r>
      <w:proofErr w:type="spellStart"/>
      <w:r w:rsidRPr="00B44E3A">
        <w:rPr>
          <w:lang w:val="en-CA"/>
        </w:rPr>
        <w:t>Shintani</w:t>
      </w:r>
      <w:proofErr w:type="spellEnd"/>
      <w:r w:rsidRPr="00B44E3A">
        <w:rPr>
          <w:lang w:val="en-CA"/>
        </w:rPr>
        <w:t xml:space="preserve">, “A paper recommendation mechanism for the research support system </w:t>
      </w:r>
      <w:proofErr w:type="spellStart"/>
      <w:r w:rsidRPr="00B44E3A">
        <w:rPr>
          <w:lang w:val="en-CA"/>
        </w:rPr>
        <w:t>papits</w:t>
      </w:r>
      <w:proofErr w:type="spellEnd"/>
      <w:r w:rsidRPr="00B44E3A">
        <w:rPr>
          <w:lang w:val="en-CA"/>
        </w:rPr>
        <w:t xml:space="preserve">,” in </w:t>
      </w:r>
      <w:r w:rsidRPr="00B44E3A">
        <w:rPr>
          <w:i/>
          <w:iCs/>
          <w:lang w:val="en-CA"/>
        </w:rPr>
        <w:t>Proceedings of the International Workshop on Data Engineering Issues in E-Commerce</w:t>
      </w:r>
      <w:r w:rsidRPr="00B44E3A">
        <w:rPr>
          <w:lang w:val="en-CA"/>
        </w:rPr>
        <w:t xml:space="preserve">, 2005, pp. 71–80. </w:t>
      </w:r>
    </w:p>
    <w:p w:rsidR="00B44E3A" w:rsidRPr="00B44E3A" w:rsidRDefault="00B44E3A" w:rsidP="00B44E3A">
      <w:pPr>
        <w:pStyle w:val="Biblio"/>
        <w:rPr>
          <w:lang w:val="en-CA"/>
        </w:rPr>
      </w:pPr>
      <w:r w:rsidRPr="00B44E3A">
        <w:rPr>
          <w:lang w:val="en-CA"/>
        </w:rPr>
        <w:t xml:space="preserve">[123] A. Woodruff, R. </w:t>
      </w:r>
      <w:proofErr w:type="spellStart"/>
      <w:r w:rsidRPr="00B44E3A">
        <w:rPr>
          <w:lang w:val="en-CA"/>
        </w:rPr>
        <w:t>Gossweiler</w:t>
      </w:r>
      <w:proofErr w:type="spellEnd"/>
      <w:r w:rsidRPr="00B44E3A">
        <w:rPr>
          <w:lang w:val="en-CA"/>
        </w:rPr>
        <w:t xml:space="preserve">, J. </w:t>
      </w:r>
      <w:proofErr w:type="spellStart"/>
      <w:r w:rsidRPr="00B44E3A">
        <w:rPr>
          <w:lang w:val="en-CA"/>
        </w:rPr>
        <w:t>Pitkow</w:t>
      </w:r>
      <w:proofErr w:type="spellEnd"/>
      <w:r w:rsidRPr="00B44E3A">
        <w:rPr>
          <w:lang w:val="en-CA"/>
        </w:rPr>
        <w:t xml:space="preserve">, E. H. Chi, and S. K. Card, “Enhancing a digital book with a reading recommender,” in </w:t>
      </w:r>
      <w:r w:rsidRPr="00B44E3A">
        <w:rPr>
          <w:i/>
          <w:iCs/>
          <w:lang w:val="en-CA"/>
        </w:rPr>
        <w:t>Proceedings of the SIGCHI conference on Human factors in computing systems</w:t>
      </w:r>
      <w:r w:rsidRPr="00B44E3A">
        <w:rPr>
          <w:lang w:val="en-CA"/>
        </w:rPr>
        <w:t xml:space="preserve">, 2000, pp. 153–160. </w:t>
      </w:r>
    </w:p>
    <w:p w:rsidR="00B44E3A" w:rsidRPr="00B44E3A" w:rsidRDefault="00B44E3A" w:rsidP="00B44E3A">
      <w:pPr>
        <w:pStyle w:val="Biblio"/>
        <w:rPr>
          <w:lang w:val="en-CA"/>
        </w:rPr>
      </w:pPr>
      <w:r w:rsidRPr="00B44E3A">
        <w:rPr>
          <w:lang w:val="en-CA"/>
        </w:rPr>
        <w:t xml:space="preserve">[124] C. Yang, B. Wei, J. Wu, Y. Zhang, and L. Zhang, “CARES: a ranking-oriented CADAL </w:t>
      </w:r>
      <w:r w:rsidR="00390006">
        <w:rPr>
          <w:lang w:val="en-CA"/>
        </w:rPr>
        <w:t>Recommender System</w:t>
      </w:r>
      <w:r w:rsidRPr="00B44E3A">
        <w:rPr>
          <w:lang w:val="en-CA"/>
        </w:rPr>
        <w:t xml:space="preserve">,” in </w:t>
      </w:r>
      <w:r w:rsidRPr="00B44E3A">
        <w:rPr>
          <w:i/>
          <w:iCs/>
          <w:lang w:val="en-CA"/>
        </w:rPr>
        <w:t>Proceedings of the 9th ACM/IEEE-CS joint conference on Digital libraries</w:t>
      </w:r>
      <w:r w:rsidRPr="00B44E3A">
        <w:rPr>
          <w:lang w:val="en-CA"/>
        </w:rPr>
        <w:t xml:space="preserve">, 2009, pp. 203–212. </w:t>
      </w:r>
    </w:p>
    <w:p w:rsidR="00B44E3A" w:rsidRPr="00B44E3A" w:rsidRDefault="00B44E3A" w:rsidP="00B44E3A">
      <w:pPr>
        <w:pStyle w:val="Biblio"/>
        <w:rPr>
          <w:lang w:val="en-CA"/>
        </w:rPr>
      </w:pPr>
      <w:r w:rsidRPr="00B44E3A">
        <w:rPr>
          <w:lang w:val="en-CA"/>
        </w:rPr>
        <w:t xml:space="preserve">[125] F. </w:t>
      </w:r>
      <w:proofErr w:type="spellStart"/>
      <w:r w:rsidRPr="00B44E3A">
        <w:rPr>
          <w:lang w:val="en-CA"/>
        </w:rPr>
        <w:t>Zarrinkalam</w:t>
      </w:r>
      <w:proofErr w:type="spellEnd"/>
      <w:r w:rsidRPr="00B44E3A">
        <w:rPr>
          <w:lang w:val="en-CA"/>
        </w:rPr>
        <w:t xml:space="preserve"> and M. </w:t>
      </w:r>
      <w:proofErr w:type="spellStart"/>
      <w:r w:rsidRPr="00B44E3A">
        <w:rPr>
          <w:lang w:val="en-CA"/>
        </w:rPr>
        <w:t>Kahani</w:t>
      </w:r>
      <w:proofErr w:type="spellEnd"/>
      <w:r w:rsidRPr="00B44E3A">
        <w:rPr>
          <w:lang w:val="en-CA"/>
        </w:rPr>
        <w:t>, “</w:t>
      </w:r>
      <w:proofErr w:type="spellStart"/>
      <w:r w:rsidRPr="00B44E3A">
        <w:rPr>
          <w:lang w:val="en-CA"/>
        </w:rPr>
        <w:t>SemCiR</w:t>
      </w:r>
      <w:proofErr w:type="spellEnd"/>
      <w:r w:rsidRPr="00B44E3A">
        <w:rPr>
          <w:lang w:val="en-CA"/>
        </w:rPr>
        <w:t xml:space="preserve"> - A citation recommendation system based on a novel semantic distance measure,” </w:t>
      </w:r>
      <w:r w:rsidRPr="00B44E3A">
        <w:rPr>
          <w:i/>
          <w:iCs/>
          <w:lang w:val="en-CA"/>
        </w:rPr>
        <w:t>Program: electronic library and information systems</w:t>
      </w:r>
      <w:r w:rsidRPr="00B44E3A">
        <w:rPr>
          <w:lang w:val="en-CA"/>
        </w:rPr>
        <w:t xml:space="preserve">, vol. 47, no. 1, pp. 92–112, 2013. </w:t>
      </w:r>
    </w:p>
    <w:p w:rsidR="00B44E3A" w:rsidRPr="00B44E3A" w:rsidRDefault="00B44E3A" w:rsidP="00B44E3A">
      <w:pPr>
        <w:pStyle w:val="Biblio"/>
        <w:rPr>
          <w:lang w:val="en-CA"/>
        </w:rPr>
      </w:pPr>
      <w:r w:rsidRPr="00B44E3A">
        <w:rPr>
          <w:lang w:val="en-CA"/>
        </w:rPr>
        <w:t xml:space="preserve">[126] F. </w:t>
      </w:r>
      <w:proofErr w:type="spellStart"/>
      <w:r w:rsidRPr="00B44E3A">
        <w:rPr>
          <w:lang w:val="en-CA"/>
        </w:rPr>
        <w:t>Zarrinkalam</w:t>
      </w:r>
      <w:proofErr w:type="spellEnd"/>
      <w:r w:rsidRPr="00B44E3A">
        <w:rPr>
          <w:lang w:val="en-CA"/>
        </w:rPr>
        <w:t xml:space="preserve"> and M. </w:t>
      </w:r>
      <w:proofErr w:type="spellStart"/>
      <w:r w:rsidRPr="00B44E3A">
        <w:rPr>
          <w:lang w:val="en-CA"/>
        </w:rPr>
        <w:t>Kahani</w:t>
      </w:r>
      <w:proofErr w:type="spellEnd"/>
      <w:r w:rsidRPr="00B44E3A">
        <w:rPr>
          <w:lang w:val="en-CA"/>
        </w:rPr>
        <w:t xml:space="preserve">, “A New Metric for Measuring Relatedness of Scientific Papers Based on Non-Textual Features,” </w:t>
      </w:r>
      <w:r w:rsidRPr="00B44E3A">
        <w:rPr>
          <w:i/>
          <w:iCs/>
          <w:lang w:val="en-CA"/>
        </w:rPr>
        <w:t>Intelligent Information Management</w:t>
      </w:r>
      <w:r w:rsidRPr="00B44E3A">
        <w:rPr>
          <w:lang w:val="en-CA"/>
        </w:rPr>
        <w:t xml:space="preserve">, vol. 4, no. 4, pp. 99–107, 2012. </w:t>
      </w:r>
    </w:p>
    <w:p w:rsidR="00B44E3A" w:rsidRDefault="00B44E3A" w:rsidP="00B44E3A">
      <w:pPr>
        <w:pStyle w:val="Biblio"/>
        <w:rPr>
          <w:lang w:val="en-CA"/>
        </w:rPr>
      </w:pPr>
      <w:r w:rsidRPr="00B44E3A">
        <w:rPr>
          <w:lang w:val="en-CA"/>
        </w:rPr>
        <w:t xml:space="preserve">[127] D. Zhou, S. Zhu, K. Yu, X. Song, B. L. Tseng, H. </w:t>
      </w:r>
      <w:proofErr w:type="spellStart"/>
      <w:r w:rsidRPr="00B44E3A">
        <w:rPr>
          <w:lang w:val="en-CA"/>
        </w:rPr>
        <w:t>Zha</w:t>
      </w:r>
      <w:proofErr w:type="spellEnd"/>
      <w:r w:rsidRPr="00B44E3A">
        <w:rPr>
          <w:lang w:val="en-CA"/>
        </w:rPr>
        <w:t xml:space="preserve">, and C. L. Giles, “Learning multiple graphs for document recommendations,” in </w:t>
      </w:r>
      <w:r w:rsidRPr="00B44E3A">
        <w:rPr>
          <w:i/>
          <w:iCs/>
          <w:lang w:val="en-CA"/>
        </w:rPr>
        <w:t>Proceedings of the 17th international conference on World Wide Web</w:t>
      </w:r>
      <w:r w:rsidRPr="00B44E3A">
        <w:rPr>
          <w:lang w:val="en-CA"/>
        </w:rPr>
        <w:t>, 2008, pp. 141–150.</w:t>
      </w:r>
    </w:p>
    <w:p w:rsidR="004E6DD6" w:rsidRDefault="004E6DD6" w:rsidP="00B44E3A">
      <w:pPr>
        <w:pStyle w:val="Biblio"/>
      </w:pPr>
      <w:r>
        <w:rPr>
          <w:lang w:val="en-CA"/>
        </w:rPr>
        <w:t>[128]</w:t>
      </w:r>
      <w:r w:rsidRPr="004E6DD6">
        <w:rPr>
          <w:rFonts w:ascii="Arial" w:hAnsi="Arial" w:cs="Arial"/>
          <w:color w:val="222222"/>
          <w:sz w:val="20"/>
          <w:shd w:val="clear" w:color="auto" w:fill="FFFFFF"/>
        </w:rPr>
        <w:t xml:space="preserve"> </w:t>
      </w:r>
      <w:proofErr w:type="spellStart"/>
      <w:r w:rsidRPr="004E6DD6">
        <w:t>Adomavicius</w:t>
      </w:r>
      <w:proofErr w:type="spellEnd"/>
      <w:r w:rsidRPr="004E6DD6">
        <w:t xml:space="preserve">, </w:t>
      </w:r>
      <w:proofErr w:type="spellStart"/>
      <w:r w:rsidRPr="004E6DD6">
        <w:t>Gediminas</w:t>
      </w:r>
      <w:proofErr w:type="spellEnd"/>
      <w:r w:rsidRPr="004E6DD6">
        <w:t xml:space="preserve">, and Alexander </w:t>
      </w:r>
      <w:proofErr w:type="spellStart"/>
      <w:r w:rsidRPr="004E6DD6">
        <w:t>Tuzhilin</w:t>
      </w:r>
      <w:proofErr w:type="spellEnd"/>
      <w:r w:rsidRPr="004E6DD6">
        <w:t xml:space="preserve">. "Context-aware </w:t>
      </w:r>
      <w:r w:rsidR="00390006">
        <w:t>Recommender System</w:t>
      </w:r>
      <w:r w:rsidR="00EC59C4">
        <w:t>s</w:t>
      </w:r>
      <w:r w:rsidRPr="004E6DD6">
        <w:t>." </w:t>
      </w:r>
      <w:r w:rsidR="00390006">
        <w:rPr>
          <w:i/>
          <w:iCs/>
        </w:rPr>
        <w:t>Recommender System</w:t>
      </w:r>
      <w:r w:rsidR="00EC59C4">
        <w:rPr>
          <w:i/>
          <w:iCs/>
        </w:rPr>
        <w:t>s</w:t>
      </w:r>
      <w:r w:rsidRPr="004E6DD6">
        <w:rPr>
          <w:i/>
          <w:iCs/>
        </w:rPr>
        <w:t xml:space="preserve"> handbook</w:t>
      </w:r>
      <w:r w:rsidRPr="004E6DD6">
        <w:t>. Springer US, 2015. 191-226.</w:t>
      </w:r>
    </w:p>
    <w:p w:rsidR="0077615D" w:rsidRDefault="0077615D" w:rsidP="00B44E3A">
      <w:pPr>
        <w:pStyle w:val="Biblio"/>
      </w:pPr>
      <w:r>
        <w:t>[129]</w:t>
      </w:r>
      <w:r w:rsidRPr="0077615D">
        <w:rPr>
          <w:rFonts w:ascii="Arial" w:hAnsi="Arial" w:cs="Arial"/>
          <w:color w:val="222222"/>
          <w:sz w:val="20"/>
          <w:shd w:val="clear" w:color="auto" w:fill="FFFFFF"/>
        </w:rPr>
        <w:t xml:space="preserve"> </w:t>
      </w:r>
      <w:r w:rsidRPr="0077615D">
        <w:t xml:space="preserve">Zhan, Justin, et al. "Privacy-preserving collaborative </w:t>
      </w:r>
      <w:r w:rsidR="00390006">
        <w:t>Recommender System</w:t>
      </w:r>
      <w:r w:rsidR="00EC59C4">
        <w:t>s</w:t>
      </w:r>
      <w:r w:rsidRPr="0077615D">
        <w:t>." </w:t>
      </w:r>
      <w:r w:rsidRPr="0077615D">
        <w:rPr>
          <w:i/>
          <w:iCs/>
        </w:rPr>
        <w:t>IEEE Transactions on Systems, Man, and Cybernetics, Part C (Applications and Reviews)</w:t>
      </w:r>
      <w:r w:rsidRPr="0077615D">
        <w:t> 40.4 (2010): 472-476.</w:t>
      </w:r>
    </w:p>
    <w:p w:rsidR="001F037C" w:rsidRDefault="0070762B" w:rsidP="00F14F1A">
      <w:pPr>
        <w:pStyle w:val="Biblio"/>
      </w:pPr>
      <w:r>
        <w:t>[130]</w:t>
      </w:r>
      <w:r w:rsidRPr="0070762B">
        <w:rPr>
          <w:rFonts w:ascii="Arial" w:hAnsi="Arial" w:cs="Arial"/>
          <w:color w:val="222222"/>
          <w:sz w:val="20"/>
          <w:shd w:val="clear" w:color="auto" w:fill="FFFFFF"/>
        </w:rPr>
        <w:t xml:space="preserve"> </w:t>
      </w:r>
      <w:r w:rsidRPr="0070762B">
        <w:t xml:space="preserve">Zhou, Tao, et al. "Solving the apparent diversity-accuracy dilemma of </w:t>
      </w:r>
      <w:r w:rsidR="00390006">
        <w:t>Recommender System</w:t>
      </w:r>
      <w:r w:rsidR="00EC59C4">
        <w:t>s</w:t>
      </w:r>
      <w:r w:rsidRPr="0070762B">
        <w:t>." </w:t>
      </w:r>
      <w:r w:rsidRPr="0070762B">
        <w:rPr>
          <w:i/>
          <w:iCs/>
        </w:rPr>
        <w:t>Proceedings of the National Academy of Sciences</w:t>
      </w:r>
      <w:r w:rsidRPr="0070762B">
        <w:t> 107.10 (2010): 4511-4515.</w:t>
      </w:r>
    </w:p>
    <w:sectPr w:rsidR="001F037C" w:rsidSect="00B37C98">
      <w:headerReference w:type="default" r:id="rId54"/>
      <w:footerReference w:type="first" r:id="rId55"/>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222C" w:rsidRDefault="00EC222C">
      <w:pPr>
        <w:spacing w:line="240" w:lineRule="auto"/>
      </w:pPr>
      <w:r>
        <w:separator/>
      </w:r>
    </w:p>
  </w:endnote>
  <w:endnote w:type="continuationSeparator" w:id="0">
    <w:p w:rsidR="00EC222C" w:rsidRDefault="00EC22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dvTimes">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354" w:rsidRDefault="00B02354">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354" w:rsidRDefault="00B02354">
    <w:pPr>
      <w:pStyle w:val="Footer"/>
    </w:pPr>
    <w:r>
      <w:tab/>
    </w:r>
    <w:r>
      <w:rPr>
        <w:rStyle w:val="PageNumber"/>
      </w:rPr>
      <w:fldChar w:fldCharType="begin"/>
    </w:r>
    <w:r>
      <w:rPr>
        <w:rStyle w:val="PageNumber"/>
      </w:rPr>
      <w:instrText xml:space="preserve"> PAGE </w:instrText>
    </w:r>
    <w:r>
      <w:rPr>
        <w:rStyle w:val="PageNumber"/>
      </w:rPr>
      <w:fldChar w:fldCharType="separate"/>
    </w:r>
    <w:r w:rsidR="00254F57">
      <w:rPr>
        <w:rStyle w:val="PageNumber"/>
        <w:noProof/>
      </w:rPr>
      <w:t>28</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354" w:rsidRDefault="00B02354">
    <w:pPr>
      <w:pStyle w:val="Footer"/>
    </w:pPr>
    <w:r>
      <w:tab/>
    </w:r>
    <w:r>
      <w:rPr>
        <w:rStyle w:val="PageNumber"/>
      </w:rPr>
      <w:fldChar w:fldCharType="begin"/>
    </w:r>
    <w:r>
      <w:rPr>
        <w:rStyle w:val="PageNumber"/>
      </w:rPr>
      <w:instrText xml:space="preserve"> PAGE </w:instrText>
    </w:r>
    <w:r>
      <w:rPr>
        <w:rStyle w:val="PageNumber"/>
      </w:rPr>
      <w:fldChar w:fldCharType="separate"/>
    </w:r>
    <w:r w:rsidR="00254F57">
      <w:rPr>
        <w:rStyle w:val="PageNumber"/>
        <w:noProof/>
      </w:rPr>
      <w:t>11</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354" w:rsidRDefault="00B02354">
    <w:pPr>
      <w:pStyle w:val="Footer"/>
    </w:pPr>
    <w:r>
      <w:tab/>
    </w:r>
    <w:r>
      <w:rPr>
        <w:rStyle w:val="PageNumber"/>
      </w:rPr>
      <w:fldChar w:fldCharType="begin"/>
    </w:r>
    <w:r>
      <w:rPr>
        <w:rStyle w:val="PageNumber"/>
      </w:rPr>
      <w:instrText xml:space="preserve"> PAGE </w:instrText>
    </w:r>
    <w:r>
      <w:rPr>
        <w:rStyle w:val="PageNumber"/>
      </w:rPr>
      <w:fldChar w:fldCharType="separate"/>
    </w:r>
    <w:r w:rsidR="00254F57">
      <w:rPr>
        <w:rStyle w:val="PageNumber"/>
        <w:noProof/>
      </w:rPr>
      <w:t>62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222C" w:rsidRDefault="00EC222C">
      <w:pPr>
        <w:spacing w:line="240" w:lineRule="auto"/>
      </w:pPr>
      <w:r>
        <w:separator/>
      </w:r>
    </w:p>
  </w:footnote>
  <w:footnote w:type="continuationSeparator" w:id="0">
    <w:p w:rsidR="00EC222C" w:rsidRDefault="00EC222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354" w:rsidRDefault="00B0235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354" w:rsidRPr="00CB0253" w:rsidRDefault="00B02354" w:rsidP="00CB0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354" w:rsidRPr="00CB0253" w:rsidRDefault="00B02354" w:rsidP="00CB0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ulo Alencar">
    <w15:presenceInfo w15:providerId="None" w15:userId="Paulo Alenc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B0E"/>
    <w:rsid w:val="0000074F"/>
    <w:rsid w:val="00002256"/>
    <w:rsid w:val="00005AFA"/>
    <w:rsid w:val="00006A44"/>
    <w:rsid w:val="00006AAE"/>
    <w:rsid w:val="00013EBC"/>
    <w:rsid w:val="0001444D"/>
    <w:rsid w:val="000154FF"/>
    <w:rsid w:val="0001740D"/>
    <w:rsid w:val="00017CB1"/>
    <w:rsid w:val="00020498"/>
    <w:rsid w:val="00021416"/>
    <w:rsid w:val="0002594A"/>
    <w:rsid w:val="00027DB6"/>
    <w:rsid w:val="00027F2C"/>
    <w:rsid w:val="00030C68"/>
    <w:rsid w:val="000324DC"/>
    <w:rsid w:val="000341F8"/>
    <w:rsid w:val="0003507E"/>
    <w:rsid w:val="000423DF"/>
    <w:rsid w:val="000432CB"/>
    <w:rsid w:val="0004420B"/>
    <w:rsid w:val="000509D3"/>
    <w:rsid w:val="00050D0C"/>
    <w:rsid w:val="00051402"/>
    <w:rsid w:val="00053287"/>
    <w:rsid w:val="00060260"/>
    <w:rsid w:val="000626E1"/>
    <w:rsid w:val="00063F59"/>
    <w:rsid w:val="00064C4E"/>
    <w:rsid w:val="00082966"/>
    <w:rsid w:val="00086237"/>
    <w:rsid w:val="000872E1"/>
    <w:rsid w:val="0008769B"/>
    <w:rsid w:val="00087B3C"/>
    <w:rsid w:val="000925ED"/>
    <w:rsid w:val="00093519"/>
    <w:rsid w:val="00095ABA"/>
    <w:rsid w:val="000A4C3B"/>
    <w:rsid w:val="000B0C54"/>
    <w:rsid w:val="000B2581"/>
    <w:rsid w:val="000B36FC"/>
    <w:rsid w:val="000B4664"/>
    <w:rsid w:val="000B53F6"/>
    <w:rsid w:val="000B6A83"/>
    <w:rsid w:val="000B7A20"/>
    <w:rsid w:val="000C1367"/>
    <w:rsid w:val="000C15F0"/>
    <w:rsid w:val="000C23EE"/>
    <w:rsid w:val="000C260C"/>
    <w:rsid w:val="000C2EB2"/>
    <w:rsid w:val="000C362B"/>
    <w:rsid w:val="000C3B42"/>
    <w:rsid w:val="000C5725"/>
    <w:rsid w:val="000C67A6"/>
    <w:rsid w:val="000C6BF6"/>
    <w:rsid w:val="000C6C1D"/>
    <w:rsid w:val="000D0FCC"/>
    <w:rsid w:val="000D28AF"/>
    <w:rsid w:val="000D382E"/>
    <w:rsid w:val="000D5C45"/>
    <w:rsid w:val="000E1D9F"/>
    <w:rsid w:val="000E5AEA"/>
    <w:rsid w:val="000E6B78"/>
    <w:rsid w:val="000F27C0"/>
    <w:rsid w:val="000F7FEE"/>
    <w:rsid w:val="00101ED8"/>
    <w:rsid w:val="00106C29"/>
    <w:rsid w:val="00111878"/>
    <w:rsid w:val="0011648B"/>
    <w:rsid w:val="00120AC6"/>
    <w:rsid w:val="00123D77"/>
    <w:rsid w:val="00125A57"/>
    <w:rsid w:val="00130A83"/>
    <w:rsid w:val="00130D18"/>
    <w:rsid w:val="001326E9"/>
    <w:rsid w:val="00132776"/>
    <w:rsid w:val="00134D6D"/>
    <w:rsid w:val="00135042"/>
    <w:rsid w:val="001374D9"/>
    <w:rsid w:val="00137548"/>
    <w:rsid w:val="001416B4"/>
    <w:rsid w:val="00142F82"/>
    <w:rsid w:val="001441CA"/>
    <w:rsid w:val="001500AE"/>
    <w:rsid w:val="00151B79"/>
    <w:rsid w:val="00157168"/>
    <w:rsid w:val="00171C64"/>
    <w:rsid w:val="00172443"/>
    <w:rsid w:val="00173A23"/>
    <w:rsid w:val="00173B8B"/>
    <w:rsid w:val="00174B19"/>
    <w:rsid w:val="00175E3D"/>
    <w:rsid w:val="001829B6"/>
    <w:rsid w:val="00182CF1"/>
    <w:rsid w:val="001869C3"/>
    <w:rsid w:val="00191601"/>
    <w:rsid w:val="00193D22"/>
    <w:rsid w:val="00194BD5"/>
    <w:rsid w:val="00195E1A"/>
    <w:rsid w:val="0019730A"/>
    <w:rsid w:val="001A14E0"/>
    <w:rsid w:val="001A16BC"/>
    <w:rsid w:val="001A5605"/>
    <w:rsid w:val="001A654C"/>
    <w:rsid w:val="001A6B7E"/>
    <w:rsid w:val="001B0D1E"/>
    <w:rsid w:val="001B2464"/>
    <w:rsid w:val="001B4CF3"/>
    <w:rsid w:val="001B756B"/>
    <w:rsid w:val="001C14CE"/>
    <w:rsid w:val="001C56A8"/>
    <w:rsid w:val="001D273B"/>
    <w:rsid w:val="001D2B0E"/>
    <w:rsid w:val="001E12D4"/>
    <w:rsid w:val="001E157F"/>
    <w:rsid w:val="001F0335"/>
    <w:rsid w:val="001F037C"/>
    <w:rsid w:val="001F040B"/>
    <w:rsid w:val="001F121A"/>
    <w:rsid w:val="001F2537"/>
    <w:rsid w:val="001F3E63"/>
    <w:rsid w:val="001F3ECF"/>
    <w:rsid w:val="001F5BE1"/>
    <w:rsid w:val="00200BFA"/>
    <w:rsid w:val="002129E8"/>
    <w:rsid w:val="00212F27"/>
    <w:rsid w:val="00214ECA"/>
    <w:rsid w:val="00220329"/>
    <w:rsid w:val="0022078C"/>
    <w:rsid w:val="00224FF6"/>
    <w:rsid w:val="00225124"/>
    <w:rsid w:val="002265FF"/>
    <w:rsid w:val="00226DB4"/>
    <w:rsid w:val="002307BE"/>
    <w:rsid w:val="002308C2"/>
    <w:rsid w:val="00232E33"/>
    <w:rsid w:val="00234BCE"/>
    <w:rsid w:val="002379AE"/>
    <w:rsid w:val="0024112B"/>
    <w:rsid w:val="00241FFB"/>
    <w:rsid w:val="002446BF"/>
    <w:rsid w:val="002453EC"/>
    <w:rsid w:val="002514EC"/>
    <w:rsid w:val="00254120"/>
    <w:rsid w:val="00254E6F"/>
    <w:rsid w:val="00254F57"/>
    <w:rsid w:val="0026123C"/>
    <w:rsid w:val="00262852"/>
    <w:rsid w:val="00264179"/>
    <w:rsid w:val="00267409"/>
    <w:rsid w:val="00267C1C"/>
    <w:rsid w:val="00271196"/>
    <w:rsid w:val="00276E27"/>
    <w:rsid w:val="0028294A"/>
    <w:rsid w:val="0028366F"/>
    <w:rsid w:val="00284155"/>
    <w:rsid w:val="002929AD"/>
    <w:rsid w:val="002936ED"/>
    <w:rsid w:val="002941A1"/>
    <w:rsid w:val="00295753"/>
    <w:rsid w:val="002B200F"/>
    <w:rsid w:val="002B2F02"/>
    <w:rsid w:val="002B6234"/>
    <w:rsid w:val="002C5ACC"/>
    <w:rsid w:val="002D08C2"/>
    <w:rsid w:val="002D1737"/>
    <w:rsid w:val="002D7713"/>
    <w:rsid w:val="002E006D"/>
    <w:rsid w:val="002E4A3F"/>
    <w:rsid w:val="002E4CA2"/>
    <w:rsid w:val="002E7A2F"/>
    <w:rsid w:val="002E7E82"/>
    <w:rsid w:val="002F05E5"/>
    <w:rsid w:val="002F0BEF"/>
    <w:rsid w:val="002F1B7F"/>
    <w:rsid w:val="002F2ADB"/>
    <w:rsid w:val="002F5242"/>
    <w:rsid w:val="00300A8E"/>
    <w:rsid w:val="00300BD9"/>
    <w:rsid w:val="00304F60"/>
    <w:rsid w:val="00305E88"/>
    <w:rsid w:val="00306EBC"/>
    <w:rsid w:val="00307DB4"/>
    <w:rsid w:val="00312237"/>
    <w:rsid w:val="00312A4B"/>
    <w:rsid w:val="003202A1"/>
    <w:rsid w:val="00332796"/>
    <w:rsid w:val="003333E8"/>
    <w:rsid w:val="003340ED"/>
    <w:rsid w:val="003354E9"/>
    <w:rsid w:val="00337A9D"/>
    <w:rsid w:val="00337D41"/>
    <w:rsid w:val="00342A61"/>
    <w:rsid w:val="00344312"/>
    <w:rsid w:val="0034642A"/>
    <w:rsid w:val="00346B8D"/>
    <w:rsid w:val="00347228"/>
    <w:rsid w:val="0035072F"/>
    <w:rsid w:val="00351420"/>
    <w:rsid w:val="00354824"/>
    <w:rsid w:val="00356895"/>
    <w:rsid w:val="00356EA4"/>
    <w:rsid w:val="00361CD6"/>
    <w:rsid w:val="00364700"/>
    <w:rsid w:val="00364805"/>
    <w:rsid w:val="00374477"/>
    <w:rsid w:val="00375443"/>
    <w:rsid w:val="00376BD8"/>
    <w:rsid w:val="0037786D"/>
    <w:rsid w:val="00381000"/>
    <w:rsid w:val="003827DE"/>
    <w:rsid w:val="0038369D"/>
    <w:rsid w:val="00385279"/>
    <w:rsid w:val="00390006"/>
    <w:rsid w:val="00392A4E"/>
    <w:rsid w:val="003947E7"/>
    <w:rsid w:val="00396682"/>
    <w:rsid w:val="00397A65"/>
    <w:rsid w:val="00397B6E"/>
    <w:rsid w:val="003A02CE"/>
    <w:rsid w:val="003A06F4"/>
    <w:rsid w:val="003A21E1"/>
    <w:rsid w:val="003A4B23"/>
    <w:rsid w:val="003A4F41"/>
    <w:rsid w:val="003A58E8"/>
    <w:rsid w:val="003B1EBF"/>
    <w:rsid w:val="003B38F1"/>
    <w:rsid w:val="003B41F7"/>
    <w:rsid w:val="003B47F4"/>
    <w:rsid w:val="003B5E3C"/>
    <w:rsid w:val="003C1801"/>
    <w:rsid w:val="003C2817"/>
    <w:rsid w:val="003C3508"/>
    <w:rsid w:val="003C3722"/>
    <w:rsid w:val="003C4BB6"/>
    <w:rsid w:val="003C5E6C"/>
    <w:rsid w:val="003C74D2"/>
    <w:rsid w:val="003C7620"/>
    <w:rsid w:val="003D05B8"/>
    <w:rsid w:val="003D09CD"/>
    <w:rsid w:val="003D1B48"/>
    <w:rsid w:val="003D3F75"/>
    <w:rsid w:val="003D59AD"/>
    <w:rsid w:val="003E253B"/>
    <w:rsid w:val="003E2D26"/>
    <w:rsid w:val="003E45C7"/>
    <w:rsid w:val="003E778B"/>
    <w:rsid w:val="003E7810"/>
    <w:rsid w:val="003F17C9"/>
    <w:rsid w:val="003F19D1"/>
    <w:rsid w:val="003F1DFD"/>
    <w:rsid w:val="003F23B4"/>
    <w:rsid w:val="003F3AE6"/>
    <w:rsid w:val="003F697E"/>
    <w:rsid w:val="003F69F6"/>
    <w:rsid w:val="003F7286"/>
    <w:rsid w:val="00401578"/>
    <w:rsid w:val="0040186D"/>
    <w:rsid w:val="00402B10"/>
    <w:rsid w:val="004058F1"/>
    <w:rsid w:val="00407538"/>
    <w:rsid w:val="004108DF"/>
    <w:rsid w:val="004116DB"/>
    <w:rsid w:val="00420E0D"/>
    <w:rsid w:val="00422C90"/>
    <w:rsid w:val="004235D5"/>
    <w:rsid w:val="00425E9C"/>
    <w:rsid w:val="00427080"/>
    <w:rsid w:val="004307BD"/>
    <w:rsid w:val="00432130"/>
    <w:rsid w:val="004328E8"/>
    <w:rsid w:val="0043474C"/>
    <w:rsid w:val="004357EF"/>
    <w:rsid w:val="00436E1B"/>
    <w:rsid w:val="00440DB2"/>
    <w:rsid w:val="00443E0D"/>
    <w:rsid w:val="00446C57"/>
    <w:rsid w:val="0045137F"/>
    <w:rsid w:val="00451D6E"/>
    <w:rsid w:val="00454CDE"/>
    <w:rsid w:val="004551D0"/>
    <w:rsid w:val="00456B47"/>
    <w:rsid w:val="0046089A"/>
    <w:rsid w:val="00460FFA"/>
    <w:rsid w:val="00462388"/>
    <w:rsid w:val="00463B29"/>
    <w:rsid w:val="004656CF"/>
    <w:rsid w:val="00466AEB"/>
    <w:rsid w:val="00472387"/>
    <w:rsid w:val="004746DF"/>
    <w:rsid w:val="00476A20"/>
    <w:rsid w:val="00477A41"/>
    <w:rsid w:val="004828CA"/>
    <w:rsid w:val="00486091"/>
    <w:rsid w:val="00487064"/>
    <w:rsid w:val="004875FB"/>
    <w:rsid w:val="004905EE"/>
    <w:rsid w:val="00490CEE"/>
    <w:rsid w:val="00491CFE"/>
    <w:rsid w:val="00494AEF"/>
    <w:rsid w:val="00496D90"/>
    <w:rsid w:val="004A0C69"/>
    <w:rsid w:val="004A31F2"/>
    <w:rsid w:val="004A3EF5"/>
    <w:rsid w:val="004A3F1E"/>
    <w:rsid w:val="004A65E8"/>
    <w:rsid w:val="004A6ABD"/>
    <w:rsid w:val="004B4DF4"/>
    <w:rsid w:val="004B607E"/>
    <w:rsid w:val="004B727C"/>
    <w:rsid w:val="004C72FB"/>
    <w:rsid w:val="004C7DFD"/>
    <w:rsid w:val="004D04D8"/>
    <w:rsid w:val="004D2538"/>
    <w:rsid w:val="004D3BBC"/>
    <w:rsid w:val="004D3E3D"/>
    <w:rsid w:val="004D677D"/>
    <w:rsid w:val="004D6BDD"/>
    <w:rsid w:val="004D782F"/>
    <w:rsid w:val="004E064B"/>
    <w:rsid w:val="004E1F63"/>
    <w:rsid w:val="004E486E"/>
    <w:rsid w:val="004E529E"/>
    <w:rsid w:val="004E654E"/>
    <w:rsid w:val="004E6DD6"/>
    <w:rsid w:val="004E7B80"/>
    <w:rsid w:val="004F1785"/>
    <w:rsid w:val="004F4C11"/>
    <w:rsid w:val="004F6AC2"/>
    <w:rsid w:val="004F77A8"/>
    <w:rsid w:val="00500FA4"/>
    <w:rsid w:val="005046E9"/>
    <w:rsid w:val="00511C16"/>
    <w:rsid w:val="00517A4F"/>
    <w:rsid w:val="00521ACC"/>
    <w:rsid w:val="00521D2E"/>
    <w:rsid w:val="00521E19"/>
    <w:rsid w:val="005227B9"/>
    <w:rsid w:val="00525A22"/>
    <w:rsid w:val="00534DC2"/>
    <w:rsid w:val="00537BE7"/>
    <w:rsid w:val="00541A09"/>
    <w:rsid w:val="0054482E"/>
    <w:rsid w:val="0054763B"/>
    <w:rsid w:val="00547DA1"/>
    <w:rsid w:val="00553D70"/>
    <w:rsid w:val="00554EF0"/>
    <w:rsid w:val="005569E8"/>
    <w:rsid w:val="0056110B"/>
    <w:rsid w:val="00561DBF"/>
    <w:rsid w:val="00563276"/>
    <w:rsid w:val="005654A4"/>
    <w:rsid w:val="005707C4"/>
    <w:rsid w:val="00570E67"/>
    <w:rsid w:val="00571E09"/>
    <w:rsid w:val="00572AD4"/>
    <w:rsid w:val="00572BBE"/>
    <w:rsid w:val="0057513C"/>
    <w:rsid w:val="00580245"/>
    <w:rsid w:val="00582C25"/>
    <w:rsid w:val="005931F1"/>
    <w:rsid w:val="00593228"/>
    <w:rsid w:val="005A0944"/>
    <w:rsid w:val="005A0DB3"/>
    <w:rsid w:val="005A0F3B"/>
    <w:rsid w:val="005A16F7"/>
    <w:rsid w:val="005A2C7A"/>
    <w:rsid w:val="005A7002"/>
    <w:rsid w:val="005A7ABE"/>
    <w:rsid w:val="005B1CAD"/>
    <w:rsid w:val="005B1E8A"/>
    <w:rsid w:val="005B62DA"/>
    <w:rsid w:val="005B64C9"/>
    <w:rsid w:val="005B781B"/>
    <w:rsid w:val="005C1064"/>
    <w:rsid w:val="005C3836"/>
    <w:rsid w:val="005C5656"/>
    <w:rsid w:val="005C5E0E"/>
    <w:rsid w:val="005C5FB4"/>
    <w:rsid w:val="005C747C"/>
    <w:rsid w:val="005D22F0"/>
    <w:rsid w:val="005D2ADA"/>
    <w:rsid w:val="005D58B6"/>
    <w:rsid w:val="005D674B"/>
    <w:rsid w:val="005E0B10"/>
    <w:rsid w:val="005E15FF"/>
    <w:rsid w:val="005E263F"/>
    <w:rsid w:val="005E2948"/>
    <w:rsid w:val="005F27CC"/>
    <w:rsid w:val="005F27EC"/>
    <w:rsid w:val="005F698E"/>
    <w:rsid w:val="00601F5F"/>
    <w:rsid w:val="006034A2"/>
    <w:rsid w:val="00606601"/>
    <w:rsid w:val="00607B8B"/>
    <w:rsid w:val="0061117F"/>
    <w:rsid w:val="00611D3D"/>
    <w:rsid w:val="00614DEC"/>
    <w:rsid w:val="00616D56"/>
    <w:rsid w:val="00622C3C"/>
    <w:rsid w:val="00631482"/>
    <w:rsid w:val="00632E48"/>
    <w:rsid w:val="00633545"/>
    <w:rsid w:val="006346CA"/>
    <w:rsid w:val="0063483A"/>
    <w:rsid w:val="00637AF0"/>
    <w:rsid w:val="00641D7C"/>
    <w:rsid w:val="006434A3"/>
    <w:rsid w:val="00643AEF"/>
    <w:rsid w:val="006441BD"/>
    <w:rsid w:val="00644B39"/>
    <w:rsid w:val="006467B1"/>
    <w:rsid w:val="0064711E"/>
    <w:rsid w:val="00647175"/>
    <w:rsid w:val="006500D9"/>
    <w:rsid w:val="00651ADD"/>
    <w:rsid w:val="00652DD0"/>
    <w:rsid w:val="006607B7"/>
    <w:rsid w:val="00664465"/>
    <w:rsid w:val="0066478E"/>
    <w:rsid w:val="0066524A"/>
    <w:rsid w:val="00671A44"/>
    <w:rsid w:val="00674F5E"/>
    <w:rsid w:val="0068115D"/>
    <w:rsid w:val="00682CE8"/>
    <w:rsid w:val="0069673F"/>
    <w:rsid w:val="00696A99"/>
    <w:rsid w:val="006A1431"/>
    <w:rsid w:val="006A196C"/>
    <w:rsid w:val="006A1AB4"/>
    <w:rsid w:val="006A3DA2"/>
    <w:rsid w:val="006B2442"/>
    <w:rsid w:val="006B270D"/>
    <w:rsid w:val="006B2E5A"/>
    <w:rsid w:val="006B480D"/>
    <w:rsid w:val="006B5B3E"/>
    <w:rsid w:val="006C19FE"/>
    <w:rsid w:val="006C263B"/>
    <w:rsid w:val="006C29CC"/>
    <w:rsid w:val="006C48FA"/>
    <w:rsid w:val="006C4C15"/>
    <w:rsid w:val="006C6A2A"/>
    <w:rsid w:val="006C6D9C"/>
    <w:rsid w:val="006D0A04"/>
    <w:rsid w:val="006D14D4"/>
    <w:rsid w:val="006D1528"/>
    <w:rsid w:val="006D6C47"/>
    <w:rsid w:val="006D7681"/>
    <w:rsid w:val="006E4730"/>
    <w:rsid w:val="006E5347"/>
    <w:rsid w:val="006E75FA"/>
    <w:rsid w:val="006F0762"/>
    <w:rsid w:val="006F09CB"/>
    <w:rsid w:val="006F1AB1"/>
    <w:rsid w:val="006F23F7"/>
    <w:rsid w:val="006F42D3"/>
    <w:rsid w:val="006F738F"/>
    <w:rsid w:val="006F75E5"/>
    <w:rsid w:val="007009AD"/>
    <w:rsid w:val="00701D10"/>
    <w:rsid w:val="00702231"/>
    <w:rsid w:val="00704AFB"/>
    <w:rsid w:val="0070608D"/>
    <w:rsid w:val="0070762B"/>
    <w:rsid w:val="00707ED4"/>
    <w:rsid w:val="007117A2"/>
    <w:rsid w:val="00713C80"/>
    <w:rsid w:val="0071647A"/>
    <w:rsid w:val="007173C9"/>
    <w:rsid w:val="00721E06"/>
    <w:rsid w:val="007231DC"/>
    <w:rsid w:val="00724B0D"/>
    <w:rsid w:val="00725217"/>
    <w:rsid w:val="00725D42"/>
    <w:rsid w:val="00725E26"/>
    <w:rsid w:val="00725F12"/>
    <w:rsid w:val="00735D85"/>
    <w:rsid w:val="00736580"/>
    <w:rsid w:val="00737515"/>
    <w:rsid w:val="0073769A"/>
    <w:rsid w:val="0074075D"/>
    <w:rsid w:val="007412EA"/>
    <w:rsid w:val="00745AF7"/>
    <w:rsid w:val="007468D2"/>
    <w:rsid w:val="00750347"/>
    <w:rsid w:val="00751CF2"/>
    <w:rsid w:val="00752A53"/>
    <w:rsid w:val="00754E0A"/>
    <w:rsid w:val="007554B5"/>
    <w:rsid w:val="00757464"/>
    <w:rsid w:val="00757E6F"/>
    <w:rsid w:val="00760261"/>
    <w:rsid w:val="00761319"/>
    <w:rsid w:val="0076153C"/>
    <w:rsid w:val="007627B2"/>
    <w:rsid w:val="00764740"/>
    <w:rsid w:val="00765151"/>
    <w:rsid w:val="00767796"/>
    <w:rsid w:val="00767B6C"/>
    <w:rsid w:val="00770F4F"/>
    <w:rsid w:val="007738D9"/>
    <w:rsid w:val="00774AD1"/>
    <w:rsid w:val="00776034"/>
    <w:rsid w:val="0077615D"/>
    <w:rsid w:val="0078257A"/>
    <w:rsid w:val="00782591"/>
    <w:rsid w:val="00782D23"/>
    <w:rsid w:val="0078394B"/>
    <w:rsid w:val="007843DC"/>
    <w:rsid w:val="00794449"/>
    <w:rsid w:val="00794BD6"/>
    <w:rsid w:val="007952C0"/>
    <w:rsid w:val="007978F0"/>
    <w:rsid w:val="007A0453"/>
    <w:rsid w:val="007A0B5F"/>
    <w:rsid w:val="007A1F6E"/>
    <w:rsid w:val="007A2AF3"/>
    <w:rsid w:val="007A4934"/>
    <w:rsid w:val="007A51E3"/>
    <w:rsid w:val="007A6EEF"/>
    <w:rsid w:val="007A784D"/>
    <w:rsid w:val="007B179B"/>
    <w:rsid w:val="007B5C1F"/>
    <w:rsid w:val="007B668B"/>
    <w:rsid w:val="007B7F6D"/>
    <w:rsid w:val="007C0DF8"/>
    <w:rsid w:val="007C1E38"/>
    <w:rsid w:val="007C29F0"/>
    <w:rsid w:val="007C2F77"/>
    <w:rsid w:val="007D19FC"/>
    <w:rsid w:val="007D1F3F"/>
    <w:rsid w:val="007D7887"/>
    <w:rsid w:val="007E0DF2"/>
    <w:rsid w:val="007E108B"/>
    <w:rsid w:val="007E11B3"/>
    <w:rsid w:val="007E128A"/>
    <w:rsid w:val="007E525D"/>
    <w:rsid w:val="007F4E16"/>
    <w:rsid w:val="007F5FDF"/>
    <w:rsid w:val="007F6CC2"/>
    <w:rsid w:val="00802A3B"/>
    <w:rsid w:val="0080336A"/>
    <w:rsid w:val="00803AD2"/>
    <w:rsid w:val="008042F1"/>
    <w:rsid w:val="00804A09"/>
    <w:rsid w:val="00805AEA"/>
    <w:rsid w:val="00806D85"/>
    <w:rsid w:val="00810156"/>
    <w:rsid w:val="0081165C"/>
    <w:rsid w:val="0081360F"/>
    <w:rsid w:val="0081448B"/>
    <w:rsid w:val="00821389"/>
    <w:rsid w:val="0082267B"/>
    <w:rsid w:val="00822687"/>
    <w:rsid w:val="00823832"/>
    <w:rsid w:val="00825D8E"/>
    <w:rsid w:val="0082601E"/>
    <w:rsid w:val="00826BB3"/>
    <w:rsid w:val="00826E9F"/>
    <w:rsid w:val="00830F64"/>
    <w:rsid w:val="0083141F"/>
    <w:rsid w:val="00831E8F"/>
    <w:rsid w:val="008339EB"/>
    <w:rsid w:val="0083419C"/>
    <w:rsid w:val="008377DC"/>
    <w:rsid w:val="00852EC8"/>
    <w:rsid w:val="00854905"/>
    <w:rsid w:val="00857EC7"/>
    <w:rsid w:val="00860365"/>
    <w:rsid w:val="00866117"/>
    <w:rsid w:val="00866177"/>
    <w:rsid w:val="00872C27"/>
    <w:rsid w:val="00875D29"/>
    <w:rsid w:val="008815B3"/>
    <w:rsid w:val="0088164D"/>
    <w:rsid w:val="00885242"/>
    <w:rsid w:val="0088670F"/>
    <w:rsid w:val="00886758"/>
    <w:rsid w:val="008872C8"/>
    <w:rsid w:val="0089003D"/>
    <w:rsid w:val="0089112A"/>
    <w:rsid w:val="008916A8"/>
    <w:rsid w:val="00891E8F"/>
    <w:rsid w:val="00892C3C"/>
    <w:rsid w:val="00893EC2"/>
    <w:rsid w:val="008A2647"/>
    <w:rsid w:val="008A4C42"/>
    <w:rsid w:val="008A6FB9"/>
    <w:rsid w:val="008B74FE"/>
    <w:rsid w:val="008B7592"/>
    <w:rsid w:val="008C02B6"/>
    <w:rsid w:val="008C23C3"/>
    <w:rsid w:val="008C746B"/>
    <w:rsid w:val="008D0C63"/>
    <w:rsid w:val="008D14EA"/>
    <w:rsid w:val="008D3FAC"/>
    <w:rsid w:val="008D451C"/>
    <w:rsid w:val="008D4BE2"/>
    <w:rsid w:val="008D5706"/>
    <w:rsid w:val="008E1311"/>
    <w:rsid w:val="008E229D"/>
    <w:rsid w:val="008E4F12"/>
    <w:rsid w:val="008E7C60"/>
    <w:rsid w:val="008F2BA0"/>
    <w:rsid w:val="008F3374"/>
    <w:rsid w:val="008F38AF"/>
    <w:rsid w:val="008F7524"/>
    <w:rsid w:val="00902D6F"/>
    <w:rsid w:val="00902FAD"/>
    <w:rsid w:val="009066BE"/>
    <w:rsid w:val="00906CBA"/>
    <w:rsid w:val="0091002D"/>
    <w:rsid w:val="00912E72"/>
    <w:rsid w:val="00914F25"/>
    <w:rsid w:val="009151A9"/>
    <w:rsid w:val="00924E78"/>
    <w:rsid w:val="009278C9"/>
    <w:rsid w:val="00931385"/>
    <w:rsid w:val="00932E58"/>
    <w:rsid w:val="00940DC9"/>
    <w:rsid w:val="00944D64"/>
    <w:rsid w:val="00944EA1"/>
    <w:rsid w:val="009474D2"/>
    <w:rsid w:val="00947AE0"/>
    <w:rsid w:val="00947EAA"/>
    <w:rsid w:val="00951F64"/>
    <w:rsid w:val="00954963"/>
    <w:rsid w:val="009568CC"/>
    <w:rsid w:val="009570B3"/>
    <w:rsid w:val="00963711"/>
    <w:rsid w:val="00963961"/>
    <w:rsid w:val="0096533E"/>
    <w:rsid w:val="009657F9"/>
    <w:rsid w:val="009717C5"/>
    <w:rsid w:val="0097321D"/>
    <w:rsid w:val="0097337B"/>
    <w:rsid w:val="00977259"/>
    <w:rsid w:val="00977467"/>
    <w:rsid w:val="00977C54"/>
    <w:rsid w:val="00980F7D"/>
    <w:rsid w:val="00981FF0"/>
    <w:rsid w:val="00982FCD"/>
    <w:rsid w:val="00984736"/>
    <w:rsid w:val="00985C90"/>
    <w:rsid w:val="00990F82"/>
    <w:rsid w:val="009929A4"/>
    <w:rsid w:val="00997332"/>
    <w:rsid w:val="00997514"/>
    <w:rsid w:val="009A071E"/>
    <w:rsid w:val="009A5CC5"/>
    <w:rsid w:val="009B19CB"/>
    <w:rsid w:val="009B2158"/>
    <w:rsid w:val="009B2F26"/>
    <w:rsid w:val="009B3899"/>
    <w:rsid w:val="009C0BFE"/>
    <w:rsid w:val="009C1ED5"/>
    <w:rsid w:val="009C6184"/>
    <w:rsid w:val="009C7E42"/>
    <w:rsid w:val="009D0544"/>
    <w:rsid w:val="009D14E1"/>
    <w:rsid w:val="009D7431"/>
    <w:rsid w:val="009D743A"/>
    <w:rsid w:val="009E1F72"/>
    <w:rsid w:val="009E2B64"/>
    <w:rsid w:val="009E5299"/>
    <w:rsid w:val="009E602F"/>
    <w:rsid w:val="009E64A4"/>
    <w:rsid w:val="009E6FB5"/>
    <w:rsid w:val="009E7C25"/>
    <w:rsid w:val="009F0923"/>
    <w:rsid w:val="009F1A11"/>
    <w:rsid w:val="009F307C"/>
    <w:rsid w:val="00A00295"/>
    <w:rsid w:val="00A02BB0"/>
    <w:rsid w:val="00A02F79"/>
    <w:rsid w:val="00A04B7C"/>
    <w:rsid w:val="00A053FB"/>
    <w:rsid w:val="00A07BC4"/>
    <w:rsid w:val="00A1040B"/>
    <w:rsid w:val="00A122E3"/>
    <w:rsid w:val="00A12F55"/>
    <w:rsid w:val="00A15B3B"/>
    <w:rsid w:val="00A242AB"/>
    <w:rsid w:val="00A25FA6"/>
    <w:rsid w:val="00A26054"/>
    <w:rsid w:val="00A2620E"/>
    <w:rsid w:val="00A27007"/>
    <w:rsid w:val="00A277FE"/>
    <w:rsid w:val="00A31611"/>
    <w:rsid w:val="00A41A59"/>
    <w:rsid w:val="00A435FF"/>
    <w:rsid w:val="00A43F0D"/>
    <w:rsid w:val="00A474B4"/>
    <w:rsid w:val="00A5066C"/>
    <w:rsid w:val="00A52953"/>
    <w:rsid w:val="00A5562D"/>
    <w:rsid w:val="00A56428"/>
    <w:rsid w:val="00A6144F"/>
    <w:rsid w:val="00A619EB"/>
    <w:rsid w:val="00A63651"/>
    <w:rsid w:val="00A65BC4"/>
    <w:rsid w:val="00A672C4"/>
    <w:rsid w:val="00A6739B"/>
    <w:rsid w:val="00A72713"/>
    <w:rsid w:val="00A72FB8"/>
    <w:rsid w:val="00A74DE7"/>
    <w:rsid w:val="00A751C6"/>
    <w:rsid w:val="00A83E71"/>
    <w:rsid w:val="00A847CA"/>
    <w:rsid w:val="00A933B6"/>
    <w:rsid w:val="00A97B39"/>
    <w:rsid w:val="00AA266C"/>
    <w:rsid w:val="00AA7DF1"/>
    <w:rsid w:val="00AB2869"/>
    <w:rsid w:val="00AB3E11"/>
    <w:rsid w:val="00AB4D60"/>
    <w:rsid w:val="00AC09AD"/>
    <w:rsid w:val="00AC1B9D"/>
    <w:rsid w:val="00AC5660"/>
    <w:rsid w:val="00AC6633"/>
    <w:rsid w:val="00AD1B77"/>
    <w:rsid w:val="00AD21BF"/>
    <w:rsid w:val="00AD3498"/>
    <w:rsid w:val="00AD50BD"/>
    <w:rsid w:val="00AE25A4"/>
    <w:rsid w:val="00AE29B9"/>
    <w:rsid w:val="00AE2D26"/>
    <w:rsid w:val="00AE3F33"/>
    <w:rsid w:val="00AE4032"/>
    <w:rsid w:val="00AE4131"/>
    <w:rsid w:val="00AE6633"/>
    <w:rsid w:val="00AE7543"/>
    <w:rsid w:val="00AF0326"/>
    <w:rsid w:val="00AF5A15"/>
    <w:rsid w:val="00AF78B3"/>
    <w:rsid w:val="00B00BF0"/>
    <w:rsid w:val="00B00F34"/>
    <w:rsid w:val="00B02354"/>
    <w:rsid w:val="00B032EB"/>
    <w:rsid w:val="00B04727"/>
    <w:rsid w:val="00B112C2"/>
    <w:rsid w:val="00B11C34"/>
    <w:rsid w:val="00B20AA0"/>
    <w:rsid w:val="00B237D3"/>
    <w:rsid w:val="00B23A95"/>
    <w:rsid w:val="00B24209"/>
    <w:rsid w:val="00B24A7B"/>
    <w:rsid w:val="00B25DCF"/>
    <w:rsid w:val="00B26264"/>
    <w:rsid w:val="00B27130"/>
    <w:rsid w:val="00B276E6"/>
    <w:rsid w:val="00B27CA9"/>
    <w:rsid w:val="00B3055E"/>
    <w:rsid w:val="00B30EC1"/>
    <w:rsid w:val="00B34B9F"/>
    <w:rsid w:val="00B37986"/>
    <w:rsid w:val="00B37C98"/>
    <w:rsid w:val="00B44E3A"/>
    <w:rsid w:val="00B4606F"/>
    <w:rsid w:val="00B460AE"/>
    <w:rsid w:val="00B4657D"/>
    <w:rsid w:val="00B51907"/>
    <w:rsid w:val="00B52D58"/>
    <w:rsid w:val="00B57780"/>
    <w:rsid w:val="00B605D4"/>
    <w:rsid w:val="00B66BA5"/>
    <w:rsid w:val="00B66F51"/>
    <w:rsid w:val="00B676A7"/>
    <w:rsid w:val="00B719C7"/>
    <w:rsid w:val="00B73935"/>
    <w:rsid w:val="00B73D49"/>
    <w:rsid w:val="00B76B38"/>
    <w:rsid w:val="00B76DDA"/>
    <w:rsid w:val="00B77AA9"/>
    <w:rsid w:val="00B81A0D"/>
    <w:rsid w:val="00B82977"/>
    <w:rsid w:val="00B83837"/>
    <w:rsid w:val="00B852E8"/>
    <w:rsid w:val="00B86052"/>
    <w:rsid w:val="00B86A7A"/>
    <w:rsid w:val="00B87B24"/>
    <w:rsid w:val="00B9001C"/>
    <w:rsid w:val="00B91FB0"/>
    <w:rsid w:val="00B92996"/>
    <w:rsid w:val="00B94B1E"/>
    <w:rsid w:val="00B95478"/>
    <w:rsid w:val="00B95C99"/>
    <w:rsid w:val="00B97D8D"/>
    <w:rsid w:val="00BA13C8"/>
    <w:rsid w:val="00BA54D0"/>
    <w:rsid w:val="00BA5669"/>
    <w:rsid w:val="00BA5F26"/>
    <w:rsid w:val="00BB014E"/>
    <w:rsid w:val="00BB1D55"/>
    <w:rsid w:val="00BB36A4"/>
    <w:rsid w:val="00BB398D"/>
    <w:rsid w:val="00BB7AB8"/>
    <w:rsid w:val="00BC4664"/>
    <w:rsid w:val="00BC49DA"/>
    <w:rsid w:val="00BC4C8D"/>
    <w:rsid w:val="00BC6A42"/>
    <w:rsid w:val="00BD0ABE"/>
    <w:rsid w:val="00BD0D68"/>
    <w:rsid w:val="00BD363C"/>
    <w:rsid w:val="00BD55C0"/>
    <w:rsid w:val="00BE3F7D"/>
    <w:rsid w:val="00BE6923"/>
    <w:rsid w:val="00BF2959"/>
    <w:rsid w:val="00BF46CF"/>
    <w:rsid w:val="00C016A5"/>
    <w:rsid w:val="00C020E4"/>
    <w:rsid w:val="00C031A4"/>
    <w:rsid w:val="00C0413F"/>
    <w:rsid w:val="00C04F5A"/>
    <w:rsid w:val="00C05B2B"/>
    <w:rsid w:val="00C0646D"/>
    <w:rsid w:val="00C07482"/>
    <w:rsid w:val="00C07F75"/>
    <w:rsid w:val="00C113C5"/>
    <w:rsid w:val="00C131AD"/>
    <w:rsid w:val="00C17283"/>
    <w:rsid w:val="00C177F1"/>
    <w:rsid w:val="00C33A9E"/>
    <w:rsid w:val="00C4447F"/>
    <w:rsid w:val="00C46A6E"/>
    <w:rsid w:val="00C575E6"/>
    <w:rsid w:val="00C62FB5"/>
    <w:rsid w:val="00C70DFE"/>
    <w:rsid w:val="00C71003"/>
    <w:rsid w:val="00C71FED"/>
    <w:rsid w:val="00C7350C"/>
    <w:rsid w:val="00C75286"/>
    <w:rsid w:val="00C774FB"/>
    <w:rsid w:val="00C84E2B"/>
    <w:rsid w:val="00C87F37"/>
    <w:rsid w:val="00C913D7"/>
    <w:rsid w:val="00C91F53"/>
    <w:rsid w:val="00C92CAC"/>
    <w:rsid w:val="00C9792B"/>
    <w:rsid w:val="00CA3196"/>
    <w:rsid w:val="00CA72CC"/>
    <w:rsid w:val="00CA76F2"/>
    <w:rsid w:val="00CB0253"/>
    <w:rsid w:val="00CB5255"/>
    <w:rsid w:val="00CB5D6A"/>
    <w:rsid w:val="00CB6A0F"/>
    <w:rsid w:val="00CD1CCC"/>
    <w:rsid w:val="00CD6B74"/>
    <w:rsid w:val="00CE12C1"/>
    <w:rsid w:val="00CE3DA9"/>
    <w:rsid w:val="00CE5F5A"/>
    <w:rsid w:val="00CF66BE"/>
    <w:rsid w:val="00D04FA0"/>
    <w:rsid w:val="00D0541A"/>
    <w:rsid w:val="00D0586F"/>
    <w:rsid w:val="00D100D7"/>
    <w:rsid w:val="00D10D3E"/>
    <w:rsid w:val="00D12AA1"/>
    <w:rsid w:val="00D147B1"/>
    <w:rsid w:val="00D15F59"/>
    <w:rsid w:val="00D16391"/>
    <w:rsid w:val="00D16949"/>
    <w:rsid w:val="00D17C17"/>
    <w:rsid w:val="00D24154"/>
    <w:rsid w:val="00D26863"/>
    <w:rsid w:val="00D273D5"/>
    <w:rsid w:val="00D2746D"/>
    <w:rsid w:val="00D3136A"/>
    <w:rsid w:val="00D322CC"/>
    <w:rsid w:val="00D32A49"/>
    <w:rsid w:val="00D35214"/>
    <w:rsid w:val="00D35701"/>
    <w:rsid w:val="00D35CF3"/>
    <w:rsid w:val="00D43BAB"/>
    <w:rsid w:val="00D46F50"/>
    <w:rsid w:val="00D506D9"/>
    <w:rsid w:val="00D514D2"/>
    <w:rsid w:val="00D60100"/>
    <w:rsid w:val="00D60647"/>
    <w:rsid w:val="00D643EE"/>
    <w:rsid w:val="00D6462C"/>
    <w:rsid w:val="00D671C6"/>
    <w:rsid w:val="00D70FF8"/>
    <w:rsid w:val="00D7148D"/>
    <w:rsid w:val="00D714CB"/>
    <w:rsid w:val="00D742D5"/>
    <w:rsid w:val="00D75EB6"/>
    <w:rsid w:val="00D7681A"/>
    <w:rsid w:val="00D80E0D"/>
    <w:rsid w:val="00D85448"/>
    <w:rsid w:val="00D85B76"/>
    <w:rsid w:val="00D8759F"/>
    <w:rsid w:val="00D9199E"/>
    <w:rsid w:val="00D91D4D"/>
    <w:rsid w:val="00D926E4"/>
    <w:rsid w:val="00D935CC"/>
    <w:rsid w:val="00D9481C"/>
    <w:rsid w:val="00D9493F"/>
    <w:rsid w:val="00D97644"/>
    <w:rsid w:val="00DA11A4"/>
    <w:rsid w:val="00DA1B41"/>
    <w:rsid w:val="00DA219C"/>
    <w:rsid w:val="00DA3CDD"/>
    <w:rsid w:val="00DA402C"/>
    <w:rsid w:val="00DA4540"/>
    <w:rsid w:val="00DA6389"/>
    <w:rsid w:val="00DA7A33"/>
    <w:rsid w:val="00DB2946"/>
    <w:rsid w:val="00DB39C9"/>
    <w:rsid w:val="00DB4745"/>
    <w:rsid w:val="00DC0250"/>
    <w:rsid w:val="00DC259A"/>
    <w:rsid w:val="00DC418A"/>
    <w:rsid w:val="00DC6053"/>
    <w:rsid w:val="00DC7264"/>
    <w:rsid w:val="00DD1344"/>
    <w:rsid w:val="00DD53CE"/>
    <w:rsid w:val="00DD7E84"/>
    <w:rsid w:val="00DE048C"/>
    <w:rsid w:val="00DE2460"/>
    <w:rsid w:val="00DE4D50"/>
    <w:rsid w:val="00DE58C6"/>
    <w:rsid w:val="00DF7B86"/>
    <w:rsid w:val="00E01C9C"/>
    <w:rsid w:val="00E025EC"/>
    <w:rsid w:val="00E14D1F"/>
    <w:rsid w:val="00E16ADE"/>
    <w:rsid w:val="00E179E6"/>
    <w:rsid w:val="00E25891"/>
    <w:rsid w:val="00E30AC9"/>
    <w:rsid w:val="00E314B9"/>
    <w:rsid w:val="00E31AD3"/>
    <w:rsid w:val="00E32060"/>
    <w:rsid w:val="00E3464A"/>
    <w:rsid w:val="00E35EC0"/>
    <w:rsid w:val="00E37B3D"/>
    <w:rsid w:val="00E40DF8"/>
    <w:rsid w:val="00E426B8"/>
    <w:rsid w:val="00E43C03"/>
    <w:rsid w:val="00E443F2"/>
    <w:rsid w:val="00E448BD"/>
    <w:rsid w:val="00E46237"/>
    <w:rsid w:val="00E46363"/>
    <w:rsid w:val="00E47371"/>
    <w:rsid w:val="00E51BC7"/>
    <w:rsid w:val="00E53C28"/>
    <w:rsid w:val="00E541A3"/>
    <w:rsid w:val="00E552FE"/>
    <w:rsid w:val="00E55E69"/>
    <w:rsid w:val="00E6691B"/>
    <w:rsid w:val="00E70BFF"/>
    <w:rsid w:val="00E71951"/>
    <w:rsid w:val="00E73E76"/>
    <w:rsid w:val="00E777C9"/>
    <w:rsid w:val="00E77819"/>
    <w:rsid w:val="00E77FFB"/>
    <w:rsid w:val="00E81261"/>
    <w:rsid w:val="00E842EB"/>
    <w:rsid w:val="00E84627"/>
    <w:rsid w:val="00E9003E"/>
    <w:rsid w:val="00E90523"/>
    <w:rsid w:val="00E9102D"/>
    <w:rsid w:val="00E94268"/>
    <w:rsid w:val="00E958A1"/>
    <w:rsid w:val="00EA0A85"/>
    <w:rsid w:val="00EA22BA"/>
    <w:rsid w:val="00EB57C8"/>
    <w:rsid w:val="00EC222C"/>
    <w:rsid w:val="00EC2F21"/>
    <w:rsid w:val="00EC55CA"/>
    <w:rsid w:val="00EC59C4"/>
    <w:rsid w:val="00ED1EAE"/>
    <w:rsid w:val="00ED7E26"/>
    <w:rsid w:val="00EE11DD"/>
    <w:rsid w:val="00EE193F"/>
    <w:rsid w:val="00EE1948"/>
    <w:rsid w:val="00EE2C44"/>
    <w:rsid w:val="00EE3D6E"/>
    <w:rsid w:val="00EE4D7C"/>
    <w:rsid w:val="00EE5658"/>
    <w:rsid w:val="00EF35BC"/>
    <w:rsid w:val="00EF60EA"/>
    <w:rsid w:val="00EF7CA0"/>
    <w:rsid w:val="00F02483"/>
    <w:rsid w:val="00F107F6"/>
    <w:rsid w:val="00F134E4"/>
    <w:rsid w:val="00F13723"/>
    <w:rsid w:val="00F14F1A"/>
    <w:rsid w:val="00F254AD"/>
    <w:rsid w:val="00F26EDE"/>
    <w:rsid w:val="00F27DAD"/>
    <w:rsid w:val="00F333F8"/>
    <w:rsid w:val="00F3646B"/>
    <w:rsid w:val="00F40573"/>
    <w:rsid w:val="00F40E43"/>
    <w:rsid w:val="00F460B4"/>
    <w:rsid w:val="00F460E1"/>
    <w:rsid w:val="00F503D7"/>
    <w:rsid w:val="00F53E69"/>
    <w:rsid w:val="00F55B74"/>
    <w:rsid w:val="00F61F81"/>
    <w:rsid w:val="00F6591E"/>
    <w:rsid w:val="00F70158"/>
    <w:rsid w:val="00F73466"/>
    <w:rsid w:val="00F76AAE"/>
    <w:rsid w:val="00F81B71"/>
    <w:rsid w:val="00F85097"/>
    <w:rsid w:val="00F869E0"/>
    <w:rsid w:val="00F9041E"/>
    <w:rsid w:val="00F91E8D"/>
    <w:rsid w:val="00F93118"/>
    <w:rsid w:val="00F934D7"/>
    <w:rsid w:val="00F9377B"/>
    <w:rsid w:val="00F96190"/>
    <w:rsid w:val="00FA133B"/>
    <w:rsid w:val="00FA2F81"/>
    <w:rsid w:val="00FA44D9"/>
    <w:rsid w:val="00FB515D"/>
    <w:rsid w:val="00FB6E4E"/>
    <w:rsid w:val="00FC0148"/>
    <w:rsid w:val="00FC1026"/>
    <w:rsid w:val="00FC33C3"/>
    <w:rsid w:val="00FC4CE6"/>
    <w:rsid w:val="00FD03EB"/>
    <w:rsid w:val="00FD09B5"/>
    <w:rsid w:val="00FD4293"/>
    <w:rsid w:val="00FD5AA5"/>
    <w:rsid w:val="00FD6305"/>
    <w:rsid w:val="00FE4226"/>
    <w:rsid w:val="00FE4652"/>
    <w:rsid w:val="00FE5580"/>
    <w:rsid w:val="00FE680D"/>
    <w:rsid w:val="00FF1721"/>
    <w:rsid w:val="00FF20A3"/>
    <w:rsid w:val="00FF27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docId w15:val="{888AA224-FEBA-4678-B65B-344DF11E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089A"/>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link w:val="BodyTextChar"/>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 w:type="character" w:customStyle="1" w:styleId="BodyTextChar">
    <w:name w:val="Body Text Char"/>
    <w:basedOn w:val="DefaultParagraphFont"/>
    <w:link w:val="BodyText"/>
    <w:rsid w:val="006E5347"/>
    <w:rPr>
      <w:sz w:val="22"/>
      <w:lang w:val="en-US" w:eastAsia="en-US"/>
    </w:rPr>
  </w:style>
  <w:style w:type="character" w:customStyle="1" w:styleId="apple-converted-space">
    <w:name w:val="apple-converted-space"/>
    <w:basedOn w:val="DefaultParagraphFont"/>
    <w:rsid w:val="009D74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819810557">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278370087">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header" Target="header2.xml"/><Relationship Id="rId50" Type="http://schemas.openxmlformats.org/officeDocument/2006/relationships/image" Target="media/image34.JPG"/><Relationship Id="rId55" Type="http://schemas.openxmlformats.org/officeDocument/2006/relationships/footer" Target="footer4.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JPG"/><Relationship Id="rId11" Type="http://schemas.openxmlformats.org/officeDocument/2006/relationships/endnotes" Target="endnotes.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image" Target="media/image37.JPG"/><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image" Target="media/image5.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footer" Target="footer3.xml"/><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5.JP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20" Type="http://schemas.openxmlformats.org/officeDocument/2006/relationships/image" Target="media/image6.JPG"/><Relationship Id="rId41" Type="http://schemas.openxmlformats.org/officeDocument/2006/relationships/image" Target="media/image27.JP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3.JPG"/><Relationship Id="rId57" Type="http://schemas.microsoft.com/office/2011/relationships/people" Target="people.xml"/><Relationship Id="rId10" Type="http://schemas.openxmlformats.org/officeDocument/2006/relationships/footnotes" Target="footnotes.xml"/><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image" Target="media/image3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2srivas\Desktop\UpdateFinal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2.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3.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4.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EC549B2-BCC2-411B-A932-8C21EAA07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mplate>
  <TotalTime>740</TotalTime>
  <Pages>79</Pages>
  <Words>14302</Words>
  <Characters>81523</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95634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v2srivas</dc:creator>
  <cp:keywords/>
  <dc:description/>
  <cp:lastModifiedBy>v2srivas</cp:lastModifiedBy>
  <cp:revision>92</cp:revision>
  <cp:lastPrinted>2017-03-24T15:14:00Z</cp:lastPrinted>
  <dcterms:created xsi:type="dcterms:W3CDTF">2017-03-24T03:20:00Z</dcterms:created>
  <dcterms:modified xsi:type="dcterms:W3CDTF">2017-03-24T17:27:00Z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