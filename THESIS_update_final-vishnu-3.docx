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7AA9" w:rsidRPr="00B77AA9" w:rsidRDefault="00B77AA9" w:rsidP="00B77AA9">
      <w:pPr>
        <w:jc w:val="center"/>
        <w:rPr>
          <w:sz w:val="52"/>
          <w:lang w:val="en-CA"/>
        </w:rPr>
      </w:pPr>
      <w:r w:rsidRPr="00B77AA9">
        <w:rPr>
          <w:sz w:val="52"/>
          <w:lang w:val="en-CA"/>
        </w:rPr>
        <w:t xml:space="preserve">Multi-Agent Modeling of Risk-Aware and Privacy-Preserving Recommender </w:t>
      </w:r>
    </w:p>
    <w:p w:rsidR="00BF46CF" w:rsidRDefault="00B77AA9" w:rsidP="00B77AA9">
      <w:pPr>
        <w:jc w:val="center"/>
      </w:pPr>
      <w:r w:rsidRPr="00B77AA9">
        <w:rPr>
          <w:sz w:val="52"/>
          <w:lang w:val="en-CA"/>
        </w:rPr>
        <w:t>Systems</w:t>
      </w:r>
    </w:p>
    <w:p w:rsidR="00BF46CF" w:rsidRDefault="00BF46CF">
      <w:pPr>
        <w:jc w:val="center"/>
      </w:pPr>
    </w:p>
    <w:p w:rsidR="00BF46CF" w:rsidRDefault="00BF46CF">
      <w:pPr>
        <w:jc w:val="center"/>
      </w:pPr>
    </w:p>
    <w:p w:rsidR="00BF46CF" w:rsidRDefault="003827DE">
      <w:pPr>
        <w:jc w:val="center"/>
      </w:pPr>
      <w:r>
        <w:t>By</w:t>
      </w:r>
    </w:p>
    <w:p w:rsidR="00BF46CF" w:rsidRDefault="00BF46CF">
      <w:pPr>
        <w:jc w:val="center"/>
      </w:pPr>
    </w:p>
    <w:p w:rsidR="00BF46CF" w:rsidRDefault="00BF46CF">
      <w:pPr>
        <w:jc w:val="center"/>
      </w:pPr>
    </w:p>
    <w:p w:rsidR="00BF46CF" w:rsidRPr="0074075D" w:rsidRDefault="001D2B0E">
      <w:pPr>
        <w:jc w:val="center"/>
        <w:rPr>
          <w:lang w:val="en-CA"/>
        </w:rPr>
      </w:pPr>
      <w:r>
        <w:t>Vishnu Srivastava</w:t>
      </w:r>
    </w:p>
    <w:p w:rsidR="00BF46CF" w:rsidRDefault="00BF46CF">
      <w:pPr>
        <w:jc w:val="center"/>
      </w:pPr>
    </w:p>
    <w:p w:rsidR="00BF46CF" w:rsidRDefault="00BF46CF">
      <w:pPr>
        <w:jc w:val="center"/>
      </w:pPr>
    </w:p>
    <w:p w:rsidR="00BF46CF" w:rsidRDefault="00BF46CF">
      <w:pPr>
        <w:jc w:val="center"/>
      </w:pPr>
      <w:r>
        <w:t>A thesis</w:t>
      </w:r>
    </w:p>
    <w:p w:rsidR="00BF46CF" w:rsidRDefault="00304F60">
      <w:pPr>
        <w:jc w:val="center"/>
      </w:pPr>
      <w:r>
        <w:t>Presented</w:t>
      </w:r>
      <w:r w:rsidR="00BF46CF">
        <w:t xml:space="preserve"> to the </w:t>
      </w:r>
      <w:smartTag w:uri="urn:schemas-microsoft-com:office:smarttags" w:element="place">
        <w:smartTag w:uri="urn:schemas-microsoft-com:office:smarttags" w:element="PlaceType">
          <w:r w:rsidR="00BF46CF">
            <w:t>University</w:t>
          </w:r>
        </w:smartTag>
        <w:r w:rsidR="00BF46CF">
          <w:t xml:space="preserve"> of </w:t>
        </w:r>
        <w:smartTag w:uri="urn:schemas-microsoft-com:office:smarttags" w:element="PlaceName">
          <w:r w:rsidR="00BF46CF">
            <w:t>Waterloo</w:t>
          </w:r>
        </w:smartTag>
      </w:smartTag>
    </w:p>
    <w:p w:rsidR="00BF46CF" w:rsidRDefault="00BF46CF">
      <w:pPr>
        <w:jc w:val="center"/>
      </w:pPr>
      <w:r>
        <w:t>in fulfillment of the</w:t>
      </w:r>
    </w:p>
    <w:p w:rsidR="00BF46CF" w:rsidRDefault="00BF46CF">
      <w:pPr>
        <w:jc w:val="center"/>
      </w:pPr>
      <w:r>
        <w:t>thesis requirement for the degree of</w:t>
      </w:r>
    </w:p>
    <w:p w:rsidR="00BF46CF" w:rsidRDefault="001D2B0E">
      <w:pPr>
        <w:jc w:val="center"/>
      </w:pPr>
      <w:r w:rsidRPr="001D2B0E">
        <w:t>Master of Mathematics</w:t>
      </w:r>
    </w:p>
    <w:p w:rsidR="00BF46CF" w:rsidRDefault="00BF46CF">
      <w:pPr>
        <w:jc w:val="center"/>
      </w:pPr>
      <w:r>
        <w:t>in</w:t>
      </w:r>
    </w:p>
    <w:p w:rsidR="00BF46CF" w:rsidRDefault="001D2B0E">
      <w:pPr>
        <w:jc w:val="center"/>
      </w:pPr>
      <w:r>
        <w:t>Computer Science</w:t>
      </w:r>
    </w:p>
    <w:p w:rsidR="00BF46CF" w:rsidRDefault="00BF46CF">
      <w:pPr>
        <w:jc w:val="center"/>
      </w:pPr>
    </w:p>
    <w:p w:rsidR="00BF46CF" w:rsidRDefault="00BF46CF">
      <w:pPr>
        <w:jc w:val="center"/>
      </w:pPr>
    </w:p>
    <w:p w:rsidR="00BF46CF" w:rsidRDefault="00BF46CF">
      <w:pPr>
        <w:jc w:val="center"/>
      </w:pPr>
    </w:p>
    <w:p w:rsidR="00BF46CF" w:rsidRDefault="00BF46CF">
      <w:pPr>
        <w:jc w:val="center"/>
        <w:rPr>
          <w:u w:val="single"/>
        </w:rPr>
      </w:pPr>
      <w:r>
        <w:t xml:space="preserve">Waterloo, Ontario, Canada, </w:t>
      </w:r>
      <w:r w:rsidR="00304F60">
        <w:t>2017</w:t>
      </w:r>
    </w:p>
    <w:p w:rsidR="00BF46CF" w:rsidRDefault="00BF46CF">
      <w:pPr>
        <w:jc w:val="center"/>
        <w:rPr>
          <w:u w:val="single"/>
        </w:rPr>
      </w:pPr>
    </w:p>
    <w:p w:rsidR="00BF46CF" w:rsidRDefault="00BF46CF">
      <w:pPr>
        <w:jc w:val="center"/>
      </w:pPr>
    </w:p>
    <w:p w:rsidR="00BF46CF" w:rsidRDefault="003827DE">
      <w:pPr>
        <w:jc w:val="center"/>
      </w:pPr>
      <w:r>
        <w:t>© (</w:t>
      </w:r>
      <w:r w:rsidR="001D2B0E">
        <w:t>Vishnu Srivastava)</w:t>
      </w:r>
      <w:r w:rsidR="00BF46CF">
        <w:t xml:space="preserve"> </w:t>
      </w:r>
      <w:r w:rsidR="00304F60">
        <w:t>2017</w:t>
      </w:r>
    </w:p>
    <w:p w:rsidR="00BF46CF" w:rsidRDefault="00BF46CF"/>
    <w:p w:rsidR="00BF46CF" w:rsidRDefault="00BF46CF">
      <w:pPr>
        <w:sectPr w:rsidR="00BF46CF">
          <w:footerReference w:type="default" r:id="rId12"/>
          <w:pgSz w:w="12240" w:h="15840" w:code="1"/>
          <w:pgMar w:top="1440" w:right="1440" w:bottom="1440" w:left="1800" w:header="1440" w:footer="1440" w:gutter="0"/>
          <w:pgNumType w:fmt="lowerRoman"/>
          <w:cols w:space="720"/>
          <w:vAlign w:val="center"/>
          <w:noEndnote/>
          <w:titlePg/>
        </w:sectPr>
      </w:pPr>
    </w:p>
    <w:p w:rsidR="0073769A" w:rsidRDefault="0073769A" w:rsidP="0073769A">
      <w:pPr>
        <w:pStyle w:val="FrontHead"/>
      </w:pPr>
      <w:bookmarkStart w:id="0" w:name="_Toc478091008"/>
      <w:r>
        <w:lastRenderedPageBreak/>
        <w:t>AUTHOR'S DECLARATION</w:t>
      </w:r>
      <w:bookmarkEnd w:id="0"/>
    </w:p>
    <w:p w:rsidR="0073769A" w:rsidRDefault="0073769A" w:rsidP="00866177">
      <w:pPr>
        <w:spacing w:line="480" w:lineRule="auto"/>
      </w:pPr>
      <w:r>
        <w:t>I hereby declare that I am the sole author of this thesis. This is a true copy of the thesis, including any required final revisions, as accepted by my examiners.</w:t>
      </w:r>
      <w:r w:rsidR="00866177">
        <w:t xml:space="preserve"> </w:t>
      </w:r>
      <w:r>
        <w:t>I understand that my thesis may be made electronically available to the public.</w:t>
      </w:r>
    </w:p>
    <w:p w:rsidR="00BF46CF" w:rsidRDefault="00BF46CF" w:rsidP="00866177">
      <w:pPr>
        <w:spacing w:line="480" w:lineRule="auto"/>
      </w:pPr>
    </w:p>
    <w:p w:rsidR="00B73D49" w:rsidRDefault="00B73D49" w:rsidP="00B73D49">
      <w:pPr>
        <w:pStyle w:val="FrontHead"/>
      </w:pPr>
      <w:bookmarkStart w:id="1" w:name="_Toc478091009"/>
      <w:r>
        <w:lastRenderedPageBreak/>
        <w:t>Abstract</w:t>
      </w:r>
      <w:bookmarkEnd w:id="1"/>
    </w:p>
    <w:p w:rsidR="00B73D49" w:rsidRDefault="00F9377B" w:rsidP="00866177">
      <w:pPr>
        <w:pStyle w:val="BodyText"/>
        <w:spacing w:line="480" w:lineRule="auto"/>
      </w:pPr>
      <w:r>
        <w:t xml:space="preserve">Recent progress in the field of </w:t>
      </w:r>
      <w:r w:rsidR="00407538">
        <w:t>r</w:t>
      </w:r>
      <w:r w:rsidR="00390006">
        <w:t xml:space="preserve">ecommender </w:t>
      </w:r>
      <w:r w:rsidR="00407538">
        <w:t>s</w:t>
      </w:r>
      <w:r w:rsidR="00390006">
        <w:t>ystem</w:t>
      </w:r>
      <w:r w:rsidR="00EC59C4">
        <w:t>s</w:t>
      </w:r>
      <w:r>
        <w:t xml:space="preserve"> has led to</w:t>
      </w:r>
      <w:r w:rsidR="0037786D">
        <w:t xml:space="preserve"> </w:t>
      </w:r>
      <w:r>
        <w:t>increase</w:t>
      </w:r>
      <w:r w:rsidR="00407538">
        <w:t>s</w:t>
      </w:r>
      <w:r>
        <w:t xml:space="preserve"> in the accuracy and </w:t>
      </w:r>
      <w:r w:rsidR="00407538">
        <w:t>improvements in the</w:t>
      </w:r>
      <w:r>
        <w:t xml:space="preserve"> personalization of the </w:t>
      </w:r>
      <w:r w:rsidR="00407538">
        <w:t xml:space="preserve">supported </w:t>
      </w:r>
      <w:r>
        <w:t>recommendations</w:t>
      </w:r>
      <w:r w:rsidR="008872C8">
        <w:t xml:space="preserve"> </w:t>
      </w:r>
      <w:r w:rsidR="000B7A20">
        <w:t>[18]</w:t>
      </w:r>
      <w:r>
        <w:t>. These results are being achieved</w:t>
      </w:r>
      <w:ins w:id="2" w:author="palencar1-pc.cs" w:date="2017-04-05T12:59:00Z">
        <w:r w:rsidR="00494A27">
          <w:t xml:space="preserve"> in general</w:t>
        </w:r>
      </w:ins>
      <w:r>
        <w:t xml:space="preserve"> by gathering more user data and generating </w:t>
      </w:r>
      <w:r w:rsidR="00407538">
        <w:t xml:space="preserve">relevant </w:t>
      </w:r>
      <w:r>
        <w:t>insights from it.</w:t>
      </w:r>
      <w:r w:rsidR="00BA5F26">
        <w:t xml:space="preserve"> However</w:t>
      </w:r>
      <w:r w:rsidR="00407538">
        <w:t>,</w:t>
      </w:r>
      <w:r w:rsidR="00BA5F26">
        <w:t xml:space="preserve"> </w:t>
      </w:r>
      <w:r w:rsidR="00407538">
        <w:t xml:space="preserve">user privacy concerns </w:t>
      </w:r>
      <w:r w:rsidR="001500AE">
        <w:t>are often under</w:t>
      </w:r>
      <w:r w:rsidR="00BA5F26">
        <w:t xml:space="preserve">estimated and </w:t>
      </w:r>
      <w:r w:rsidR="00407538">
        <w:t xml:space="preserve">recommendation risks are not </w:t>
      </w:r>
      <w:ins w:id="3" w:author="palencar1-pc.cs" w:date="2017-04-05T12:59:00Z">
        <w:r w:rsidR="00494A27">
          <w:t xml:space="preserve">usually </w:t>
        </w:r>
      </w:ins>
      <w:r w:rsidR="00407538">
        <w:t>addressed</w:t>
      </w:r>
      <w:r w:rsidR="00BA5F26">
        <w:t>. In fact, many users ar</w:t>
      </w:r>
      <w:r w:rsidR="001500AE">
        <w:t xml:space="preserve">e not sufficiently aware of </w:t>
      </w:r>
      <w:ins w:id="4" w:author="palencar1-pc.cs" w:date="2017-04-05T13:00:00Z">
        <w:r w:rsidR="00494A27">
          <w:t>what data is collected about them and how the data is collected</w:t>
        </w:r>
      </w:ins>
      <w:ins w:id="5" w:author="palencar1-pc.cs" w:date="2017-04-05T13:02:00Z">
        <w:r w:rsidR="00246DEE">
          <w:t xml:space="preserve"> (e.g., whether third parties are collecting and selling their personal information)</w:t>
        </w:r>
      </w:ins>
      <w:ins w:id="6" w:author="palencar1-pc.cs" w:date="2017-04-05T13:00:00Z">
        <w:r w:rsidR="00494A27">
          <w:t>.</w:t>
        </w:r>
      </w:ins>
      <w:del w:id="7" w:author="palencar1-pc.cs" w:date="2017-04-05T13:00:00Z">
        <w:r w:rsidR="001500AE" w:rsidDel="00494A27">
          <w:delText>the</w:delText>
        </w:r>
        <w:r w:rsidR="009278C9" w:rsidDel="00494A27">
          <w:delText xml:space="preserve"> </w:delText>
        </w:r>
        <w:r w:rsidR="00BA5F26" w:rsidDel="00494A27">
          <w:delText xml:space="preserve">data that is collected </w:delText>
        </w:r>
        <w:r w:rsidR="00407538" w:rsidDel="00494A27">
          <w:delText xml:space="preserve">about them and whether </w:delText>
        </w:r>
        <w:r w:rsidR="00BA5F26" w:rsidDel="00494A27">
          <w:delText>such data is sold to</w:delText>
        </w:r>
        <w:r w:rsidR="009278C9" w:rsidDel="00494A27">
          <w:delText xml:space="preserve"> the</w:delText>
        </w:r>
        <w:r w:rsidR="00BA5F26" w:rsidDel="00494A27">
          <w:delText xml:space="preserve"> third part</w:delText>
        </w:r>
        <w:r w:rsidR="00407538" w:rsidDel="00494A27">
          <w:delText>ies</w:delText>
        </w:r>
      </w:del>
      <w:r w:rsidR="00BA5F26">
        <w:t>.</w:t>
      </w:r>
      <w:r w:rsidR="00E552FE">
        <w:t xml:space="preserve"> </w:t>
      </w:r>
    </w:p>
    <w:p w:rsidR="00130A83" w:rsidRPr="00130A83" w:rsidRDefault="001500AE" w:rsidP="00866177">
      <w:pPr>
        <w:pStyle w:val="BodyTextFirstIndent"/>
        <w:spacing w:line="480" w:lineRule="auto"/>
      </w:pPr>
      <w:r>
        <w:t xml:space="preserve">Research in the area of </w:t>
      </w:r>
      <w:r w:rsidR="004656CF">
        <w:t xml:space="preserve"> </w:t>
      </w:r>
      <w:r w:rsidR="00407538">
        <w:t>r</w:t>
      </w:r>
      <w:r w:rsidR="00390006">
        <w:t xml:space="preserve">ecommender </w:t>
      </w:r>
      <w:r w:rsidR="00407538">
        <w:t>s</w:t>
      </w:r>
      <w:r w:rsidR="00390006">
        <w:t>ystem</w:t>
      </w:r>
      <w:r w:rsidR="00407538">
        <w:t>s</w:t>
      </w:r>
      <w:r w:rsidR="004656CF">
        <w:t xml:space="preserve"> should strive towards not only achieving high accuracy of the generated recommendations but also </w:t>
      </w:r>
      <w:r w:rsidR="00407538">
        <w:t>protecting u</w:t>
      </w:r>
      <w:r w:rsidR="00BD363C">
        <w:t>ser privacy</w:t>
      </w:r>
      <w:r w:rsidR="003C74D2">
        <w:t xml:space="preserve"> [</w:t>
      </w:r>
      <w:r w:rsidR="00745AF7">
        <w:t>2,4,5,6,11,12</w:t>
      </w:r>
      <w:r w:rsidR="00803AD2">
        <w:t>,14</w:t>
      </w:r>
      <w:r w:rsidR="003C74D2">
        <w:t>]</w:t>
      </w:r>
      <w:r w:rsidR="00BD363C">
        <w:t xml:space="preserve"> and making </w:t>
      </w:r>
      <w:r w:rsidR="00407538">
        <w:t>r</w:t>
      </w:r>
      <w:r w:rsidR="00390006">
        <w:t xml:space="preserve">ecommender </w:t>
      </w:r>
      <w:r w:rsidR="00407538">
        <w:t>s</w:t>
      </w:r>
      <w:r w:rsidR="00390006">
        <w:t>ystem</w:t>
      </w:r>
      <w:r w:rsidR="00EC59C4">
        <w:t>s</w:t>
      </w:r>
      <w:r w:rsidR="0057513C">
        <w:t xml:space="preserve"> aware of the user’s</w:t>
      </w:r>
      <w:r w:rsidR="00BD363C">
        <w:t xml:space="preserve"> context</w:t>
      </w:r>
      <w:r w:rsidR="00AD3498">
        <w:t xml:space="preserve"> </w:t>
      </w:r>
      <w:r w:rsidR="007E11B3">
        <w:t>[128</w:t>
      </w:r>
      <w:r w:rsidR="00AD3498">
        <w:t>]</w:t>
      </w:r>
      <w:r w:rsidR="00407538">
        <w:t>, which involves user intentions and  user current situation.</w:t>
      </w:r>
      <w:r w:rsidR="00BD363C">
        <w:t xml:space="preserve"> Through research it has been established that a tradeoff is required between</w:t>
      </w:r>
      <w:r w:rsidR="00DB39C9">
        <w:t xml:space="preserve"> the</w:t>
      </w:r>
      <w:r w:rsidR="00BD363C">
        <w:t xml:space="preserve"> accuracy, </w:t>
      </w:r>
      <w:r w:rsidR="00DB39C9">
        <w:t xml:space="preserve">the </w:t>
      </w:r>
      <w:r w:rsidR="00BD363C">
        <w:t>privacy</w:t>
      </w:r>
      <w:r w:rsidR="00735D85">
        <w:t xml:space="preserve"> </w:t>
      </w:r>
      <w:r w:rsidR="0070762B">
        <w:t>[130</w:t>
      </w:r>
      <w:r w:rsidR="00B676A7">
        <w:t>]</w:t>
      </w:r>
      <w:r w:rsidR="00BD363C">
        <w:t xml:space="preserve"> and</w:t>
      </w:r>
      <w:r w:rsidR="00DB39C9">
        <w:t xml:space="preserve"> the</w:t>
      </w:r>
      <w:r w:rsidR="00BD363C">
        <w:t xml:space="preserve"> risk</w:t>
      </w:r>
      <w:ins w:id="8" w:author="palencar1-pc.cs" w:date="2017-04-05T13:03:00Z">
        <w:r w:rsidR="00E32D53">
          <w:t>s</w:t>
        </w:r>
      </w:ins>
      <w:r w:rsidR="0045137F">
        <w:t xml:space="preserve"> [7]</w:t>
      </w:r>
      <w:r w:rsidR="00DB39C9">
        <w:t xml:space="preserve"> in a </w:t>
      </w:r>
      <w:r w:rsidR="00407538">
        <w:t>r</w:t>
      </w:r>
      <w:r w:rsidR="00390006">
        <w:t xml:space="preserve">ecommender </w:t>
      </w:r>
      <w:r w:rsidR="00407538">
        <w:t>s</w:t>
      </w:r>
      <w:r w:rsidR="00390006">
        <w:t>ystem</w:t>
      </w:r>
      <w:r w:rsidR="00BD363C">
        <w:t xml:space="preserve"> and that</w:t>
      </w:r>
      <w:r w:rsidR="00DB39C9">
        <w:t xml:space="preserve"> it is highly unlikely to have </w:t>
      </w:r>
      <w:r w:rsidR="00B02354">
        <w:t>r</w:t>
      </w:r>
      <w:r w:rsidR="00390006">
        <w:t xml:space="preserve">ecommender </w:t>
      </w:r>
      <w:r w:rsidR="00B02354">
        <w:t>s</w:t>
      </w:r>
      <w:r w:rsidR="00390006">
        <w:t>ystem</w:t>
      </w:r>
      <w:r w:rsidR="00B02354">
        <w:t>s</w:t>
      </w:r>
      <w:r w:rsidR="00BD363C">
        <w:t xml:space="preserve"> </w:t>
      </w:r>
      <w:proofErr w:type="spellStart"/>
      <w:ins w:id="9" w:author="palencar1-pc.cs" w:date="2017-04-05T13:06:00Z">
        <w:r w:rsidR="00E32D53">
          <w:t>completetely</w:t>
        </w:r>
        <w:proofErr w:type="spellEnd"/>
        <w:r w:rsidR="00E32D53">
          <w:t xml:space="preserve"> </w:t>
        </w:r>
      </w:ins>
      <w:r w:rsidR="0057513C">
        <w:t xml:space="preserve">satisfying </w:t>
      </w:r>
      <w:del w:id="10" w:author="palencar1-pc.cs" w:date="2017-04-05T13:06:00Z">
        <w:r w:rsidR="00B02354" w:rsidDel="00E32D53">
          <w:delText xml:space="preserve">completely </w:delText>
        </w:r>
      </w:del>
      <w:r w:rsidR="0057513C">
        <w:t xml:space="preserve">all the </w:t>
      </w:r>
      <w:ins w:id="11" w:author="palencar1-pc.cs" w:date="2017-04-05T13:07:00Z">
        <w:r w:rsidR="00E32D53">
          <w:t xml:space="preserve">context-aware and privacy-preserving </w:t>
        </w:r>
      </w:ins>
      <w:r w:rsidR="0057513C">
        <w:t>requirements</w:t>
      </w:r>
      <w:del w:id="12" w:author="palencar1-pc.cs" w:date="2017-04-05T13:07:00Z">
        <w:r w:rsidR="0057513C" w:rsidDel="00E32D53">
          <w:delText xml:space="preserve"> of being contextually aware and privacy preserving</w:delText>
        </w:r>
      </w:del>
      <w:r w:rsidR="00BD363C">
        <w:t xml:space="preserve">. Nonetheless, a significant attempt can be made to describe </w:t>
      </w:r>
      <w:r>
        <w:t>a novel mode</w:t>
      </w:r>
      <w:r w:rsidR="0057513C">
        <w:t xml:space="preserve">ling approach that supports designing a </w:t>
      </w:r>
      <w:r w:rsidR="00B02354">
        <w:t>r</w:t>
      </w:r>
      <w:r w:rsidR="00390006">
        <w:t xml:space="preserve">ecommender </w:t>
      </w:r>
      <w:r w:rsidR="00B02354">
        <w:t>s</w:t>
      </w:r>
      <w:r w:rsidR="00390006">
        <w:t>ystem</w:t>
      </w:r>
      <w:r w:rsidR="0057513C">
        <w:t xml:space="preserve"> encompassing some of the</w:t>
      </w:r>
      <w:r w:rsidR="00B02354">
        <w:t>se previously mentioned</w:t>
      </w:r>
      <w:r w:rsidR="0057513C">
        <w:t xml:space="preserve"> requirements</w:t>
      </w:r>
      <w:r w:rsidR="00BD363C">
        <w:t>.</w:t>
      </w:r>
    </w:p>
    <w:p w:rsidR="00E552FE" w:rsidRPr="00E552FE" w:rsidRDefault="00E552FE" w:rsidP="00866177">
      <w:pPr>
        <w:pStyle w:val="BodyTextFirstIndent"/>
        <w:spacing w:line="480" w:lineRule="auto"/>
      </w:pPr>
      <w:r>
        <w:t>This thesis f</w:t>
      </w:r>
      <w:r w:rsidR="00254120">
        <w:t>ocuses on</w:t>
      </w:r>
      <w:r w:rsidR="002936ED">
        <w:t xml:space="preserve"> designing a</w:t>
      </w:r>
      <w:r w:rsidR="00254120">
        <w:t xml:space="preserve"> multi</w:t>
      </w:r>
      <w:r w:rsidR="002936ED">
        <w:t>-</w:t>
      </w:r>
      <w:r w:rsidR="00254120">
        <w:t xml:space="preserve">agent </w:t>
      </w:r>
      <w:r w:rsidR="001500AE">
        <w:t xml:space="preserve">model of a </w:t>
      </w:r>
      <w:r w:rsidR="00B02354">
        <w:t>r</w:t>
      </w:r>
      <w:r w:rsidR="00390006">
        <w:t xml:space="preserve">ecommender </w:t>
      </w:r>
      <w:r w:rsidR="00B02354">
        <w:t>s</w:t>
      </w:r>
      <w:r w:rsidR="00390006">
        <w:t>ystem</w:t>
      </w:r>
      <w:r w:rsidR="00D97644">
        <w:t xml:space="preserve"> by</w:t>
      </w:r>
      <w:r w:rsidR="003C74D2">
        <w:t xml:space="preserve"> breaking </w:t>
      </w:r>
      <w:ins w:id="13" w:author="palencar1-pc.cs" w:date="2017-04-05T13:07:00Z">
        <w:r w:rsidR="00ED7AA6">
          <w:t>the system</w:t>
        </w:r>
      </w:ins>
      <w:del w:id="14" w:author="palencar1-pc.cs" w:date="2017-04-05T13:08:00Z">
        <w:r w:rsidR="003C74D2" w:rsidDel="00ED7AA6">
          <w:delText>it</w:delText>
        </w:r>
      </w:del>
      <w:r w:rsidR="003C74D2">
        <w:t xml:space="preserve"> down into</w:t>
      </w:r>
      <w:r w:rsidR="002936ED">
        <w:t xml:space="preserve"> three different subsystems</w:t>
      </w:r>
      <w:ins w:id="15" w:author="palencar1-pc.cs" w:date="2017-04-05T13:08:00Z">
        <w:r w:rsidR="00ED7AA6">
          <w:t>,</w:t>
        </w:r>
      </w:ins>
      <w:r w:rsidR="002936ED">
        <w:t xml:space="preserve"> i.e. the data subsystem, the risk subsystem and the privacy subsystem</w:t>
      </w:r>
      <w:r>
        <w:t xml:space="preserve">. </w:t>
      </w:r>
      <w:r w:rsidR="000341F8">
        <w:t>Within each subsystem</w:t>
      </w:r>
      <w:r w:rsidR="00D7148D">
        <w:t>, the operations are carried out</w:t>
      </w:r>
      <w:r w:rsidR="000341F8">
        <w:t xml:space="preserve"> by at least one </w:t>
      </w:r>
      <w:r>
        <w:t>agent</w:t>
      </w:r>
      <w:ins w:id="16" w:author="palencar1-pc.cs" w:date="2017-04-05T13:09:00Z">
        <w:r w:rsidR="00ED7AA6">
          <w:t>. Each agent has</w:t>
        </w:r>
      </w:ins>
      <w:del w:id="17" w:author="palencar1-pc.cs" w:date="2017-04-05T13:09:00Z">
        <w:r w:rsidR="000341F8" w:rsidDel="00ED7AA6">
          <w:delText>,</w:delText>
        </w:r>
        <w:r w:rsidDel="00ED7AA6">
          <w:delText xml:space="preserve"> having</w:delText>
        </w:r>
      </w:del>
      <w:r>
        <w:t xml:space="preserve"> a specific role </w:t>
      </w:r>
      <w:r w:rsidR="00477A41">
        <w:t xml:space="preserve">in order to achieve a prescribed goal by performing </w:t>
      </w:r>
      <w:ins w:id="18" w:author="palencar1-pc.cs" w:date="2017-04-05T13:10:00Z">
        <w:r w:rsidR="00ED7AA6">
          <w:t>specific</w:t>
        </w:r>
      </w:ins>
      <w:del w:id="19" w:author="palencar1-pc.cs" w:date="2017-04-05T13:10:00Z">
        <w:r w:rsidR="003C74D2" w:rsidDel="00ED7AA6">
          <w:delText>some</w:delText>
        </w:r>
      </w:del>
      <w:r w:rsidR="003C74D2">
        <w:t xml:space="preserve"> </w:t>
      </w:r>
      <w:r w:rsidR="00477A41">
        <w:t>activit</w:t>
      </w:r>
      <w:r w:rsidR="00B02354">
        <w:t>ies</w:t>
      </w:r>
      <w:r w:rsidR="00477A41">
        <w:t xml:space="preserve">. </w:t>
      </w:r>
      <w:r w:rsidR="003A4B23">
        <w:t xml:space="preserve">Such a description of a system will be able to represent a </w:t>
      </w:r>
      <w:r w:rsidR="001500AE">
        <w:t xml:space="preserve">subset of </w:t>
      </w:r>
      <w:r w:rsidR="00B02354">
        <w:t>r</w:t>
      </w:r>
      <w:r w:rsidR="00390006">
        <w:t xml:space="preserve">ecommender </w:t>
      </w:r>
      <w:r w:rsidR="00B02354">
        <w:t>s</w:t>
      </w:r>
      <w:r w:rsidR="00390006">
        <w:t>ystem</w:t>
      </w:r>
      <w:r w:rsidR="00EC59C4">
        <w:t>s</w:t>
      </w:r>
      <w:r w:rsidR="003A4B23">
        <w:t xml:space="preserve"> which can be classifi</w:t>
      </w:r>
      <w:r w:rsidR="0078394B">
        <w:t xml:space="preserve">ed as </w:t>
      </w:r>
      <w:r w:rsidR="00B02354">
        <w:t xml:space="preserve">both  </w:t>
      </w:r>
      <w:r w:rsidR="0078394B">
        <w:t>risk</w:t>
      </w:r>
      <w:r w:rsidR="00B02354">
        <w:t>-</w:t>
      </w:r>
      <w:r w:rsidR="0078394B">
        <w:t>a</w:t>
      </w:r>
      <w:r w:rsidR="004B4DF4">
        <w:t>ware and privacy</w:t>
      </w:r>
      <w:r w:rsidR="00B02354">
        <w:t>-</w:t>
      </w:r>
      <w:r w:rsidR="004B4DF4">
        <w:t>preserving</w:t>
      </w:r>
      <w:r w:rsidR="0078394B">
        <w:t>.</w:t>
      </w:r>
      <w:r w:rsidR="003A4B23">
        <w:t xml:space="preserve"> </w:t>
      </w:r>
    </w:p>
    <w:p w:rsidR="00B73D49" w:rsidRDefault="00B73D49" w:rsidP="00B73D49">
      <w:pPr>
        <w:pStyle w:val="FrontHead"/>
      </w:pPr>
      <w:bookmarkStart w:id="20" w:name="_Toc478091010"/>
      <w:r>
        <w:lastRenderedPageBreak/>
        <w:t>Acknowledgements</w:t>
      </w:r>
      <w:bookmarkEnd w:id="20"/>
    </w:p>
    <w:p w:rsidR="00C113C5" w:rsidRDefault="00C113C5" w:rsidP="00866177">
      <w:pPr>
        <w:pStyle w:val="BodyText"/>
        <w:spacing w:line="480" w:lineRule="auto"/>
      </w:pPr>
      <w:r>
        <w:t>I would like to thank Professor Paulo Alencar, for his patience, understanding, kindness and guidance. I learned a lot while working with him and I am proud to be his student. I am thankful to Professor Daniel Berry for serving as my co-supervisor.</w:t>
      </w:r>
      <w:r w:rsidR="006A3DA2">
        <w:t xml:space="preserve"> </w:t>
      </w:r>
      <w:r w:rsidR="006A3DA2" w:rsidRPr="006A3DA2">
        <w:t xml:space="preserve">I also thank Professor Donald Cowan and Professor </w:t>
      </w:r>
      <w:proofErr w:type="spellStart"/>
      <w:r w:rsidR="00E958A1" w:rsidRPr="00E958A1">
        <w:t>Gladimir</w:t>
      </w:r>
      <w:proofErr w:type="spellEnd"/>
      <w:r w:rsidR="00E958A1" w:rsidRPr="00E958A1">
        <w:t xml:space="preserve"> </w:t>
      </w:r>
      <w:proofErr w:type="spellStart"/>
      <w:r w:rsidR="00E958A1" w:rsidRPr="00E958A1">
        <w:t>Baranoski</w:t>
      </w:r>
      <w:proofErr w:type="spellEnd"/>
      <w:r w:rsidR="00E958A1">
        <w:t xml:space="preserve"> </w:t>
      </w:r>
      <w:r w:rsidR="006A3DA2" w:rsidRPr="006A3DA2">
        <w:t>for agreeing to read my thesis and providing me valuable feedback.</w:t>
      </w:r>
    </w:p>
    <w:p w:rsidR="00BF46CF" w:rsidRDefault="00BF46CF">
      <w:pPr>
        <w:pStyle w:val="FrontHead"/>
        <w:spacing w:after="0"/>
      </w:pPr>
      <w:bookmarkStart w:id="21" w:name="_Toc478091011"/>
      <w:r>
        <w:lastRenderedPageBreak/>
        <w:t>Table of Contents</w:t>
      </w:r>
      <w:bookmarkEnd w:id="21"/>
    </w:p>
    <w:p w:rsidR="00EC59C4" w:rsidRDefault="004116DB">
      <w:pPr>
        <w:pStyle w:val="TOC1"/>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\o "1-3" \t "Front_Head,1,Appendix,1,Back_Head,1" </w:instrText>
      </w:r>
      <w:r>
        <w:fldChar w:fldCharType="separate"/>
      </w:r>
      <w:r w:rsidR="00EC59C4">
        <w:rPr>
          <w:noProof/>
        </w:rPr>
        <w:t>AUTHOR'S DECLARATION</w:t>
      </w:r>
      <w:r w:rsidR="00EC59C4">
        <w:rPr>
          <w:noProof/>
        </w:rPr>
        <w:tab/>
      </w:r>
      <w:r w:rsidR="00EC59C4">
        <w:rPr>
          <w:noProof/>
        </w:rPr>
        <w:fldChar w:fldCharType="begin"/>
      </w:r>
      <w:r w:rsidR="00EC59C4">
        <w:rPr>
          <w:noProof/>
        </w:rPr>
        <w:instrText xml:space="preserve"> PAGEREF _Toc478091008 \h </w:instrText>
      </w:r>
      <w:r w:rsidR="00EC59C4">
        <w:rPr>
          <w:noProof/>
        </w:rPr>
      </w:r>
      <w:r w:rsidR="00EC59C4">
        <w:rPr>
          <w:noProof/>
        </w:rPr>
        <w:fldChar w:fldCharType="separate"/>
      </w:r>
      <w:r w:rsidR="00823832">
        <w:rPr>
          <w:noProof/>
        </w:rPr>
        <w:t>ii</w:t>
      </w:r>
      <w:r w:rsidR="00EC59C4">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Abstract</w:t>
      </w:r>
      <w:r>
        <w:rPr>
          <w:noProof/>
        </w:rPr>
        <w:tab/>
      </w:r>
      <w:r>
        <w:rPr>
          <w:noProof/>
        </w:rPr>
        <w:fldChar w:fldCharType="begin"/>
      </w:r>
      <w:r>
        <w:rPr>
          <w:noProof/>
        </w:rPr>
        <w:instrText xml:space="preserve"> PAGEREF _Toc478091009 \h </w:instrText>
      </w:r>
      <w:r>
        <w:rPr>
          <w:noProof/>
        </w:rPr>
      </w:r>
      <w:r>
        <w:rPr>
          <w:noProof/>
        </w:rPr>
        <w:fldChar w:fldCharType="separate"/>
      </w:r>
      <w:r w:rsidR="00823832">
        <w:rPr>
          <w:noProof/>
        </w:rPr>
        <w:t>iii</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Acknowledgements</w:t>
      </w:r>
      <w:r>
        <w:rPr>
          <w:noProof/>
        </w:rPr>
        <w:tab/>
      </w:r>
      <w:r>
        <w:rPr>
          <w:noProof/>
        </w:rPr>
        <w:fldChar w:fldCharType="begin"/>
      </w:r>
      <w:r>
        <w:rPr>
          <w:noProof/>
        </w:rPr>
        <w:instrText xml:space="preserve"> PAGEREF _Toc478091010 \h </w:instrText>
      </w:r>
      <w:r>
        <w:rPr>
          <w:noProof/>
        </w:rPr>
      </w:r>
      <w:r>
        <w:rPr>
          <w:noProof/>
        </w:rPr>
        <w:fldChar w:fldCharType="separate"/>
      </w:r>
      <w:r w:rsidR="00823832">
        <w:rPr>
          <w:noProof/>
        </w:rPr>
        <w:t>iv</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Table of Contents</w:t>
      </w:r>
      <w:r>
        <w:rPr>
          <w:noProof/>
        </w:rPr>
        <w:tab/>
      </w:r>
      <w:r>
        <w:rPr>
          <w:noProof/>
        </w:rPr>
        <w:fldChar w:fldCharType="begin"/>
      </w:r>
      <w:r>
        <w:rPr>
          <w:noProof/>
        </w:rPr>
        <w:instrText xml:space="preserve"> PAGEREF _Toc478091011 \h </w:instrText>
      </w:r>
      <w:r>
        <w:rPr>
          <w:noProof/>
        </w:rPr>
      </w:r>
      <w:r>
        <w:rPr>
          <w:noProof/>
        </w:rPr>
        <w:fldChar w:fldCharType="separate"/>
      </w:r>
      <w:r w:rsidR="00823832">
        <w:rPr>
          <w:noProof/>
        </w:rPr>
        <w:t>v</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List of Figures</w:t>
      </w:r>
      <w:r>
        <w:rPr>
          <w:noProof/>
        </w:rPr>
        <w:tab/>
      </w:r>
      <w:r>
        <w:rPr>
          <w:noProof/>
        </w:rPr>
        <w:fldChar w:fldCharType="begin"/>
      </w:r>
      <w:r>
        <w:rPr>
          <w:noProof/>
        </w:rPr>
        <w:instrText xml:space="preserve"> PAGEREF _Toc478091012 \h </w:instrText>
      </w:r>
      <w:r>
        <w:rPr>
          <w:noProof/>
        </w:rPr>
      </w:r>
      <w:r>
        <w:rPr>
          <w:noProof/>
        </w:rPr>
        <w:fldChar w:fldCharType="separate"/>
      </w:r>
      <w:r w:rsidR="00823832">
        <w:rPr>
          <w:noProof/>
        </w:rPr>
        <w:t>viii</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List of Tables</w:t>
      </w:r>
      <w:r>
        <w:rPr>
          <w:noProof/>
        </w:rPr>
        <w:tab/>
      </w:r>
      <w:r>
        <w:rPr>
          <w:noProof/>
        </w:rPr>
        <w:fldChar w:fldCharType="begin"/>
      </w:r>
      <w:r>
        <w:rPr>
          <w:noProof/>
        </w:rPr>
        <w:instrText xml:space="preserve"> PAGEREF _Toc478091013 \h </w:instrText>
      </w:r>
      <w:r>
        <w:rPr>
          <w:noProof/>
        </w:rPr>
      </w:r>
      <w:r>
        <w:rPr>
          <w:noProof/>
        </w:rPr>
        <w:fldChar w:fldCharType="separate"/>
      </w:r>
      <w:r w:rsidR="00823832">
        <w:rPr>
          <w:noProof/>
        </w:rPr>
        <w:t>x</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Chapter 1 Introduction</w:t>
      </w:r>
      <w:r>
        <w:rPr>
          <w:noProof/>
        </w:rPr>
        <w:tab/>
      </w:r>
      <w:r>
        <w:rPr>
          <w:noProof/>
        </w:rPr>
        <w:fldChar w:fldCharType="begin"/>
      </w:r>
      <w:r>
        <w:rPr>
          <w:noProof/>
        </w:rPr>
        <w:instrText xml:space="preserve"> PAGEREF _Toc478091014 \h </w:instrText>
      </w:r>
      <w:r>
        <w:rPr>
          <w:noProof/>
        </w:rPr>
      </w:r>
      <w:r>
        <w:rPr>
          <w:noProof/>
        </w:rPr>
        <w:fldChar w:fldCharType="separate"/>
      </w:r>
      <w:r w:rsidR="00823832">
        <w:rPr>
          <w:noProof/>
        </w:rPr>
        <w:t>11</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1.1 Research Issue</w:t>
      </w:r>
      <w:r>
        <w:rPr>
          <w:noProof/>
        </w:rPr>
        <w:tab/>
      </w:r>
      <w:r>
        <w:rPr>
          <w:noProof/>
        </w:rPr>
        <w:fldChar w:fldCharType="begin"/>
      </w:r>
      <w:r>
        <w:rPr>
          <w:noProof/>
        </w:rPr>
        <w:instrText xml:space="preserve"> PAGEREF _Toc478091015 \h </w:instrText>
      </w:r>
      <w:r>
        <w:rPr>
          <w:noProof/>
        </w:rPr>
      </w:r>
      <w:r>
        <w:rPr>
          <w:noProof/>
        </w:rPr>
        <w:fldChar w:fldCharType="separate"/>
      </w:r>
      <w:r w:rsidR="00823832">
        <w:rPr>
          <w:noProof/>
        </w:rPr>
        <w:t>12</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1.2 Thesis Statement</w:t>
      </w:r>
      <w:r>
        <w:rPr>
          <w:noProof/>
        </w:rPr>
        <w:tab/>
      </w:r>
      <w:r>
        <w:rPr>
          <w:noProof/>
        </w:rPr>
        <w:fldChar w:fldCharType="begin"/>
      </w:r>
      <w:r>
        <w:rPr>
          <w:noProof/>
        </w:rPr>
        <w:instrText xml:space="preserve"> PAGEREF _Toc478091016 \h </w:instrText>
      </w:r>
      <w:r>
        <w:rPr>
          <w:noProof/>
        </w:rPr>
      </w:r>
      <w:r>
        <w:rPr>
          <w:noProof/>
        </w:rPr>
        <w:fldChar w:fldCharType="separate"/>
      </w:r>
      <w:r w:rsidR="00823832">
        <w:rPr>
          <w:noProof/>
        </w:rPr>
        <w:t>13</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1.3 Major Contributions</w:t>
      </w:r>
      <w:r>
        <w:rPr>
          <w:noProof/>
        </w:rPr>
        <w:tab/>
      </w:r>
      <w:r>
        <w:rPr>
          <w:noProof/>
        </w:rPr>
        <w:fldChar w:fldCharType="begin"/>
      </w:r>
      <w:r>
        <w:rPr>
          <w:noProof/>
        </w:rPr>
        <w:instrText xml:space="preserve"> PAGEREF _Toc478091017 \h </w:instrText>
      </w:r>
      <w:r>
        <w:rPr>
          <w:noProof/>
        </w:rPr>
      </w:r>
      <w:r>
        <w:rPr>
          <w:noProof/>
        </w:rPr>
        <w:fldChar w:fldCharType="separate"/>
      </w:r>
      <w:r w:rsidR="00823832">
        <w:rPr>
          <w:noProof/>
        </w:rPr>
        <w:t>13</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1.4 Thesis Organization</w:t>
      </w:r>
      <w:r>
        <w:rPr>
          <w:noProof/>
        </w:rPr>
        <w:tab/>
      </w:r>
      <w:r>
        <w:rPr>
          <w:noProof/>
        </w:rPr>
        <w:fldChar w:fldCharType="begin"/>
      </w:r>
      <w:r>
        <w:rPr>
          <w:noProof/>
        </w:rPr>
        <w:instrText xml:space="preserve"> PAGEREF _Toc478091018 \h </w:instrText>
      </w:r>
      <w:r>
        <w:rPr>
          <w:noProof/>
        </w:rPr>
      </w:r>
      <w:r>
        <w:rPr>
          <w:noProof/>
        </w:rPr>
        <w:fldChar w:fldCharType="separate"/>
      </w:r>
      <w:r w:rsidR="00823832">
        <w:rPr>
          <w:noProof/>
        </w:rPr>
        <w:t>14</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 xml:space="preserve">Chapter 2 </w:t>
      </w:r>
      <w:r w:rsidR="00390006">
        <w:rPr>
          <w:noProof/>
        </w:rPr>
        <w:t>Recommender System</w:t>
      </w:r>
      <w:r>
        <w:rPr>
          <w:noProof/>
        </w:rPr>
        <w:t>s</w:t>
      </w:r>
      <w:r>
        <w:rPr>
          <w:noProof/>
        </w:rPr>
        <w:tab/>
      </w:r>
      <w:r>
        <w:rPr>
          <w:noProof/>
        </w:rPr>
        <w:fldChar w:fldCharType="begin"/>
      </w:r>
      <w:r>
        <w:rPr>
          <w:noProof/>
        </w:rPr>
        <w:instrText xml:space="preserve"> PAGEREF _Toc478091019 \h </w:instrText>
      </w:r>
      <w:r>
        <w:rPr>
          <w:noProof/>
        </w:rPr>
      </w:r>
      <w:r>
        <w:rPr>
          <w:noProof/>
        </w:rPr>
        <w:fldChar w:fldCharType="separate"/>
      </w:r>
      <w:r w:rsidR="00823832">
        <w:rPr>
          <w:b/>
          <w:bCs/>
          <w:noProof/>
        </w:rPr>
        <w:t>Error! Bookmark not defined.</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2.1 Context</w:t>
      </w:r>
      <w:ins w:id="22" w:author="palencar1-pc.cs" w:date="2017-04-05T13:11:00Z">
        <w:r w:rsidR="00FB5C10">
          <w:rPr>
            <w:noProof/>
          </w:rPr>
          <w:t>-</w:t>
        </w:r>
      </w:ins>
      <w:del w:id="23" w:author="palencar1-pc.cs" w:date="2017-04-05T13:11:00Z">
        <w:r w:rsidDel="00FB5C10">
          <w:rPr>
            <w:noProof/>
          </w:rPr>
          <w:delText xml:space="preserve"> </w:delText>
        </w:r>
      </w:del>
      <w:r>
        <w:rPr>
          <w:noProof/>
        </w:rPr>
        <w:t xml:space="preserve">Aware </w:t>
      </w:r>
      <w:r w:rsidR="00390006">
        <w:rPr>
          <w:noProof/>
        </w:rPr>
        <w:t>Recommender System</w:t>
      </w:r>
      <w:r>
        <w:rPr>
          <w:noProof/>
        </w:rPr>
        <w:t>s</w:t>
      </w:r>
      <w:r>
        <w:rPr>
          <w:noProof/>
        </w:rPr>
        <w:tab/>
      </w:r>
      <w:r>
        <w:rPr>
          <w:noProof/>
        </w:rPr>
        <w:fldChar w:fldCharType="begin"/>
      </w:r>
      <w:r>
        <w:rPr>
          <w:noProof/>
        </w:rPr>
        <w:instrText xml:space="preserve"> PAGEREF _Toc478091020 \h </w:instrText>
      </w:r>
      <w:r>
        <w:rPr>
          <w:noProof/>
        </w:rPr>
      </w:r>
      <w:r>
        <w:rPr>
          <w:noProof/>
        </w:rPr>
        <w:fldChar w:fldCharType="separate"/>
      </w:r>
      <w:r w:rsidR="00823832">
        <w:rPr>
          <w:noProof/>
        </w:rPr>
        <w:t>16</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 xml:space="preserve">2.2 Privacy in </w:t>
      </w:r>
      <w:r w:rsidR="00390006">
        <w:rPr>
          <w:noProof/>
        </w:rPr>
        <w:t>Recommender System</w:t>
      </w:r>
      <w:r>
        <w:rPr>
          <w:noProof/>
        </w:rPr>
        <w:t>s</w:t>
      </w:r>
      <w:r>
        <w:rPr>
          <w:noProof/>
        </w:rPr>
        <w:tab/>
      </w:r>
      <w:r>
        <w:rPr>
          <w:noProof/>
        </w:rPr>
        <w:fldChar w:fldCharType="begin"/>
      </w:r>
      <w:r>
        <w:rPr>
          <w:noProof/>
        </w:rPr>
        <w:instrText xml:space="preserve"> PAGEREF _Toc478091021 \h </w:instrText>
      </w:r>
      <w:r>
        <w:rPr>
          <w:noProof/>
        </w:rPr>
      </w:r>
      <w:r>
        <w:rPr>
          <w:noProof/>
        </w:rPr>
        <w:fldChar w:fldCharType="separate"/>
      </w:r>
      <w:r w:rsidR="00823832">
        <w:rPr>
          <w:noProof/>
        </w:rPr>
        <w:t>17</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sidRPr="0015369C">
        <w:rPr>
          <w:noProof/>
          <w:lang w:val="en-CA"/>
        </w:rPr>
        <w:t>2.3 Privacy Protection</w:t>
      </w:r>
      <w:r>
        <w:rPr>
          <w:noProof/>
        </w:rPr>
        <w:tab/>
      </w:r>
      <w:r>
        <w:rPr>
          <w:noProof/>
        </w:rPr>
        <w:fldChar w:fldCharType="begin"/>
      </w:r>
      <w:r>
        <w:rPr>
          <w:noProof/>
        </w:rPr>
        <w:instrText xml:space="preserve"> PAGEREF _Toc478091022 \h </w:instrText>
      </w:r>
      <w:r>
        <w:rPr>
          <w:noProof/>
        </w:rPr>
      </w:r>
      <w:r>
        <w:rPr>
          <w:noProof/>
        </w:rPr>
        <w:fldChar w:fldCharType="separate"/>
      </w:r>
      <w:r w:rsidR="00823832">
        <w:rPr>
          <w:noProof/>
        </w:rPr>
        <w:t>17</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sidRPr="0015369C">
        <w:rPr>
          <w:noProof/>
          <w:lang w:val="en-CA"/>
        </w:rPr>
        <w:t>2.3.1 User control</w:t>
      </w:r>
      <w:r>
        <w:rPr>
          <w:noProof/>
        </w:rPr>
        <w:tab/>
      </w:r>
      <w:r>
        <w:rPr>
          <w:noProof/>
        </w:rPr>
        <w:fldChar w:fldCharType="begin"/>
      </w:r>
      <w:r>
        <w:rPr>
          <w:noProof/>
        </w:rPr>
        <w:instrText xml:space="preserve"> PAGEREF _Toc478091023 \h </w:instrText>
      </w:r>
      <w:r>
        <w:rPr>
          <w:noProof/>
        </w:rPr>
      </w:r>
      <w:r>
        <w:rPr>
          <w:noProof/>
        </w:rPr>
        <w:fldChar w:fldCharType="separate"/>
      </w:r>
      <w:r w:rsidR="00823832">
        <w:rPr>
          <w:noProof/>
        </w:rPr>
        <w:t>17</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sidRPr="0015369C">
        <w:rPr>
          <w:noProof/>
          <w:lang w:val="en-CA"/>
        </w:rPr>
        <w:t>2.4 Risk</w:t>
      </w:r>
      <w:ins w:id="24" w:author="palencar1-pc.cs" w:date="2017-04-05T13:11:00Z">
        <w:r w:rsidR="00FB5C10">
          <w:rPr>
            <w:noProof/>
            <w:lang w:val="en-CA"/>
          </w:rPr>
          <w:t>-</w:t>
        </w:r>
      </w:ins>
      <w:del w:id="25" w:author="palencar1-pc.cs" w:date="2017-04-05T13:11:00Z">
        <w:r w:rsidRPr="0015369C" w:rsidDel="00FB5C10">
          <w:rPr>
            <w:noProof/>
            <w:lang w:val="en-CA"/>
          </w:rPr>
          <w:delText xml:space="preserve"> </w:delText>
        </w:r>
      </w:del>
      <w:r w:rsidRPr="0015369C">
        <w:rPr>
          <w:noProof/>
          <w:lang w:val="en-CA"/>
        </w:rPr>
        <w:t xml:space="preserve">Aware </w:t>
      </w:r>
      <w:r w:rsidR="00390006">
        <w:rPr>
          <w:noProof/>
          <w:lang w:val="en-CA"/>
        </w:rPr>
        <w:t>Recommender System</w:t>
      </w:r>
      <w:r>
        <w:rPr>
          <w:noProof/>
          <w:lang w:val="en-CA"/>
        </w:rPr>
        <w:t>s</w:t>
      </w:r>
      <w:r>
        <w:rPr>
          <w:noProof/>
        </w:rPr>
        <w:tab/>
      </w:r>
      <w:r>
        <w:rPr>
          <w:noProof/>
        </w:rPr>
        <w:fldChar w:fldCharType="begin"/>
      </w:r>
      <w:r>
        <w:rPr>
          <w:noProof/>
        </w:rPr>
        <w:instrText xml:space="preserve"> PAGEREF _Toc478091024 \h </w:instrText>
      </w:r>
      <w:r>
        <w:rPr>
          <w:noProof/>
        </w:rPr>
      </w:r>
      <w:r>
        <w:rPr>
          <w:noProof/>
        </w:rPr>
        <w:fldChar w:fldCharType="separate"/>
      </w:r>
      <w:r w:rsidR="00823832">
        <w:rPr>
          <w:noProof/>
        </w:rPr>
        <w:t>18</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Chapter 3 Related Work</w:t>
      </w:r>
      <w:r>
        <w:rPr>
          <w:noProof/>
        </w:rPr>
        <w:tab/>
      </w:r>
      <w:r>
        <w:rPr>
          <w:noProof/>
        </w:rPr>
        <w:fldChar w:fldCharType="begin"/>
      </w:r>
      <w:r>
        <w:rPr>
          <w:noProof/>
        </w:rPr>
        <w:instrText xml:space="preserve"> PAGEREF _Toc478091025 \h </w:instrText>
      </w:r>
      <w:r>
        <w:rPr>
          <w:noProof/>
        </w:rPr>
      </w:r>
      <w:r>
        <w:rPr>
          <w:noProof/>
        </w:rPr>
        <w:fldChar w:fldCharType="separate"/>
      </w:r>
      <w:r w:rsidR="00823832">
        <w:rPr>
          <w:noProof/>
        </w:rPr>
        <w:t>19</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 xml:space="preserve">3.1 Modelling </w:t>
      </w:r>
      <w:r w:rsidR="00390006">
        <w:rPr>
          <w:noProof/>
        </w:rPr>
        <w:t>Recommender System</w:t>
      </w:r>
      <w:r w:rsidR="00E16ADE">
        <w:rPr>
          <w:noProof/>
        </w:rPr>
        <w:t>s</w:t>
      </w:r>
      <w:r>
        <w:rPr>
          <w:noProof/>
        </w:rPr>
        <w:tab/>
      </w:r>
      <w:r>
        <w:rPr>
          <w:noProof/>
        </w:rPr>
        <w:fldChar w:fldCharType="begin"/>
      </w:r>
      <w:r>
        <w:rPr>
          <w:noProof/>
        </w:rPr>
        <w:instrText xml:space="preserve"> PAGEREF _Toc478091026 \h </w:instrText>
      </w:r>
      <w:r>
        <w:rPr>
          <w:noProof/>
        </w:rPr>
      </w:r>
      <w:r>
        <w:rPr>
          <w:noProof/>
        </w:rPr>
        <w:fldChar w:fldCharType="separate"/>
      </w:r>
      <w:r w:rsidR="00823832">
        <w:rPr>
          <w:noProof/>
        </w:rPr>
        <w:t>19</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3.2 Risk</w:t>
      </w:r>
      <w:ins w:id="26" w:author="palencar1-pc.cs" w:date="2017-04-05T13:11:00Z">
        <w:r w:rsidR="00FB5C10">
          <w:rPr>
            <w:noProof/>
          </w:rPr>
          <w:t>-</w:t>
        </w:r>
      </w:ins>
      <w:del w:id="27" w:author="palencar1-pc.cs" w:date="2017-04-05T13:11:00Z">
        <w:r w:rsidDel="00FB5C10">
          <w:rPr>
            <w:noProof/>
          </w:rPr>
          <w:delText xml:space="preserve"> </w:delText>
        </w:r>
      </w:del>
      <w:r>
        <w:rPr>
          <w:noProof/>
        </w:rPr>
        <w:t xml:space="preserve">Aware </w:t>
      </w:r>
      <w:r w:rsidR="00390006">
        <w:rPr>
          <w:noProof/>
        </w:rPr>
        <w:t>Recommender System</w:t>
      </w:r>
      <w:r>
        <w:rPr>
          <w:noProof/>
        </w:rPr>
        <w:t>s</w:t>
      </w:r>
      <w:r>
        <w:rPr>
          <w:noProof/>
        </w:rPr>
        <w:tab/>
      </w:r>
      <w:r>
        <w:rPr>
          <w:noProof/>
        </w:rPr>
        <w:fldChar w:fldCharType="begin"/>
      </w:r>
      <w:r>
        <w:rPr>
          <w:noProof/>
        </w:rPr>
        <w:instrText xml:space="preserve"> PAGEREF _Toc478091027 \h </w:instrText>
      </w:r>
      <w:r>
        <w:rPr>
          <w:noProof/>
        </w:rPr>
      </w:r>
      <w:r>
        <w:rPr>
          <w:noProof/>
        </w:rPr>
        <w:fldChar w:fldCharType="separate"/>
      </w:r>
      <w:r w:rsidR="00823832">
        <w:rPr>
          <w:noProof/>
        </w:rPr>
        <w:t>19</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3.3 Privacy</w:t>
      </w:r>
      <w:ins w:id="28" w:author="palencar1-pc.cs" w:date="2017-04-05T13:11:00Z">
        <w:r w:rsidR="00FB5C10">
          <w:rPr>
            <w:noProof/>
          </w:rPr>
          <w:t>-</w:t>
        </w:r>
      </w:ins>
      <w:del w:id="29" w:author="palencar1-pc.cs" w:date="2017-04-05T13:11:00Z">
        <w:r w:rsidDel="00FB5C10">
          <w:rPr>
            <w:noProof/>
          </w:rPr>
          <w:delText xml:space="preserve"> </w:delText>
        </w:r>
      </w:del>
      <w:r>
        <w:rPr>
          <w:noProof/>
        </w:rPr>
        <w:t xml:space="preserve">Preserving </w:t>
      </w:r>
      <w:r w:rsidR="00390006">
        <w:rPr>
          <w:noProof/>
        </w:rPr>
        <w:t>Recommender System</w:t>
      </w:r>
      <w:r>
        <w:rPr>
          <w:noProof/>
        </w:rPr>
        <w:t>s</w:t>
      </w:r>
      <w:r>
        <w:rPr>
          <w:noProof/>
        </w:rPr>
        <w:tab/>
      </w:r>
      <w:r>
        <w:rPr>
          <w:noProof/>
        </w:rPr>
        <w:fldChar w:fldCharType="begin"/>
      </w:r>
      <w:r>
        <w:rPr>
          <w:noProof/>
        </w:rPr>
        <w:instrText xml:space="preserve"> PAGEREF _Toc478091028 \h </w:instrText>
      </w:r>
      <w:r>
        <w:rPr>
          <w:noProof/>
        </w:rPr>
      </w:r>
      <w:r>
        <w:rPr>
          <w:noProof/>
        </w:rPr>
        <w:fldChar w:fldCharType="separate"/>
      </w:r>
      <w:r w:rsidR="00823832">
        <w:rPr>
          <w:noProof/>
        </w:rPr>
        <w:t>19</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3.4 Privacy</w:t>
      </w:r>
      <w:ins w:id="30" w:author="palencar1-pc.cs" w:date="2017-04-05T13:11:00Z">
        <w:r w:rsidR="00FB5C10">
          <w:rPr>
            <w:noProof/>
          </w:rPr>
          <w:t>-</w:t>
        </w:r>
      </w:ins>
      <w:del w:id="31" w:author="palencar1-pc.cs" w:date="2017-04-05T13:11:00Z">
        <w:r w:rsidDel="00FB5C10">
          <w:rPr>
            <w:noProof/>
          </w:rPr>
          <w:delText xml:space="preserve"> </w:delText>
        </w:r>
      </w:del>
      <w:r>
        <w:rPr>
          <w:noProof/>
        </w:rPr>
        <w:t xml:space="preserve">Preserving Methodologies for </w:t>
      </w:r>
      <w:r w:rsidR="00390006">
        <w:rPr>
          <w:noProof/>
        </w:rPr>
        <w:t>Recommender System</w:t>
      </w:r>
      <w:r>
        <w:rPr>
          <w:noProof/>
        </w:rPr>
        <w:t>s</w:t>
      </w:r>
      <w:r>
        <w:rPr>
          <w:noProof/>
        </w:rPr>
        <w:tab/>
      </w:r>
      <w:r>
        <w:rPr>
          <w:noProof/>
        </w:rPr>
        <w:fldChar w:fldCharType="begin"/>
      </w:r>
      <w:r>
        <w:rPr>
          <w:noProof/>
        </w:rPr>
        <w:instrText xml:space="preserve"> PAGEREF _Toc478091029 \h </w:instrText>
      </w:r>
      <w:r>
        <w:rPr>
          <w:noProof/>
        </w:rPr>
      </w:r>
      <w:r>
        <w:rPr>
          <w:noProof/>
        </w:rPr>
        <w:fldChar w:fldCharType="separate"/>
      </w:r>
      <w:r w:rsidR="00823832">
        <w:rPr>
          <w:noProof/>
        </w:rPr>
        <w:t>21</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Chapter 4 Proposed Approach</w:t>
      </w:r>
      <w:r>
        <w:rPr>
          <w:noProof/>
        </w:rPr>
        <w:tab/>
      </w:r>
      <w:r>
        <w:rPr>
          <w:noProof/>
        </w:rPr>
        <w:fldChar w:fldCharType="begin"/>
      </w:r>
      <w:r>
        <w:rPr>
          <w:noProof/>
        </w:rPr>
        <w:instrText xml:space="preserve"> PAGEREF _Toc478091030 \h </w:instrText>
      </w:r>
      <w:r>
        <w:rPr>
          <w:noProof/>
        </w:rPr>
      </w:r>
      <w:r>
        <w:rPr>
          <w:noProof/>
        </w:rPr>
        <w:fldChar w:fldCharType="separate"/>
      </w:r>
      <w:r w:rsidR="00823832">
        <w:rPr>
          <w:noProof/>
        </w:rPr>
        <w:t>22</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4.1 UML Diagrams</w:t>
      </w:r>
      <w:r>
        <w:rPr>
          <w:noProof/>
        </w:rPr>
        <w:tab/>
      </w:r>
      <w:r>
        <w:rPr>
          <w:noProof/>
        </w:rPr>
        <w:fldChar w:fldCharType="begin"/>
      </w:r>
      <w:r>
        <w:rPr>
          <w:noProof/>
        </w:rPr>
        <w:instrText xml:space="preserve"> PAGEREF _Toc478091031 \h </w:instrText>
      </w:r>
      <w:r>
        <w:rPr>
          <w:noProof/>
        </w:rPr>
      </w:r>
      <w:r>
        <w:rPr>
          <w:noProof/>
        </w:rPr>
        <w:fldChar w:fldCharType="separate"/>
      </w:r>
      <w:r w:rsidR="00823832">
        <w:rPr>
          <w:noProof/>
        </w:rPr>
        <w:t>25</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4.1.1 Activity Diagram</w:t>
      </w:r>
      <w:r>
        <w:rPr>
          <w:noProof/>
        </w:rPr>
        <w:tab/>
      </w:r>
      <w:r>
        <w:rPr>
          <w:noProof/>
        </w:rPr>
        <w:fldChar w:fldCharType="begin"/>
      </w:r>
      <w:r>
        <w:rPr>
          <w:noProof/>
        </w:rPr>
        <w:instrText xml:space="preserve"> PAGEREF _Toc478091032 \h </w:instrText>
      </w:r>
      <w:r>
        <w:rPr>
          <w:noProof/>
        </w:rPr>
      </w:r>
      <w:r>
        <w:rPr>
          <w:noProof/>
        </w:rPr>
        <w:fldChar w:fldCharType="separate"/>
      </w:r>
      <w:r w:rsidR="00823832">
        <w:rPr>
          <w:noProof/>
        </w:rPr>
        <w:t>25</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4.1.2 Sequence Diagrams</w:t>
      </w:r>
      <w:r>
        <w:rPr>
          <w:noProof/>
        </w:rPr>
        <w:tab/>
      </w:r>
      <w:r>
        <w:rPr>
          <w:noProof/>
        </w:rPr>
        <w:fldChar w:fldCharType="begin"/>
      </w:r>
      <w:r>
        <w:rPr>
          <w:noProof/>
        </w:rPr>
        <w:instrText xml:space="preserve"> PAGEREF _Toc478091033 \h </w:instrText>
      </w:r>
      <w:r>
        <w:rPr>
          <w:noProof/>
        </w:rPr>
      </w:r>
      <w:r>
        <w:rPr>
          <w:noProof/>
        </w:rPr>
        <w:fldChar w:fldCharType="separate"/>
      </w:r>
      <w:r w:rsidR="00823832">
        <w:rPr>
          <w:noProof/>
        </w:rPr>
        <w:t>25</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4.2 Goal Model</w:t>
      </w:r>
      <w:r>
        <w:rPr>
          <w:noProof/>
        </w:rPr>
        <w:tab/>
      </w:r>
      <w:r>
        <w:rPr>
          <w:noProof/>
        </w:rPr>
        <w:fldChar w:fldCharType="begin"/>
      </w:r>
      <w:r>
        <w:rPr>
          <w:noProof/>
        </w:rPr>
        <w:instrText xml:space="preserve"> PAGEREF _Toc478091034 \h </w:instrText>
      </w:r>
      <w:r>
        <w:rPr>
          <w:noProof/>
        </w:rPr>
      </w:r>
      <w:r>
        <w:rPr>
          <w:noProof/>
        </w:rPr>
        <w:fldChar w:fldCharType="separate"/>
      </w:r>
      <w:r w:rsidR="00823832">
        <w:rPr>
          <w:noProof/>
        </w:rPr>
        <w:t>26</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4.3 Multi-</w:t>
      </w:r>
      <w:ins w:id="32" w:author="palencar1-pc.cs" w:date="2017-04-05T13:11:00Z">
        <w:r w:rsidR="00FB5C10">
          <w:rPr>
            <w:noProof/>
          </w:rPr>
          <w:t>a</w:t>
        </w:r>
      </w:ins>
      <w:del w:id="33" w:author="palencar1-pc.cs" w:date="2017-04-05T13:11:00Z">
        <w:r w:rsidDel="00FB5C10">
          <w:rPr>
            <w:noProof/>
          </w:rPr>
          <w:delText>a</w:delText>
        </w:r>
      </w:del>
      <w:r>
        <w:rPr>
          <w:noProof/>
        </w:rPr>
        <w:t xml:space="preserve">gent </w:t>
      </w:r>
      <w:ins w:id="34" w:author="palencar1-pc.cs" w:date="2017-04-05T13:11:00Z">
        <w:r w:rsidR="00FB5C10">
          <w:rPr>
            <w:noProof/>
          </w:rPr>
          <w:t>S</w:t>
        </w:r>
      </w:ins>
      <w:del w:id="35" w:author="palencar1-pc.cs" w:date="2017-04-05T13:11:00Z">
        <w:r w:rsidDel="00FB5C10">
          <w:rPr>
            <w:noProof/>
          </w:rPr>
          <w:delText>s</w:delText>
        </w:r>
      </w:del>
      <w:r>
        <w:rPr>
          <w:noProof/>
        </w:rPr>
        <w:t>ystem Model and System Description</w:t>
      </w:r>
      <w:r>
        <w:rPr>
          <w:noProof/>
        </w:rPr>
        <w:tab/>
      </w:r>
      <w:r>
        <w:rPr>
          <w:noProof/>
        </w:rPr>
        <w:fldChar w:fldCharType="begin"/>
      </w:r>
      <w:r>
        <w:rPr>
          <w:noProof/>
        </w:rPr>
        <w:instrText xml:space="preserve"> PAGEREF _Toc478091035 \h </w:instrText>
      </w:r>
      <w:r>
        <w:rPr>
          <w:noProof/>
        </w:rPr>
      </w:r>
      <w:r>
        <w:rPr>
          <w:noProof/>
        </w:rPr>
        <w:fldChar w:fldCharType="separate"/>
      </w:r>
      <w:r w:rsidR="00823832">
        <w:rPr>
          <w:noProof/>
        </w:rPr>
        <w:t>26</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4.4 Goal Models for the Subsystems</w:t>
      </w:r>
      <w:r>
        <w:rPr>
          <w:noProof/>
        </w:rPr>
        <w:tab/>
      </w:r>
      <w:r>
        <w:rPr>
          <w:noProof/>
        </w:rPr>
        <w:fldChar w:fldCharType="begin"/>
      </w:r>
      <w:r>
        <w:rPr>
          <w:noProof/>
        </w:rPr>
        <w:instrText xml:space="preserve"> PAGEREF _Toc478091036 \h </w:instrText>
      </w:r>
      <w:r>
        <w:rPr>
          <w:noProof/>
        </w:rPr>
      </w:r>
      <w:r>
        <w:rPr>
          <w:noProof/>
        </w:rPr>
        <w:fldChar w:fldCharType="separate"/>
      </w:r>
      <w:r w:rsidR="00823832">
        <w:rPr>
          <w:noProof/>
        </w:rPr>
        <w:t>29</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4.4.1 Goal Model: Data Subsystem</w:t>
      </w:r>
      <w:r>
        <w:rPr>
          <w:noProof/>
        </w:rPr>
        <w:tab/>
      </w:r>
      <w:r>
        <w:rPr>
          <w:noProof/>
        </w:rPr>
        <w:fldChar w:fldCharType="begin"/>
      </w:r>
      <w:r>
        <w:rPr>
          <w:noProof/>
        </w:rPr>
        <w:instrText xml:space="preserve"> PAGEREF _Toc478091037 \h </w:instrText>
      </w:r>
      <w:r>
        <w:rPr>
          <w:noProof/>
        </w:rPr>
      </w:r>
      <w:r>
        <w:rPr>
          <w:noProof/>
        </w:rPr>
        <w:fldChar w:fldCharType="separate"/>
      </w:r>
      <w:r w:rsidR="00823832">
        <w:rPr>
          <w:noProof/>
        </w:rPr>
        <w:t>29</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4.4.2 Goal Model: Privacy Subsystem</w:t>
      </w:r>
      <w:r>
        <w:rPr>
          <w:noProof/>
        </w:rPr>
        <w:tab/>
      </w:r>
      <w:r>
        <w:rPr>
          <w:noProof/>
        </w:rPr>
        <w:fldChar w:fldCharType="begin"/>
      </w:r>
      <w:r>
        <w:rPr>
          <w:noProof/>
        </w:rPr>
        <w:instrText xml:space="preserve"> PAGEREF _Toc478091038 \h </w:instrText>
      </w:r>
      <w:r>
        <w:rPr>
          <w:noProof/>
        </w:rPr>
      </w:r>
      <w:r>
        <w:rPr>
          <w:noProof/>
        </w:rPr>
        <w:fldChar w:fldCharType="separate"/>
      </w:r>
      <w:r w:rsidR="00823832">
        <w:rPr>
          <w:noProof/>
        </w:rPr>
        <w:t>30</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lastRenderedPageBreak/>
        <w:t>4.4.3 Goal Model: Risk Subsystem</w:t>
      </w:r>
      <w:r>
        <w:rPr>
          <w:noProof/>
        </w:rPr>
        <w:tab/>
      </w:r>
      <w:r>
        <w:rPr>
          <w:noProof/>
        </w:rPr>
        <w:fldChar w:fldCharType="begin"/>
      </w:r>
      <w:r>
        <w:rPr>
          <w:noProof/>
        </w:rPr>
        <w:instrText xml:space="preserve"> PAGEREF _Toc478091039 \h </w:instrText>
      </w:r>
      <w:r>
        <w:rPr>
          <w:noProof/>
        </w:rPr>
      </w:r>
      <w:r>
        <w:rPr>
          <w:noProof/>
        </w:rPr>
        <w:fldChar w:fldCharType="separate"/>
      </w:r>
      <w:r w:rsidR="00823832">
        <w:rPr>
          <w:noProof/>
        </w:rPr>
        <w:t>31</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4.4.4 Combined Goal Model of the System</w:t>
      </w:r>
      <w:r>
        <w:rPr>
          <w:noProof/>
        </w:rPr>
        <w:tab/>
      </w:r>
      <w:r>
        <w:rPr>
          <w:noProof/>
        </w:rPr>
        <w:fldChar w:fldCharType="begin"/>
      </w:r>
      <w:r>
        <w:rPr>
          <w:noProof/>
        </w:rPr>
        <w:instrText xml:space="preserve"> PAGEREF _Toc478091040 \h </w:instrText>
      </w:r>
      <w:r>
        <w:rPr>
          <w:noProof/>
        </w:rPr>
      </w:r>
      <w:r>
        <w:rPr>
          <w:noProof/>
        </w:rPr>
        <w:fldChar w:fldCharType="separate"/>
      </w:r>
      <w:r w:rsidR="00823832">
        <w:rPr>
          <w:noProof/>
        </w:rPr>
        <w:t>32</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4.5 Activity Models for the Subsystems</w:t>
      </w:r>
      <w:r>
        <w:rPr>
          <w:noProof/>
        </w:rPr>
        <w:tab/>
      </w:r>
      <w:r>
        <w:rPr>
          <w:noProof/>
        </w:rPr>
        <w:fldChar w:fldCharType="begin"/>
      </w:r>
      <w:r>
        <w:rPr>
          <w:noProof/>
        </w:rPr>
        <w:instrText xml:space="preserve"> PAGEREF _Toc478091041 \h </w:instrText>
      </w:r>
      <w:r>
        <w:rPr>
          <w:noProof/>
        </w:rPr>
      </w:r>
      <w:r>
        <w:rPr>
          <w:noProof/>
        </w:rPr>
        <w:fldChar w:fldCharType="separate"/>
      </w:r>
      <w:r w:rsidR="00823832">
        <w:rPr>
          <w:noProof/>
        </w:rPr>
        <w:t>34</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4.5.1 Activity Model: Data Subsystem</w:t>
      </w:r>
      <w:r>
        <w:rPr>
          <w:noProof/>
        </w:rPr>
        <w:tab/>
      </w:r>
      <w:r>
        <w:rPr>
          <w:noProof/>
        </w:rPr>
        <w:fldChar w:fldCharType="begin"/>
      </w:r>
      <w:r>
        <w:rPr>
          <w:noProof/>
        </w:rPr>
        <w:instrText xml:space="preserve"> PAGEREF _Toc478091042 \h </w:instrText>
      </w:r>
      <w:r>
        <w:rPr>
          <w:noProof/>
        </w:rPr>
      </w:r>
      <w:r>
        <w:rPr>
          <w:noProof/>
        </w:rPr>
        <w:fldChar w:fldCharType="separate"/>
      </w:r>
      <w:r w:rsidR="00823832">
        <w:rPr>
          <w:noProof/>
        </w:rPr>
        <w:t>34</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4.5.2 Activity Model: Privacy Subsystem</w:t>
      </w:r>
      <w:r>
        <w:rPr>
          <w:noProof/>
        </w:rPr>
        <w:tab/>
      </w:r>
      <w:r>
        <w:rPr>
          <w:noProof/>
        </w:rPr>
        <w:fldChar w:fldCharType="begin"/>
      </w:r>
      <w:r>
        <w:rPr>
          <w:noProof/>
        </w:rPr>
        <w:instrText xml:space="preserve"> PAGEREF _Toc478091043 \h </w:instrText>
      </w:r>
      <w:r>
        <w:rPr>
          <w:noProof/>
        </w:rPr>
      </w:r>
      <w:r>
        <w:rPr>
          <w:noProof/>
        </w:rPr>
        <w:fldChar w:fldCharType="separate"/>
      </w:r>
      <w:r w:rsidR="00823832">
        <w:rPr>
          <w:noProof/>
        </w:rPr>
        <w:t>35</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4.5.3 Activity Model: Risk Subsystem</w:t>
      </w:r>
      <w:r>
        <w:rPr>
          <w:noProof/>
        </w:rPr>
        <w:tab/>
      </w:r>
      <w:r>
        <w:rPr>
          <w:noProof/>
        </w:rPr>
        <w:fldChar w:fldCharType="begin"/>
      </w:r>
      <w:r>
        <w:rPr>
          <w:noProof/>
        </w:rPr>
        <w:instrText xml:space="preserve"> PAGEREF _Toc478091044 \h </w:instrText>
      </w:r>
      <w:r>
        <w:rPr>
          <w:noProof/>
        </w:rPr>
      </w:r>
      <w:r>
        <w:rPr>
          <w:noProof/>
        </w:rPr>
        <w:fldChar w:fldCharType="separate"/>
      </w:r>
      <w:r w:rsidR="00823832">
        <w:rPr>
          <w:noProof/>
        </w:rPr>
        <w:t>35</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4.5.4 Combined Activity Model for the system</w:t>
      </w:r>
      <w:r>
        <w:rPr>
          <w:noProof/>
        </w:rPr>
        <w:tab/>
      </w:r>
      <w:r>
        <w:rPr>
          <w:noProof/>
        </w:rPr>
        <w:fldChar w:fldCharType="begin"/>
      </w:r>
      <w:r>
        <w:rPr>
          <w:noProof/>
        </w:rPr>
        <w:instrText xml:space="preserve"> PAGEREF _Toc478091045 \h </w:instrText>
      </w:r>
      <w:r>
        <w:rPr>
          <w:noProof/>
        </w:rPr>
      </w:r>
      <w:r>
        <w:rPr>
          <w:noProof/>
        </w:rPr>
        <w:fldChar w:fldCharType="separate"/>
      </w:r>
      <w:r w:rsidR="00823832">
        <w:rPr>
          <w:noProof/>
        </w:rPr>
        <w:t>36</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4.6 Sequence Diagrams for the Subsystems</w:t>
      </w:r>
      <w:r>
        <w:rPr>
          <w:noProof/>
        </w:rPr>
        <w:tab/>
      </w:r>
      <w:r>
        <w:rPr>
          <w:noProof/>
        </w:rPr>
        <w:fldChar w:fldCharType="begin"/>
      </w:r>
      <w:r>
        <w:rPr>
          <w:noProof/>
        </w:rPr>
        <w:instrText xml:space="preserve"> PAGEREF _Toc478091046 \h </w:instrText>
      </w:r>
      <w:r>
        <w:rPr>
          <w:noProof/>
        </w:rPr>
      </w:r>
      <w:r>
        <w:rPr>
          <w:noProof/>
        </w:rPr>
        <w:fldChar w:fldCharType="separate"/>
      </w:r>
      <w:r w:rsidR="00823832">
        <w:rPr>
          <w:noProof/>
        </w:rPr>
        <w:t>38</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4.6.1 Sequence Diagrams: Data Subsystem</w:t>
      </w:r>
      <w:r>
        <w:rPr>
          <w:noProof/>
        </w:rPr>
        <w:tab/>
      </w:r>
      <w:r>
        <w:rPr>
          <w:noProof/>
        </w:rPr>
        <w:fldChar w:fldCharType="begin"/>
      </w:r>
      <w:r>
        <w:rPr>
          <w:noProof/>
        </w:rPr>
        <w:instrText xml:space="preserve"> PAGEREF _Toc478091047 \h </w:instrText>
      </w:r>
      <w:r>
        <w:rPr>
          <w:noProof/>
        </w:rPr>
      </w:r>
      <w:r>
        <w:rPr>
          <w:noProof/>
        </w:rPr>
        <w:fldChar w:fldCharType="separate"/>
      </w:r>
      <w:r w:rsidR="00823832">
        <w:rPr>
          <w:noProof/>
        </w:rPr>
        <w:t>38</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4.6.2 Sequence Diagram: Privacy Subsystem</w:t>
      </w:r>
      <w:r>
        <w:rPr>
          <w:noProof/>
        </w:rPr>
        <w:tab/>
      </w:r>
      <w:r>
        <w:rPr>
          <w:noProof/>
        </w:rPr>
        <w:fldChar w:fldCharType="begin"/>
      </w:r>
      <w:r>
        <w:rPr>
          <w:noProof/>
        </w:rPr>
        <w:instrText xml:space="preserve"> PAGEREF _Toc478091048 \h </w:instrText>
      </w:r>
      <w:r>
        <w:rPr>
          <w:noProof/>
        </w:rPr>
      </w:r>
      <w:r>
        <w:rPr>
          <w:noProof/>
        </w:rPr>
        <w:fldChar w:fldCharType="separate"/>
      </w:r>
      <w:r w:rsidR="00823832">
        <w:rPr>
          <w:noProof/>
        </w:rPr>
        <w:t>39</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4.6.3 Sequence Diagram: Risk Subsystem</w:t>
      </w:r>
      <w:r>
        <w:rPr>
          <w:noProof/>
        </w:rPr>
        <w:tab/>
      </w:r>
      <w:r>
        <w:rPr>
          <w:noProof/>
        </w:rPr>
        <w:fldChar w:fldCharType="begin"/>
      </w:r>
      <w:r>
        <w:rPr>
          <w:noProof/>
        </w:rPr>
        <w:instrText xml:space="preserve"> PAGEREF _Toc478091049 \h </w:instrText>
      </w:r>
      <w:r>
        <w:rPr>
          <w:noProof/>
        </w:rPr>
      </w:r>
      <w:r>
        <w:rPr>
          <w:noProof/>
        </w:rPr>
        <w:fldChar w:fldCharType="separate"/>
      </w:r>
      <w:r w:rsidR="00823832">
        <w:rPr>
          <w:noProof/>
        </w:rPr>
        <w:t>41</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4.6.4 Combined Sequence Diagram</w:t>
      </w:r>
      <w:r>
        <w:rPr>
          <w:noProof/>
        </w:rPr>
        <w:tab/>
      </w:r>
      <w:r>
        <w:rPr>
          <w:noProof/>
        </w:rPr>
        <w:fldChar w:fldCharType="begin"/>
      </w:r>
      <w:r>
        <w:rPr>
          <w:noProof/>
        </w:rPr>
        <w:instrText xml:space="preserve"> PAGEREF _Toc478091050 \h </w:instrText>
      </w:r>
      <w:r>
        <w:rPr>
          <w:noProof/>
        </w:rPr>
      </w:r>
      <w:r>
        <w:rPr>
          <w:noProof/>
        </w:rPr>
        <w:fldChar w:fldCharType="separate"/>
      </w:r>
      <w:r w:rsidR="00823832">
        <w:rPr>
          <w:noProof/>
        </w:rPr>
        <w:t>41</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 xml:space="preserve">Chapter 5 Case Study: </w:t>
      </w:r>
      <w:ins w:id="36" w:author="palencar1-pc.cs" w:date="2017-04-05T13:12:00Z">
        <w:r w:rsidR="00FB5C10">
          <w:rPr>
            <w:noProof/>
          </w:rPr>
          <w:t xml:space="preserve">A </w:t>
        </w:r>
      </w:ins>
      <w:r>
        <w:rPr>
          <w:noProof/>
        </w:rPr>
        <w:t xml:space="preserve">Job </w:t>
      </w:r>
      <w:r w:rsidR="00390006">
        <w:rPr>
          <w:noProof/>
        </w:rPr>
        <w:t>Recommender System</w:t>
      </w:r>
      <w:r>
        <w:rPr>
          <w:noProof/>
        </w:rPr>
        <w:tab/>
      </w:r>
      <w:r>
        <w:rPr>
          <w:noProof/>
        </w:rPr>
        <w:fldChar w:fldCharType="begin"/>
      </w:r>
      <w:r>
        <w:rPr>
          <w:noProof/>
        </w:rPr>
        <w:instrText xml:space="preserve"> PAGEREF _Toc478091051 \h </w:instrText>
      </w:r>
      <w:r>
        <w:rPr>
          <w:noProof/>
        </w:rPr>
      </w:r>
      <w:r>
        <w:rPr>
          <w:noProof/>
        </w:rPr>
        <w:fldChar w:fldCharType="separate"/>
      </w:r>
      <w:r w:rsidR="00823832">
        <w:rPr>
          <w:noProof/>
        </w:rPr>
        <w:t>43</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5.1 Problem Description</w:t>
      </w:r>
      <w:r>
        <w:rPr>
          <w:noProof/>
        </w:rPr>
        <w:tab/>
      </w:r>
      <w:r>
        <w:rPr>
          <w:noProof/>
        </w:rPr>
        <w:fldChar w:fldCharType="begin"/>
      </w:r>
      <w:r>
        <w:rPr>
          <w:noProof/>
        </w:rPr>
        <w:instrText xml:space="preserve"> PAGEREF _Toc478091052 \h </w:instrText>
      </w:r>
      <w:r>
        <w:rPr>
          <w:noProof/>
        </w:rPr>
      </w:r>
      <w:r>
        <w:rPr>
          <w:noProof/>
        </w:rPr>
        <w:fldChar w:fldCharType="separate"/>
      </w:r>
      <w:r w:rsidR="00823832">
        <w:rPr>
          <w:noProof/>
        </w:rPr>
        <w:t>43</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5.2 Approach</w:t>
      </w:r>
      <w:r>
        <w:rPr>
          <w:noProof/>
        </w:rPr>
        <w:tab/>
      </w:r>
      <w:r>
        <w:rPr>
          <w:noProof/>
        </w:rPr>
        <w:fldChar w:fldCharType="begin"/>
      </w:r>
      <w:r>
        <w:rPr>
          <w:noProof/>
        </w:rPr>
        <w:instrText xml:space="preserve"> PAGEREF _Toc478091053 \h </w:instrText>
      </w:r>
      <w:r>
        <w:rPr>
          <w:noProof/>
        </w:rPr>
      </w:r>
      <w:r>
        <w:rPr>
          <w:noProof/>
        </w:rPr>
        <w:fldChar w:fldCharType="separate"/>
      </w:r>
      <w:r w:rsidR="00823832">
        <w:rPr>
          <w:noProof/>
        </w:rPr>
        <w:t>47</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5.3 Goal Models of the subsystems</w:t>
      </w:r>
      <w:r>
        <w:rPr>
          <w:noProof/>
        </w:rPr>
        <w:tab/>
      </w:r>
      <w:r>
        <w:rPr>
          <w:noProof/>
        </w:rPr>
        <w:fldChar w:fldCharType="begin"/>
      </w:r>
      <w:r>
        <w:rPr>
          <w:noProof/>
        </w:rPr>
        <w:instrText xml:space="preserve"> PAGEREF _Toc478091054 \h </w:instrText>
      </w:r>
      <w:r>
        <w:rPr>
          <w:noProof/>
        </w:rPr>
      </w:r>
      <w:r>
        <w:rPr>
          <w:noProof/>
        </w:rPr>
        <w:fldChar w:fldCharType="separate"/>
      </w:r>
      <w:r w:rsidR="00823832">
        <w:rPr>
          <w:noProof/>
        </w:rPr>
        <w:t>47</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5.3.1 Goal Model: Data Subsystem</w:t>
      </w:r>
      <w:r>
        <w:rPr>
          <w:noProof/>
        </w:rPr>
        <w:tab/>
      </w:r>
      <w:r>
        <w:rPr>
          <w:noProof/>
        </w:rPr>
        <w:fldChar w:fldCharType="begin"/>
      </w:r>
      <w:r>
        <w:rPr>
          <w:noProof/>
        </w:rPr>
        <w:instrText xml:space="preserve"> PAGEREF _Toc478091055 \h </w:instrText>
      </w:r>
      <w:r>
        <w:rPr>
          <w:noProof/>
        </w:rPr>
      </w:r>
      <w:r>
        <w:rPr>
          <w:noProof/>
        </w:rPr>
        <w:fldChar w:fldCharType="separate"/>
      </w:r>
      <w:r w:rsidR="00823832">
        <w:rPr>
          <w:noProof/>
        </w:rPr>
        <w:t>48</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5.3.2 Goal Model: Privacy Subsystem</w:t>
      </w:r>
      <w:r>
        <w:rPr>
          <w:noProof/>
        </w:rPr>
        <w:tab/>
      </w:r>
      <w:r>
        <w:rPr>
          <w:noProof/>
        </w:rPr>
        <w:fldChar w:fldCharType="begin"/>
      </w:r>
      <w:r>
        <w:rPr>
          <w:noProof/>
        </w:rPr>
        <w:instrText xml:space="preserve"> PAGEREF _Toc478091056 \h </w:instrText>
      </w:r>
      <w:r>
        <w:rPr>
          <w:noProof/>
        </w:rPr>
      </w:r>
      <w:r>
        <w:rPr>
          <w:noProof/>
        </w:rPr>
        <w:fldChar w:fldCharType="separate"/>
      </w:r>
      <w:r w:rsidR="00823832">
        <w:rPr>
          <w:noProof/>
        </w:rPr>
        <w:t>48</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5.3.3 Goal Model: Risk Subsystem</w:t>
      </w:r>
      <w:r>
        <w:rPr>
          <w:noProof/>
        </w:rPr>
        <w:tab/>
      </w:r>
      <w:r>
        <w:rPr>
          <w:noProof/>
        </w:rPr>
        <w:fldChar w:fldCharType="begin"/>
      </w:r>
      <w:r>
        <w:rPr>
          <w:noProof/>
        </w:rPr>
        <w:instrText xml:space="preserve"> PAGEREF _Toc478091057 \h </w:instrText>
      </w:r>
      <w:r>
        <w:rPr>
          <w:noProof/>
        </w:rPr>
      </w:r>
      <w:r>
        <w:rPr>
          <w:noProof/>
        </w:rPr>
        <w:fldChar w:fldCharType="separate"/>
      </w:r>
      <w:r w:rsidR="00823832">
        <w:rPr>
          <w:noProof/>
        </w:rPr>
        <w:t>49</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5.3.4 Combined Goal Model of the System</w:t>
      </w:r>
      <w:r>
        <w:rPr>
          <w:noProof/>
        </w:rPr>
        <w:tab/>
      </w:r>
      <w:r>
        <w:rPr>
          <w:noProof/>
        </w:rPr>
        <w:fldChar w:fldCharType="begin"/>
      </w:r>
      <w:r>
        <w:rPr>
          <w:noProof/>
        </w:rPr>
        <w:instrText xml:space="preserve"> PAGEREF _Toc478091058 \h </w:instrText>
      </w:r>
      <w:r>
        <w:rPr>
          <w:noProof/>
        </w:rPr>
      </w:r>
      <w:r>
        <w:rPr>
          <w:noProof/>
        </w:rPr>
        <w:fldChar w:fldCharType="separate"/>
      </w:r>
      <w:r w:rsidR="00823832">
        <w:rPr>
          <w:noProof/>
        </w:rPr>
        <w:t>50</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5.4 Activity Models of the subsystems</w:t>
      </w:r>
      <w:r>
        <w:rPr>
          <w:noProof/>
        </w:rPr>
        <w:tab/>
      </w:r>
      <w:r>
        <w:rPr>
          <w:noProof/>
        </w:rPr>
        <w:fldChar w:fldCharType="begin"/>
      </w:r>
      <w:r>
        <w:rPr>
          <w:noProof/>
        </w:rPr>
        <w:instrText xml:space="preserve"> PAGEREF _Toc478091059 \h </w:instrText>
      </w:r>
      <w:r>
        <w:rPr>
          <w:noProof/>
        </w:rPr>
      </w:r>
      <w:r>
        <w:rPr>
          <w:noProof/>
        </w:rPr>
        <w:fldChar w:fldCharType="separate"/>
      </w:r>
      <w:r w:rsidR="00823832">
        <w:rPr>
          <w:noProof/>
        </w:rPr>
        <w:t>52</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sidRPr="0015369C">
        <w:rPr>
          <w:noProof/>
          <w:lang w:val="en-CA"/>
        </w:rPr>
        <w:t>5.4.1 Activity Model: Data Subsystem</w:t>
      </w:r>
      <w:r>
        <w:rPr>
          <w:noProof/>
        </w:rPr>
        <w:tab/>
      </w:r>
      <w:r>
        <w:rPr>
          <w:noProof/>
        </w:rPr>
        <w:fldChar w:fldCharType="begin"/>
      </w:r>
      <w:r>
        <w:rPr>
          <w:noProof/>
        </w:rPr>
        <w:instrText xml:space="preserve"> PAGEREF _Toc478091060 \h </w:instrText>
      </w:r>
      <w:r>
        <w:rPr>
          <w:noProof/>
        </w:rPr>
      </w:r>
      <w:r>
        <w:rPr>
          <w:noProof/>
        </w:rPr>
        <w:fldChar w:fldCharType="separate"/>
      </w:r>
      <w:r w:rsidR="00823832">
        <w:rPr>
          <w:noProof/>
        </w:rPr>
        <w:t>52</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sidRPr="0015369C">
        <w:rPr>
          <w:noProof/>
          <w:lang w:val="en-CA"/>
        </w:rPr>
        <w:t>5.4.2 Activity Model: Risk Subsystem</w:t>
      </w:r>
      <w:r>
        <w:rPr>
          <w:noProof/>
        </w:rPr>
        <w:tab/>
      </w:r>
      <w:r>
        <w:rPr>
          <w:noProof/>
        </w:rPr>
        <w:fldChar w:fldCharType="begin"/>
      </w:r>
      <w:r>
        <w:rPr>
          <w:noProof/>
        </w:rPr>
        <w:instrText xml:space="preserve"> PAGEREF _Toc478091061 \h </w:instrText>
      </w:r>
      <w:r>
        <w:rPr>
          <w:noProof/>
        </w:rPr>
      </w:r>
      <w:r>
        <w:rPr>
          <w:noProof/>
        </w:rPr>
        <w:fldChar w:fldCharType="separate"/>
      </w:r>
      <w:r w:rsidR="00823832">
        <w:rPr>
          <w:noProof/>
        </w:rPr>
        <w:t>53</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sidRPr="0015369C">
        <w:rPr>
          <w:noProof/>
          <w:lang w:val="en-CA"/>
        </w:rPr>
        <w:t>5.4.3 Activity Model: Privacy Subsystem</w:t>
      </w:r>
      <w:r>
        <w:rPr>
          <w:noProof/>
        </w:rPr>
        <w:tab/>
      </w:r>
      <w:r>
        <w:rPr>
          <w:noProof/>
        </w:rPr>
        <w:fldChar w:fldCharType="begin"/>
      </w:r>
      <w:r>
        <w:rPr>
          <w:noProof/>
        </w:rPr>
        <w:instrText xml:space="preserve"> PAGEREF _Toc478091062 \h </w:instrText>
      </w:r>
      <w:r>
        <w:rPr>
          <w:noProof/>
        </w:rPr>
      </w:r>
      <w:r>
        <w:rPr>
          <w:noProof/>
        </w:rPr>
        <w:fldChar w:fldCharType="separate"/>
      </w:r>
      <w:r w:rsidR="00823832">
        <w:rPr>
          <w:noProof/>
        </w:rPr>
        <w:t>54</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sidRPr="0015369C">
        <w:rPr>
          <w:noProof/>
          <w:lang w:val="en-CA"/>
        </w:rPr>
        <w:t xml:space="preserve">5.4.4 Combined Activity Model of the </w:t>
      </w:r>
      <w:ins w:id="37" w:author="palencar1-pc.cs" w:date="2017-04-05T13:12:00Z">
        <w:r w:rsidR="00FB5C10">
          <w:rPr>
            <w:noProof/>
            <w:lang w:val="en-CA"/>
          </w:rPr>
          <w:t>S</w:t>
        </w:r>
      </w:ins>
      <w:del w:id="38" w:author="palencar1-pc.cs" w:date="2017-04-05T13:12:00Z">
        <w:r w:rsidRPr="0015369C" w:rsidDel="00FB5C10">
          <w:rPr>
            <w:noProof/>
            <w:lang w:val="en-CA"/>
          </w:rPr>
          <w:delText>s</w:delText>
        </w:r>
      </w:del>
      <w:r w:rsidRPr="0015369C">
        <w:rPr>
          <w:noProof/>
          <w:lang w:val="en-CA"/>
        </w:rPr>
        <w:t>ystem</w:t>
      </w:r>
      <w:r>
        <w:rPr>
          <w:noProof/>
        </w:rPr>
        <w:tab/>
      </w:r>
      <w:r>
        <w:rPr>
          <w:noProof/>
        </w:rPr>
        <w:fldChar w:fldCharType="begin"/>
      </w:r>
      <w:r>
        <w:rPr>
          <w:noProof/>
        </w:rPr>
        <w:instrText xml:space="preserve"> PAGEREF _Toc478091063 \h </w:instrText>
      </w:r>
      <w:r>
        <w:rPr>
          <w:noProof/>
        </w:rPr>
      </w:r>
      <w:r>
        <w:rPr>
          <w:noProof/>
        </w:rPr>
        <w:fldChar w:fldCharType="separate"/>
      </w:r>
      <w:r w:rsidR="00823832">
        <w:rPr>
          <w:noProof/>
        </w:rPr>
        <w:t>55</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sidRPr="0015369C">
        <w:rPr>
          <w:noProof/>
          <w:lang w:val="en-CA"/>
        </w:rPr>
        <w:t>5.5 Sequence Diagram for the Subsystems</w:t>
      </w:r>
      <w:r>
        <w:rPr>
          <w:noProof/>
        </w:rPr>
        <w:tab/>
      </w:r>
      <w:r>
        <w:rPr>
          <w:noProof/>
        </w:rPr>
        <w:fldChar w:fldCharType="begin"/>
      </w:r>
      <w:r>
        <w:rPr>
          <w:noProof/>
        </w:rPr>
        <w:instrText xml:space="preserve"> PAGEREF _Toc478091064 \h </w:instrText>
      </w:r>
      <w:r>
        <w:rPr>
          <w:noProof/>
        </w:rPr>
      </w:r>
      <w:r>
        <w:rPr>
          <w:noProof/>
        </w:rPr>
        <w:fldChar w:fldCharType="separate"/>
      </w:r>
      <w:r w:rsidR="00823832">
        <w:rPr>
          <w:noProof/>
        </w:rPr>
        <w:t>57</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sidRPr="0015369C">
        <w:rPr>
          <w:noProof/>
          <w:lang w:val="en-CA"/>
        </w:rPr>
        <w:t>5.5.1 Sequence Diagram: Data Subsystem</w:t>
      </w:r>
      <w:r>
        <w:rPr>
          <w:noProof/>
        </w:rPr>
        <w:tab/>
      </w:r>
      <w:r>
        <w:rPr>
          <w:noProof/>
        </w:rPr>
        <w:fldChar w:fldCharType="begin"/>
      </w:r>
      <w:r>
        <w:rPr>
          <w:noProof/>
        </w:rPr>
        <w:instrText xml:space="preserve"> PAGEREF _Toc478091065 \h </w:instrText>
      </w:r>
      <w:r>
        <w:rPr>
          <w:noProof/>
        </w:rPr>
      </w:r>
      <w:r>
        <w:rPr>
          <w:noProof/>
        </w:rPr>
        <w:fldChar w:fldCharType="separate"/>
      </w:r>
      <w:r w:rsidR="00823832">
        <w:rPr>
          <w:noProof/>
        </w:rPr>
        <w:t>57</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sidRPr="0015369C">
        <w:rPr>
          <w:noProof/>
          <w:lang w:val="en-CA"/>
        </w:rPr>
        <w:t>5.5.2 Sequence Diagram: Risk Subsystem</w:t>
      </w:r>
      <w:r>
        <w:rPr>
          <w:noProof/>
        </w:rPr>
        <w:tab/>
      </w:r>
      <w:r>
        <w:rPr>
          <w:noProof/>
        </w:rPr>
        <w:fldChar w:fldCharType="begin"/>
      </w:r>
      <w:r>
        <w:rPr>
          <w:noProof/>
        </w:rPr>
        <w:instrText xml:space="preserve"> PAGEREF _Toc478091066 \h </w:instrText>
      </w:r>
      <w:r>
        <w:rPr>
          <w:noProof/>
        </w:rPr>
      </w:r>
      <w:r>
        <w:rPr>
          <w:noProof/>
        </w:rPr>
        <w:fldChar w:fldCharType="separate"/>
      </w:r>
      <w:r w:rsidR="00823832">
        <w:rPr>
          <w:noProof/>
        </w:rPr>
        <w:t>58</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sidRPr="0015369C">
        <w:rPr>
          <w:noProof/>
          <w:lang w:val="en-CA"/>
        </w:rPr>
        <w:t>5.5.3 Sequence Diagram: Privacy Subsystem</w:t>
      </w:r>
      <w:r>
        <w:rPr>
          <w:noProof/>
        </w:rPr>
        <w:tab/>
      </w:r>
      <w:r>
        <w:rPr>
          <w:noProof/>
        </w:rPr>
        <w:fldChar w:fldCharType="begin"/>
      </w:r>
      <w:r>
        <w:rPr>
          <w:noProof/>
        </w:rPr>
        <w:instrText xml:space="preserve"> PAGEREF _Toc478091067 \h </w:instrText>
      </w:r>
      <w:r>
        <w:rPr>
          <w:noProof/>
        </w:rPr>
      </w:r>
      <w:r>
        <w:rPr>
          <w:noProof/>
        </w:rPr>
        <w:fldChar w:fldCharType="separate"/>
      </w:r>
      <w:r w:rsidR="00823832">
        <w:rPr>
          <w:noProof/>
        </w:rPr>
        <w:t>58</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sidRPr="0015369C">
        <w:rPr>
          <w:noProof/>
          <w:lang w:val="en-CA"/>
        </w:rPr>
        <w:t>5.5.4 Combined Sequence Diagram of the System</w:t>
      </w:r>
      <w:r>
        <w:rPr>
          <w:noProof/>
        </w:rPr>
        <w:tab/>
      </w:r>
      <w:r>
        <w:rPr>
          <w:noProof/>
        </w:rPr>
        <w:fldChar w:fldCharType="begin"/>
      </w:r>
      <w:r>
        <w:rPr>
          <w:noProof/>
        </w:rPr>
        <w:instrText xml:space="preserve"> PAGEREF _Toc478091068 \h </w:instrText>
      </w:r>
      <w:r>
        <w:rPr>
          <w:noProof/>
        </w:rPr>
      </w:r>
      <w:r>
        <w:rPr>
          <w:noProof/>
        </w:rPr>
        <w:fldChar w:fldCharType="separate"/>
      </w:r>
      <w:r w:rsidR="00823832">
        <w:rPr>
          <w:noProof/>
        </w:rPr>
        <w:t>59</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Chapter 6 Conclusion &amp; Future Work</w:t>
      </w:r>
      <w:r>
        <w:rPr>
          <w:noProof/>
        </w:rPr>
        <w:tab/>
      </w:r>
      <w:r>
        <w:rPr>
          <w:noProof/>
        </w:rPr>
        <w:fldChar w:fldCharType="begin"/>
      </w:r>
      <w:r>
        <w:rPr>
          <w:noProof/>
        </w:rPr>
        <w:instrText xml:space="preserve"> PAGEREF _Toc478091069 \h </w:instrText>
      </w:r>
      <w:r>
        <w:rPr>
          <w:noProof/>
        </w:rPr>
      </w:r>
      <w:r>
        <w:rPr>
          <w:noProof/>
        </w:rPr>
        <w:fldChar w:fldCharType="separate"/>
      </w:r>
      <w:r w:rsidR="00823832">
        <w:rPr>
          <w:noProof/>
        </w:rPr>
        <w:t>61</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6.1 Conclusion</w:t>
      </w:r>
      <w:r>
        <w:rPr>
          <w:noProof/>
        </w:rPr>
        <w:tab/>
      </w:r>
      <w:r>
        <w:rPr>
          <w:noProof/>
        </w:rPr>
        <w:fldChar w:fldCharType="begin"/>
      </w:r>
      <w:r>
        <w:rPr>
          <w:noProof/>
        </w:rPr>
        <w:instrText xml:space="preserve"> PAGEREF _Toc478091070 \h </w:instrText>
      </w:r>
      <w:r>
        <w:rPr>
          <w:noProof/>
        </w:rPr>
      </w:r>
      <w:r>
        <w:rPr>
          <w:noProof/>
        </w:rPr>
        <w:fldChar w:fldCharType="separate"/>
      </w:r>
      <w:r w:rsidR="00823832">
        <w:rPr>
          <w:noProof/>
        </w:rPr>
        <w:t>61</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lastRenderedPageBreak/>
        <w:t>6.2 Future Work</w:t>
      </w:r>
      <w:r>
        <w:rPr>
          <w:noProof/>
        </w:rPr>
        <w:tab/>
      </w:r>
      <w:r>
        <w:rPr>
          <w:noProof/>
        </w:rPr>
        <w:fldChar w:fldCharType="begin"/>
      </w:r>
      <w:r>
        <w:rPr>
          <w:noProof/>
        </w:rPr>
        <w:instrText xml:space="preserve"> PAGEREF _Toc478091071 \h </w:instrText>
      </w:r>
      <w:r>
        <w:rPr>
          <w:noProof/>
        </w:rPr>
      </w:r>
      <w:r>
        <w:rPr>
          <w:noProof/>
        </w:rPr>
        <w:fldChar w:fldCharType="separate"/>
      </w:r>
      <w:r w:rsidR="00823832">
        <w:rPr>
          <w:noProof/>
        </w:rPr>
        <w:t>61</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Appendix</w:t>
      </w:r>
      <w:r>
        <w:rPr>
          <w:noProof/>
        </w:rPr>
        <w:tab/>
      </w:r>
      <w:r>
        <w:rPr>
          <w:noProof/>
        </w:rPr>
        <w:fldChar w:fldCharType="begin"/>
      </w:r>
      <w:r>
        <w:rPr>
          <w:noProof/>
        </w:rPr>
        <w:instrText xml:space="preserve"> PAGEREF _Toc478091072 \h </w:instrText>
      </w:r>
      <w:r>
        <w:rPr>
          <w:noProof/>
        </w:rPr>
      </w:r>
      <w:r>
        <w:rPr>
          <w:noProof/>
        </w:rPr>
        <w:fldChar w:fldCharType="separate"/>
      </w:r>
      <w:r w:rsidR="00823832">
        <w:rPr>
          <w:noProof/>
        </w:rPr>
        <w:t>62</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Privacy scope of a system</w:t>
      </w:r>
      <w:r>
        <w:rPr>
          <w:noProof/>
        </w:rPr>
        <w:tab/>
      </w:r>
      <w:r>
        <w:rPr>
          <w:noProof/>
        </w:rPr>
        <w:fldChar w:fldCharType="begin"/>
      </w:r>
      <w:r>
        <w:rPr>
          <w:noProof/>
        </w:rPr>
        <w:instrText xml:space="preserve"> PAGEREF _Toc478091073 \h </w:instrText>
      </w:r>
      <w:r>
        <w:rPr>
          <w:noProof/>
        </w:rPr>
      </w:r>
      <w:r>
        <w:rPr>
          <w:noProof/>
        </w:rPr>
        <w:fldChar w:fldCharType="separate"/>
      </w:r>
      <w:r w:rsidR="00823832">
        <w:rPr>
          <w:noProof/>
        </w:rPr>
        <w:t>62</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Contextual risk scope</w:t>
      </w:r>
      <w:r>
        <w:rPr>
          <w:noProof/>
        </w:rPr>
        <w:tab/>
      </w:r>
      <w:r>
        <w:rPr>
          <w:noProof/>
        </w:rPr>
        <w:fldChar w:fldCharType="begin"/>
      </w:r>
      <w:r>
        <w:rPr>
          <w:noProof/>
        </w:rPr>
        <w:instrText xml:space="preserve"> PAGEREF _Toc478091074 \h </w:instrText>
      </w:r>
      <w:r>
        <w:rPr>
          <w:noProof/>
        </w:rPr>
      </w:r>
      <w:r>
        <w:rPr>
          <w:noProof/>
        </w:rPr>
        <w:fldChar w:fldCharType="separate"/>
      </w:r>
      <w:r w:rsidR="00823832">
        <w:rPr>
          <w:noProof/>
        </w:rPr>
        <w:t>63</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Explanation of a multidimensional system diagram</w:t>
      </w:r>
      <w:r>
        <w:rPr>
          <w:noProof/>
        </w:rPr>
        <w:tab/>
      </w:r>
      <w:r>
        <w:rPr>
          <w:noProof/>
        </w:rPr>
        <w:fldChar w:fldCharType="begin"/>
      </w:r>
      <w:r>
        <w:rPr>
          <w:noProof/>
        </w:rPr>
        <w:instrText xml:space="preserve"> PAGEREF _Toc478091075 \h </w:instrText>
      </w:r>
      <w:r>
        <w:rPr>
          <w:noProof/>
        </w:rPr>
      </w:r>
      <w:r>
        <w:rPr>
          <w:noProof/>
        </w:rPr>
        <w:fldChar w:fldCharType="separate"/>
      </w:r>
      <w:r w:rsidR="00823832">
        <w:rPr>
          <w:noProof/>
        </w:rPr>
        <w:t>64</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Extension of the evaluation method to the case study</w:t>
      </w:r>
      <w:r>
        <w:rPr>
          <w:noProof/>
        </w:rPr>
        <w:tab/>
      </w:r>
      <w:r>
        <w:rPr>
          <w:noProof/>
        </w:rPr>
        <w:fldChar w:fldCharType="begin"/>
      </w:r>
      <w:r>
        <w:rPr>
          <w:noProof/>
        </w:rPr>
        <w:instrText xml:space="preserve"> PAGEREF _Toc478091076 \h </w:instrText>
      </w:r>
      <w:r>
        <w:rPr>
          <w:noProof/>
        </w:rPr>
      </w:r>
      <w:r>
        <w:rPr>
          <w:noProof/>
        </w:rPr>
        <w:fldChar w:fldCharType="separate"/>
      </w:r>
      <w:r w:rsidR="00823832">
        <w:rPr>
          <w:noProof/>
        </w:rPr>
        <w:t>66</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Bibliography</w:t>
      </w:r>
      <w:r>
        <w:rPr>
          <w:noProof/>
        </w:rPr>
        <w:tab/>
      </w:r>
      <w:r>
        <w:rPr>
          <w:noProof/>
        </w:rPr>
        <w:fldChar w:fldCharType="begin"/>
      </w:r>
      <w:r>
        <w:rPr>
          <w:noProof/>
        </w:rPr>
        <w:instrText xml:space="preserve"> PAGEREF _Toc478091077 \h </w:instrText>
      </w:r>
      <w:r>
        <w:rPr>
          <w:noProof/>
        </w:rPr>
      </w:r>
      <w:r>
        <w:rPr>
          <w:noProof/>
        </w:rPr>
        <w:fldChar w:fldCharType="separate"/>
      </w:r>
      <w:r w:rsidR="00823832">
        <w:rPr>
          <w:noProof/>
        </w:rPr>
        <w:t>68</w:t>
      </w:r>
      <w:r>
        <w:rPr>
          <w:noProof/>
        </w:rPr>
        <w:fldChar w:fldCharType="end"/>
      </w:r>
    </w:p>
    <w:p w:rsidR="00BF46CF" w:rsidRDefault="004116DB">
      <w:pPr>
        <w:sectPr w:rsidR="00BF46CF">
          <w:headerReference w:type="default" r:id="rId13"/>
          <w:footerReference w:type="default" r:id="rId14"/>
          <w:pgSz w:w="12240" w:h="15840" w:code="1"/>
          <w:pgMar w:top="1440" w:right="1440" w:bottom="1440" w:left="1800" w:header="1440" w:footer="1440" w:gutter="0"/>
          <w:pgNumType w:fmt="lowerRoman"/>
          <w:cols w:space="720"/>
          <w:noEndnote/>
        </w:sectPr>
      </w:pPr>
      <w:r>
        <w:fldChar w:fldCharType="end"/>
      </w:r>
      <w:r w:rsidR="00BF46CF">
        <w:t xml:space="preserve"> </w:t>
      </w:r>
    </w:p>
    <w:p w:rsidR="00BF46CF" w:rsidRDefault="00BF46CF">
      <w:pPr>
        <w:pStyle w:val="FrontHead"/>
        <w:spacing w:after="0"/>
      </w:pPr>
      <w:bookmarkStart w:id="39" w:name="_Toc478091012"/>
      <w:r>
        <w:lastRenderedPageBreak/>
        <w:t>List of Figures</w:t>
      </w:r>
      <w:bookmarkEnd w:id="39"/>
    </w:p>
    <w:p w:rsidR="00EC59C4"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"Figure" </w:instrText>
      </w:r>
      <w:r>
        <w:fldChar w:fldCharType="separate"/>
      </w:r>
      <w:hyperlink w:anchor="_Toc478091078" w:history="1">
        <w:r w:rsidR="00EC59C4" w:rsidRPr="0061249F">
          <w:rPr>
            <w:rStyle w:val="Hyperlink"/>
            <w:noProof/>
          </w:rPr>
          <w:t xml:space="preserve">Figure 1 Conceptualization of a </w:t>
        </w:r>
        <w:r w:rsidR="00390006">
          <w:rPr>
            <w:rStyle w:val="Hyperlink"/>
            <w:noProof/>
          </w:rPr>
          <w:t>Recommender System</w:t>
        </w:r>
        <w:r w:rsidR="00EC59C4">
          <w:rPr>
            <w:noProof/>
            <w:webHidden/>
          </w:rPr>
          <w:tab/>
        </w:r>
        <w:r w:rsidR="00EC59C4">
          <w:rPr>
            <w:noProof/>
            <w:webHidden/>
          </w:rPr>
          <w:fldChar w:fldCharType="begin"/>
        </w:r>
        <w:r w:rsidR="00EC59C4">
          <w:rPr>
            <w:noProof/>
            <w:webHidden/>
          </w:rPr>
          <w:instrText xml:space="preserve"> PAGEREF _Toc478091078 \h </w:instrText>
        </w:r>
        <w:r w:rsidR="00EC59C4">
          <w:rPr>
            <w:noProof/>
            <w:webHidden/>
          </w:rPr>
        </w:r>
        <w:r w:rsidR="00EC59C4">
          <w:rPr>
            <w:noProof/>
            <w:webHidden/>
          </w:rPr>
          <w:fldChar w:fldCharType="separate"/>
        </w:r>
        <w:r w:rsidR="00823832">
          <w:rPr>
            <w:b/>
            <w:bCs/>
            <w:noProof/>
            <w:webHidden/>
          </w:rPr>
          <w:t>Error! Bookmark not defined.</w:t>
        </w:r>
        <w:r w:rsidR="00EC59C4">
          <w:rPr>
            <w:noProof/>
            <w:webHidden/>
          </w:rPr>
          <w:fldChar w:fldCharType="end"/>
        </w:r>
      </w:hyperlink>
    </w:p>
    <w:p w:rsidR="00EC59C4" w:rsidRDefault="00FD7691">
      <w:pPr>
        <w:pStyle w:val="TableofFigures"/>
        <w:tabs>
          <w:tab w:val="right" w:leader="dot" w:pos="8990"/>
        </w:tabs>
        <w:rPr>
          <w:rFonts w:asciiTheme="minorHAnsi" w:eastAsiaTheme="minorEastAsia" w:hAnsiTheme="minorHAnsi" w:cstheme="minorBidi"/>
          <w:noProof/>
          <w:szCs w:val="22"/>
          <w:lang w:val="en-CA" w:eastAsia="en-CA"/>
        </w:rPr>
      </w:pPr>
      <w:hyperlink w:anchor="_Toc478091079" w:history="1">
        <w:r w:rsidR="00EC59C4" w:rsidRPr="0061249F">
          <w:rPr>
            <w:rStyle w:val="Hyperlink"/>
            <w:noProof/>
          </w:rPr>
          <w:t xml:space="preserve"> Figure 2 Proposed Approach</w:t>
        </w:r>
        <w:r w:rsidR="00EC59C4">
          <w:rPr>
            <w:noProof/>
            <w:webHidden/>
          </w:rPr>
          <w:tab/>
        </w:r>
        <w:r w:rsidR="00EC59C4">
          <w:rPr>
            <w:noProof/>
            <w:webHidden/>
          </w:rPr>
          <w:fldChar w:fldCharType="begin"/>
        </w:r>
        <w:r w:rsidR="00EC59C4">
          <w:rPr>
            <w:noProof/>
            <w:webHidden/>
          </w:rPr>
          <w:instrText xml:space="preserve"> PAGEREF _Toc478091079 \h </w:instrText>
        </w:r>
        <w:r w:rsidR="00EC59C4">
          <w:rPr>
            <w:noProof/>
            <w:webHidden/>
          </w:rPr>
        </w:r>
        <w:r w:rsidR="00EC59C4">
          <w:rPr>
            <w:noProof/>
            <w:webHidden/>
          </w:rPr>
          <w:fldChar w:fldCharType="separate"/>
        </w:r>
        <w:r w:rsidR="00823832">
          <w:rPr>
            <w:noProof/>
            <w:webHidden/>
          </w:rPr>
          <w:t>23</w:t>
        </w:r>
        <w:r w:rsidR="00EC59C4">
          <w:rPr>
            <w:noProof/>
            <w:webHidden/>
          </w:rPr>
          <w:fldChar w:fldCharType="end"/>
        </w:r>
      </w:hyperlink>
    </w:p>
    <w:p w:rsidR="00EC59C4" w:rsidRDefault="00FD7691">
      <w:pPr>
        <w:pStyle w:val="TableofFigures"/>
        <w:tabs>
          <w:tab w:val="right" w:leader="dot" w:pos="8990"/>
        </w:tabs>
        <w:rPr>
          <w:rFonts w:asciiTheme="minorHAnsi" w:eastAsiaTheme="minorEastAsia" w:hAnsiTheme="minorHAnsi" w:cstheme="minorBidi"/>
          <w:noProof/>
          <w:szCs w:val="22"/>
          <w:lang w:val="en-CA" w:eastAsia="en-CA"/>
        </w:rPr>
      </w:pPr>
      <w:hyperlink w:anchor="_Toc478091080" w:history="1">
        <w:r w:rsidR="00EC59C4" w:rsidRPr="0061249F">
          <w:rPr>
            <w:rStyle w:val="Hyperlink"/>
            <w:noProof/>
          </w:rPr>
          <w:t>Figure 3 Proposed Approach</w:t>
        </w:r>
        <w:r w:rsidR="00EC59C4">
          <w:rPr>
            <w:noProof/>
            <w:webHidden/>
          </w:rPr>
          <w:tab/>
        </w:r>
        <w:r w:rsidR="00EC59C4">
          <w:rPr>
            <w:noProof/>
            <w:webHidden/>
          </w:rPr>
          <w:fldChar w:fldCharType="begin"/>
        </w:r>
        <w:r w:rsidR="00EC59C4">
          <w:rPr>
            <w:noProof/>
            <w:webHidden/>
          </w:rPr>
          <w:instrText xml:space="preserve"> PAGEREF _Toc478091080 \h </w:instrText>
        </w:r>
        <w:r w:rsidR="00EC59C4">
          <w:rPr>
            <w:noProof/>
            <w:webHidden/>
          </w:rPr>
        </w:r>
        <w:r w:rsidR="00EC59C4">
          <w:rPr>
            <w:noProof/>
            <w:webHidden/>
          </w:rPr>
          <w:fldChar w:fldCharType="separate"/>
        </w:r>
        <w:r w:rsidR="00823832">
          <w:rPr>
            <w:noProof/>
            <w:webHidden/>
          </w:rPr>
          <w:t>27</w:t>
        </w:r>
        <w:r w:rsidR="00EC59C4">
          <w:rPr>
            <w:noProof/>
            <w:webHidden/>
          </w:rPr>
          <w:fldChar w:fldCharType="end"/>
        </w:r>
      </w:hyperlink>
    </w:p>
    <w:p w:rsidR="00EC59C4" w:rsidRDefault="00C82319">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HYPERLINK \l "_Toc478091081" </w:instrText>
      </w:r>
      <w:r>
        <w:fldChar w:fldCharType="separate"/>
      </w:r>
      <w:r w:rsidR="00EC59C4" w:rsidRPr="0061249F">
        <w:rPr>
          <w:rStyle w:val="Hyperlink"/>
          <w:noProof/>
        </w:rPr>
        <w:t xml:space="preserve">Figure 4 Relationship </w:t>
      </w:r>
      <w:ins w:id="40" w:author="palencar1-pc.cs" w:date="2017-04-05T13:13:00Z">
        <w:r w:rsidR="001D145A">
          <w:rPr>
            <w:rStyle w:val="Hyperlink"/>
            <w:noProof/>
          </w:rPr>
          <w:t>M</w:t>
        </w:r>
      </w:ins>
      <w:del w:id="41" w:author="palencar1-pc.cs" w:date="2017-04-05T13:13:00Z">
        <w:r w:rsidR="00EC59C4" w:rsidRPr="0061249F" w:rsidDel="001D145A">
          <w:rPr>
            <w:rStyle w:val="Hyperlink"/>
            <w:noProof/>
          </w:rPr>
          <w:delText>m</w:delText>
        </w:r>
      </w:del>
      <w:r w:rsidR="00EC59C4" w:rsidRPr="0061249F">
        <w:rPr>
          <w:rStyle w:val="Hyperlink"/>
          <w:noProof/>
        </w:rPr>
        <w:t xml:space="preserve">odel for </w:t>
      </w:r>
      <w:ins w:id="42" w:author="palencar1-pc.cs" w:date="2017-04-05T13:13:00Z">
        <w:r w:rsidR="001D145A">
          <w:rPr>
            <w:rStyle w:val="Hyperlink"/>
            <w:noProof/>
          </w:rPr>
          <w:t>S</w:t>
        </w:r>
      </w:ins>
      <w:del w:id="43" w:author="palencar1-pc.cs" w:date="2017-04-05T13:13:00Z">
        <w:r w:rsidR="00EC59C4" w:rsidRPr="0061249F" w:rsidDel="001D145A">
          <w:rPr>
            <w:rStyle w:val="Hyperlink"/>
            <w:noProof/>
          </w:rPr>
          <w:delText>s</w:delText>
        </w:r>
      </w:del>
      <w:r w:rsidR="00EC59C4" w:rsidRPr="0061249F">
        <w:rPr>
          <w:rStyle w:val="Hyperlink"/>
          <w:noProof/>
        </w:rPr>
        <w:t>ubsystems</w:t>
      </w:r>
      <w:r w:rsidR="00EC59C4">
        <w:rPr>
          <w:noProof/>
          <w:webHidden/>
        </w:rPr>
        <w:tab/>
      </w:r>
      <w:r w:rsidR="00EC59C4">
        <w:rPr>
          <w:noProof/>
          <w:webHidden/>
        </w:rPr>
        <w:fldChar w:fldCharType="begin"/>
      </w:r>
      <w:r w:rsidR="00EC59C4">
        <w:rPr>
          <w:noProof/>
          <w:webHidden/>
        </w:rPr>
        <w:instrText xml:space="preserve"> PAGEREF _Toc478091081 \h </w:instrText>
      </w:r>
      <w:r w:rsidR="00EC59C4">
        <w:rPr>
          <w:noProof/>
          <w:webHidden/>
        </w:rPr>
      </w:r>
      <w:r w:rsidR="00EC59C4">
        <w:rPr>
          <w:noProof/>
          <w:webHidden/>
        </w:rPr>
        <w:fldChar w:fldCharType="separate"/>
      </w:r>
      <w:r w:rsidR="00823832">
        <w:rPr>
          <w:noProof/>
          <w:webHidden/>
        </w:rPr>
        <w:t>28</w:t>
      </w:r>
      <w:r w:rsidR="00EC59C4">
        <w:rPr>
          <w:noProof/>
          <w:webHidden/>
        </w:rPr>
        <w:fldChar w:fldCharType="end"/>
      </w:r>
      <w:r>
        <w:rPr>
          <w:noProof/>
        </w:rPr>
        <w:fldChar w:fldCharType="end"/>
      </w:r>
    </w:p>
    <w:p w:rsidR="00EC59C4" w:rsidRDefault="00C82319">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HYPERLINK \l "_Toc478091082" </w:instrText>
      </w:r>
      <w:r>
        <w:fldChar w:fldCharType="separate"/>
      </w:r>
      <w:r w:rsidR="00EC59C4" w:rsidRPr="0061249F">
        <w:rPr>
          <w:rStyle w:val="Hyperlink"/>
          <w:noProof/>
        </w:rPr>
        <w:t xml:space="preserve">Figure 5 Goal </w:t>
      </w:r>
      <w:ins w:id="44" w:author="palencar1-pc.cs" w:date="2017-04-05T13:13:00Z">
        <w:r w:rsidR="001D145A">
          <w:rPr>
            <w:rStyle w:val="Hyperlink"/>
            <w:noProof/>
          </w:rPr>
          <w:t>M</w:t>
        </w:r>
      </w:ins>
      <w:del w:id="45" w:author="palencar1-pc.cs" w:date="2017-04-05T13:13:00Z">
        <w:r w:rsidR="00EC59C4" w:rsidRPr="0061249F" w:rsidDel="001D145A">
          <w:rPr>
            <w:rStyle w:val="Hyperlink"/>
            <w:noProof/>
          </w:rPr>
          <w:delText>m</w:delText>
        </w:r>
      </w:del>
      <w:r w:rsidR="00EC59C4" w:rsidRPr="0061249F">
        <w:rPr>
          <w:rStyle w:val="Hyperlink"/>
          <w:noProof/>
        </w:rPr>
        <w:t xml:space="preserve">odel for the </w:t>
      </w:r>
      <w:ins w:id="46" w:author="palencar1-pc.cs" w:date="2017-04-05T13:13:00Z">
        <w:r w:rsidR="001D145A">
          <w:rPr>
            <w:rStyle w:val="Hyperlink"/>
            <w:noProof/>
          </w:rPr>
          <w:t>D</w:t>
        </w:r>
      </w:ins>
      <w:del w:id="47" w:author="palencar1-pc.cs" w:date="2017-04-05T13:13:00Z">
        <w:r w:rsidR="00EC59C4" w:rsidRPr="0061249F" w:rsidDel="001D145A">
          <w:rPr>
            <w:rStyle w:val="Hyperlink"/>
            <w:noProof/>
          </w:rPr>
          <w:delText>d</w:delText>
        </w:r>
      </w:del>
      <w:r w:rsidR="00EC59C4" w:rsidRPr="0061249F">
        <w:rPr>
          <w:rStyle w:val="Hyperlink"/>
          <w:noProof/>
        </w:rPr>
        <w:t xml:space="preserve">ata </w:t>
      </w:r>
      <w:ins w:id="48" w:author="palencar1-pc.cs" w:date="2017-04-05T13:13:00Z">
        <w:r w:rsidR="001D145A">
          <w:rPr>
            <w:rStyle w:val="Hyperlink"/>
            <w:noProof/>
          </w:rPr>
          <w:t>A</w:t>
        </w:r>
      </w:ins>
      <w:del w:id="49" w:author="palencar1-pc.cs" w:date="2017-04-05T13:14:00Z">
        <w:r w:rsidR="00EC59C4" w:rsidRPr="0061249F" w:rsidDel="001D145A">
          <w:rPr>
            <w:rStyle w:val="Hyperlink"/>
            <w:noProof/>
          </w:rPr>
          <w:delText>a</w:delText>
        </w:r>
      </w:del>
      <w:r w:rsidR="00EC59C4" w:rsidRPr="0061249F">
        <w:rPr>
          <w:rStyle w:val="Hyperlink"/>
          <w:noProof/>
        </w:rPr>
        <w:t xml:space="preserve">gent and the </w:t>
      </w:r>
      <w:ins w:id="50" w:author="palencar1-pc.cs" w:date="2017-04-05T13:14:00Z">
        <w:r w:rsidR="001D145A">
          <w:rPr>
            <w:rStyle w:val="Hyperlink"/>
            <w:noProof/>
          </w:rPr>
          <w:t>A</w:t>
        </w:r>
      </w:ins>
      <w:del w:id="51" w:author="palencar1-pc.cs" w:date="2017-04-05T13:14:00Z">
        <w:r w:rsidR="00EC59C4" w:rsidRPr="0061249F" w:rsidDel="001D145A">
          <w:rPr>
            <w:rStyle w:val="Hyperlink"/>
            <w:noProof/>
          </w:rPr>
          <w:delText>a</w:delText>
        </w:r>
      </w:del>
      <w:r w:rsidR="00EC59C4" w:rsidRPr="0061249F">
        <w:rPr>
          <w:rStyle w:val="Hyperlink"/>
          <w:noProof/>
        </w:rPr>
        <w:t xml:space="preserve">ggregator </w:t>
      </w:r>
      <w:ins w:id="52" w:author="palencar1-pc.cs" w:date="2017-04-05T13:14:00Z">
        <w:r w:rsidR="001D145A">
          <w:rPr>
            <w:rStyle w:val="Hyperlink"/>
            <w:noProof/>
          </w:rPr>
          <w:t>A</w:t>
        </w:r>
      </w:ins>
      <w:del w:id="53" w:author="palencar1-pc.cs" w:date="2017-04-05T13:14:00Z">
        <w:r w:rsidR="00EC59C4" w:rsidRPr="0061249F" w:rsidDel="001D145A">
          <w:rPr>
            <w:rStyle w:val="Hyperlink"/>
            <w:noProof/>
          </w:rPr>
          <w:delText>a</w:delText>
        </w:r>
      </w:del>
      <w:r w:rsidR="00EC59C4" w:rsidRPr="0061249F">
        <w:rPr>
          <w:rStyle w:val="Hyperlink"/>
          <w:noProof/>
        </w:rPr>
        <w:t>gent</w:t>
      </w:r>
      <w:r w:rsidR="00EC59C4">
        <w:rPr>
          <w:noProof/>
          <w:webHidden/>
        </w:rPr>
        <w:tab/>
      </w:r>
      <w:r w:rsidR="00EC59C4">
        <w:rPr>
          <w:noProof/>
          <w:webHidden/>
        </w:rPr>
        <w:fldChar w:fldCharType="begin"/>
      </w:r>
      <w:r w:rsidR="00EC59C4">
        <w:rPr>
          <w:noProof/>
          <w:webHidden/>
        </w:rPr>
        <w:instrText xml:space="preserve"> PAGEREF _Toc478091082 \h </w:instrText>
      </w:r>
      <w:r w:rsidR="00EC59C4">
        <w:rPr>
          <w:noProof/>
          <w:webHidden/>
        </w:rPr>
      </w:r>
      <w:r w:rsidR="00EC59C4">
        <w:rPr>
          <w:noProof/>
          <w:webHidden/>
        </w:rPr>
        <w:fldChar w:fldCharType="separate"/>
      </w:r>
      <w:r w:rsidR="00823832">
        <w:rPr>
          <w:noProof/>
          <w:webHidden/>
        </w:rPr>
        <w:t>29</w:t>
      </w:r>
      <w:r w:rsidR="00EC59C4">
        <w:rPr>
          <w:noProof/>
          <w:webHidden/>
        </w:rPr>
        <w:fldChar w:fldCharType="end"/>
      </w:r>
      <w:r>
        <w:rPr>
          <w:noProof/>
        </w:rPr>
        <w:fldChar w:fldCharType="end"/>
      </w:r>
    </w:p>
    <w:p w:rsidR="00EC59C4" w:rsidRDefault="00C82319">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HYPERLINK \l "_Toc478091083" </w:instrText>
      </w:r>
      <w:r>
        <w:fldChar w:fldCharType="separate"/>
      </w:r>
      <w:r w:rsidR="00EC59C4" w:rsidRPr="0061249F">
        <w:rPr>
          <w:rStyle w:val="Hyperlink"/>
          <w:noProof/>
        </w:rPr>
        <w:t xml:space="preserve">Figure 6 Goal </w:t>
      </w:r>
      <w:ins w:id="54" w:author="palencar1-pc.cs" w:date="2017-04-05T13:14:00Z">
        <w:r w:rsidR="001D145A">
          <w:rPr>
            <w:rStyle w:val="Hyperlink"/>
            <w:noProof/>
          </w:rPr>
          <w:t>M</w:t>
        </w:r>
      </w:ins>
      <w:del w:id="55" w:author="palencar1-pc.cs" w:date="2017-04-05T13:14:00Z">
        <w:r w:rsidR="00EC59C4" w:rsidRPr="0061249F" w:rsidDel="001D145A">
          <w:rPr>
            <w:rStyle w:val="Hyperlink"/>
            <w:noProof/>
          </w:rPr>
          <w:delText>m</w:delText>
        </w:r>
      </w:del>
      <w:r w:rsidR="00EC59C4" w:rsidRPr="0061249F">
        <w:rPr>
          <w:rStyle w:val="Hyperlink"/>
          <w:noProof/>
        </w:rPr>
        <w:t xml:space="preserve">odel for the </w:t>
      </w:r>
      <w:ins w:id="56" w:author="palencar1-pc.cs" w:date="2017-04-05T13:14:00Z">
        <w:r w:rsidR="001D145A">
          <w:rPr>
            <w:rStyle w:val="Hyperlink"/>
            <w:noProof/>
          </w:rPr>
          <w:t>U</w:t>
        </w:r>
      </w:ins>
      <w:del w:id="57" w:author="palencar1-pc.cs" w:date="2017-04-05T13:14:00Z">
        <w:r w:rsidR="00EC59C4" w:rsidRPr="0061249F" w:rsidDel="001D145A">
          <w:rPr>
            <w:rStyle w:val="Hyperlink"/>
            <w:noProof/>
          </w:rPr>
          <w:delText>u</w:delText>
        </w:r>
      </w:del>
      <w:r w:rsidR="00EC59C4" w:rsidRPr="0061249F">
        <w:rPr>
          <w:rStyle w:val="Hyperlink"/>
          <w:noProof/>
        </w:rPr>
        <w:t xml:space="preserve">ser </w:t>
      </w:r>
      <w:ins w:id="58" w:author="palencar1-pc.cs" w:date="2017-04-05T13:14:00Z">
        <w:r w:rsidR="001D145A">
          <w:rPr>
            <w:rStyle w:val="Hyperlink"/>
            <w:noProof/>
          </w:rPr>
          <w:t>P</w:t>
        </w:r>
      </w:ins>
      <w:del w:id="59" w:author="palencar1-pc.cs" w:date="2017-04-05T13:14:00Z">
        <w:r w:rsidR="00EC59C4" w:rsidRPr="0061249F" w:rsidDel="001D145A">
          <w:rPr>
            <w:rStyle w:val="Hyperlink"/>
            <w:noProof/>
          </w:rPr>
          <w:delText>p</w:delText>
        </w:r>
      </w:del>
      <w:r w:rsidR="00EC59C4" w:rsidRPr="0061249F">
        <w:rPr>
          <w:rStyle w:val="Hyperlink"/>
          <w:noProof/>
        </w:rPr>
        <w:t xml:space="preserve">rivacy </w:t>
      </w:r>
      <w:ins w:id="60" w:author="palencar1-pc.cs" w:date="2017-04-05T13:14:00Z">
        <w:r w:rsidR="001D145A">
          <w:rPr>
            <w:rStyle w:val="Hyperlink"/>
            <w:noProof/>
          </w:rPr>
          <w:t>A</w:t>
        </w:r>
      </w:ins>
      <w:del w:id="61" w:author="palencar1-pc.cs" w:date="2017-04-05T13:14:00Z">
        <w:r w:rsidR="00EC59C4" w:rsidRPr="0061249F" w:rsidDel="001D145A">
          <w:rPr>
            <w:rStyle w:val="Hyperlink"/>
            <w:noProof/>
          </w:rPr>
          <w:delText>a</w:delText>
        </w:r>
      </w:del>
      <w:r w:rsidR="00EC59C4" w:rsidRPr="0061249F">
        <w:rPr>
          <w:rStyle w:val="Hyperlink"/>
          <w:noProof/>
        </w:rPr>
        <w:t>gent</w:t>
      </w:r>
      <w:r w:rsidR="00EC59C4">
        <w:rPr>
          <w:noProof/>
          <w:webHidden/>
        </w:rPr>
        <w:tab/>
      </w:r>
      <w:r w:rsidR="00EC59C4">
        <w:rPr>
          <w:noProof/>
          <w:webHidden/>
        </w:rPr>
        <w:fldChar w:fldCharType="begin"/>
      </w:r>
      <w:r w:rsidR="00EC59C4">
        <w:rPr>
          <w:noProof/>
          <w:webHidden/>
        </w:rPr>
        <w:instrText xml:space="preserve"> PAGEREF _Toc478091083 \h </w:instrText>
      </w:r>
      <w:r w:rsidR="00EC59C4">
        <w:rPr>
          <w:noProof/>
          <w:webHidden/>
        </w:rPr>
      </w:r>
      <w:r w:rsidR="00EC59C4">
        <w:rPr>
          <w:noProof/>
          <w:webHidden/>
        </w:rPr>
        <w:fldChar w:fldCharType="separate"/>
      </w:r>
      <w:r w:rsidR="00823832">
        <w:rPr>
          <w:noProof/>
          <w:webHidden/>
        </w:rPr>
        <w:t>30</w:t>
      </w:r>
      <w:r w:rsidR="00EC59C4">
        <w:rPr>
          <w:noProof/>
          <w:webHidden/>
        </w:rPr>
        <w:fldChar w:fldCharType="end"/>
      </w:r>
      <w:r>
        <w:rPr>
          <w:noProof/>
        </w:rPr>
        <w:fldChar w:fldCharType="end"/>
      </w:r>
    </w:p>
    <w:p w:rsidR="00EC59C4" w:rsidRDefault="00C82319">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HYPERLINK \l "_Toc478091084" </w:instrText>
      </w:r>
      <w:r>
        <w:fldChar w:fldCharType="separate"/>
      </w:r>
      <w:r w:rsidR="00EC59C4" w:rsidRPr="0061249F">
        <w:rPr>
          <w:rStyle w:val="Hyperlink"/>
          <w:noProof/>
        </w:rPr>
        <w:t xml:space="preserve">Figure 7 Goal </w:t>
      </w:r>
      <w:ins w:id="62" w:author="palencar1-pc.cs" w:date="2017-04-05T13:14:00Z">
        <w:r w:rsidR="001D145A">
          <w:rPr>
            <w:rStyle w:val="Hyperlink"/>
            <w:noProof/>
          </w:rPr>
          <w:t>M</w:t>
        </w:r>
      </w:ins>
      <w:del w:id="63" w:author="palencar1-pc.cs" w:date="2017-04-05T13:14:00Z">
        <w:r w:rsidR="00EC59C4" w:rsidRPr="0061249F" w:rsidDel="001D145A">
          <w:rPr>
            <w:rStyle w:val="Hyperlink"/>
            <w:noProof/>
          </w:rPr>
          <w:delText>m</w:delText>
        </w:r>
      </w:del>
      <w:r w:rsidR="00EC59C4" w:rsidRPr="0061249F">
        <w:rPr>
          <w:rStyle w:val="Hyperlink"/>
          <w:noProof/>
        </w:rPr>
        <w:t xml:space="preserve">odel for the User Risk </w:t>
      </w:r>
      <w:ins w:id="64" w:author="palencar1-pc.cs" w:date="2017-04-05T13:14:00Z">
        <w:r w:rsidR="001D145A">
          <w:rPr>
            <w:rStyle w:val="Hyperlink"/>
            <w:noProof/>
          </w:rPr>
          <w:t>and</w:t>
        </w:r>
      </w:ins>
      <w:del w:id="65" w:author="palencar1-pc.cs" w:date="2017-04-05T13:14:00Z">
        <w:r w:rsidR="00EC59C4" w:rsidRPr="0061249F" w:rsidDel="001D145A">
          <w:rPr>
            <w:rStyle w:val="Hyperlink"/>
            <w:noProof/>
          </w:rPr>
          <w:delText>&amp;</w:delText>
        </w:r>
      </w:del>
      <w:r w:rsidR="00EC59C4" w:rsidRPr="0061249F">
        <w:rPr>
          <w:rStyle w:val="Hyperlink"/>
          <w:noProof/>
        </w:rPr>
        <w:t xml:space="preserve"> Context Analyzer </w:t>
      </w:r>
      <w:ins w:id="66" w:author="palencar1-pc.cs" w:date="2017-04-05T13:14:00Z">
        <w:r w:rsidR="001D145A">
          <w:rPr>
            <w:rStyle w:val="Hyperlink"/>
            <w:noProof/>
          </w:rPr>
          <w:t>A</w:t>
        </w:r>
      </w:ins>
      <w:del w:id="67" w:author="palencar1-pc.cs" w:date="2017-04-05T13:14:00Z">
        <w:r w:rsidR="00EC59C4" w:rsidRPr="0061249F" w:rsidDel="001D145A">
          <w:rPr>
            <w:rStyle w:val="Hyperlink"/>
            <w:noProof/>
          </w:rPr>
          <w:delText>a</w:delText>
        </w:r>
      </w:del>
      <w:r w:rsidR="00EC59C4" w:rsidRPr="0061249F">
        <w:rPr>
          <w:rStyle w:val="Hyperlink"/>
          <w:noProof/>
        </w:rPr>
        <w:t>gent</w:t>
      </w:r>
      <w:r w:rsidR="00EC59C4">
        <w:rPr>
          <w:noProof/>
          <w:webHidden/>
        </w:rPr>
        <w:tab/>
      </w:r>
      <w:r w:rsidR="00EC59C4">
        <w:rPr>
          <w:noProof/>
          <w:webHidden/>
        </w:rPr>
        <w:fldChar w:fldCharType="begin"/>
      </w:r>
      <w:r w:rsidR="00EC59C4">
        <w:rPr>
          <w:noProof/>
          <w:webHidden/>
        </w:rPr>
        <w:instrText xml:space="preserve"> PAGEREF _Toc478091084 \h </w:instrText>
      </w:r>
      <w:r w:rsidR="00EC59C4">
        <w:rPr>
          <w:noProof/>
          <w:webHidden/>
        </w:rPr>
      </w:r>
      <w:r w:rsidR="00EC59C4">
        <w:rPr>
          <w:noProof/>
          <w:webHidden/>
        </w:rPr>
        <w:fldChar w:fldCharType="separate"/>
      </w:r>
      <w:r w:rsidR="00823832">
        <w:rPr>
          <w:noProof/>
          <w:webHidden/>
        </w:rPr>
        <w:t>31</w:t>
      </w:r>
      <w:r w:rsidR="00EC59C4">
        <w:rPr>
          <w:noProof/>
          <w:webHidden/>
        </w:rPr>
        <w:fldChar w:fldCharType="end"/>
      </w:r>
      <w:r>
        <w:rPr>
          <w:noProof/>
        </w:rPr>
        <w:fldChar w:fldCharType="end"/>
      </w:r>
    </w:p>
    <w:p w:rsidR="00EC59C4" w:rsidRDefault="00FD7691">
      <w:pPr>
        <w:pStyle w:val="TableofFigures"/>
        <w:tabs>
          <w:tab w:val="right" w:leader="dot" w:pos="8990"/>
        </w:tabs>
        <w:rPr>
          <w:rFonts w:asciiTheme="minorHAnsi" w:eastAsiaTheme="minorEastAsia" w:hAnsiTheme="minorHAnsi" w:cstheme="minorBidi"/>
          <w:noProof/>
          <w:szCs w:val="22"/>
          <w:lang w:val="en-CA" w:eastAsia="en-CA"/>
        </w:rPr>
      </w:pPr>
      <w:hyperlink w:anchor="_Toc478091085" w:history="1">
        <w:r w:rsidR="00EC59C4" w:rsidRPr="0061249F">
          <w:rPr>
            <w:rStyle w:val="Hyperlink"/>
            <w:noProof/>
          </w:rPr>
          <w:t>Figure 8 System Goal Model</w:t>
        </w:r>
        <w:r w:rsidR="00EC59C4">
          <w:rPr>
            <w:noProof/>
            <w:webHidden/>
          </w:rPr>
          <w:tab/>
        </w:r>
        <w:r w:rsidR="00EC59C4">
          <w:rPr>
            <w:noProof/>
            <w:webHidden/>
          </w:rPr>
          <w:fldChar w:fldCharType="begin"/>
        </w:r>
        <w:r w:rsidR="00EC59C4">
          <w:rPr>
            <w:noProof/>
            <w:webHidden/>
          </w:rPr>
          <w:instrText xml:space="preserve"> PAGEREF _Toc478091085 \h </w:instrText>
        </w:r>
        <w:r w:rsidR="00EC59C4">
          <w:rPr>
            <w:noProof/>
            <w:webHidden/>
          </w:rPr>
        </w:r>
        <w:r w:rsidR="00EC59C4">
          <w:rPr>
            <w:noProof/>
            <w:webHidden/>
          </w:rPr>
          <w:fldChar w:fldCharType="separate"/>
        </w:r>
        <w:r w:rsidR="00823832">
          <w:rPr>
            <w:noProof/>
            <w:webHidden/>
          </w:rPr>
          <w:t>33</w:t>
        </w:r>
        <w:r w:rsidR="00EC59C4">
          <w:rPr>
            <w:noProof/>
            <w:webHidden/>
          </w:rPr>
          <w:fldChar w:fldCharType="end"/>
        </w:r>
      </w:hyperlink>
    </w:p>
    <w:p w:rsidR="00EC59C4" w:rsidRDefault="00FD7691">
      <w:pPr>
        <w:pStyle w:val="TableofFigures"/>
        <w:tabs>
          <w:tab w:val="right" w:leader="dot" w:pos="8990"/>
        </w:tabs>
        <w:rPr>
          <w:rFonts w:asciiTheme="minorHAnsi" w:eastAsiaTheme="minorEastAsia" w:hAnsiTheme="minorHAnsi" w:cstheme="minorBidi"/>
          <w:noProof/>
          <w:szCs w:val="22"/>
          <w:lang w:val="en-CA" w:eastAsia="en-CA"/>
        </w:rPr>
      </w:pPr>
      <w:hyperlink w:anchor="_Toc478091086" w:history="1">
        <w:r w:rsidR="00EC59C4" w:rsidRPr="0061249F">
          <w:rPr>
            <w:rStyle w:val="Hyperlink"/>
            <w:noProof/>
          </w:rPr>
          <w:t>Figure 9 Activity Diagram of Data Subsystem</w:t>
        </w:r>
        <w:r w:rsidR="00EC59C4">
          <w:rPr>
            <w:noProof/>
            <w:webHidden/>
          </w:rPr>
          <w:tab/>
        </w:r>
        <w:r w:rsidR="00EC59C4">
          <w:rPr>
            <w:noProof/>
            <w:webHidden/>
          </w:rPr>
          <w:fldChar w:fldCharType="begin"/>
        </w:r>
        <w:r w:rsidR="00EC59C4">
          <w:rPr>
            <w:noProof/>
            <w:webHidden/>
          </w:rPr>
          <w:instrText xml:space="preserve"> PAGEREF _Toc478091086 \h </w:instrText>
        </w:r>
        <w:r w:rsidR="00EC59C4">
          <w:rPr>
            <w:noProof/>
            <w:webHidden/>
          </w:rPr>
        </w:r>
        <w:r w:rsidR="00EC59C4">
          <w:rPr>
            <w:noProof/>
            <w:webHidden/>
          </w:rPr>
          <w:fldChar w:fldCharType="separate"/>
        </w:r>
        <w:r w:rsidR="00823832">
          <w:rPr>
            <w:noProof/>
            <w:webHidden/>
          </w:rPr>
          <w:t>34</w:t>
        </w:r>
        <w:r w:rsidR="00EC59C4">
          <w:rPr>
            <w:noProof/>
            <w:webHidden/>
          </w:rPr>
          <w:fldChar w:fldCharType="end"/>
        </w:r>
      </w:hyperlink>
    </w:p>
    <w:p w:rsidR="00EC59C4" w:rsidRDefault="00FD7691">
      <w:pPr>
        <w:pStyle w:val="TableofFigures"/>
        <w:tabs>
          <w:tab w:val="right" w:leader="dot" w:pos="8990"/>
        </w:tabs>
        <w:rPr>
          <w:rFonts w:asciiTheme="minorHAnsi" w:eastAsiaTheme="minorEastAsia" w:hAnsiTheme="minorHAnsi" w:cstheme="minorBidi"/>
          <w:noProof/>
          <w:szCs w:val="22"/>
          <w:lang w:val="en-CA" w:eastAsia="en-CA"/>
        </w:rPr>
      </w:pPr>
      <w:hyperlink w:anchor="_Toc478091087" w:history="1">
        <w:r w:rsidR="00EC59C4" w:rsidRPr="0061249F">
          <w:rPr>
            <w:rStyle w:val="Hyperlink"/>
            <w:noProof/>
          </w:rPr>
          <w:t>Figure 10 Activity diagram for the Privacy Agent</w:t>
        </w:r>
        <w:r w:rsidR="00EC59C4">
          <w:rPr>
            <w:noProof/>
            <w:webHidden/>
          </w:rPr>
          <w:tab/>
        </w:r>
        <w:r w:rsidR="00EC59C4">
          <w:rPr>
            <w:noProof/>
            <w:webHidden/>
          </w:rPr>
          <w:fldChar w:fldCharType="begin"/>
        </w:r>
        <w:r w:rsidR="00EC59C4">
          <w:rPr>
            <w:noProof/>
            <w:webHidden/>
          </w:rPr>
          <w:instrText xml:space="preserve"> PAGEREF _Toc478091087 \h </w:instrText>
        </w:r>
        <w:r w:rsidR="00EC59C4">
          <w:rPr>
            <w:noProof/>
            <w:webHidden/>
          </w:rPr>
        </w:r>
        <w:r w:rsidR="00EC59C4">
          <w:rPr>
            <w:noProof/>
            <w:webHidden/>
          </w:rPr>
          <w:fldChar w:fldCharType="separate"/>
        </w:r>
        <w:r w:rsidR="00823832">
          <w:rPr>
            <w:noProof/>
            <w:webHidden/>
          </w:rPr>
          <w:t>35</w:t>
        </w:r>
        <w:r w:rsidR="00EC59C4">
          <w:rPr>
            <w:noProof/>
            <w:webHidden/>
          </w:rPr>
          <w:fldChar w:fldCharType="end"/>
        </w:r>
      </w:hyperlink>
    </w:p>
    <w:p w:rsidR="00EC59C4" w:rsidRDefault="00FD7691">
      <w:pPr>
        <w:pStyle w:val="TableofFigures"/>
        <w:tabs>
          <w:tab w:val="right" w:leader="dot" w:pos="8990"/>
        </w:tabs>
        <w:rPr>
          <w:rFonts w:asciiTheme="minorHAnsi" w:eastAsiaTheme="minorEastAsia" w:hAnsiTheme="minorHAnsi" w:cstheme="minorBidi"/>
          <w:noProof/>
          <w:szCs w:val="22"/>
          <w:lang w:val="en-CA" w:eastAsia="en-CA"/>
        </w:rPr>
      </w:pPr>
      <w:hyperlink w:anchor="_Toc478091088" w:history="1">
        <w:r w:rsidR="00EC59C4" w:rsidRPr="0061249F">
          <w:rPr>
            <w:rStyle w:val="Hyperlink"/>
            <w:noProof/>
          </w:rPr>
          <w:t>Figure 11 Activity Diagram for the Risk Subsystem</w:t>
        </w:r>
        <w:r w:rsidR="00EC59C4">
          <w:rPr>
            <w:noProof/>
            <w:webHidden/>
          </w:rPr>
          <w:tab/>
        </w:r>
        <w:r w:rsidR="00EC59C4">
          <w:rPr>
            <w:noProof/>
            <w:webHidden/>
          </w:rPr>
          <w:fldChar w:fldCharType="begin"/>
        </w:r>
        <w:r w:rsidR="00EC59C4">
          <w:rPr>
            <w:noProof/>
            <w:webHidden/>
          </w:rPr>
          <w:instrText xml:space="preserve"> PAGEREF _Toc478091088 \h </w:instrText>
        </w:r>
        <w:r w:rsidR="00EC59C4">
          <w:rPr>
            <w:noProof/>
            <w:webHidden/>
          </w:rPr>
        </w:r>
        <w:r w:rsidR="00EC59C4">
          <w:rPr>
            <w:noProof/>
            <w:webHidden/>
          </w:rPr>
          <w:fldChar w:fldCharType="separate"/>
        </w:r>
        <w:r w:rsidR="00823832">
          <w:rPr>
            <w:noProof/>
            <w:webHidden/>
          </w:rPr>
          <w:t>36</w:t>
        </w:r>
        <w:r w:rsidR="00EC59C4">
          <w:rPr>
            <w:noProof/>
            <w:webHidden/>
          </w:rPr>
          <w:fldChar w:fldCharType="end"/>
        </w:r>
      </w:hyperlink>
    </w:p>
    <w:p w:rsidR="00EC59C4" w:rsidRDefault="00C82319">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HYPERLINK \l "_Toc478091089" </w:instrText>
      </w:r>
      <w:r>
        <w:fldChar w:fldCharType="separate"/>
      </w:r>
      <w:r w:rsidR="00EC59C4" w:rsidRPr="0061249F">
        <w:rPr>
          <w:rStyle w:val="Hyperlink"/>
          <w:noProof/>
        </w:rPr>
        <w:t xml:space="preserve">Figure 12 Complete Activity </w:t>
      </w:r>
      <w:ins w:id="68" w:author="palencar1-pc.cs" w:date="2017-04-05T13:14:00Z">
        <w:r w:rsidR="001D145A">
          <w:rPr>
            <w:rStyle w:val="Hyperlink"/>
            <w:noProof/>
          </w:rPr>
          <w:t>M</w:t>
        </w:r>
      </w:ins>
      <w:del w:id="69" w:author="palencar1-pc.cs" w:date="2017-04-05T13:14:00Z">
        <w:r w:rsidR="00EC59C4" w:rsidRPr="0061249F" w:rsidDel="001D145A">
          <w:rPr>
            <w:rStyle w:val="Hyperlink"/>
            <w:noProof/>
          </w:rPr>
          <w:delText>m</w:delText>
        </w:r>
      </w:del>
      <w:r w:rsidR="00EC59C4" w:rsidRPr="0061249F">
        <w:rPr>
          <w:rStyle w:val="Hyperlink"/>
          <w:noProof/>
        </w:rPr>
        <w:t xml:space="preserve">odel of the </w:t>
      </w:r>
      <w:ins w:id="70" w:author="palencar1-pc.cs" w:date="2017-04-05T13:14:00Z">
        <w:r w:rsidR="001D145A">
          <w:rPr>
            <w:rStyle w:val="Hyperlink"/>
            <w:noProof/>
          </w:rPr>
          <w:t>S</w:t>
        </w:r>
      </w:ins>
      <w:del w:id="71" w:author="palencar1-pc.cs" w:date="2017-04-05T13:14:00Z">
        <w:r w:rsidR="00EC59C4" w:rsidRPr="0061249F" w:rsidDel="001D145A">
          <w:rPr>
            <w:rStyle w:val="Hyperlink"/>
            <w:noProof/>
          </w:rPr>
          <w:delText>s</w:delText>
        </w:r>
      </w:del>
      <w:r w:rsidR="00EC59C4" w:rsidRPr="0061249F">
        <w:rPr>
          <w:rStyle w:val="Hyperlink"/>
          <w:noProof/>
        </w:rPr>
        <w:t>ystem</w:t>
      </w:r>
      <w:r w:rsidR="00EC59C4">
        <w:rPr>
          <w:noProof/>
          <w:webHidden/>
        </w:rPr>
        <w:tab/>
      </w:r>
      <w:r w:rsidR="00EC59C4">
        <w:rPr>
          <w:noProof/>
          <w:webHidden/>
        </w:rPr>
        <w:fldChar w:fldCharType="begin"/>
      </w:r>
      <w:r w:rsidR="00EC59C4">
        <w:rPr>
          <w:noProof/>
          <w:webHidden/>
        </w:rPr>
        <w:instrText xml:space="preserve"> PAGEREF _Toc478091089 \h </w:instrText>
      </w:r>
      <w:r w:rsidR="00EC59C4">
        <w:rPr>
          <w:noProof/>
          <w:webHidden/>
        </w:rPr>
      </w:r>
      <w:r w:rsidR="00EC59C4">
        <w:rPr>
          <w:noProof/>
          <w:webHidden/>
        </w:rPr>
        <w:fldChar w:fldCharType="separate"/>
      </w:r>
      <w:r w:rsidR="00823832">
        <w:rPr>
          <w:noProof/>
          <w:webHidden/>
        </w:rPr>
        <w:t>37</w:t>
      </w:r>
      <w:r w:rsidR="00EC59C4">
        <w:rPr>
          <w:noProof/>
          <w:webHidden/>
        </w:rPr>
        <w:fldChar w:fldCharType="end"/>
      </w:r>
      <w:r>
        <w:rPr>
          <w:noProof/>
        </w:rPr>
        <w:fldChar w:fldCharType="end"/>
      </w:r>
    </w:p>
    <w:p w:rsidR="00EC59C4" w:rsidRDefault="00C82319">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HYPERLINK \l "_Toc478091090" </w:instrText>
      </w:r>
      <w:r>
        <w:fldChar w:fldCharType="separate"/>
      </w:r>
      <w:r w:rsidR="00EC59C4" w:rsidRPr="0061249F">
        <w:rPr>
          <w:rStyle w:val="Hyperlink"/>
          <w:noProof/>
        </w:rPr>
        <w:t xml:space="preserve">Figure 13 Data Subsystem </w:t>
      </w:r>
      <w:ins w:id="72" w:author="palencar1-pc.cs" w:date="2017-04-05T13:14:00Z">
        <w:r w:rsidR="001D145A">
          <w:rPr>
            <w:rStyle w:val="Hyperlink"/>
            <w:noProof/>
          </w:rPr>
          <w:t>S</w:t>
        </w:r>
      </w:ins>
      <w:del w:id="73" w:author="palencar1-pc.cs" w:date="2017-04-05T13:14:00Z">
        <w:r w:rsidR="00EC59C4" w:rsidRPr="0061249F" w:rsidDel="001D145A">
          <w:rPr>
            <w:rStyle w:val="Hyperlink"/>
            <w:noProof/>
          </w:rPr>
          <w:delText>s</w:delText>
        </w:r>
      </w:del>
      <w:r w:rsidR="00EC59C4" w:rsidRPr="0061249F">
        <w:rPr>
          <w:rStyle w:val="Hyperlink"/>
          <w:noProof/>
        </w:rPr>
        <w:t xml:space="preserve">equence </w:t>
      </w:r>
      <w:ins w:id="74" w:author="palencar1-pc.cs" w:date="2017-04-05T13:15:00Z">
        <w:r w:rsidR="001D145A">
          <w:rPr>
            <w:rStyle w:val="Hyperlink"/>
            <w:noProof/>
          </w:rPr>
          <w:t>D</w:t>
        </w:r>
      </w:ins>
      <w:del w:id="75" w:author="palencar1-pc.cs" w:date="2017-04-05T13:15:00Z">
        <w:r w:rsidR="00EC59C4" w:rsidRPr="0061249F" w:rsidDel="001D145A">
          <w:rPr>
            <w:rStyle w:val="Hyperlink"/>
            <w:noProof/>
          </w:rPr>
          <w:delText>d</w:delText>
        </w:r>
      </w:del>
      <w:r w:rsidR="00EC59C4" w:rsidRPr="0061249F">
        <w:rPr>
          <w:rStyle w:val="Hyperlink"/>
          <w:noProof/>
        </w:rPr>
        <w:t>iagram</w:t>
      </w:r>
      <w:r w:rsidR="00EC59C4">
        <w:rPr>
          <w:noProof/>
          <w:webHidden/>
        </w:rPr>
        <w:tab/>
      </w:r>
      <w:r w:rsidR="00EC59C4">
        <w:rPr>
          <w:noProof/>
          <w:webHidden/>
        </w:rPr>
        <w:fldChar w:fldCharType="begin"/>
      </w:r>
      <w:r w:rsidR="00EC59C4">
        <w:rPr>
          <w:noProof/>
          <w:webHidden/>
        </w:rPr>
        <w:instrText xml:space="preserve"> PAGEREF _Toc478091090 \h </w:instrText>
      </w:r>
      <w:r w:rsidR="00EC59C4">
        <w:rPr>
          <w:noProof/>
          <w:webHidden/>
        </w:rPr>
      </w:r>
      <w:r w:rsidR="00EC59C4">
        <w:rPr>
          <w:noProof/>
          <w:webHidden/>
        </w:rPr>
        <w:fldChar w:fldCharType="separate"/>
      </w:r>
      <w:r w:rsidR="00823832">
        <w:rPr>
          <w:noProof/>
          <w:webHidden/>
        </w:rPr>
        <w:t>38</w:t>
      </w:r>
      <w:r w:rsidR="00EC59C4">
        <w:rPr>
          <w:noProof/>
          <w:webHidden/>
        </w:rPr>
        <w:fldChar w:fldCharType="end"/>
      </w:r>
      <w:r>
        <w:rPr>
          <w:noProof/>
        </w:rPr>
        <w:fldChar w:fldCharType="end"/>
      </w:r>
    </w:p>
    <w:p w:rsidR="00EC59C4" w:rsidRDefault="00C82319">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HYPERLINK \l "_Toc478091091" </w:instrText>
      </w:r>
      <w:r>
        <w:fldChar w:fldCharType="separate"/>
      </w:r>
      <w:r w:rsidR="00EC59C4" w:rsidRPr="0061249F">
        <w:rPr>
          <w:rStyle w:val="Hyperlink"/>
          <w:noProof/>
        </w:rPr>
        <w:t xml:space="preserve">Figure 14 Privacy </w:t>
      </w:r>
      <w:ins w:id="76" w:author="palencar1-pc.cs" w:date="2017-04-05T13:15:00Z">
        <w:r w:rsidR="001D145A">
          <w:rPr>
            <w:rStyle w:val="Hyperlink"/>
            <w:noProof/>
          </w:rPr>
          <w:t>S</w:t>
        </w:r>
      </w:ins>
      <w:del w:id="77" w:author="palencar1-pc.cs" w:date="2017-04-05T13:15:00Z">
        <w:r w:rsidR="00EC59C4" w:rsidRPr="0061249F" w:rsidDel="001D145A">
          <w:rPr>
            <w:rStyle w:val="Hyperlink"/>
            <w:noProof/>
          </w:rPr>
          <w:delText>s</w:delText>
        </w:r>
      </w:del>
      <w:r w:rsidR="00EC59C4" w:rsidRPr="0061249F">
        <w:rPr>
          <w:rStyle w:val="Hyperlink"/>
          <w:noProof/>
        </w:rPr>
        <w:t xml:space="preserve">ubsystem </w:t>
      </w:r>
      <w:ins w:id="78" w:author="palencar1-pc.cs" w:date="2017-04-05T13:15:00Z">
        <w:r w:rsidR="001D145A">
          <w:rPr>
            <w:rStyle w:val="Hyperlink"/>
            <w:noProof/>
          </w:rPr>
          <w:t>S</w:t>
        </w:r>
      </w:ins>
      <w:del w:id="79" w:author="palencar1-pc.cs" w:date="2017-04-05T13:15:00Z">
        <w:r w:rsidR="00EC59C4" w:rsidRPr="0061249F" w:rsidDel="001D145A">
          <w:rPr>
            <w:rStyle w:val="Hyperlink"/>
            <w:noProof/>
          </w:rPr>
          <w:delText>s</w:delText>
        </w:r>
      </w:del>
      <w:r w:rsidR="00EC59C4" w:rsidRPr="0061249F">
        <w:rPr>
          <w:rStyle w:val="Hyperlink"/>
          <w:noProof/>
        </w:rPr>
        <w:t xml:space="preserve">equence </w:t>
      </w:r>
      <w:ins w:id="80" w:author="palencar1-pc.cs" w:date="2017-04-05T13:15:00Z">
        <w:r w:rsidR="001D145A">
          <w:rPr>
            <w:rStyle w:val="Hyperlink"/>
            <w:noProof/>
          </w:rPr>
          <w:t>D</w:t>
        </w:r>
      </w:ins>
      <w:del w:id="81" w:author="palencar1-pc.cs" w:date="2017-04-05T13:15:00Z">
        <w:r w:rsidR="00EC59C4" w:rsidRPr="0061249F" w:rsidDel="001D145A">
          <w:rPr>
            <w:rStyle w:val="Hyperlink"/>
            <w:noProof/>
          </w:rPr>
          <w:delText>d</w:delText>
        </w:r>
      </w:del>
      <w:r w:rsidR="00EC59C4" w:rsidRPr="0061249F">
        <w:rPr>
          <w:rStyle w:val="Hyperlink"/>
          <w:noProof/>
        </w:rPr>
        <w:t>iagram</w:t>
      </w:r>
      <w:r w:rsidR="00EC59C4">
        <w:rPr>
          <w:noProof/>
          <w:webHidden/>
        </w:rPr>
        <w:tab/>
      </w:r>
      <w:r w:rsidR="00EC59C4">
        <w:rPr>
          <w:noProof/>
          <w:webHidden/>
        </w:rPr>
        <w:fldChar w:fldCharType="begin"/>
      </w:r>
      <w:r w:rsidR="00EC59C4">
        <w:rPr>
          <w:noProof/>
          <w:webHidden/>
        </w:rPr>
        <w:instrText xml:space="preserve"> PAGEREF _Toc478091091 \h </w:instrText>
      </w:r>
      <w:r w:rsidR="00EC59C4">
        <w:rPr>
          <w:noProof/>
          <w:webHidden/>
        </w:rPr>
      </w:r>
      <w:r w:rsidR="00EC59C4">
        <w:rPr>
          <w:noProof/>
          <w:webHidden/>
        </w:rPr>
        <w:fldChar w:fldCharType="separate"/>
      </w:r>
      <w:r w:rsidR="00823832">
        <w:rPr>
          <w:noProof/>
          <w:webHidden/>
        </w:rPr>
        <w:t>39</w:t>
      </w:r>
      <w:r w:rsidR="00EC59C4">
        <w:rPr>
          <w:noProof/>
          <w:webHidden/>
        </w:rPr>
        <w:fldChar w:fldCharType="end"/>
      </w:r>
      <w:r>
        <w:rPr>
          <w:noProof/>
        </w:rPr>
        <w:fldChar w:fldCharType="end"/>
      </w:r>
    </w:p>
    <w:p w:rsidR="00EC59C4" w:rsidRDefault="00FD7691">
      <w:pPr>
        <w:pStyle w:val="TableofFigures"/>
        <w:tabs>
          <w:tab w:val="right" w:leader="dot" w:pos="8990"/>
        </w:tabs>
        <w:rPr>
          <w:rFonts w:asciiTheme="minorHAnsi" w:eastAsiaTheme="minorEastAsia" w:hAnsiTheme="minorHAnsi" w:cstheme="minorBidi"/>
          <w:noProof/>
          <w:szCs w:val="22"/>
          <w:lang w:val="en-CA" w:eastAsia="en-CA"/>
        </w:rPr>
      </w:pPr>
      <w:hyperlink w:anchor="_Toc478091092" w:history="1">
        <w:r w:rsidR="00EC59C4" w:rsidRPr="0061249F">
          <w:rPr>
            <w:rStyle w:val="Hyperlink"/>
            <w:noProof/>
          </w:rPr>
          <w:t>Figure 15 Contextual Risk Subsystem Sequence Diagram</w:t>
        </w:r>
        <w:r w:rsidR="00EC59C4">
          <w:rPr>
            <w:noProof/>
            <w:webHidden/>
          </w:rPr>
          <w:tab/>
        </w:r>
        <w:r w:rsidR="00EC59C4">
          <w:rPr>
            <w:noProof/>
            <w:webHidden/>
          </w:rPr>
          <w:fldChar w:fldCharType="begin"/>
        </w:r>
        <w:r w:rsidR="00EC59C4">
          <w:rPr>
            <w:noProof/>
            <w:webHidden/>
          </w:rPr>
          <w:instrText xml:space="preserve"> PAGEREF _Toc478091092 \h </w:instrText>
        </w:r>
        <w:r w:rsidR="00EC59C4">
          <w:rPr>
            <w:noProof/>
            <w:webHidden/>
          </w:rPr>
        </w:r>
        <w:r w:rsidR="00EC59C4">
          <w:rPr>
            <w:noProof/>
            <w:webHidden/>
          </w:rPr>
          <w:fldChar w:fldCharType="separate"/>
        </w:r>
        <w:r w:rsidR="00823832">
          <w:rPr>
            <w:noProof/>
            <w:webHidden/>
          </w:rPr>
          <w:t>41</w:t>
        </w:r>
        <w:r w:rsidR="00EC59C4">
          <w:rPr>
            <w:noProof/>
            <w:webHidden/>
          </w:rPr>
          <w:fldChar w:fldCharType="end"/>
        </w:r>
      </w:hyperlink>
    </w:p>
    <w:p w:rsidR="00EC59C4" w:rsidRDefault="00FD7691">
      <w:pPr>
        <w:pStyle w:val="TableofFigures"/>
        <w:tabs>
          <w:tab w:val="right" w:leader="dot" w:pos="8990"/>
        </w:tabs>
        <w:rPr>
          <w:rFonts w:asciiTheme="minorHAnsi" w:eastAsiaTheme="minorEastAsia" w:hAnsiTheme="minorHAnsi" w:cstheme="minorBidi"/>
          <w:noProof/>
          <w:szCs w:val="22"/>
          <w:lang w:val="en-CA" w:eastAsia="en-CA"/>
        </w:rPr>
      </w:pPr>
      <w:hyperlink w:anchor="_Toc478091093" w:history="1">
        <w:r w:rsidR="00EC59C4" w:rsidRPr="0061249F">
          <w:rPr>
            <w:rStyle w:val="Hyperlink"/>
            <w:noProof/>
          </w:rPr>
          <w:t>Figure 16 Combined Sequence Diagram</w:t>
        </w:r>
        <w:r w:rsidR="00EC59C4">
          <w:rPr>
            <w:noProof/>
            <w:webHidden/>
          </w:rPr>
          <w:tab/>
        </w:r>
        <w:r w:rsidR="00EC59C4">
          <w:rPr>
            <w:noProof/>
            <w:webHidden/>
          </w:rPr>
          <w:fldChar w:fldCharType="begin"/>
        </w:r>
        <w:r w:rsidR="00EC59C4">
          <w:rPr>
            <w:noProof/>
            <w:webHidden/>
          </w:rPr>
          <w:instrText xml:space="preserve"> PAGEREF _Toc478091093 \h </w:instrText>
        </w:r>
        <w:r w:rsidR="00EC59C4">
          <w:rPr>
            <w:noProof/>
            <w:webHidden/>
          </w:rPr>
        </w:r>
        <w:r w:rsidR="00EC59C4">
          <w:rPr>
            <w:noProof/>
            <w:webHidden/>
          </w:rPr>
          <w:fldChar w:fldCharType="separate"/>
        </w:r>
        <w:r w:rsidR="00823832">
          <w:rPr>
            <w:noProof/>
            <w:webHidden/>
          </w:rPr>
          <w:t>42</w:t>
        </w:r>
        <w:r w:rsidR="00EC59C4">
          <w:rPr>
            <w:noProof/>
            <w:webHidden/>
          </w:rPr>
          <w:fldChar w:fldCharType="end"/>
        </w:r>
      </w:hyperlink>
    </w:p>
    <w:p w:rsidR="00EC59C4" w:rsidRDefault="00FD7691">
      <w:pPr>
        <w:pStyle w:val="TableofFigures"/>
        <w:tabs>
          <w:tab w:val="right" w:leader="dot" w:pos="8990"/>
        </w:tabs>
        <w:rPr>
          <w:rFonts w:asciiTheme="minorHAnsi" w:eastAsiaTheme="minorEastAsia" w:hAnsiTheme="minorHAnsi" w:cstheme="minorBidi"/>
          <w:noProof/>
          <w:szCs w:val="22"/>
          <w:lang w:val="en-CA" w:eastAsia="en-CA"/>
        </w:rPr>
      </w:pPr>
      <w:hyperlink w:anchor="_Toc478091094" w:history="1">
        <w:r w:rsidR="00EC59C4" w:rsidRPr="0061249F">
          <w:rPr>
            <w:rStyle w:val="Hyperlink"/>
            <w:noProof/>
          </w:rPr>
          <w:t>Figure 17 Graph Framework described in [9]</w:t>
        </w:r>
        <w:r w:rsidR="00EC59C4">
          <w:rPr>
            <w:noProof/>
            <w:webHidden/>
          </w:rPr>
          <w:tab/>
        </w:r>
        <w:r w:rsidR="00EC59C4">
          <w:rPr>
            <w:noProof/>
            <w:webHidden/>
          </w:rPr>
          <w:fldChar w:fldCharType="begin"/>
        </w:r>
        <w:r w:rsidR="00EC59C4">
          <w:rPr>
            <w:noProof/>
            <w:webHidden/>
          </w:rPr>
          <w:instrText xml:space="preserve"> PAGEREF _Toc478091094 \h </w:instrText>
        </w:r>
        <w:r w:rsidR="00EC59C4">
          <w:rPr>
            <w:noProof/>
            <w:webHidden/>
          </w:rPr>
        </w:r>
        <w:r w:rsidR="00EC59C4">
          <w:rPr>
            <w:noProof/>
            <w:webHidden/>
          </w:rPr>
          <w:fldChar w:fldCharType="separate"/>
        </w:r>
        <w:r w:rsidR="00823832">
          <w:rPr>
            <w:noProof/>
            <w:webHidden/>
          </w:rPr>
          <w:t>45</w:t>
        </w:r>
        <w:r w:rsidR="00EC59C4">
          <w:rPr>
            <w:noProof/>
            <w:webHidden/>
          </w:rPr>
          <w:fldChar w:fldCharType="end"/>
        </w:r>
      </w:hyperlink>
    </w:p>
    <w:p w:rsidR="00EC59C4" w:rsidRDefault="00C82319">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HYPERLINK \l "_Toc478091095" </w:instrText>
      </w:r>
      <w:r>
        <w:fldChar w:fldCharType="separate"/>
      </w:r>
      <w:r w:rsidR="00EC59C4" w:rsidRPr="0061249F">
        <w:rPr>
          <w:rStyle w:val="Hyperlink"/>
          <w:noProof/>
        </w:rPr>
        <w:t xml:space="preserve">Figure 18 Resume </w:t>
      </w:r>
      <w:ins w:id="82" w:author="palencar1-pc.cs" w:date="2017-04-05T13:15:00Z">
        <w:r w:rsidR="001D145A">
          <w:rPr>
            <w:rStyle w:val="Hyperlink"/>
            <w:noProof/>
          </w:rPr>
          <w:t>M</w:t>
        </w:r>
      </w:ins>
      <w:del w:id="83" w:author="palencar1-pc.cs" w:date="2017-04-05T13:15:00Z">
        <w:r w:rsidR="00EC59C4" w:rsidRPr="0061249F" w:rsidDel="001D145A">
          <w:rPr>
            <w:rStyle w:val="Hyperlink"/>
            <w:noProof/>
          </w:rPr>
          <w:delText>m</w:delText>
        </w:r>
      </w:del>
      <w:r w:rsidR="00EC59C4" w:rsidRPr="0061249F">
        <w:rPr>
          <w:rStyle w:val="Hyperlink"/>
          <w:noProof/>
        </w:rPr>
        <w:t xml:space="preserve">atcher System </w:t>
      </w:r>
      <w:del w:id="84" w:author="palencar1-pc.cs" w:date="2017-04-05T13:15:00Z">
        <w:r w:rsidR="00EC59C4" w:rsidRPr="0061249F" w:rsidDel="001D145A">
          <w:rPr>
            <w:rStyle w:val="Hyperlink"/>
            <w:noProof/>
          </w:rPr>
          <w:delText xml:space="preserve">as </w:delText>
        </w:r>
      </w:del>
      <w:r w:rsidR="00EC59C4" w:rsidRPr="0061249F">
        <w:rPr>
          <w:rStyle w:val="Hyperlink"/>
          <w:noProof/>
        </w:rPr>
        <w:t>described in [10]</w:t>
      </w:r>
      <w:r w:rsidR="00EC59C4">
        <w:rPr>
          <w:noProof/>
          <w:webHidden/>
        </w:rPr>
        <w:tab/>
      </w:r>
      <w:r w:rsidR="00EC59C4">
        <w:rPr>
          <w:noProof/>
          <w:webHidden/>
        </w:rPr>
        <w:fldChar w:fldCharType="begin"/>
      </w:r>
      <w:r w:rsidR="00EC59C4">
        <w:rPr>
          <w:noProof/>
          <w:webHidden/>
        </w:rPr>
        <w:instrText xml:space="preserve"> PAGEREF _Toc478091095 \h </w:instrText>
      </w:r>
      <w:r w:rsidR="00EC59C4">
        <w:rPr>
          <w:noProof/>
          <w:webHidden/>
        </w:rPr>
      </w:r>
      <w:r w:rsidR="00EC59C4">
        <w:rPr>
          <w:noProof/>
          <w:webHidden/>
        </w:rPr>
        <w:fldChar w:fldCharType="separate"/>
      </w:r>
      <w:r w:rsidR="00823832">
        <w:rPr>
          <w:noProof/>
          <w:webHidden/>
        </w:rPr>
        <w:t>45</w:t>
      </w:r>
      <w:r w:rsidR="00EC59C4">
        <w:rPr>
          <w:noProof/>
          <w:webHidden/>
        </w:rPr>
        <w:fldChar w:fldCharType="end"/>
      </w:r>
      <w:r>
        <w:rPr>
          <w:noProof/>
        </w:rPr>
        <w:fldChar w:fldCharType="end"/>
      </w:r>
    </w:p>
    <w:p w:rsidR="00EC59C4" w:rsidRDefault="00FD7691">
      <w:pPr>
        <w:pStyle w:val="TableofFigures"/>
        <w:tabs>
          <w:tab w:val="right" w:leader="dot" w:pos="8990"/>
        </w:tabs>
        <w:rPr>
          <w:rFonts w:asciiTheme="minorHAnsi" w:eastAsiaTheme="minorEastAsia" w:hAnsiTheme="minorHAnsi" w:cstheme="minorBidi"/>
          <w:noProof/>
          <w:szCs w:val="22"/>
          <w:lang w:val="en-CA" w:eastAsia="en-CA"/>
        </w:rPr>
      </w:pPr>
      <w:hyperlink w:anchor="_Toc478091096" w:history="1">
        <w:r w:rsidR="00EC59C4" w:rsidRPr="0061249F">
          <w:rPr>
            <w:rStyle w:val="Hyperlink"/>
            <w:noProof/>
          </w:rPr>
          <w:t>Figure 19 Information Processing Pipeline described in [10]</w:t>
        </w:r>
        <w:r w:rsidR="00EC59C4">
          <w:rPr>
            <w:noProof/>
            <w:webHidden/>
          </w:rPr>
          <w:tab/>
        </w:r>
        <w:r w:rsidR="00EC59C4">
          <w:rPr>
            <w:noProof/>
            <w:webHidden/>
          </w:rPr>
          <w:fldChar w:fldCharType="begin"/>
        </w:r>
        <w:r w:rsidR="00EC59C4">
          <w:rPr>
            <w:noProof/>
            <w:webHidden/>
          </w:rPr>
          <w:instrText xml:space="preserve"> PAGEREF _Toc478091096 \h </w:instrText>
        </w:r>
        <w:r w:rsidR="00EC59C4">
          <w:rPr>
            <w:noProof/>
            <w:webHidden/>
          </w:rPr>
        </w:r>
        <w:r w:rsidR="00EC59C4">
          <w:rPr>
            <w:noProof/>
            <w:webHidden/>
          </w:rPr>
          <w:fldChar w:fldCharType="separate"/>
        </w:r>
        <w:r w:rsidR="00823832">
          <w:rPr>
            <w:noProof/>
            <w:webHidden/>
          </w:rPr>
          <w:t>46</w:t>
        </w:r>
        <w:r w:rsidR="00EC59C4">
          <w:rPr>
            <w:noProof/>
            <w:webHidden/>
          </w:rPr>
          <w:fldChar w:fldCharType="end"/>
        </w:r>
      </w:hyperlink>
    </w:p>
    <w:p w:rsidR="00EC59C4" w:rsidRDefault="00FD7691">
      <w:pPr>
        <w:pStyle w:val="TableofFigures"/>
        <w:tabs>
          <w:tab w:val="right" w:leader="dot" w:pos="8990"/>
        </w:tabs>
        <w:rPr>
          <w:rFonts w:asciiTheme="minorHAnsi" w:eastAsiaTheme="minorEastAsia" w:hAnsiTheme="minorHAnsi" w:cstheme="minorBidi"/>
          <w:noProof/>
          <w:szCs w:val="22"/>
          <w:lang w:val="en-CA" w:eastAsia="en-CA"/>
        </w:rPr>
      </w:pPr>
      <w:hyperlink w:anchor="_Toc478091097" w:history="1">
        <w:r w:rsidR="00EC59C4" w:rsidRPr="0061249F">
          <w:rPr>
            <w:rStyle w:val="Hyperlink"/>
            <w:noProof/>
          </w:rPr>
          <w:t>Figure 20 Goal Model: Data Subsystem</w:t>
        </w:r>
        <w:r w:rsidR="00EC59C4">
          <w:rPr>
            <w:noProof/>
            <w:webHidden/>
          </w:rPr>
          <w:tab/>
        </w:r>
        <w:r w:rsidR="00EC59C4">
          <w:rPr>
            <w:noProof/>
            <w:webHidden/>
          </w:rPr>
          <w:fldChar w:fldCharType="begin"/>
        </w:r>
        <w:r w:rsidR="00EC59C4">
          <w:rPr>
            <w:noProof/>
            <w:webHidden/>
          </w:rPr>
          <w:instrText xml:space="preserve"> PAGEREF _Toc478091097 \h </w:instrText>
        </w:r>
        <w:r w:rsidR="00EC59C4">
          <w:rPr>
            <w:noProof/>
            <w:webHidden/>
          </w:rPr>
        </w:r>
        <w:r w:rsidR="00EC59C4">
          <w:rPr>
            <w:noProof/>
            <w:webHidden/>
          </w:rPr>
          <w:fldChar w:fldCharType="separate"/>
        </w:r>
        <w:r w:rsidR="00823832">
          <w:rPr>
            <w:noProof/>
            <w:webHidden/>
          </w:rPr>
          <w:t>48</w:t>
        </w:r>
        <w:r w:rsidR="00EC59C4">
          <w:rPr>
            <w:noProof/>
            <w:webHidden/>
          </w:rPr>
          <w:fldChar w:fldCharType="end"/>
        </w:r>
      </w:hyperlink>
    </w:p>
    <w:p w:rsidR="00EC59C4" w:rsidRDefault="00FD7691">
      <w:pPr>
        <w:pStyle w:val="TableofFigures"/>
        <w:tabs>
          <w:tab w:val="right" w:leader="dot" w:pos="8990"/>
        </w:tabs>
        <w:rPr>
          <w:rFonts w:asciiTheme="minorHAnsi" w:eastAsiaTheme="minorEastAsia" w:hAnsiTheme="minorHAnsi" w:cstheme="minorBidi"/>
          <w:noProof/>
          <w:szCs w:val="22"/>
          <w:lang w:val="en-CA" w:eastAsia="en-CA"/>
        </w:rPr>
      </w:pPr>
      <w:hyperlink w:anchor="_Toc478091098" w:history="1">
        <w:r w:rsidR="00EC59C4" w:rsidRPr="0061249F">
          <w:rPr>
            <w:rStyle w:val="Hyperlink"/>
            <w:noProof/>
          </w:rPr>
          <w:t>Figure 21 Goal Model: Privacy Subsystem</w:t>
        </w:r>
        <w:r w:rsidR="00EC59C4">
          <w:rPr>
            <w:noProof/>
            <w:webHidden/>
          </w:rPr>
          <w:tab/>
        </w:r>
        <w:r w:rsidR="00EC59C4">
          <w:rPr>
            <w:noProof/>
            <w:webHidden/>
          </w:rPr>
          <w:fldChar w:fldCharType="begin"/>
        </w:r>
        <w:r w:rsidR="00EC59C4">
          <w:rPr>
            <w:noProof/>
            <w:webHidden/>
          </w:rPr>
          <w:instrText xml:space="preserve"> PAGEREF _Toc478091098 \h </w:instrText>
        </w:r>
        <w:r w:rsidR="00EC59C4">
          <w:rPr>
            <w:noProof/>
            <w:webHidden/>
          </w:rPr>
        </w:r>
        <w:r w:rsidR="00EC59C4">
          <w:rPr>
            <w:noProof/>
            <w:webHidden/>
          </w:rPr>
          <w:fldChar w:fldCharType="separate"/>
        </w:r>
        <w:r w:rsidR="00823832">
          <w:rPr>
            <w:noProof/>
            <w:webHidden/>
          </w:rPr>
          <w:t>49</w:t>
        </w:r>
        <w:r w:rsidR="00EC59C4">
          <w:rPr>
            <w:noProof/>
            <w:webHidden/>
          </w:rPr>
          <w:fldChar w:fldCharType="end"/>
        </w:r>
      </w:hyperlink>
    </w:p>
    <w:p w:rsidR="00EC59C4" w:rsidRDefault="00FD7691">
      <w:pPr>
        <w:pStyle w:val="TableofFigures"/>
        <w:tabs>
          <w:tab w:val="right" w:leader="dot" w:pos="8990"/>
        </w:tabs>
        <w:rPr>
          <w:rFonts w:asciiTheme="minorHAnsi" w:eastAsiaTheme="minorEastAsia" w:hAnsiTheme="minorHAnsi" w:cstheme="minorBidi"/>
          <w:noProof/>
          <w:szCs w:val="22"/>
          <w:lang w:val="en-CA" w:eastAsia="en-CA"/>
        </w:rPr>
      </w:pPr>
      <w:hyperlink w:anchor="_Toc478091099" w:history="1">
        <w:r w:rsidR="00EC59C4" w:rsidRPr="0061249F">
          <w:rPr>
            <w:rStyle w:val="Hyperlink"/>
            <w:noProof/>
          </w:rPr>
          <w:t>Figure 22 Goal Model: Risk Subsystem</w:t>
        </w:r>
        <w:r w:rsidR="00EC59C4">
          <w:rPr>
            <w:noProof/>
            <w:webHidden/>
          </w:rPr>
          <w:tab/>
        </w:r>
        <w:r w:rsidR="00EC59C4">
          <w:rPr>
            <w:noProof/>
            <w:webHidden/>
          </w:rPr>
          <w:fldChar w:fldCharType="begin"/>
        </w:r>
        <w:r w:rsidR="00EC59C4">
          <w:rPr>
            <w:noProof/>
            <w:webHidden/>
          </w:rPr>
          <w:instrText xml:space="preserve"> PAGEREF _Toc478091099 \h </w:instrText>
        </w:r>
        <w:r w:rsidR="00EC59C4">
          <w:rPr>
            <w:noProof/>
            <w:webHidden/>
          </w:rPr>
        </w:r>
        <w:r w:rsidR="00EC59C4">
          <w:rPr>
            <w:noProof/>
            <w:webHidden/>
          </w:rPr>
          <w:fldChar w:fldCharType="separate"/>
        </w:r>
        <w:r w:rsidR="00823832">
          <w:rPr>
            <w:noProof/>
            <w:webHidden/>
          </w:rPr>
          <w:t>50</w:t>
        </w:r>
        <w:r w:rsidR="00EC59C4">
          <w:rPr>
            <w:noProof/>
            <w:webHidden/>
          </w:rPr>
          <w:fldChar w:fldCharType="end"/>
        </w:r>
      </w:hyperlink>
    </w:p>
    <w:p w:rsidR="00EC59C4" w:rsidRDefault="00FD7691">
      <w:pPr>
        <w:pStyle w:val="TableofFigures"/>
        <w:tabs>
          <w:tab w:val="right" w:leader="dot" w:pos="8990"/>
        </w:tabs>
        <w:rPr>
          <w:rFonts w:asciiTheme="minorHAnsi" w:eastAsiaTheme="minorEastAsia" w:hAnsiTheme="minorHAnsi" w:cstheme="minorBidi"/>
          <w:noProof/>
          <w:szCs w:val="22"/>
          <w:lang w:val="en-CA" w:eastAsia="en-CA"/>
        </w:rPr>
      </w:pPr>
      <w:hyperlink w:anchor="_Toc478091100" w:history="1">
        <w:r w:rsidR="00EC59C4" w:rsidRPr="0061249F">
          <w:rPr>
            <w:rStyle w:val="Hyperlink"/>
            <w:noProof/>
          </w:rPr>
          <w:t xml:space="preserve">Figure 23 Combined Goal Model of the Job </w:t>
        </w:r>
        <w:r w:rsidR="00390006">
          <w:rPr>
            <w:rStyle w:val="Hyperlink"/>
            <w:noProof/>
          </w:rPr>
          <w:t>Recommender System</w:t>
        </w:r>
        <w:r w:rsidR="00EC59C4">
          <w:rPr>
            <w:noProof/>
            <w:webHidden/>
          </w:rPr>
          <w:tab/>
        </w:r>
        <w:r w:rsidR="00EC59C4">
          <w:rPr>
            <w:noProof/>
            <w:webHidden/>
          </w:rPr>
          <w:fldChar w:fldCharType="begin"/>
        </w:r>
        <w:r w:rsidR="00EC59C4">
          <w:rPr>
            <w:noProof/>
            <w:webHidden/>
          </w:rPr>
          <w:instrText xml:space="preserve"> PAGEREF _Toc478091100 \h </w:instrText>
        </w:r>
        <w:r w:rsidR="00EC59C4">
          <w:rPr>
            <w:noProof/>
            <w:webHidden/>
          </w:rPr>
        </w:r>
        <w:r w:rsidR="00EC59C4">
          <w:rPr>
            <w:noProof/>
            <w:webHidden/>
          </w:rPr>
          <w:fldChar w:fldCharType="separate"/>
        </w:r>
        <w:r w:rsidR="00823832">
          <w:rPr>
            <w:noProof/>
            <w:webHidden/>
          </w:rPr>
          <w:t>51</w:t>
        </w:r>
        <w:r w:rsidR="00EC59C4">
          <w:rPr>
            <w:noProof/>
            <w:webHidden/>
          </w:rPr>
          <w:fldChar w:fldCharType="end"/>
        </w:r>
      </w:hyperlink>
    </w:p>
    <w:p w:rsidR="00EC59C4" w:rsidRDefault="00FD7691">
      <w:pPr>
        <w:pStyle w:val="TableofFigures"/>
        <w:tabs>
          <w:tab w:val="right" w:leader="dot" w:pos="8990"/>
        </w:tabs>
        <w:rPr>
          <w:rFonts w:asciiTheme="minorHAnsi" w:eastAsiaTheme="minorEastAsia" w:hAnsiTheme="minorHAnsi" w:cstheme="minorBidi"/>
          <w:noProof/>
          <w:szCs w:val="22"/>
          <w:lang w:val="en-CA" w:eastAsia="en-CA"/>
        </w:rPr>
      </w:pPr>
      <w:hyperlink w:anchor="_Toc478091101" w:history="1">
        <w:r w:rsidR="00EC59C4" w:rsidRPr="0061249F">
          <w:rPr>
            <w:rStyle w:val="Hyperlink"/>
            <w:noProof/>
          </w:rPr>
          <w:t>Figure 24 Job Data Agent</w:t>
        </w:r>
        <w:r w:rsidR="00EC59C4">
          <w:rPr>
            <w:noProof/>
            <w:webHidden/>
          </w:rPr>
          <w:tab/>
        </w:r>
        <w:r w:rsidR="00EC59C4">
          <w:rPr>
            <w:noProof/>
            <w:webHidden/>
          </w:rPr>
          <w:fldChar w:fldCharType="begin"/>
        </w:r>
        <w:r w:rsidR="00EC59C4">
          <w:rPr>
            <w:noProof/>
            <w:webHidden/>
          </w:rPr>
          <w:instrText xml:space="preserve"> PAGEREF _Toc478091101 \h </w:instrText>
        </w:r>
        <w:r w:rsidR="00EC59C4">
          <w:rPr>
            <w:noProof/>
            <w:webHidden/>
          </w:rPr>
        </w:r>
        <w:r w:rsidR="00EC59C4">
          <w:rPr>
            <w:noProof/>
            <w:webHidden/>
          </w:rPr>
          <w:fldChar w:fldCharType="separate"/>
        </w:r>
        <w:r w:rsidR="00823832">
          <w:rPr>
            <w:noProof/>
            <w:webHidden/>
          </w:rPr>
          <w:t>52</w:t>
        </w:r>
        <w:r w:rsidR="00EC59C4">
          <w:rPr>
            <w:noProof/>
            <w:webHidden/>
          </w:rPr>
          <w:fldChar w:fldCharType="end"/>
        </w:r>
      </w:hyperlink>
    </w:p>
    <w:p w:rsidR="00EC59C4" w:rsidRDefault="00C82319">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HYPERLINK \l "_Toc478091102" </w:instrText>
      </w:r>
      <w:r>
        <w:fldChar w:fldCharType="separate"/>
      </w:r>
      <w:r w:rsidR="00EC59C4" w:rsidRPr="0061249F">
        <w:rPr>
          <w:rStyle w:val="Hyperlink"/>
          <w:noProof/>
        </w:rPr>
        <w:t xml:space="preserve">Figure 25 Risk Agent for </w:t>
      </w:r>
      <w:ins w:id="85" w:author="palencar1-pc.cs" w:date="2017-04-05T13:16:00Z">
        <w:r w:rsidR="001D145A">
          <w:rPr>
            <w:rStyle w:val="Hyperlink"/>
            <w:noProof/>
          </w:rPr>
          <w:t xml:space="preserve">the </w:t>
        </w:r>
      </w:ins>
      <w:ins w:id="86" w:author="palencar1-pc.cs" w:date="2017-04-05T13:15:00Z">
        <w:r w:rsidR="001D145A">
          <w:rPr>
            <w:rStyle w:val="Hyperlink"/>
            <w:noProof/>
          </w:rPr>
          <w:t>J</w:t>
        </w:r>
      </w:ins>
      <w:del w:id="87" w:author="palencar1-pc.cs" w:date="2017-04-05T13:15:00Z">
        <w:r w:rsidR="00EC59C4" w:rsidRPr="0061249F" w:rsidDel="001D145A">
          <w:rPr>
            <w:rStyle w:val="Hyperlink"/>
            <w:noProof/>
          </w:rPr>
          <w:delText>j</w:delText>
        </w:r>
      </w:del>
      <w:r w:rsidR="00EC59C4" w:rsidRPr="0061249F">
        <w:rPr>
          <w:rStyle w:val="Hyperlink"/>
          <w:noProof/>
        </w:rPr>
        <w:t xml:space="preserve">ob </w:t>
      </w:r>
      <w:ins w:id="88" w:author="palencar1-pc.cs" w:date="2017-04-05T13:16:00Z">
        <w:r w:rsidR="001D145A">
          <w:rPr>
            <w:rStyle w:val="Hyperlink"/>
            <w:noProof/>
          </w:rPr>
          <w:t>R</w:t>
        </w:r>
      </w:ins>
      <w:del w:id="89" w:author="palencar1-pc.cs" w:date="2017-04-05T13:16:00Z">
        <w:r w:rsidR="00EC59C4" w:rsidRPr="0061249F" w:rsidDel="001D145A">
          <w:rPr>
            <w:rStyle w:val="Hyperlink"/>
            <w:noProof/>
          </w:rPr>
          <w:delText>r</w:delText>
        </w:r>
      </w:del>
      <w:r w:rsidR="00EC59C4" w:rsidRPr="0061249F">
        <w:rPr>
          <w:rStyle w:val="Hyperlink"/>
          <w:noProof/>
        </w:rPr>
        <w:t>ecommender</w:t>
      </w:r>
      <w:r w:rsidR="00EC59C4">
        <w:rPr>
          <w:noProof/>
          <w:webHidden/>
        </w:rPr>
        <w:tab/>
      </w:r>
      <w:r w:rsidR="00EC59C4">
        <w:rPr>
          <w:noProof/>
          <w:webHidden/>
        </w:rPr>
        <w:fldChar w:fldCharType="begin"/>
      </w:r>
      <w:r w:rsidR="00EC59C4">
        <w:rPr>
          <w:noProof/>
          <w:webHidden/>
        </w:rPr>
        <w:instrText xml:space="preserve"> PAGEREF _Toc478091102 \h </w:instrText>
      </w:r>
      <w:r w:rsidR="00EC59C4">
        <w:rPr>
          <w:noProof/>
          <w:webHidden/>
        </w:rPr>
      </w:r>
      <w:r w:rsidR="00EC59C4">
        <w:rPr>
          <w:noProof/>
          <w:webHidden/>
        </w:rPr>
        <w:fldChar w:fldCharType="separate"/>
      </w:r>
      <w:r w:rsidR="00823832">
        <w:rPr>
          <w:noProof/>
          <w:webHidden/>
        </w:rPr>
        <w:t>53</w:t>
      </w:r>
      <w:r w:rsidR="00EC59C4">
        <w:rPr>
          <w:noProof/>
          <w:webHidden/>
        </w:rPr>
        <w:fldChar w:fldCharType="end"/>
      </w:r>
      <w:r>
        <w:rPr>
          <w:noProof/>
        </w:rPr>
        <w:fldChar w:fldCharType="end"/>
      </w:r>
    </w:p>
    <w:p w:rsidR="00EC59C4" w:rsidRDefault="00C82319">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HYPERLINK \l "_Toc478091103" </w:instrText>
      </w:r>
      <w:r>
        <w:fldChar w:fldCharType="separate"/>
      </w:r>
      <w:r w:rsidR="00EC59C4" w:rsidRPr="0061249F">
        <w:rPr>
          <w:rStyle w:val="Hyperlink"/>
          <w:noProof/>
        </w:rPr>
        <w:t xml:space="preserve">Figure 26 Privacy Agent for </w:t>
      </w:r>
      <w:ins w:id="90" w:author="palencar1-pc.cs" w:date="2017-04-05T13:16:00Z">
        <w:r w:rsidR="001D145A">
          <w:rPr>
            <w:rStyle w:val="Hyperlink"/>
            <w:noProof/>
          </w:rPr>
          <w:t xml:space="preserve">the </w:t>
        </w:r>
      </w:ins>
      <w:ins w:id="91" w:author="palencar1-pc.cs" w:date="2017-04-05T13:15:00Z">
        <w:r w:rsidR="001D145A">
          <w:rPr>
            <w:rStyle w:val="Hyperlink"/>
            <w:noProof/>
          </w:rPr>
          <w:t>J</w:t>
        </w:r>
      </w:ins>
      <w:del w:id="92" w:author="palencar1-pc.cs" w:date="2017-04-05T13:15:00Z">
        <w:r w:rsidR="00EC59C4" w:rsidRPr="0061249F" w:rsidDel="001D145A">
          <w:rPr>
            <w:rStyle w:val="Hyperlink"/>
            <w:noProof/>
          </w:rPr>
          <w:delText>j</w:delText>
        </w:r>
      </w:del>
      <w:r w:rsidR="00EC59C4" w:rsidRPr="0061249F">
        <w:rPr>
          <w:rStyle w:val="Hyperlink"/>
          <w:noProof/>
        </w:rPr>
        <w:t xml:space="preserve">ob </w:t>
      </w:r>
      <w:ins w:id="93" w:author="palencar1-pc.cs" w:date="2017-04-05T13:15:00Z">
        <w:r w:rsidR="001D145A">
          <w:rPr>
            <w:rStyle w:val="Hyperlink"/>
            <w:noProof/>
          </w:rPr>
          <w:t>R</w:t>
        </w:r>
      </w:ins>
      <w:del w:id="94" w:author="palencar1-pc.cs" w:date="2017-04-05T13:15:00Z">
        <w:r w:rsidR="00EC59C4" w:rsidRPr="0061249F" w:rsidDel="001D145A">
          <w:rPr>
            <w:rStyle w:val="Hyperlink"/>
            <w:noProof/>
          </w:rPr>
          <w:delText>r</w:delText>
        </w:r>
      </w:del>
      <w:r w:rsidR="00EC59C4" w:rsidRPr="0061249F">
        <w:rPr>
          <w:rStyle w:val="Hyperlink"/>
          <w:noProof/>
        </w:rPr>
        <w:t>ecommender</w:t>
      </w:r>
      <w:r w:rsidR="00EC59C4">
        <w:rPr>
          <w:noProof/>
          <w:webHidden/>
        </w:rPr>
        <w:tab/>
      </w:r>
      <w:r w:rsidR="00EC59C4">
        <w:rPr>
          <w:noProof/>
          <w:webHidden/>
        </w:rPr>
        <w:fldChar w:fldCharType="begin"/>
      </w:r>
      <w:r w:rsidR="00EC59C4">
        <w:rPr>
          <w:noProof/>
          <w:webHidden/>
        </w:rPr>
        <w:instrText xml:space="preserve"> PAGEREF _Toc478091103 \h </w:instrText>
      </w:r>
      <w:r w:rsidR="00EC59C4">
        <w:rPr>
          <w:noProof/>
          <w:webHidden/>
        </w:rPr>
      </w:r>
      <w:r w:rsidR="00EC59C4">
        <w:rPr>
          <w:noProof/>
          <w:webHidden/>
        </w:rPr>
        <w:fldChar w:fldCharType="separate"/>
      </w:r>
      <w:r w:rsidR="00823832">
        <w:rPr>
          <w:noProof/>
          <w:webHidden/>
        </w:rPr>
        <w:t>54</w:t>
      </w:r>
      <w:r w:rsidR="00EC59C4">
        <w:rPr>
          <w:noProof/>
          <w:webHidden/>
        </w:rPr>
        <w:fldChar w:fldCharType="end"/>
      </w:r>
      <w:r>
        <w:rPr>
          <w:noProof/>
        </w:rPr>
        <w:fldChar w:fldCharType="end"/>
      </w:r>
    </w:p>
    <w:p w:rsidR="00EC59C4" w:rsidRDefault="00C82319">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HYPERLINK \l "_Toc478091104" </w:instrText>
      </w:r>
      <w:r>
        <w:fldChar w:fldCharType="separate"/>
      </w:r>
      <w:r w:rsidR="00EC59C4" w:rsidRPr="0061249F">
        <w:rPr>
          <w:rStyle w:val="Hyperlink"/>
          <w:noProof/>
        </w:rPr>
        <w:t xml:space="preserve">Figure 27 Job </w:t>
      </w:r>
      <w:r w:rsidR="00390006">
        <w:rPr>
          <w:rStyle w:val="Hyperlink"/>
          <w:noProof/>
        </w:rPr>
        <w:t>Recommender System</w:t>
      </w:r>
      <w:r w:rsidR="00EC59C4" w:rsidRPr="0061249F">
        <w:rPr>
          <w:rStyle w:val="Hyperlink"/>
          <w:noProof/>
        </w:rPr>
        <w:t xml:space="preserve"> </w:t>
      </w:r>
      <w:ins w:id="95" w:author="palencar1-pc.cs" w:date="2017-04-05T13:16:00Z">
        <w:r w:rsidR="001D145A">
          <w:rPr>
            <w:rStyle w:val="Hyperlink"/>
            <w:noProof/>
          </w:rPr>
          <w:t>M</w:t>
        </w:r>
      </w:ins>
      <w:del w:id="96" w:author="palencar1-pc.cs" w:date="2017-04-05T13:16:00Z">
        <w:r w:rsidR="00EC59C4" w:rsidRPr="0061249F" w:rsidDel="001D145A">
          <w:rPr>
            <w:rStyle w:val="Hyperlink"/>
            <w:noProof/>
          </w:rPr>
          <w:delText>m</w:delText>
        </w:r>
      </w:del>
      <w:r w:rsidR="00EC59C4" w:rsidRPr="0061249F">
        <w:rPr>
          <w:rStyle w:val="Hyperlink"/>
          <w:noProof/>
        </w:rPr>
        <w:t>odel</w:t>
      </w:r>
      <w:r w:rsidR="00EC59C4">
        <w:rPr>
          <w:noProof/>
          <w:webHidden/>
        </w:rPr>
        <w:tab/>
      </w:r>
      <w:r w:rsidR="00EC59C4">
        <w:rPr>
          <w:noProof/>
          <w:webHidden/>
        </w:rPr>
        <w:fldChar w:fldCharType="begin"/>
      </w:r>
      <w:r w:rsidR="00EC59C4">
        <w:rPr>
          <w:noProof/>
          <w:webHidden/>
        </w:rPr>
        <w:instrText xml:space="preserve"> PAGEREF _Toc478091104 \h </w:instrText>
      </w:r>
      <w:r w:rsidR="00EC59C4">
        <w:rPr>
          <w:noProof/>
          <w:webHidden/>
        </w:rPr>
      </w:r>
      <w:r w:rsidR="00EC59C4">
        <w:rPr>
          <w:noProof/>
          <w:webHidden/>
        </w:rPr>
        <w:fldChar w:fldCharType="separate"/>
      </w:r>
      <w:r w:rsidR="00823832">
        <w:rPr>
          <w:noProof/>
          <w:webHidden/>
        </w:rPr>
        <w:t>56</w:t>
      </w:r>
      <w:r w:rsidR="00EC59C4">
        <w:rPr>
          <w:noProof/>
          <w:webHidden/>
        </w:rPr>
        <w:fldChar w:fldCharType="end"/>
      </w:r>
      <w:r>
        <w:rPr>
          <w:noProof/>
        </w:rPr>
        <w:fldChar w:fldCharType="end"/>
      </w:r>
    </w:p>
    <w:p w:rsidR="00EC59C4" w:rsidRDefault="00FD7691">
      <w:pPr>
        <w:pStyle w:val="TableofFigures"/>
        <w:tabs>
          <w:tab w:val="right" w:leader="dot" w:pos="8990"/>
        </w:tabs>
        <w:rPr>
          <w:rFonts w:asciiTheme="minorHAnsi" w:eastAsiaTheme="minorEastAsia" w:hAnsiTheme="minorHAnsi" w:cstheme="minorBidi"/>
          <w:noProof/>
          <w:szCs w:val="22"/>
          <w:lang w:val="en-CA" w:eastAsia="en-CA"/>
        </w:rPr>
      </w:pPr>
      <w:hyperlink w:anchor="_Toc478091105" w:history="1">
        <w:r w:rsidR="00EC59C4" w:rsidRPr="0061249F">
          <w:rPr>
            <w:rStyle w:val="Hyperlink"/>
            <w:noProof/>
          </w:rPr>
          <w:t>Figure 28 Sequence Diagram: Data Subsystem</w:t>
        </w:r>
        <w:r w:rsidR="00EC59C4">
          <w:rPr>
            <w:noProof/>
            <w:webHidden/>
          </w:rPr>
          <w:tab/>
        </w:r>
        <w:r w:rsidR="00EC59C4">
          <w:rPr>
            <w:noProof/>
            <w:webHidden/>
          </w:rPr>
          <w:fldChar w:fldCharType="begin"/>
        </w:r>
        <w:r w:rsidR="00EC59C4">
          <w:rPr>
            <w:noProof/>
            <w:webHidden/>
          </w:rPr>
          <w:instrText xml:space="preserve"> PAGEREF _Toc478091105 \h </w:instrText>
        </w:r>
        <w:r w:rsidR="00EC59C4">
          <w:rPr>
            <w:noProof/>
            <w:webHidden/>
          </w:rPr>
        </w:r>
        <w:r w:rsidR="00EC59C4">
          <w:rPr>
            <w:noProof/>
            <w:webHidden/>
          </w:rPr>
          <w:fldChar w:fldCharType="separate"/>
        </w:r>
        <w:r w:rsidR="00823832">
          <w:rPr>
            <w:noProof/>
            <w:webHidden/>
          </w:rPr>
          <w:t>57</w:t>
        </w:r>
        <w:r w:rsidR="00EC59C4">
          <w:rPr>
            <w:noProof/>
            <w:webHidden/>
          </w:rPr>
          <w:fldChar w:fldCharType="end"/>
        </w:r>
      </w:hyperlink>
    </w:p>
    <w:p w:rsidR="00EC59C4" w:rsidRDefault="00FD7691">
      <w:pPr>
        <w:pStyle w:val="TableofFigures"/>
        <w:tabs>
          <w:tab w:val="right" w:leader="dot" w:pos="8990"/>
        </w:tabs>
        <w:rPr>
          <w:rFonts w:asciiTheme="minorHAnsi" w:eastAsiaTheme="minorEastAsia" w:hAnsiTheme="minorHAnsi" w:cstheme="minorBidi"/>
          <w:noProof/>
          <w:szCs w:val="22"/>
          <w:lang w:val="en-CA" w:eastAsia="en-CA"/>
        </w:rPr>
      </w:pPr>
      <w:hyperlink w:anchor="_Toc478091106" w:history="1">
        <w:r w:rsidR="00EC59C4" w:rsidRPr="0061249F">
          <w:rPr>
            <w:rStyle w:val="Hyperlink"/>
            <w:noProof/>
          </w:rPr>
          <w:t>Figure 29 Sequence Diagram: Risk Subsystem</w:t>
        </w:r>
        <w:r w:rsidR="00EC59C4">
          <w:rPr>
            <w:noProof/>
            <w:webHidden/>
          </w:rPr>
          <w:tab/>
        </w:r>
        <w:r w:rsidR="00EC59C4">
          <w:rPr>
            <w:noProof/>
            <w:webHidden/>
          </w:rPr>
          <w:fldChar w:fldCharType="begin"/>
        </w:r>
        <w:r w:rsidR="00EC59C4">
          <w:rPr>
            <w:noProof/>
            <w:webHidden/>
          </w:rPr>
          <w:instrText xml:space="preserve"> PAGEREF _Toc478091106 \h </w:instrText>
        </w:r>
        <w:r w:rsidR="00EC59C4">
          <w:rPr>
            <w:noProof/>
            <w:webHidden/>
          </w:rPr>
        </w:r>
        <w:r w:rsidR="00EC59C4">
          <w:rPr>
            <w:noProof/>
            <w:webHidden/>
          </w:rPr>
          <w:fldChar w:fldCharType="separate"/>
        </w:r>
        <w:r w:rsidR="00823832">
          <w:rPr>
            <w:noProof/>
            <w:webHidden/>
          </w:rPr>
          <w:t>58</w:t>
        </w:r>
        <w:r w:rsidR="00EC59C4">
          <w:rPr>
            <w:noProof/>
            <w:webHidden/>
          </w:rPr>
          <w:fldChar w:fldCharType="end"/>
        </w:r>
      </w:hyperlink>
    </w:p>
    <w:p w:rsidR="00EC59C4" w:rsidRDefault="00FD7691">
      <w:pPr>
        <w:pStyle w:val="TableofFigures"/>
        <w:tabs>
          <w:tab w:val="right" w:leader="dot" w:pos="8990"/>
        </w:tabs>
        <w:rPr>
          <w:rFonts w:asciiTheme="minorHAnsi" w:eastAsiaTheme="minorEastAsia" w:hAnsiTheme="minorHAnsi" w:cstheme="minorBidi"/>
          <w:noProof/>
          <w:szCs w:val="22"/>
          <w:lang w:val="en-CA" w:eastAsia="en-CA"/>
        </w:rPr>
      </w:pPr>
      <w:hyperlink w:anchor="_Toc478091107" w:history="1">
        <w:r w:rsidR="00EC59C4" w:rsidRPr="0061249F">
          <w:rPr>
            <w:rStyle w:val="Hyperlink"/>
            <w:noProof/>
          </w:rPr>
          <w:t>Figure 30 Sequence Diagram: Privacy Subsystem</w:t>
        </w:r>
        <w:r w:rsidR="00EC59C4">
          <w:rPr>
            <w:noProof/>
            <w:webHidden/>
          </w:rPr>
          <w:tab/>
        </w:r>
        <w:r w:rsidR="00EC59C4">
          <w:rPr>
            <w:noProof/>
            <w:webHidden/>
          </w:rPr>
          <w:fldChar w:fldCharType="begin"/>
        </w:r>
        <w:r w:rsidR="00EC59C4">
          <w:rPr>
            <w:noProof/>
            <w:webHidden/>
          </w:rPr>
          <w:instrText xml:space="preserve"> PAGEREF _Toc478091107 \h </w:instrText>
        </w:r>
        <w:r w:rsidR="00EC59C4">
          <w:rPr>
            <w:noProof/>
            <w:webHidden/>
          </w:rPr>
        </w:r>
        <w:r w:rsidR="00EC59C4">
          <w:rPr>
            <w:noProof/>
            <w:webHidden/>
          </w:rPr>
          <w:fldChar w:fldCharType="separate"/>
        </w:r>
        <w:r w:rsidR="00823832">
          <w:rPr>
            <w:noProof/>
            <w:webHidden/>
          </w:rPr>
          <w:t>59</w:t>
        </w:r>
        <w:r w:rsidR="00EC59C4">
          <w:rPr>
            <w:noProof/>
            <w:webHidden/>
          </w:rPr>
          <w:fldChar w:fldCharType="end"/>
        </w:r>
      </w:hyperlink>
    </w:p>
    <w:p w:rsidR="00EC59C4" w:rsidRDefault="00FD7691">
      <w:pPr>
        <w:pStyle w:val="TableofFigures"/>
        <w:tabs>
          <w:tab w:val="right" w:leader="dot" w:pos="8990"/>
        </w:tabs>
        <w:rPr>
          <w:rFonts w:asciiTheme="minorHAnsi" w:eastAsiaTheme="minorEastAsia" w:hAnsiTheme="minorHAnsi" w:cstheme="minorBidi"/>
          <w:noProof/>
          <w:szCs w:val="22"/>
          <w:lang w:val="en-CA" w:eastAsia="en-CA"/>
        </w:rPr>
      </w:pPr>
      <w:hyperlink w:anchor="_Toc478091108" w:history="1">
        <w:r w:rsidR="00EC59C4" w:rsidRPr="0061249F">
          <w:rPr>
            <w:rStyle w:val="Hyperlink"/>
            <w:noProof/>
          </w:rPr>
          <w:t xml:space="preserve">Figure 31 Combined Sequence diagram of the Job </w:t>
        </w:r>
        <w:r w:rsidR="00390006">
          <w:rPr>
            <w:rStyle w:val="Hyperlink"/>
            <w:noProof/>
          </w:rPr>
          <w:t>Recommender System</w:t>
        </w:r>
        <w:r w:rsidR="00EC59C4">
          <w:rPr>
            <w:noProof/>
            <w:webHidden/>
          </w:rPr>
          <w:tab/>
        </w:r>
        <w:r w:rsidR="00EC59C4">
          <w:rPr>
            <w:noProof/>
            <w:webHidden/>
          </w:rPr>
          <w:fldChar w:fldCharType="begin"/>
        </w:r>
        <w:r w:rsidR="00EC59C4">
          <w:rPr>
            <w:noProof/>
            <w:webHidden/>
          </w:rPr>
          <w:instrText xml:space="preserve"> PAGEREF _Toc478091108 \h </w:instrText>
        </w:r>
        <w:r w:rsidR="00EC59C4">
          <w:rPr>
            <w:noProof/>
            <w:webHidden/>
          </w:rPr>
        </w:r>
        <w:r w:rsidR="00EC59C4">
          <w:rPr>
            <w:noProof/>
            <w:webHidden/>
          </w:rPr>
          <w:fldChar w:fldCharType="separate"/>
        </w:r>
        <w:r w:rsidR="00823832">
          <w:rPr>
            <w:noProof/>
            <w:webHidden/>
          </w:rPr>
          <w:t>60</w:t>
        </w:r>
        <w:r w:rsidR="00EC59C4">
          <w:rPr>
            <w:noProof/>
            <w:webHidden/>
          </w:rPr>
          <w:fldChar w:fldCharType="end"/>
        </w:r>
      </w:hyperlink>
    </w:p>
    <w:p w:rsidR="00EC59C4" w:rsidRDefault="00FD7691">
      <w:pPr>
        <w:pStyle w:val="TableofFigures"/>
        <w:tabs>
          <w:tab w:val="right" w:leader="dot" w:pos="8990"/>
        </w:tabs>
        <w:rPr>
          <w:rFonts w:asciiTheme="minorHAnsi" w:eastAsiaTheme="minorEastAsia" w:hAnsiTheme="minorHAnsi" w:cstheme="minorBidi"/>
          <w:noProof/>
          <w:szCs w:val="22"/>
          <w:lang w:val="en-CA" w:eastAsia="en-CA"/>
        </w:rPr>
      </w:pPr>
      <w:hyperlink w:anchor="_Toc478091109" w:history="1">
        <w:r w:rsidR="00EC59C4" w:rsidRPr="0061249F">
          <w:rPr>
            <w:rStyle w:val="Hyperlink"/>
            <w:noProof/>
          </w:rPr>
          <w:t>Figure 32 Privacy Scope</w:t>
        </w:r>
        <w:r w:rsidR="00EC59C4">
          <w:rPr>
            <w:noProof/>
            <w:webHidden/>
          </w:rPr>
          <w:tab/>
        </w:r>
        <w:r w:rsidR="00EC59C4">
          <w:rPr>
            <w:noProof/>
            <w:webHidden/>
          </w:rPr>
          <w:fldChar w:fldCharType="begin"/>
        </w:r>
        <w:r w:rsidR="00EC59C4">
          <w:rPr>
            <w:noProof/>
            <w:webHidden/>
          </w:rPr>
          <w:instrText xml:space="preserve"> PAGEREF _Toc478091109 \h </w:instrText>
        </w:r>
        <w:r w:rsidR="00EC59C4">
          <w:rPr>
            <w:noProof/>
            <w:webHidden/>
          </w:rPr>
        </w:r>
        <w:r w:rsidR="00EC59C4">
          <w:rPr>
            <w:noProof/>
            <w:webHidden/>
          </w:rPr>
          <w:fldChar w:fldCharType="separate"/>
        </w:r>
        <w:r w:rsidR="00823832">
          <w:rPr>
            <w:noProof/>
            <w:webHidden/>
          </w:rPr>
          <w:t>63</w:t>
        </w:r>
        <w:r w:rsidR="00EC59C4">
          <w:rPr>
            <w:noProof/>
            <w:webHidden/>
          </w:rPr>
          <w:fldChar w:fldCharType="end"/>
        </w:r>
      </w:hyperlink>
    </w:p>
    <w:p w:rsidR="00EC59C4" w:rsidRDefault="00FD7691">
      <w:pPr>
        <w:pStyle w:val="TableofFigures"/>
        <w:tabs>
          <w:tab w:val="right" w:leader="dot" w:pos="8990"/>
        </w:tabs>
        <w:rPr>
          <w:rFonts w:asciiTheme="minorHAnsi" w:eastAsiaTheme="minorEastAsia" w:hAnsiTheme="minorHAnsi" w:cstheme="minorBidi"/>
          <w:noProof/>
          <w:szCs w:val="22"/>
          <w:lang w:val="en-CA" w:eastAsia="en-CA"/>
        </w:rPr>
      </w:pPr>
      <w:hyperlink w:anchor="_Toc478091110" w:history="1">
        <w:r w:rsidR="00EC59C4" w:rsidRPr="0061249F">
          <w:rPr>
            <w:rStyle w:val="Hyperlink"/>
            <w:noProof/>
          </w:rPr>
          <w:t>Figure 33 Contextual Risk Scope</w:t>
        </w:r>
        <w:r w:rsidR="00EC59C4">
          <w:rPr>
            <w:noProof/>
            <w:webHidden/>
          </w:rPr>
          <w:tab/>
        </w:r>
        <w:r w:rsidR="00EC59C4">
          <w:rPr>
            <w:noProof/>
            <w:webHidden/>
          </w:rPr>
          <w:fldChar w:fldCharType="begin"/>
        </w:r>
        <w:r w:rsidR="00EC59C4">
          <w:rPr>
            <w:noProof/>
            <w:webHidden/>
          </w:rPr>
          <w:instrText xml:space="preserve"> PAGEREF _Toc478091110 \h </w:instrText>
        </w:r>
        <w:r w:rsidR="00EC59C4">
          <w:rPr>
            <w:noProof/>
            <w:webHidden/>
          </w:rPr>
        </w:r>
        <w:r w:rsidR="00EC59C4">
          <w:rPr>
            <w:noProof/>
            <w:webHidden/>
          </w:rPr>
          <w:fldChar w:fldCharType="separate"/>
        </w:r>
        <w:r w:rsidR="00823832">
          <w:rPr>
            <w:noProof/>
            <w:webHidden/>
          </w:rPr>
          <w:t>64</w:t>
        </w:r>
        <w:r w:rsidR="00EC59C4">
          <w:rPr>
            <w:noProof/>
            <w:webHidden/>
          </w:rPr>
          <w:fldChar w:fldCharType="end"/>
        </w:r>
      </w:hyperlink>
    </w:p>
    <w:p w:rsidR="00EC59C4" w:rsidRDefault="00FD7691">
      <w:pPr>
        <w:pStyle w:val="TableofFigures"/>
        <w:tabs>
          <w:tab w:val="right" w:leader="dot" w:pos="8990"/>
        </w:tabs>
        <w:rPr>
          <w:rFonts w:asciiTheme="minorHAnsi" w:eastAsiaTheme="minorEastAsia" w:hAnsiTheme="minorHAnsi" w:cstheme="minorBidi"/>
          <w:noProof/>
          <w:szCs w:val="22"/>
          <w:lang w:val="en-CA" w:eastAsia="en-CA"/>
        </w:rPr>
      </w:pPr>
      <w:hyperlink w:anchor="_Toc478091111" w:history="1">
        <w:r w:rsidR="00EC59C4" w:rsidRPr="0061249F">
          <w:rPr>
            <w:rStyle w:val="Hyperlink"/>
            <w:noProof/>
          </w:rPr>
          <w:t xml:space="preserve">Figure 34 Dimensional Plot of a </w:t>
        </w:r>
        <w:r w:rsidR="00390006">
          <w:rPr>
            <w:rStyle w:val="Hyperlink"/>
            <w:noProof/>
          </w:rPr>
          <w:t>Recommender System</w:t>
        </w:r>
        <w:r w:rsidR="00EC59C4">
          <w:rPr>
            <w:noProof/>
            <w:webHidden/>
          </w:rPr>
          <w:tab/>
        </w:r>
        <w:r w:rsidR="00EC59C4">
          <w:rPr>
            <w:noProof/>
            <w:webHidden/>
          </w:rPr>
          <w:fldChar w:fldCharType="begin"/>
        </w:r>
        <w:r w:rsidR="00EC59C4">
          <w:rPr>
            <w:noProof/>
            <w:webHidden/>
          </w:rPr>
          <w:instrText xml:space="preserve"> PAGEREF _Toc478091111 \h </w:instrText>
        </w:r>
        <w:r w:rsidR="00EC59C4">
          <w:rPr>
            <w:noProof/>
            <w:webHidden/>
          </w:rPr>
        </w:r>
        <w:r w:rsidR="00EC59C4">
          <w:rPr>
            <w:noProof/>
            <w:webHidden/>
          </w:rPr>
          <w:fldChar w:fldCharType="separate"/>
        </w:r>
        <w:r w:rsidR="00823832">
          <w:rPr>
            <w:noProof/>
            <w:webHidden/>
          </w:rPr>
          <w:t>65</w:t>
        </w:r>
        <w:r w:rsidR="00EC59C4">
          <w:rPr>
            <w:noProof/>
            <w:webHidden/>
          </w:rPr>
          <w:fldChar w:fldCharType="end"/>
        </w:r>
      </w:hyperlink>
    </w:p>
    <w:p w:rsidR="00EC59C4" w:rsidRDefault="00C82319">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HYPERLINK \l "_Toc478091112" </w:instrText>
      </w:r>
      <w:r>
        <w:fldChar w:fldCharType="separate"/>
      </w:r>
      <w:r w:rsidR="00EC59C4" w:rsidRPr="0061249F">
        <w:rPr>
          <w:rStyle w:val="Hyperlink"/>
          <w:noProof/>
        </w:rPr>
        <w:t xml:space="preserve">Figure 35 Multidimensional </w:t>
      </w:r>
      <w:ins w:id="97" w:author="palencar1-pc.cs" w:date="2017-04-05T13:16:00Z">
        <w:r w:rsidR="001D145A">
          <w:rPr>
            <w:rStyle w:val="Hyperlink"/>
            <w:noProof/>
          </w:rPr>
          <w:t>D</w:t>
        </w:r>
      </w:ins>
      <w:del w:id="98" w:author="palencar1-pc.cs" w:date="2017-04-05T13:16:00Z">
        <w:r w:rsidR="00EC59C4" w:rsidRPr="0061249F" w:rsidDel="001D145A">
          <w:rPr>
            <w:rStyle w:val="Hyperlink"/>
            <w:noProof/>
          </w:rPr>
          <w:delText>d</w:delText>
        </w:r>
      </w:del>
      <w:r w:rsidR="00EC59C4" w:rsidRPr="0061249F">
        <w:rPr>
          <w:rStyle w:val="Hyperlink"/>
          <w:noProof/>
        </w:rPr>
        <w:t xml:space="preserve">escription of the Job </w:t>
      </w:r>
      <w:r w:rsidR="00390006">
        <w:rPr>
          <w:rStyle w:val="Hyperlink"/>
          <w:noProof/>
        </w:rPr>
        <w:t>Recommender System</w:t>
      </w:r>
      <w:r w:rsidR="00EC59C4">
        <w:rPr>
          <w:noProof/>
          <w:webHidden/>
        </w:rPr>
        <w:tab/>
      </w:r>
      <w:r w:rsidR="00EC59C4">
        <w:rPr>
          <w:noProof/>
          <w:webHidden/>
        </w:rPr>
        <w:fldChar w:fldCharType="begin"/>
      </w:r>
      <w:r w:rsidR="00EC59C4">
        <w:rPr>
          <w:noProof/>
          <w:webHidden/>
        </w:rPr>
        <w:instrText xml:space="preserve"> PAGEREF _Toc478091112 \h </w:instrText>
      </w:r>
      <w:r w:rsidR="00EC59C4">
        <w:rPr>
          <w:noProof/>
          <w:webHidden/>
        </w:rPr>
      </w:r>
      <w:r w:rsidR="00EC59C4">
        <w:rPr>
          <w:noProof/>
          <w:webHidden/>
        </w:rPr>
        <w:fldChar w:fldCharType="separate"/>
      </w:r>
      <w:r w:rsidR="00823832">
        <w:rPr>
          <w:noProof/>
          <w:webHidden/>
        </w:rPr>
        <w:t>66</w:t>
      </w:r>
      <w:r w:rsidR="00EC59C4">
        <w:rPr>
          <w:noProof/>
          <w:webHidden/>
        </w:rPr>
        <w:fldChar w:fldCharType="end"/>
      </w:r>
      <w:r>
        <w:rPr>
          <w:noProof/>
        </w:rPr>
        <w:fldChar w:fldCharType="end"/>
      </w:r>
    </w:p>
    <w:p w:rsidR="00B34B9F" w:rsidRDefault="00B3055E" w:rsidP="00B34B9F">
      <w:pPr>
        <w:pStyle w:val="Heading2"/>
        <w:numPr>
          <w:ilvl w:val="0"/>
          <w:numId w:val="0"/>
        </w:numPr>
      </w:pPr>
      <w:r>
        <w:fldChar w:fldCharType="end"/>
      </w:r>
    </w:p>
    <w:p w:rsidR="00BF46CF" w:rsidRPr="00B34B9F" w:rsidRDefault="00BF46CF" w:rsidP="00B34B9F">
      <w:pPr>
        <w:spacing w:line="240" w:lineRule="auto"/>
        <w:rPr>
          <w:rFonts w:ascii="Arial" w:hAnsi="Arial"/>
          <w:b/>
          <w:sz w:val="24"/>
        </w:rPr>
      </w:pPr>
    </w:p>
    <w:p w:rsidR="00BF46CF" w:rsidRDefault="00BF46CF">
      <w:pPr>
        <w:pStyle w:val="FrontHead"/>
        <w:spacing w:after="0"/>
      </w:pPr>
      <w:bookmarkStart w:id="99" w:name="_Toc478091013"/>
      <w:r>
        <w:lastRenderedPageBreak/>
        <w:t>List of Tables</w:t>
      </w:r>
      <w:bookmarkEnd w:id="99"/>
    </w:p>
    <w:p w:rsidR="00B3055E" w:rsidRDefault="00B3055E"/>
    <w:p w:rsidR="00EC59C4"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"Table" </w:instrText>
      </w:r>
      <w:r>
        <w:fldChar w:fldCharType="separate"/>
      </w:r>
      <w:hyperlink w:anchor="_Toc478091113" w:history="1">
        <w:r w:rsidR="00EC59C4" w:rsidRPr="00D16117">
          <w:rPr>
            <w:rStyle w:val="Hyperlink"/>
            <w:noProof/>
          </w:rPr>
          <w:t>Table 1 Interaction Entities proposed in [9]</w:t>
        </w:r>
        <w:r w:rsidR="00EC59C4">
          <w:rPr>
            <w:noProof/>
            <w:webHidden/>
          </w:rPr>
          <w:tab/>
        </w:r>
        <w:r w:rsidR="00EC59C4">
          <w:rPr>
            <w:noProof/>
            <w:webHidden/>
          </w:rPr>
          <w:fldChar w:fldCharType="begin"/>
        </w:r>
        <w:r w:rsidR="00EC59C4">
          <w:rPr>
            <w:noProof/>
            <w:webHidden/>
          </w:rPr>
          <w:instrText xml:space="preserve"> PAGEREF _Toc478091113 \h </w:instrText>
        </w:r>
        <w:r w:rsidR="00EC59C4">
          <w:rPr>
            <w:noProof/>
            <w:webHidden/>
          </w:rPr>
        </w:r>
        <w:r w:rsidR="00EC59C4">
          <w:rPr>
            <w:noProof/>
            <w:webHidden/>
          </w:rPr>
          <w:fldChar w:fldCharType="separate"/>
        </w:r>
        <w:r w:rsidR="00823832">
          <w:rPr>
            <w:noProof/>
            <w:webHidden/>
          </w:rPr>
          <w:t>44</w:t>
        </w:r>
        <w:r w:rsidR="00EC59C4">
          <w:rPr>
            <w:noProof/>
            <w:webHidden/>
          </w:rPr>
          <w:fldChar w:fldCharType="end"/>
        </w:r>
      </w:hyperlink>
    </w:p>
    <w:p w:rsidR="00EC59C4" w:rsidRDefault="00C82319">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HYPERLINK \l "_Toc478091114" </w:instrText>
      </w:r>
      <w:r>
        <w:fldChar w:fldCharType="separate"/>
      </w:r>
      <w:r w:rsidR="00EC59C4" w:rsidRPr="00D16117">
        <w:rPr>
          <w:rStyle w:val="Hyperlink"/>
          <w:noProof/>
        </w:rPr>
        <w:t xml:space="preserve">Table 2 General Dimensional Analysis of </w:t>
      </w:r>
      <w:ins w:id="100" w:author="palencar1-pc.cs" w:date="2017-04-05T13:17:00Z">
        <w:r w:rsidR="00664985">
          <w:rPr>
            <w:rStyle w:val="Hyperlink"/>
            <w:noProof/>
          </w:rPr>
          <w:t>V</w:t>
        </w:r>
      </w:ins>
      <w:del w:id="101" w:author="palencar1-pc.cs" w:date="2017-04-05T13:17:00Z">
        <w:r w:rsidR="00EC59C4" w:rsidRPr="00D16117" w:rsidDel="00664985">
          <w:rPr>
            <w:rStyle w:val="Hyperlink"/>
            <w:noProof/>
          </w:rPr>
          <w:delText>v</w:delText>
        </w:r>
      </w:del>
      <w:r w:rsidR="00EC59C4" w:rsidRPr="00D16117">
        <w:rPr>
          <w:rStyle w:val="Hyperlink"/>
          <w:noProof/>
        </w:rPr>
        <w:t>arious A</w:t>
      </w:r>
      <w:ins w:id="102" w:author="palencar1-pc.cs" w:date="2017-04-05T13:17:00Z">
        <w:r w:rsidR="00664985">
          <w:rPr>
            <w:rStyle w:val="Hyperlink"/>
            <w:noProof/>
          </w:rPr>
          <w:t>pproaches</w:t>
        </w:r>
      </w:ins>
      <w:del w:id="103" w:author="palencar1-pc.cs" w:date="2017-04-05T13:17:00Z">
        <w:r w:rsidR="00EC59C4" w:rsidRPr="00D16117" w:rsidDel="00664985">
          <w:rPr>
            <w:rStyle w:val="Hyperlink"/>
            <w:noProof/>
          </w:rPr>
          <w:delText>lgorithms</w:delText>
        </w:r>
      </w:del>
      <w:r w:rsidR="00EC59C4">
        <w:rPr>
          <w:noProof/>
          <w:webHidden/>
        </w:rPr>
        <w:tab/>
      </w:r>
      <w:r w:rsidR="00EC59C4">
        <w:rPr>
          <w:noProof/>
          <w:webHidden/>
        </w:rPr>
        <w:fldChar w:fldCharType="begin"/>
      </w:r>
      <w:r w:rsidR="00EC59C4">
        <w:rPr>
          <w:noProof/>
          <w:webHidden/>
        </w:rPr>
        <w:instrText xml:space="preserve"> PAGEREF _Toc478091114 \h </w:instrText>
      </w:r>
      <w:r w:rsidR="00EC59C4">
        <w:rPr>
          <w:noProof/>
          <w:webHidden/>
        </w:rPr>
      </w:r>
      <w:r w:rsidR="00EC59C4">
        <w:rPr>
          <w:noProof/>
          <w:webHidden/>
        </w:rPr>
        <w:fldChar w:fldCharType="separate"/>
      </w:r>
      <w:r w:rsidR="00823832">
        <w:rPr>
          <w:noProof/>
          <w:webHidden/>
        </w:rPr>
        <w:t>65</w:t>
      </w:r>
      <w:r w:rsidR="00EC59C4">
        <w:rPr>
          <w:noProof/>
          <w:webHidden/>
        </w:rPr>
        <w:fldChar w:fldCharType="end"/>
      </w:r>
      <w:r>
        <w:rPr>
          <w:noProof/>
        </w:rPr>
        <w:fldChar w:fldCharType="end"/>
      </w:r>
    </w:p>
    <w:p w:rsidR="00BF46CF" w:rsidRDefault="00B3055E">
      <w:r>
        <w:fldChar w:fldCharType="end"/>
      </w:r>
    </w:p>
    <w:p w:rsidR="00563276" w:rsidRDefault="00563276"/>
    <w:p w:rsidR="00563276" w:rsidRDefault="00563276">
      <w:pPr>
        <w:sectPr w:rsidR="00563276">
          <w:pgSz w:w="12240" w:h="15840" w:code="1"/>
          <w:pgMar w:top="1440" w:right="1440" w:bottom="1440" w:left="1800" w:header="1440" w:footer="1440" w:gutter="0"/>
          <w:pgNumType w:fmt="lowerRoman"/>
          <w:cols w:space="720"/>
          <w:noEndnote/>
        </w:sectPr>
      </w:pPr>
    </w:p>
    <w:p w:rsidR="00BF46CF" w:rsidRDefault="00BF46CF" w:rsidP="00866177">
      <w:pPr>
        <w:pStyle w:val="Heading1"/>
        <w:spacing w:line="480" w:lineRule="auto"/>
      </w:pPr>
      <w:r>
        <w:lastRenderedPageBreak/>
        <w:br/>
      </w:r>
      <w:bookmarkStart w:id="104" w:name="_Toc478091014"/>
      <w:r w:rsidR="00AC1B9D">
        <w:t>Introduction</w:t>
      </w:r>
      <w:bookmarkEnd w:id="104"/>
    </w:p>
    <w:p w:rsidR="004D6BDD" w:rsidRDefault="004F6AC2" w:rsidP="00E443F2">
      <w:pPr>
        <w:pStyle w:val="BodyText"/>
        <w:spacing w:line="480" w:lineRule="auto"/>
        <w:rPr>
          <w:lang w:val="en-CA"/>
        </w:rPr>
      </w:pPr>
      <w:r>
        <w:t xml:space="preserve">In </w:t>
      </w:r>
      <w:r w:rsidR="00125A57">
        <w:rPr>
          <w:lang w:val="en-CA"/>
        </w:rPr>
        <w:t xml:space="preserve">recent times, </w:t>
      </w:r>
      <w:ins w:id="105" w:author="palencar1-pc.cs" w:date="2017-04-05T13:17:00Z">
        <w:r w:rsidR="00664985">
          <w:rPr>
            <w:lang w:val="en-CA"/>
          </w:rPr>
          <w:t>r</w:t>
        </w:r>
      </w:ins>
      <w:del w:id="106" w:author="palencar1-pc.cs" w:date="2017-04-05T13:17:00Z">
        <w:r w:rsidR="00390006" w:rsidDel="00664985">
          <w:rPr>
            <w:lang w:val="en-CA"/>
          </w:rPr>
          <w:delText>R</w:delText>
        </w:r>
      </w:del>
      <w:r w:rsidR="00390006">
        <w:rPr>
          <w:lang w:val="en-CA"/>
        </w:rPr>
        <w:t xml:space="preserve">ecommender </w:t>
      </w:r>
      <w:ins w:id="107" w:author="palencar1-pc.cs" w:date="2017-04-05T13:17:00Z">
        <w:r w:rsidR="00664985">
          <w:rPr>
            <w:lang w:val="en-CA"/>
          </w:rPr>
          <w:t>s</w:t>
        </w:r>
      </w:ins>
      <w:del w:id="108" w:author="palencar1-pc.cs" w:date="2017-04-05T13:17:00Z">
        <w:r w:rsidR="00390006" w:rsidDel="00664985">
          <w:rPr>
            <w:lang w:val="en-CA"/>
          </w:rPr>
          <w:delText>S</w:delText>
        </w:r>
      </w:del>
      <w:r w:rsidR="00390006">
        <w:rPr>
          <w:lang w:val="en-CA"/>
        </w:rPr>
        <w:t>ystem</w:t>
      </w:r>
      <w:r w:rsidR="00EC59C4">
        <w:rPr>
          <w:lang w:val="en-CA"/>
        </w:rPr>
        <w:t>s</w:t>
      </w:r>
      <w:r w:rsidRPr="004F6AC2">
        <w:rPr>
          <w:lang w:val="en-CA"/>
        </w:rPr>
        <w:t xml:space="preserve"> </w:t>
      </w:r>
      <w:ins w:id="109" w:author="palencar1-pc.cs" w:date="2017-04-05T13:17:00Z">
        <w:r w:rsidR="00664985">
          <w:rPr>
            <w:lang w:val="en-CA"/>
          </w:rPr>
          <w:t xml:space="preserve">(RSs) </w:t>
        </w:r>
      </w:ins>
      <w:r w:rsidRPr="004F6AC2">
        <w:rPr>
          <w:lang w:val="en-CA"/>
        </w:rPr>
        <w:t xml:space="preserve">can take advantage of </w:t>
      </w:r>
      <w:r w:rsidR="00420E0D">
        <w:rPr>
          <w:lang w:val="en-CA"/>
        </w:rPr>
        <w:t xml:space="preserve">the </w:t>
      </w:r>
      <w:r w:rsidRPr="004F6AC2">
        <w:rPr>
          <w:lang w:val="en-CA"/>
        </w:rPr>
        <w:t>semantic reasoning capabilities</w:t>
      </w:r>
      <w:r w:rsidR="00BB014E">
        <w:rPr>
          <w:lang w:val="en-CA"/>
        </w:rPr>
        <w:t xml:space="preserve"> [128]</w:t>
      </w:r>
      <w:r w:rsidRPr="004F6AC2">
        <w:rPr>
          <w:lang w:val="en-CA"/>
        </w:rPr>
        <w:t xml:space="preserve"> to</w:t>
      </w:r>
      <w:r>
        <w:rPr>
          <w:lang w:val="en-CA"/>
        </w:rPr>
        <w:t xml:space="preserve"> </w:t>
      </w:r>
      <w:r w:rsidRPr="004F6AC2">
        <w:rPr>
          <w:lang w:val="en-CA"/>
        </w:rPr>
        <w:t>overcome common limitations</w:t>
      </w:r>
      <w:r w:rsidR="001F3ECF">
        <w:rPr>
          <w:lang w:val="en-CA"/>
        </w:rPr>
        <w:t xml:space="preserve"> and improve the recommendation</w:t>
      </w:r>
      <w:r w:rsidRPr="004F6AC2">
        <w:rPr>
          <w:lang w:val="en-CA"/>
        </w:rPr>
        <w:t xml:space="preserve"> quality. These systems uses</w:t>
      </w:r>
      <w:r>
        <w:rPr>
          <w:lang w:val="en-CA"/>
        </w:rPr>
        <w:t xml:space="preserve"> </w:t>
      </w:r>
      <w:r w:rsidRPr="004F6AC2">
        <w:rPr>
          <w:lang w:val="en-CA"/>
        </w:rPr>
        <w:t xml:space="preserve">domain </w:t>
      </w:r>
      <w:r w:rsidR="00364805">
        <w:rPr>
          <w:lang w:val="en-CA"/>
        </w:rPr>
        <w:t>properties, types and relationships</w:t>
      </w:r>
      <w:r w:rsidRPr="004F6AC2">
        <w:rPr>
          <w:lang w:val="en-CA"/>
        </w:rPr>
        <w:t xml:space="preserve"> to enhance </w:t>
      </w:r>
      <w:ins w:id="110" w:author="palencar1-pc.cs" w:date="2017-04-05T13:17:00Z">
        <w:r w:rsidR="00664985">
          <w:rPr>
            <w:lang w:val="en-CA"/>
          </w:rPr>
          <w:t>user</w:t>
        </w:r>
      </w:ins>
      <w:del w:id="111" w:author="palencar1-pc.cs" w:date="2017-04-05T13:17:00Z">
        <w:r w:rsidRPr="004F6AC2" w:rsidDel="00664985">
          <w:rPr>
            <w:lang w:val="en-CA"/>
          </w:rPr>
          <w:delText>the</w:delText>
        </w:r>
      </w:del>
      <w:r w:rsidRPr="004F6AC2">
        <w:rPr>
          <w:lang w:val="en-CA"/>
        </w:rPr>
        <w:t xml:space="preserve"> personalization</w:t>
      </w:r>
      <w:r w:rsidR="007E525D">
        <w:rPr>
          <w:lang w:val="en-CA"/>
        </w:rPr>
        <w:t xml:space="preserve">. </w:t>
      </w:r>
      <w:r w:rsidRPr="004F6AC2">
        <w:rPr>
          <w:lang w:val="en-CA"/>
        </w:rPr>
        <w:t xml:space="preserve">Current research in the area of </w:t>
      </w:r>
      <w:r w:rsidR="00390006">
        <w:rPr>
          <w:lang w:val="en-CA"/>
        </w:rPr>
        <w:t>R</w:t>
      </w:r>
      <w:ins w:id="112" w:author="palencar1-pc.cs" w:date="2017-04-05T13:17:00Z">
        <w:r w:rsidR="00664985">
          <w:rPr>
            <w:lang w:val="en-CA"/>
          </w:rPr>
          <w:t>Ss</w:t>
        </w:r>
      </w:ins>
      <w:del w:id="113" w:author="palencar1-pc.cs" w:date="2017-04-05T13:17:00Z">
        <w:r w:rsidR="00390006" w:rsidDel="00664985">
          <w:rPr>
            <w:lang w:val="en-CA"/>
          </w:rPr>
          <w:delText>ecommender System</w:delText>
        </w:r>
      </w:del>
      <w:r w:rsidRPr="004F6AC2">
        <w:rPr>
          <w:lang w:val="en-CA"/>
        </w:rPr>
        <w:t xml:space="preserve"> </w:t>
      </w:r>
      <w:proofErr w:type="spellStart"/>
      <w:r w:rsidRPr="004F6AC2">
        <w:rPr>
          <w:lang w:val="en-CA"/>
        </w:rPr>
        <w:t>has</w:t>
      </w:r>
      <w:del w:id="114" w:author="palencar1-pc.cs" w:date="2017-04-05T13:18:00Z">
        <w:r w:rsidRPr="004F6AC2" w:rsidDel="00664985">
          <w:rPr>
            <w:lang w:val="en-CA"/>
          </w:rPr>
          <w:delText xml:space="preserve"> been </w:delText>
        </w:r>
      </w:del>
      <w:r w:rsidRPr="004F6AC2">
        <w:rPr>
          <w:lang w:val="en-CA"/>
        </w:rPr>
        <w:t>focussed</w:t>
      </w:r>
      <w:proofErr w:type="spellEnd"/>
      <w:r w:rsidRPr="004F6AC2">
        <w:rPr>
          <w:lang w:val="en-CA"/>
        </w:rPr>
        <w:t xml:space="preserve"> on </w:t>
      </w:r>
      <w:del w:id="115" w:author="palencar1-pc.cs" w:date="2017-04-05T13:18:00Z">
        <w:r w:rsidRPr="004F6AC2" w:rsidDel="00664985">
          <w:rPr>
            <w:lang w:val="en-CA"/>
          </w:rPr>
          <w:delText xml:space="preserve">the </w:delText>
        </w:r>
      </w:del>
      <w:r w:rsidRPr="004F6AC2">
        <w:rPr>
          <w:lang w:val="en-CA"/>
        </w:rPr>
        <w:t>context</w:t>
      </w:r>
      <w:ins w:id="116" w:author="palencar1-pc.cs" w:date="2017-04-05T13:18:00Z">
        <w:r w:rsidR="00664985">
          <w:rPr>
            <w:lang w:val="en-CA"/>
          </w:rPr>
          <w:t>-</w:t>
        </w:r>
      </w:ins>
      <w:del w:id="117" w:author="palencar1-pc.cs" w:date="2017-04-05T13:18:00Z">
        <w:r w:rsidRPr="004F6AC2" w:rsidDel="00664985">
          <w:rPr>
            <w:lang w:val="en-CA"/>
          </w:rPr>
          <w:delText xml:space="preserve"> </w:delText>
        </w:r>
      </w:del>
      <w:r w:rsidRPr="004F6AC2">
        <w:rPr>
          <w:lang w:val="en-CA"/>
        </w:rPr>
        <w:t>aware</w:t>
      </w:r>
      <w:r>
        <w:rPr>
          <w:lang w:val="en-CA"/>
        </w:rPr>
        <w:t xml:space="preserve"> </w:t>
      </w:r>
      <w:ins w:id="118" w:author="palencar1-pc.cs" w:date="2017-04-05T13:18:00Z">
        <w:r w:rsidR="00664985">
          <w:rPr>
            <w:lang w:val="en-CA"/>
          </w:rPr>
          <w:t>RSs</w:t>
        </w:r>
      </w:ins>
      <w:del w:id="119" w:author="palencar1-pc.cs" w:date="2017-04-05T13:18:00Z">
        <w:r w:rsidR="00390006" w:rsidDel="00664985">
          <w:rPr>
            <w:lang w:val="en-CA"/>
          </w:rPr>
          <w:delText>Recommender System</w:delText>
        </w:r>
        <w:r w:rsidR="00826E9F" w:rsidDel="00664985">
          <w:rPr>
            <w:lang w:val="en-CA"/>
          </w:rPr>
          <w:delText>s</w:delText>
        </w:r>
      </w:del>
      <w:r w:rsidR="00364805">
        <w:rPr>
          <w:lang w:val="en-CA"/>
        </w:rPr>
        <w:t xml:space="preserve"> [18]</w:t>
      </w:r>
      <w:r w:rsidRPr="004F6AC2">
        <w:rPr>
          <w:lang w:val="en-CA"/>
        </w:rPr>
        <w:t>. A context-independent representation may lose predictive power because</w:t>
      </w:r>
      <w:r>
        <w:rPr>
          <w:lang w:val="en-CA"/>
        </w:rPr>
        <w:t xml:space="preserve"> </w:t>
      </w:r>
      <w:r w:rsidRPr="004F6AC2">
        <w:rPr>
          <w:lang w:val="en-CA"/>
        </w:rPr>
        <w:t xml:space="preserve">potentially useful information from multiple contexts </w:t>
      </w:r>
      <w:ins w:id="120" w:author="palencar1-pc.cs" w:date="2017-04-05T13:19:00Z">
        <w:r w:rsidR="00664985">
          <w:rPr>
            <w:lang w:val="en-CA"/>
          </w:rPr>
          <w:t>is</w:t>
        </w:r>
      </w:ins>
      <w:ins w:id="121" w:author="palencar1-pc.cs" w:date="2017-04-05T13:18:00Z">
        <w:r w:rsidR="00664985">
          <w:rPr>
            <w:lang w:val="en-CA"/>
          </w:rPr>
          <w:t xml:space="preserve"> not taken into account</w:t>
        </w:r>
      </w:ins>
      <w:del w:id="122" w:author="palencar1-pc.cs" w:date="2017-04-05T13:18:00Z">
        <w:r w:rsidR="008E1311" w:rsidDel="00664985">
          <w:rPr>
            <w:lang w:val="en-CA"/>
          </w:rPr>
          <w:delText>being r</w:delText>
        </w:r>
      </w:del>
      <w:del w:id="123" w:author="palencar1-pc.cs" w:date="2017-04-05T13:19:00Z">
        <w:r w:rsidR="008E1311" w:rsidDel="00664985">
          <w:rPr>
            <w:lang w:val="en-CA"/>
          </w:rPr>
          <w:delText>ejected</w:delText>
        </w:r>
      </w:del>
      <w:r w:rsidR="00C05B2B">
        <w:rPr>
          <w:lang w:val="en-CA"/>
        </w:rPr>
        <w:t xml:space="preserve"> [128]</w:t>
      </w:r>
      <w:r w:rsidRPr="004F6AC2">
        <w:rPr>
          <w:lang w:val="en-CA"/>
        </w:rPr>
        <w:t xml:space="preserve">. The ideal context-aware </w:t>
      </w:r>
      <w:ins w:id="124" w:author="palencar1-pc.cs" w:date="2017-04-05T13:20:00Z">
        <w:r w:rsidR="00B05A57">
          <w:rPr>
            <w:lang w:val="en-CA"/>
          </w:rPr>
          <w:t>RS</w:t>
        </w:r>
      </w:ins>
      <w:del w:id="125" w:author="palencar1-pc.cs" w:date="2017-04-05T13:20:00Z">
        <w:r w:rsidR="00C70DFE" w:rsidDel="00B05A57">
          <w:rPr>
            <w:lang w:val="en-CA"/>
          </w:rPr>
          <w:delText>R</w:delText>
        </w:r>
      </w:del>
      <w:del w:id="126" w:author="palencar1-pc.cs" w:date="2017-04-05T13:21:00Z">
        <w:r w:rsidR="00C70DFE" w:rsidDel="00B05A57">
          <w:rPr>
            <w:lang w:val="en-CA"/>
          </w:rPr>
          <w:delText>ecommender System</w:delText>
        </w:r>
      </w:del>
      <w:r w:rsidRPr="004F6AC2">
        <w:rPr>
          <w:lang w:val="en-CA"/>
        </w:rPr>
        <w:t xml:space="preserve"> would, therefore, be able</w:t>
      </w:r>
      <w:r w:rsidR="007C2F77">
        <w:rPr>
          <w:lang w:val="en-CA"/>
        </w:rPr>
        <w:t xml:space="preserve"> to reliably</w:t>
      </w:r>
      <w:r w:rsidRPr="004F6AC2">
        <w:rPr>
          <w:lang w:val="en-CA"/>
        </w:rPr>
        <w:t xml:space="preserve"> </w:t>
      </w:r>
      <w:ins w:id="127" w:author="palencar1-pc.cs" w:date="2017-04-05T13:21:00Z">
        <w:r w:rsidR="00B05A57">
          <w:rPr>
            <w:lang w:val="en-CA"/>
          </w:rPr>
          <w:t xml:space="preserve">associate </w:t>
        </w:r>
      </w:ins>
      <w:del w:id="128" w:author="palencar1-pc.cs" w:date="2017-04-05T13:21:00Z">
        <w:r w:rsidRPr="004F6AC2" w:rsidDel="00B05A57">
          <w:rPr>
            <w:lang w:val="en-CA"/>
          </w:rPr>
          <w:delText>label</w:delText>
        </w:r>
      </w:del>
      <w:r w:rsidRPr="004F6AC2">
        <w:rPr>
          <w:lang w:val="en-CA"/>
        </w:rPr>
        <w:t xml:space="preserve"> each user action with an appropriate context and effectively </w:t>
      </w:r>
      <w:r w:rsidR="00664465">
        <w:rPr>
          <w:lang w:val="en-CA"/>
        </w:rPr>
        <w:t>modify</w:t>
      </w:r>
      <w:r w:rsidRPr="004F6AC2">
        <w:rPr>
          <w:lang w:val="en-CA"/>
        </w:rPr>
        <w:t xml:space="preserve"> the system output </w:t>
      </w:r>
      <w:r w:rsidR="003D1B48">
        <w:rPr>
          <w:lang w:val="en-CA"/>
        </w:rPr>
        <w:t>for</w:t>
      </w:r>
      <w:r w:rsidRPr="004F6AC2">
        <w:rPr>
          <w:lang w:val="en-CA"/>
        </w:rPr>
        <w:t xml:space="preserve"> the user in that given context.</w:t>
      </w:r>
      <w:r>
        <w:rPr>
          <w:lang w:val="en-CA"/>
        </w:rPr>
        <w:t xml:space="preserve"> </w:t>
      </w:r>
      <w:r w:rsidRPr="004F6AC2">
        <w:rPr>
          <w:lang w:val="en-CA"/>
        </w:rPr>
        <w:t xml:space="preserve">The majority of existing approaches to </w:t>
      </w:r>
      <w:ins w:id="129" w:author="palencar1-pc.cs" w:date="2017-04-05T13:21:00Z">
        <w:r w:rsidR="00B05A57">
          <w:rPr>
            <w:lang w:val="en-CA"/>
          </w:rPr>
          <w:t>RSs</w:t>
        </w:r>
      </w:ins>
      <w:del w:id="130" w:author="palencar1-pc.cs" w:date="2017-04-05T13:21:00Z">
        <w:r w:rsidR="00390006" w:rsidDel="00B05A57">
          <w:rPr>
            <w:lang w:val="en-CA"/>
          </w:rPr>
          <w:delText>Recommender System</w:delText>
        </w:r>
        <w:r w:rsidR="00EC59C4" w:rsidDel="00B05A57">
          <w:rPr>
            <w:lang w:val="en-CA"/>
          </w:rPr>
          <w:delText>s</w:delText>
        </w:r>
      </w:del>
      <w:r w:rsidRPr="004F6AC2">
        <w:rPr>
          <w:lang w:val="en-CA"/>
        </w:rPr>
        <w:t xml:space="preserve"> focus on recommending the most</w:t>
      </w:r>
      <w:r>
        <w:rPr>
          <w:lang w:val="en-CA"/>
        </w:rPr>
        <w:t xml:space="preserve"> </w:t>
      </w:r>
      <w:r w:rsidRPr="004F6AC2">
        <w:rPr>
          <w:lang w:val="en-CA"/>
        </w:rPr>
        <w:t>relevant content to users using contextual information and do not take into account the risk of</w:t>
      </w:r>
      <w:r w:rsidR="007E525D">
        <w:rPr>
          <w:lang w:val="en-CA"/>
        </w:rPr>
        <w:t xml:space="preserve"> </w:t>
      </w:r>
      <w:r w:rsidR="003D09CD">
        <w:rPr>
          <w:lang w:val="en-CA"/>
        </w:rPr>
        <w:t>upsetting</w:t>
      </w:r>
      <w:r w:rsidR="0068115D">
        <w:rPr>
          <w:lang w:val="en-CA"/>
        </w:rPr>
        <w:t xml:space="preserve"> the user</w:t>
      </w:r>
      <w:r w:rsidRPr="004F6AC2">
        <w:rPr>
          <w:lang w:val="en-CA"/>
        </w:rPr>
        <w:t xml:space="preserve"> </w:t>
      </w:r>
      <w:r w:rsidR="003D09CD">
        <w:rPr>
          <w:lang w:val="en-CA"/>
        </w:rPr>
        <w:t>by not providing accurate recommendations</w:t>
      </w:r>
      <w:r w:rsidRPr="004F6AC2">
        <w:rPr>
          <w:lang w:val="en-CA"/>
        </w:rPr>
        <w:t>. However, in many applications, such as recommending</w:t>
      </w:r>
      <w:r w:rsidR="007E525D">
        <w:rPr>
          <w:lang w:val="en-CA"/>
        </w:rPr>
        <w:t xml:space="preserve"> </w:t>
      </w:r>
      <w:r w:rsidRPr="004F6AC2">
        <w:rPr>
          <w:lang w:val="en-CA"/>
        </w:rPr>
        <w:t xml:space="preserve">personalized content, it is also important to consider the risk of upsetting the user </w:t>
      </w:r>
      <w:r w:rsidR="007E525D">
        <w:rPr>
          <w:lang w:val="en-CA"/>
        </w:rPr>
        <w:t>by not being aware of the user’s situation and intentions</w:t>
      </w:r>
      <w:r w:rsidR="00491CFE">
        <w:rPr>
          <w:lang w:val="en-CA"/>
        </w:rPr>
        <w:t xml:space="preserve"> [7]</w:t>
      </w:r>
      <w:r w:rsidRPr="004F6AC2">
        <w:rPr>
          <w:lang w:val="en-CA"/>
        </w:rPr>
        <w:t xml:space="preserve">. Therefore, the performance of </w:t>
      </w:r>
      <w:ins w:id="131" w:author="palencar1-pc.cs" w:date="2017-04-05T13:22:00Z">
        <w:r w:rsidR="00B05A57">
          <w:rPr>
            <w:lang w:val="en-CA"/>
          </w:rPr>
          <w:t>a</w:t>
        </w:r>
      </w:ins>
      <w:del w:id="132" w:author="palencar1-pc.cs" w:date="2017-04-05T13:22:00Z">
        <w:r w:rsidRPr="004F6AC2" w:rsidDel="00B05A57">
          <w:rPr>
            <w:lang w:val="en-CA"/>
          </w:rPr>
          <w:delText>the</w:delText>
        </w:r>
      </w:del>
      <w:r w:rsidRPr="004F6AC2">
        <w:rPr>
          <w:lang w:val="en-CA"/>
        </w:rPr>
        <w:t xml:space="preserve"> </w:t>
      </w:r>
      <w:r w:rsidR="00390006">
        <w:rPr>
          <w:lang w:val="en-CA"/>
        </w:rPr>
        <w:t>R</w:t>
      </w:r>
      <w:ins w:id="133" w:author="palencar1-pc.cs" w:date="2017-04-05T13:22:00Z">
        <w:r w:rsidR="00B05A57">
          <w:rPr>
            <w:lang w:val="en-CA"/>
          </w:rPr>
          <w:t>S</w:t>
        </w:r>
      </w:ins>
      <w:del w:id="134" w:author="palencar1-pc.cs" w:date="2017-04-05T13:22:00Z">
        <w:r w:rsidR="00390006" w:rsidDel="00B05A57">
          <w:rPr>
            <w:lang w:val="en-CA"/>
          </w:rPr>
          <w:delText>ecommender System</w:delText>
        </w:r>
      </w:del>
      <w:r w:rsidRPr="004F6AC2">
        <w:rPr>
          <w:lang w:val="en-CA"/>
        </w:rPr>
        <w:t xml:space="preserve"> depends in part on the degree to which it has incorporated the risk into the recommendation</w:t>
      </w:r>
      <w:r w:rsidR="007E525D">
        <w:rPr>
          <w:lang w:val="en-CA"/>
        </w:rPr>
        <w:t xml:space="preserve"> </w:t>
      </w:r>
      <w:r w:rsidRPr="004F6AC2">
        <w:rPr>
          <w:lang w:val="en-CA"/>
        </w:rPr>
        <w:t xml:space="preserve">process. </w:t>
      </w:r>
      <w:ins w:id="135" w:author="palencar1-pc.cs" w:date="2017-04-05T13:22:00Z">
        <w:r w:rsidR="00B05A57">
          <w:rPr>
            <w:lang w:val="en-CA"/>
          </w:rPr>
          <w:t>Risks</w:t>
        </w:r>
      </w:ins>
      <w:del w:id="136" w:author="palencar1-pc.cs" w:date="2017-04-05T13:22:00Z">
        <w:r w:rsidRPr="004F6AC2" w:rsidDel="00B05A57">
          <w:rPr>
            <w:lang w:val="en-CA"/>
          </w:rPr>
          <w:delText>The risk</w:delText>
        </w:r>
      </w:del>
      <w:r w:rsidRPr="004F6AC2">
        <w:rPr>
          <w:lang w:val="en-CA"/>
        </w:rPr>
        <w:t xml:space="preserve"> in </w:t>
      </w:r>
      <w:r w:rsidR="00390006">
        <w:rPr>
          <w:lang w:val="en-CA"/>
        </w:rPr>
        <w:t>R</w:t>
      </w:r>
      <w:ins w:id="137" w:author="palencar1-pc.cs" w:date="2017-04-05T13:22:00Z">
        <w:r w:rsidR="00B05A57">
          <w:rPr>
            <w:lang w:val="en-CA"/>
          </w:rPr>
          <w:t>Ss</w:t>
        </w:r>
      </w:ins>
      <w:del w:id="138" w:author="palencar1-pc.cs" w:date="2017-04-05T13:22:00Z">
        <w:r w:rsidR="00390006" w:rsidDel="00B05A57">
          <w:rPr>
            <w:lang w:val="en-CA"/>
          </w:rPr>
          <w:delText>ecommender System</w:delText>
        </w:r>
        <w:r w:rsidR="00EC59C4" w:rsidDel="00B05A57">
          <w:rPr>
            <w:lang w:val="en-CA"/>
          </w:rPr>
          <w:delText>s</w:delText>
        </w:r>
      </w:del>
      <w:r w:rsidRPr="004F6AC2">
        <w:rPr>
          <w:lang w:val="en-CA"/>
        </w:rPr>
        <w:t xml:space="preserve"> </w:t>
      </w:r>
      <w:ins w:id="139" w:author="palencar1-pc.cs" w:date="2017-04-05T13:22:00Z">
        <w:r w:rsidR="00B05A57">
          <w:rPr>
            <w:lang w:val="en-CA"/>
          </w:rPr>
          <w:t xml:space="preserve">can involve, for example, </w:t>
        </w:r>
      </w:ins>
      <w:del w:id="140" w:author="palencar1-pc.cs" w:date="2017-04-05T13:23:00Z">
        <w:r w:rsidRPr="004F6AC2" w:rsidDel="00B05A57">
          <w:rPr>
            <w:lang w:val="en-CA"/>
          </w:rPr>
          <w:delText>is</w:delText>
        </w:r>
      </w:del>
      <w:r w:rsidRPr="004F6AC2">
        <w:rPr>
          <w:lang w:val="en-CA"/>
        </w:rPr>
        <w:t xml:space="preserve"> the possibility </w:t>
      </w:r>
      <w:ins w:id="141" w:author="palencar1-pc.cs" w:date="2017-04-05T13:23:00Z">
        <w:r w:rsidR="00B05A57">
          <w:rPr>
            <w:lang w:val="en-CA"/>
          </w:rPr>
          <w:t>of</w:t>
        </w:r>
      </w:ins>
      <w:del w:id="142" w:author="palencar1-pc.cs" w:date="2017-04-05T13:23:00Z">
        <w:r w:rsidRPr="004F6AC2" w:rsidDel="00B05A57">
          <w:rPr>
            <w:lang w:val="en-CA"/>
          </w:rPr>
          <w:delText>to</w:delText>
        </w:r>
      </w:del>
      <w:r w:rsidRPr="004F6AC2">
        <w:rPr>
          <w:lang w:val="en-CA"/>
        </w:rPr>
        <w:t xml:space="preserve"> disturb</w:t>
      </w:r>
      <w:ins w:id="143" w:author="palencar1-pc.cs" w:date="2017-04-05T13:23:00Z">
        <w:r w:rsidR="00B05A57">
          <w:rPr>
            <w:lang w:val="en-CA"/>
          </w:rPr>
          <w:t>ing</w:t>
        </w:r>
      </w:ins>
      <w:r w:rsidRPr="004F6AC2">
        <w:rPr>
          <w:lang w:val="en-CA"/>
        </w:rPr>
        <w:t xml:space="preserve"> or to upset</w:t>
      </w:r>
      <w:ins w:id="144" w:author="palencar1-pc.cs" w:date="2017-04-05T13:23:00Z">
        <w:r w:rsidR="00B05A57">
          <w:rPr>
            <w:lang w:val="en-CA"/>
          </w:rPr>
          <w:t>ting</w:t>
        </w:r>
      </w:ins>
      <w:r w:rsidRPr="004F6AC2">
        <w:rPr>
          <w:lang w:val="en-CA"/>
        </w:rPr>
        <w:t xml:space="preserve"> the user</w:t>
      </w:r>
      <w:ins w:id="145" w:author="palencar1-pc.cs" w:date="2017-04-05T13:23:00Z">
        <w:r w:rsidR="00B05A57">
          <w:rPr>
            <w:lang w:val="en-CA"/>
          </w:rPr>
          <w:t>,</w:t>
        </w:r>
      </w:ins>
      <w:r w:rsidRPr="004F6AC2">
        <w:rPr>
          <w:lang w:val="en-CA"/>
        </w:rPr>
        <w:t xml:space="preserve"> which</w:t>
      </w:r>
      <w:r w:rsidR="007E525D">
        <w:rPr>
          <w:lang w:val="en-CA"/>
        </w:rPr>
        <w:t xml:space="preserve"> </w:t>
      </w:r>
      <w:ins w:id="146" w:author="palencar1-pc.cs" w:date="2017-04-05T13:23:00Z">
        <w:r w:rsidR="00B05A57">
          <w:rPr>
            <w:lang w:val="en-CA"/>
          </w:rPr>
          <w:t xml:space="preserve">can </w:t>
        </w:r>
      </w:ins>
      <w:r w:rsidRPr="004F6AC2">
        <w:rPr>
          <w:lang w:val="en-CA"/>
        </w:rPr>
        <w:t>lead</w:t>
      </w:r>
      <w:del w:id="147" w:author="palencar1-pc.cs" w:date="2017-04-05T13:23:00Z">
        <w:r w:rsidRPr="004F6AC2" w:rsidDel="00B05A57">
          <w:rPr>
            <w:lang w:val="en-CA"/>
          </w:rPr>
          <w:delText>s</w:delText>
        </w:r>
      </w:del>
      <w:r w:rsidRPr="004F6AC2">
        <w:rPr>
          <w:lang w:val="en-CA"/>
        </w:rPr>
        <w:t xml:space="preserve"> to a</w:t>
      </w:r>
      <w:ins w:id="148" w:author="palencar1-pc.cs" w:date="2017-04-05T13:24:00Z">
        <w:r w:rsidR="00B05A57">
          <w:rPr>
            <w:lang w:val="en-CA"/>
          </w:rPr>
          <w:t xml:space="preserve"> negative</w:t>
        </w:r>
      </w:ins>
      <w:del w:id="149" w:author="palencar1-pc.cs" w:date="2017-04-05T13:23:00Z">
        <w:r w:rsidRPr="004F6AC2" w:rsidDel="00B05A57">
          <w:rPr>
            <w:lang w:val="en-CA"/>
          </w:rPr>
          <w:delText xml:space="preserve"> bad</w:delText>
        </w:r>
      </w:del>
      <w:r w:rsidRPr="004F6AC2">
        <w:rPr>
          <w:lang w:val="en-CA"/>
        </w:rPr>
        <w:t xml:space="preserve"> </w:t>
      </w:r>
      <w:r w:rsidR="007E525D">
        <w:rPr>
          <w:lang w:val="en-CA"/>
        </w:rPr>
        <w:t>feedback from the user</w:t>
      </w:r>
      <w:r w:rsidRPr="004F6AC2">
        <w:rPr>
          <w:lang w:val="en-CA"/>
        </w:rPr>
        <w:t>.</w:t>
      </w:r>
      <w:r w:rsidR="00106C29">
        <w:rPr>
          <w:lang w:val="en-CA"/>
        </w:rPr>
        <w:t xml:space="preserve"> </w:t>
      </w:r>
      <w:r w:rsidR="004D6BDD">
        <w:rPr>
          <w:lang w:val="en-CA"/>
        </w:rPr>
        <w:t xml:space="preserve">With the advent of </w:t>
      </w:r>
      <w:r w:rsidR="004D6BDD" w:rsidRPr="004D6BDD">
        <w:rPr>
          <w:lang w:val="en-CA"/>
        </w:rPr>
        <w:t>enormous amounts of personal</w:t>
      </w:r>
      <w:r w:rsidR="004D6BDD">
        <w:rPr>
          <w:lang w:val="en-CA"/>
        </w:rPr>
        <w:t xml:space="preserve"> </w:t>
      </w:r>
      <w:r w:rsidR="004D6BDD" w:rsidRPr="004D6BDD">
        <w:rPr>
          <w:lang w:val="en-CA"/>
        </w:rPr>
        <w:t>data</w:t>
      </w:r>
      <w:r w:rsidR="004D6BDD">
        <w:rPr>
          <w:lang w:val="en-CA"/>
        </w:rPr>
        <w:t xml:space="preserve"> collection</w:t>
      </w:r>
      <w:r w:rsidR="004D6BDD" w:rsidRPr="004D6BDD">
        <w:rPr>
          <w:lang w:val="en-CA"/>
        </w:rPr>
        <w:t xml:space="preserve"> for the sake of personalization</w:t>
      </w:r>
      <w:r w:rsidR="00671A44">
        <w:rPr>
          <w:lang w:val="en-CA"/>
        </w:rPr>
        <w:t xml:space="preserve"> and improving recommendation</w:t>
      </w:r>
      <w:del w:id="150" w:author="palencar1-pc.cs" w:date="2017-04-05T13:24:00Z">
        <w:r w:rsidR="00671A44" w:rsidDel="00B05A57">
          <w:rPr>
            <w:lang w:val="en-CA"/>
          </w:rPr>
          <w:delText>s</w:delText>
        </w:r>
      </w:del>
      <w:r w:rsidR="00671A44">
        <w:rPr>
          <w:lang w:val="en-CA"/>
        </w:rPr>
        <w:t xml:space="preserve"> quality</w:t>
      </w:r>
      <w:r w:rsidR="004D6BDD">
        <w:rPr>
          <w:lang w:val="en-CA"/>
        </w:rPr>
        <w:t xml:space="preserve">, the focus of the current research on </w:t>
      </w:r>
      <w:del w:id="151" w:author="palencar1-pc.cs" w:date="2017-04-05T13:25:00Z">
        <w:r w:rsidR="004D6BDD" w:rsidDel="00B05A57">
          <w:rPr>
            <w:lang w:val="en-CA"/>
          </w:rPr>
          <w:delText xml:space="preserve">the </w:delText>
        </w:r>
      </w:del>
      <w:r w:rsidR="00390006">
        <w:rPr>
          <w:lang w:val="en-CA"/>
        </w:rPr>
        <w:t>R</w:t>
      </w:r>
      <w:ins w:id="152" w:author="palencar1-pc.cs" w:date="2017-04-05T13:25:00Z">
        <w:r w:rsidR="00B05A57">
          <w:rPr>
            <w:lang w:val="en-CA"/>
          </w:rPr>
          <w:t>Ss</w:t>
        </w:r>
      </w:ins>
      <w:del w:id="153" w:author="palencar1-pc.cs" w:date="2017-04-05T13:25:00Z">
        <w:r w:rsidR="00390006" w:rsidDel="00B05A57">
          <w:rPr>
            <w:lang w:val="en-CA"/>
          </w:rPr>
          <w:delText>ecommender System</w:delText>
        </w:r>
      </w:del>
      <w:r w:rsidR="004D6BDD">
        <w:rPr>
          <w:lang w:val="en-CA"/>
        </w:rPr>
        <w:t xml:space="preserve"> has been shifting to </w:t>
      </w:r>
      <w:ins w:id="154" w:author="palencar1-pc.cs" w:date="2017-04-05T13:25:00Z">
        <w:r w:rsidR="00B05A57">
          <w:rPr>
            <w:lang w:val="en-CA"/>
          </w:rPr>
          <w:t>p</w:t>
        </w:r>
      </w:ins>
      <w:del w:id="155" w:author="palencar1-pc.cs" w:date="2017-04-05T13:25:00Z">
        <w:r w:rsidR="004D6BDD" w:rsidDel="00B05A57">
          <w:rPr>
            <w:lang w:val="en-CA"/>
          </w:rPr>
          <w:delText>P</w:delText>
        </w:r>
      </w:del>
      <w:r w:rsidR="004D6BDD">
        <w:rPr>
          <w:lang w:val="en-CA"/>
        </w:rPr>
        <w:t xml:space="preserve">rivacy </w:t>
      </w:r>
      <w:ins w:id="156" w:author="palencar1-pc.cs" w:date="2017-04-05T13:25:00Z">
        <w:r w:rsidR="00B05A57">
          <w:rPr>
            <w:lang w:val="en-CA"/>
          </w:rPr>
          <w:t>p</w:t>
        </w:r>
      </w:ins>
      <w:del w:id="157" w:author="palencar1-pc.cs" w:date="2017-04-05T13:25:00Z">
        <w:r w:rsidR="004D6BDD" w:rsidDel="00B05A57">
          <w:rPr>
            <w:lang w:val="en-CA"/>
          </w:rPr>
          <w:delText>P</w:delText>
        </w:r>
      </w:del>
      <w:r w:rsidR="004D6BDD">
        <w:rPr>
          <w:lang w:val="en-CA"/>
        </w:rPr>
        <w:t>rotection</w:t>
      </w:r>
      <w:r w:rsidR="00805AEA">
        <w:rPr>
          <w:lang w:val="en-CA"/>
        </w:rPr>
        <w:t xml:space="preserve"> [129]</w:t>
      </w:r>
      <w:r w:rsidR="004D6BDD">
        <w:rPr>
          <w:lang w:val="en-CA"/>
        </w:rPr>
        <w:t xml:space="preserve">. Personalization </w:t>
      </w:r>
      <w:r w:rsidR="004D6BDD" w:rsidRPr="004D6BDD">
        <w:rPr>
          <w:lang w:val="en-CA"/>
        </w:rPr>
        <w:t xml:space="preserve">provides </w:t>
      </w:r>
      <w:ins w:id="158" w:author="palencar1-pc.cs" w:date="2017-04-05T13:26:00Z">
        <w:r w:rsidR="00B05A57">
          <w:rPr>
            <w:lang w:val="en-CA"/>
          </w:rPr>
          <w:t xml:space="preserve">convenience in the user experience, </w:t>
        </w:r>
      </w:ins>
      <w:del w:id="159" w:author="palencar1-pc.cs" w:date="2017-04-05T13:26:00Z">
        <w:r w:rsidR="004D6BDD" w:rsidRPr="004D6BDD" w:rsidDel="00B05A57">
          <w:rPr>
            <w:lang w:val="en-CA"/>
          </w:rPr>
          <w:delText>users with conveniences,</w:delText>
        </w:r>
      </w:del>
      <w:r w:rsidR="004D6BDD" w:rsidRPr="004D6BDD">
        <w:rPr>
          <w:lang w:val="en-CA"/>
        </w:rPr>
        <w:t xml:space="preserve"> and it can have a direct</w:t>
      </w:r>
      <w:r w:rsidR="004D6BDD">
        <w:rPr>
          <w:lang w:val="en-CA"/>
        </w:rPr>
        <w:t xml:space="preserve"> </w:t>
      </w:r>
      <w:r w:rsidR="004D6BDD" w:rsidRPr="004D6BDD">
        <w:rPr>
          <w:lang w:val="en-CA"/>
        </w:rPr>
        <w:t xml:space="preserve">impact on marketing, sales, and </w:t>
      </w:r>
      <w:r w:rsidR="004D6BDD">
        <w:rPr>
          <w:lang w:val="en-CA"/>
        </w:rPr>
        <w:t>profit</w:t>
      </w:r>
      <w:r w:rsidR="004D6BDD" w:rsidRPr="004D6BDD">
        <w:rPr>
          <w:lang w:val="en-CA"/>
        </w:rPr>
        <w:t>. On the other hand,</w:t>
      </w:r>
      <w:r w:rsidR="004D6BDD">
        <w:rPr>
          <w:lang w:val="en-CA"/>
        </w:rPr>
        <w:t xml:space="preserve"> </w:t>
      </w:r>
      <w:r w:rsidR="004D6BDD" w:rsidRPr="004D6BDD">
        <w:rPr>
          <w:lang w:val="en-CA"/>
        </w:rPr>
        <w:t>privacy, which is a serious concern for many users, is the</w:t>
      </w:r>
      <w:r w:rsidR="004D6BDD">
        <w:rPr>
          <w:lang w:val="en-CA"/>
        </w:rPr>
        <w:t xml:space="preserve"> </w:t>
      </w:r>
      <w:r w:rsidR="004D6BDD" w:rsidRPr="004D6BDD">
        <w:rPr>
          <w:lang w:val="en-CA"/>
        </w:rPr>
        <w:t xml:space="preserve">price users have to pay for the convenience of </w:t>
      </w:r>
      <w:ins w:id="160" w:author="palencar1-pc.cs" w:date="2017-04-05T13:27:00Z">
        <w:r w:rsidR="00B05A57">
          <w:rPr>
            <w:lang w:val="en-CA"/>
          </w:rPr>
          <w:t xml:space="preserve">RSs can provide </w:t>
        </w:r>
      </w:ins>
      <w:del w:id="161" w:author="palencar1-pc.cs" w:date="2017-04-05T13:27:00Z">
        <w:r w:rsidR="00390006" w:rsidDel="00B05A57">
          <w:rPr>
            <w:lang w:val="en-CA"/>
          </w:rPr>
          <w:delText>Recommender System</w:delText>
        </w:r>
        <w:r w:rsidR="00EC59C4" w:rsidDel="00B05A57">
          <w:rPr>
            <w:lang w:val="en-CA"/>
          </w:rPr>
          <w:delText>s</w:delText>
        </w:r>
      </w:del>
      <w:r w:rsidR="004D6BDD" w:rsidRPr="004D6BDD">
        <w:rPr>
          <w:lang w:val="en-CA"/>
        </w:rPr>
        <w:t xml:space="preserve"> in a world with booming </w:t>
      </w:r>
      <w:r w:rsidR="004D6BDD" w:rsidRPr="004D6BDD">
        <w:rPr>
          <w:lang w:val="en-CA"/>
        </w:rPr>
        <w:lastRenderedPageBreak/>
        <w:t>information. Users normally</w:t>
      </w:r>
      <w:r w:rsidR="004D6BDD">
        <w:rPr>
          <w:lang w:val="en-CA"/>
        </w:rPr>
        <w:t xml:space="preserve"> </w:t>
      </w:r>
      <w:r w:rsidR="004D6BDD" w:rsidRPr="004D6BDD">
        <w:rPr>
          <w:lang w:val="en-CA"/>
        </w:rPr>
        <w:t>have no choice but to trust the service provider to</w:t>
      </w:r>
      <w:r w:rsidR="004D6BDD">
        <w:rPr>
          <w:lang w:val="en-CA"/>
        </w:rPr>
        <w:t xml:space="preserve"> </w:t>
      </w:r>
      <w:r w:rsidR="004D6BDD" w:rsidRPr="004D6BDD">
        <w:rPr>
          <w:lang w:val="en-CA"/>
        </w:rPr>
        <w:t xml:space="preserve">keep their sensitive personal </w:t>
      </w:r>
      <w:r w:rsidR="004D6BDD">
        <w:rPr>
          <w:lang w:val="en-CA"/>
        </w:rPr>
        <w:t>profile and information safe.</w:t>
      </w:r>
      <w:r w:rsidR="00172443">
        <w:rPr>
          <w:lang w:val="en-CA"/>
        </w:rPr>
        <w:t xml:space="preserve"> </w:t>
      </w:r>
    </w:p>
    <w:p w:rsidR="00F73466" w:rsidRDefault="00F73466" w:rsidP="00866177">
      <w:pPr>
        <w:pStyle w:val="Heading2"/>
        <w:spacing w:line="480" w:lineRule="auto"/>
      </w:pPr>
      <w:bookmarkStart w:id="162" w:name="_Toc478091015"/>
      <w:r>
        <w:t>Research Issue</w:t>
      </w:r>
      <w:bookmarkEnd w:id="162"/>
    </w:p>
    <w:p w:rsidR="0097321D" w:rsidRDefault="0097321D" w:rsidP="0097321D">
      <w:pPr>
        <w:pStyle w:val="BodyText"/>
        <w:spacing w:line="480" w:lineRule="auto"/>
      </w:pPr>
      <w:r>
        <w:t xml:space="preserve">Since </w:t>
      </w:r>
      <w:ins w:id="163" w:author="palencar1-pc.cs" w:date="2017-04-05T13:27:00Z">
        <w:r w:rsidR="00B05A57">
          <w:t>a</w:t>
        </w:r>
      </w:ins>
      <w:del w:id="164" w:author="palencar1-pc.cs" w:date="2017-04-05T13:27:00Z">
        <w:r w:rsidDel="00B05A57">
          <w:delText>the</w:delText>
        </w:r>
      </w:del>
      <w:r>
        <w:t xml:space="preserve"> major</w:t>
      </w:r>
      <w:ins w:id="165" w:author="palencar1-pc.cs" w:date="2017-04-05T13:27:00Z">
        <w:r w:rsidR="00B05A57">
          <w:t xml:space="preserve"> </w:t>
        </w:r>
      </w:ins>
      <w:del w:id="166" w:author="palencar1-pc.cs" w:date="2017-04-05T13:27:00Z">
        <w:r w:rsidDel="00B05A57">
          <w:delText>i</w:delText>
        </w:r>
      </w:del>
      <w:del w:id="167" w:author="palencar1-pc.cs" w:date="2017-04-05T13:28:00Z">
        <w:r w:rsidDel="00B05A57">
          <w:delText xml:space="preserve">ty of the </w:delText>
        </w:r>
      </w:del>
      <w:r>
        <w:t xml:space="preserve">focus in the area of </w:t>
      </w:r>
      <w:r w:rsidR="00390006">
        <w:t>R</w:t>
      </w:r>
      <w:ins w:id="168" w:author="palencar1-pc.cs" w:date="2017-04-05T13:28:00Z">
        <w:r w:rsidR="00B05A57">
          <w:t>Ss</w:t>
        </w:r>
      </w:ins>
      <w:del w:id="169" w:author="palencar1-pc.cs" w:date="2017-04-05T13:28:00Z">
        <w:r w:rsidR="00390006" w:rsidDel="00B05A57">
          <w:delText>ecommender System</w:delText>
        </w:r>
        <w:r w:rsidR="00EC59C4" w:rsidDel="00B05A57">
          <w:delText>s</w:delText>
        </w:r>
      </w:del>
      <w:r>
        <w:t xml:space="preserve"> has been </w:t>
      </w:r>
      <w:del w:id="170" w:author="palencar1-pc.cs" w:date="2017-04-05T13:28:00Z">
        <w:r w:rsidDel="00B05A57">
          <w:delText xml:space="preserve">on </w:delText>
        </w:r>
      </w:del>
      <w:r>
        <w:t xml:space="preserve">the improvement of </w:t>
      </w:r>
      <w:ins w:id="171" w:author="palencar1-pc.cs" w:date="2017-04-05T13:28:00Z">
        <w:r w:rsidR="00B05A57">
          <w:t xml:space="preserve">the </w:t>
        </w:r>
      </w:ins>
      <w:r>
        <w:t xml:space="preserve">accuracy of the recommendations generated by the </w:t>
      </w:r>
      <w:r w:rsidR="00390006">
        <w:t>Recommender System</w:t>
      </w:r>
      <w:r>
        <w:t xml:space="preserve">, </w:t>
      </w:r>
      <w:r w:rsidR="00707ED4">
        <w:t xml:space="preserve">there is a lack of </w:t>
      </w:r>
      <w:del w:id="172" w:author="palencar1-pc.cs" w:date="2017-04-05T13:32:00Z">
        <w:r w:rsidR="00707ED4" w:rsidDel="00C82319">
          <w:delText xml:space="preserve">focus on </w:delText>
        </w:r>
      </w:del>
      <w:r w:rsidR="00707ED4">
        <w:t xml:space="preserve">a modelling approach for the </w:t>
      </w:r>
      <w:r w:rsidR="00390006">
        <w:t>R</w:t>
      </w:r>
      <w:ins w:id="173" w:author="palencar1-pc.cs" w:date="2017-04-05T13:32:00Z">
        <w:r w:rsidR="00C82319">
          <w:t>Ss</w:t>
        </w:r>
      </w:ins>
      <w:del w:id="174" w:author="palencar1-pc.cs" w:date="2017-04-05T13:32:00Z">
        <w:r w:rsidR="00390006" w:rsidDel="00C82319">
          <w:delText>ecommender Sys</w:delText>
        </w:r>
      </w:del>
      <w:del w:id="175" w:author="palencar1-pc.cs" w:date="2017-04-05T13:33:00Z">
        <w:r w:rsidR="00390006" w:rsidDel="00C82319">
          <w:delText>tem</w:delText>
        </w:r>
        <w:r w:rsidR="00EC59C4" w:rsidDel="00C82319">
          <w:delText>s</w:delText>
        </w:r>
      </w:del>
      <w:r>
        <w:t xml:space="preserve"> </w:t>
      </w:r>
      <w:ins w:id="176" w:author="palencar1-pc.cs" w:date="2017-04-05T13:33:00Z">
        <w:r w:rsidR="00C82319">
          <w:t>that</w:t>
        </w:r>
      </w:ins>
      <w:del w:id="177" w:author="palencar1-pc.cs" w:date="2017-04-05T13:33:00Z">
        <w:r w:rsidDel="00C82319">
          <w:delText>which</w:delText>
        </w:r>
      </w:del>
      <w:r>
        <w:t xml:space="preserve"> </w:t>
      </w:r>
      <w:ins w:id="178" w:author="palencar1-pc.cs" w:date="2017-04-05T13:36:00Z">
        <w:r w:rsidR="00C82319">
          <w:t xml:space="preserve">takes </w:t>
        </w:r>
      </w:ins>
      <w:ins w:id="179" w:author="palencar1-pc.cs" w:date="2017-04-05T13:37:00Z">
        <w:r w:rsidR="00C82319">
          <w:t xml:space="preserve">into account both </w:t>
        </w:r>
      </w:ins>
      <w:del w:id="180" w:author="palencar1-pc.cs" w:date="2017-04-05T13:36:00Z">
        <w:r w:rsidDel="00C82319">
          <w:delText>take</w:delText>
        </w:r>
      </w:del>
      <w:del w:id="181" w:author="palencar1-pc.cs" w:date="2017-04-05T13:33:00Z">
        <w:r w:rsidDel="00C82319">
          <w:delText>s</w:delText>
        </w:r>
      </w:del>
      <w:del w:id="182" w:author="palencar1-pc.cs" w:date="2017-04-05T13:36:00Z">
        <w:r w:rsidDel="00C82319">
          <w:delText xml:space="preserve"> care of the aspect of upsetting the user by not </w:delText>
        </w:r>
      </w:del>
      <w:del w:id="183" w:author="palencar1-pc.cs" w:date="2017-04-05T13:37:00Z">
        <w:r w:rsidDel="00C82319">
          <w:delText xml:space="preserve">having </w:delText>
        </w:r>
      </w:del>
      <w:r>
        <w:t xml:space="preserve">sufficient knowledge of the user’s context and </w:t>
      </w:r>
      <w:del w:id="184" w:author="palencar1-pc.cs" w:date="2017-04-05T13:37:00Z">
        <w:r w:rsidDel="00C82319">
          <w:delText xml:space="preserve">not taking enough measures to take into account </w:delText>
        </w:r>
      </w:del>
      <w:r>
        <w:t xml:space="preserve">the privacy of the users. A </w:t>
      </w:r>
      <w:r w:rsidR="003D09CD">
        <w:t>novel mode</w:t>
      </w:r>
      <w:r w:rsidR="00707ED4">
        <w:t>l</w:t>
      </w:r>
      <w:del w:id="185" w:author="palencar1-pc.cs" w:date="2017-04-05T13:38:00Z">
        <w:r w:rsidR="00707ED4" w:rsidDel="00C82319">
          <w:delText>ing</w:delText>
        </w:r>
      </w:del>
      <w:r w:rsidR="00707ED4">
        <w:t xml:space="preserve"> </w:t>
      </w:r>
      <w:ins w:id="186" w:author="palencar1-pc.cs" w:date="2017-04-05T13:38:00Z">
        <w:r w:rsidR="00C82319">
          <w:t>of</w:t>
        </w:r>
      </w:ins>
      <w:del w:id="187" w:author="palencar1-pc.cs" w:date="2017-04-05T13:38:00Z">
        <w:r w:rsidR="00707ED4" w:rsidDel="00C82319">
          <w:delText>for</w:delText>
        </w:r>
      </w:del>
      <w:r w:rsidR="00707ED4">
        <w:t xml:space="preserve"> </w:t>
      </w:r>
      <w:del w:id="188" w:author="palencar1-pc.cs" w:date="2017-04-05T13:38:00Z">
        <w:r w:rsidR="00707ED4" w:rsidDel="00C82319">
          <w:delText xml:space="preserve">the </w:delText>
        </w:r>
      </w:del>
      <w:r w:rsidR="00390006">
        <w:t>R</w:t>
      </w:r>
      <w:ins w:id="189" w:author="palencar1-pc.cs" w:date="2017-04-05T13:38:00Z">
        <w:r w:rsidR="00C82319">
          <w:t>Ss</w:t>
        </w:r>
      </w:ins>
      <w:del w:id="190" w:author="palencar1-pc.cs" w:date="2017-04-05T13:38:00Z">
        <w:r w:rsidR="00390006" w:rsidDel="00C82319">
          <w:delText>ecommender System</w:delText>
        </w:r>
        <w:r w:rsidR="00EC59C4" w:rsidDel="00C82319">
          <w:delText>s</w:delText>
        </w:r>
      </w:del>
      <w:r>
        <w:t xml:space="preserve"> </w:t>
      </w:r>
      <w:ins w:id="191" w:author="palencar1-pc.cs" w:date="2017-04-05T13:38:00Z">
        <w:r w:rsidR="00C82319">
          <w:t xml:space="preserve">involving both contextual risk and privacy </w:t>
        </w:r>
      </w:ins>
      <w:r>
        <w:t xml:space="preserve">would make things much easier for domain experts to study and </w:t>
      </w:r>
      <w:ins w:id="192" w:author="palencar1-pc.cs" w:date="2017-04-05T13:39:00Z">
        <w:r w:rsidR="00C82319">
          <w:t xml:space="preserve">advance </w:t>
        </w:r>
      </w:ins>
      <w:del w:id="193" w:author="palencar1-pc.cs" w:date="2017-04-05T13:39:00Z">
        <w:r w:rsidDel="00C82319">
          <w:delText xml:space="preserve">extend the </w:delText>
        </w:r>
      </w:del>
      <w:r>
        <w:t>research in the area of risk</w:t>
      </w:r>
      <w:ins w:id="194" w:author="palencar1-pc.cs" w:date="2017-04-05T13:39:00Z">
        <w:r w:rsidR="00C82319">
          <w:t>-</w:t>
        </w:r>
      </w:ins>
      <w:r>
        <w:t xml:space="preserve"> aware and privacy</w:t>
      </w:r>
      <w:ins w:id="195" w:author="palencar1-pc.cs" w:date="2017-04-05T13:39:00Z">
        <w:r w:rsidR="00C82319">
          <w:t>-</w:t>
        </w:r>
      </w:ins>
      <w:del w:id="196" w:author="palencar1-pc.cs" w:date="2017-04-05T13:39:00Z">
        <w:r w:rsidDel="00C82319">
          <w:delText xml:space="preserve"> </w:delText>
        </w:r>
      </w:del>
      <w:r>
        <w:t xml:space="preserve">preserving </w:t>
      </w:r>
      <w:r w:rsidR="00390006">
        <w:t>R</w:t>
      </w:r>
      <w:ins w:id="197" w:author="palencar1-pc.cs" w:date="2017-04-05T13:39:00Z">
        <w:r w:rsidR="00C82319">
          <w:t>Ss,</w:t>
        </w:r>
      </w:ins>
      <w:del w:id="198" w:author="palencar1-pc.cs" w:date="2017-04-05T13:40:00Z">
        <w:r w:rsidR="00390006" w:rsidDel="00C82319">
          <w:delText>ecommender System</w:delText>
        </w:r>
        <w:r w:rsidR="00EC59C4" w:rsidDel="00C82319">
          <w:delText>s</w:delText>
        </w:r>
        <w:r w:rsidR="00F91E8D" w:rsidDel="00C82319">
          <w:delText xml:space="preserve"> and</w:delText>
        </w:r>
      </w:del>
      <w:r w:rsidR="00F91E8D">
        <w:t xml:space="preserve"> thereby</w:t>
      </w:r>
      <w:r w:rsidR="00752A53">
        <w:t xml:space="preserve"> </w:t>
      </w:r>
      <w:ins w:id="199" w:author="palencar1-pc.cs" w:date="2017-04-05T13:40:00Z">
        <w:r w:rsidR="00C82319">
          <w:t xml:space="preserve">contributing with methods that can produce </w:t>
        </w:r>
      </w:ins>
      <w:ins w:id="200" w:author="palencar1-pc.cs" w:date="2017-04-05T13:41:00Z">
        <w:r w:rsidR="00C82319">
          <w:t>more detailed</w:t>
        </w:r>
      </w:ins>
      <w:del w:id="201" w:author="palencar1-pc.cs" w:date="2017-04-05T13:40:00Z">
        <w:r w:rsidR="00752A53" w:rsidDel="00C82319">
          <w:delText>resulting in</w:delText>
        </w:r>
        <w:r w:rsidR="00F91E8D" w:rsidDel="00C82319">
          <w:delText xml:space="preserve"> better</w:delText>
        </w:r>
      </w:del>
      <w:r w:rsidR="00F91E8D">
        <w:t xml:space="preserve"> design</w:t>
      </w:r>
      <w:ins w:id="202" w:author="palencar1-pc.cs" w:date="2017-04-05T13:41:00Z">
        <w:r w:rsidR="00C82319">
          <w:t>s</w:t>
        </w:r>
      </w:ins>
      <w:r w:rsidR="00F91E8D">
        <w:t xml:space="preserve"> of such systems</w:t>
      </w:r>
      <w:r>
        <w:t>.</w:t>
      </w:r>
    </w:p>
    <w:p w:rsidR="0097321D" w:rsidRDefault="00752A53" w:rsidP="0097321D">
      <w:pPr>
        <w:pStyle w:val="BodyTextFirstIndent"/>
        <w:spacing w:line="480" w:lineRule="auto"/>
        <w:ind w:firstLine="0"/>
      </w:pPr>
      <w:r>
        <w:t>In the past few decades</w:t>
      </w:r>
      <w:ins w:id="203" w:author="palencar1-pc.cs" w:date="2017-04-05T13:41:00Z">
        <w:r w:rsidR="00C82319">
          <w:t>,</w:t>
        </w:r>
      </w:ins>
      <w:r>
        <w:t xml:space="preserve"> collaboration</w:t>
      </w:r>
      <w:r w:rsidR="00F14F1A">
        <w:t xml:space="preserve"> </w:t>
      </w:r>
      <w:r>
        <w:t xml:space="preserve">of multiple teams </w:t>
      </w:r>
      <w:ins w:id="204" w:author="palencar1-pc.cs" w:date="2017-04-05T13:41:00Z">
        <w:r w:rsidR="00C82319">
          <w:t>in</w:t>
        </w:r>
      </w:ins>
      <w:del w:id="205" w:author="palencar1-pc.cs" w:date="2017-04-05T13:41:00Z">
        <w:r w:rsidDel="00C82319">
          <w:delText>for</w:delText>
        </w:r>
      </w:del>
      <w:r>
        <w:t xml:space="preserve"> a large software project has become a usual path for developing large</w:t>
      </w:r>
      <w:ins w:id="206" w:author="palencar1-pc.cs" w:date="2017-04-05T13:42:00Z">
        <w:r w:rsidR="00C82319">
          <w:t>-</w:t>
        </w:r>
      </w:ins>
      <w:del w:id="207" w:author="palencar1-pc.cs" w:date="2017-04-05T13:42:00Z">
        <w:r w:rsidDel="00C82319">
          <w:delText xml:space="preserve"> </w:delText>
        </w:r>
      </w:del>
      <w:r>
        <w:t xml:space="preserve">scale software </w:t>
      </w:r>
      <w:r w:rsidR="00F14F1A">
        <w:t>[15]</w:t>
      </w:r>
      <w:r w:rsidR="0097321D" w:rsidRPr="0097321D">
        <w:t>.</w:t>
      </w:r>
      <w:r>
        <w:t xml:space="preserve"> In spite of </w:t>
      </w:r>
      <w:ins w:id="208" w:author="palencar1-pc.cs" w:date="2017-04-05T13:43:00Z">
        <w:r w:rsidR="00DA29E6">
          <w:t xml:space="preserve">increasing </w:t>
        </w:r>
      </w:ins>
      <w:r>
        <w:t>adoption of collaborative software development</w:t>
      </w:r>
      <w:ins w:id="209" w:author="palencar1-pc.cs" w:date="2017-04-05T13:44:00Z">
        <w:r w:rsidR="00DA29E6">
          <w:t>,</w:t>
        </w:r>
      </w:ins>
      <w:r>
        <w:t xml:space="preserve"> there is </w:t>
      </w:r>
      <w:del w:id="210" w:author="palencar1-pc.cs" w:date="2017-04-05T13:44:00Z">
        <w:r w:rsidDel="00DA29E6">
          <w:delText>a</w:delText>
        </w:r>
        <w:r w:rsidR="00EC2F21" w:rsidDel="00DA29E6">
          <w:delText xml:space="preserve"> </w:delText>
        </w:r>
      </w:del>
      <w:r w:rsidR="00EC2F21">
        <w:t xml:space="preserve">scope </w:t>
      </w:r>
      <w:ins w:id="211" w:author="palencar1-pc.cs" w:date="2017-04-05T13:44:00Z">
        <w:r w:rsidR="00DA29E6">
          <w:t>for</w:t>
        </w:r>
      </w:ins>
      <w:del w:id="212" w:author="palencar1-pc.cs" w:date="2017-04-05T13:44:00Z">
        <w:r w:rsidR="00EC2F21" w:rsidDel="00DA29E6">
          <w:delText>of</w:delText>
        </w:r>
      </w:del>
      <w:r w:rsidR="00EC2F21">
        <w:t xml:space="preserve"> a</w:t>
      </w:r>
      <w:r>
        <w:t xml:space="preserve"> lot of improvement</w:t>
      </w:r>
      <w:ins w:id="213" w:author="palencar1-pc.cs" w:date="2017-04-05T13:44:00Z">
        <w:r w:rsidR="00DA29E6">
          <w:t>s</w:t>
        </w:r>
      </w:ins>
      <w:r>
        <w:t xml:space="preserve"> to </w:t>
      </w:r>
      <w:ins w:id="214" w:author="palencar1-pc.cs" w:date="2017-04-05T13:44:00Z">
        <w:r w:rsidR="00DA29E6">
          <w:t xml:space="preserve">fill the gap </w:t>
        </w:r>
      </w:ins>
      <w:del w:id="215" w:author="palencar1-pc.cs" w:date="2017-04-05T13:44:00Z">
        <w:r w:rsidDel="00DA29E6">
          <w:delText>be done</w:delText>
        </w:r>
        <w:r w:rsidDel="00DA29E6">
          <w:rPr>
            <w:szCs w:val="22"/>
          </w:rPr>
          <w:delText xml:space="preserve"> </w:delText>
        </w:r>
      </w:del>
      <w:r>
        <w:rPr>
          <w:szCs w:val="22"/>
        </w:rPr>
        <w:t xml:space="preserve">between what is needed and what has been provided today </w:t>
      </w:r>
      <w:ins w:id="216" w:author="palencar1-pc.cs" w:date="2017-04-05T13:44:00Z">
        <w:r w:rsidR="00DA29E6">
          <w:rPr>
            <w:szCs w:val="22"/>
          </w:rPr>
          <w:t>as</w:t>
        </w:r>
      </w:ins>
      <w:del w:id="217" w:author="palencar1-pc.cs" w:date="2017-04-05T13:44:00Z">
        <w:r w:rsidDel="00DA29E6">
          <w:rPr>
            <w:szCs w:val="22"/>
          </w:rPr>
          <w:delText>and because</w:delText>
        </w:r>
      </w:del>
      <w:r>
        <w:rPr>
          <w:szCs w:val="22"/>
        </w:rPr>
        <w:t xml:space="preserve"> the software development landscape </w:t>
      </w:r>
      <w:del w:id="218" w:author="palencar1-pc.cs" w:date="2017-04-05T13:45:00Z">
        <w:r w:rsidDel="00DA29E6">
          <w:rPr>
            <w:szCs w:val="22"/>
          </w:rPr>
          <w:delText xml:space="preserve">is </w:delText>
        </w:r>
      </w:del>
      <w:r>
        <w:rPr>
          <w:szCs w:val="22"/>
        </w:rPr>
        <w:t>chang</w:t>
      </w:r>
      <w:ins w:id="219" w:author="palencar1-pc.cs" w:date="2017-04-05T13:45:00Z">
        <w:r w:rsidR="00DA29E6">
          <w:rPr>
            <w:szCs w:val="22"/>
          </w:rPr>
          <w:t>es</w:t>
        </w:r>
      </w:ins>
      <w:del w:id="220" w:author="palencar1-pc.cs" w:date="2017-04-05T13:45:00Z">
        <w:r w:rsidDel="00DA29E6">
          <w:rPr>
            <w:szCs w:val="22"/>
          </w:rPr>
          <w:delText>ing</w:delText>
        </w:r>
      </w:del>
      <w:r>
        <w:rPr>
          <w:szCs w:val="22"/>
        </w:rPr>
        <w:t xml:space="preserve"> rapidly. </w:t>
      </w:r>
      <w:r w:rsidR="0097321D" w:rsidRPr="0097321D">
        <w:t xml:space="preserve"> </w:t>
      </w:r>
      <w:r w:rsidR="001A16BC">
        <w:t>Multi-</w:t>
      </w:r>
      <w:ins w:id="221" w:author="palencar1-pc.cs" w:date="2017-04-05T13:45:00Z">
        <w:r w:rsidR="00BA6F45">
          <w:t>a</w:t>
        </w:r>
      </w:ins>
      <w:del w:id="222" w:author="palencar1-pc.cs" w:date="2017-04-05T13:45:00Z">
        <w:r w:rsidR="001A16BC" w:rsidDel="00BA6F45">
          <w:delText>A</w:delText>
        </w:r>
      </w:del>
      <w:r w:rsidR="001A16BC">
        <w:t xml:space="preserve">gent software development </w:t>
      </w:r>
      <w:ins w:id="223" w:author="palencar1-pc.cs" w:date="2017-04-05T13:48:00Z">
        <w:r w:rsidR="00BA6F45">
          <w:t xml:space="preserve">has emerged </w:t>
        </w:r>
      </w:ins>
      <w:del w:id="224" w:author="palencar1-pc.cs" w:date="2017-04-05T13:48:00Z">
        <w:r w:rsidR="001A16BC" w:rsidDel="00BA6F45">
          <w:delText xml:space="preserve">is </w:delText>
        </w:r>
      </w:del>
      <w:del w:id="225" w:author="palencar1-pc.cs" w:date="2017-04-05T13:46:00Z">
        <w:r w:rsidR="001A16BC" w:rsidDel="00BA6F45">
          <w:delText xml:space="preserve">being utilized </w:delText>
        </w:r>
      </w:del>
      <w:r w:rsidR="001A16BC">
        <w:t xml:space="preserve">as a way to develop software by </w:t>
      </w:r>
      <w:ins w:id="226" w:author="palencar1-pc.cs" w:date="2017-04-05T13:46:00Z">
        <w:r w:rsidR="00BA6F45">
          <w:t xml:space="preserve">considering </w:t>
        </w:r>
      </w:ins>
      <w:del w:id="227" w:author="palencar1-pc.cs" w:date="2017-04-05T13:46:00Z">
        <w:r w:rsidR="001A16BC" w:rsidDel="00BA6F45">
          <w:delText xml:space="preserve">working on </w:delText>
        </w:r>
      </w:del>
      <w:ins w:id="228" w:author="palencar1-pc.cs" w:date="2017-04-05T13:46:00Z">
        <w:r w:rsidR="00BA6F45">
          <w:t xml:space="preserve">the </w:t>
        </w:r>
      </w:ins>
      <w:r w:rsidR="001A16BC">
        <w:t>different aspect</w:t>
      </w:r>
      <w:ins w:id="229" w:author="palencar1-pc.cs" w:date="2017-04-05T13:46:00Z">
        <w:r w:rsidR="00BA6F45">
          <w:t>s</w:t>
        </w:r>
      </w:ins>
      <w:r w:rsidR="001A16BC">
        <w:t xml:space="preserve"> of a software system as separate agents</w:t>
      </w:r>
      <w:ins w:id="230" w:author="palencar1-pc.cs" w:date="2017-04-05T13:46:00Z">
        <w:r w:rsidR="00BA6F45">
          <w:t xml:space="preserve"> that </w:t>
        </w:r>
      </w:ins>
      <w:del w:id="231" w:author="palencar1-pc.cs" w:date="2017-04-05T13:47:00Z">
        <w:r w:rsidR="001A16BC" w:rsidDel="00BA6F45">
          <w:delText xml:space="preserve">, </w:delText>
        </w:r>
      </w:del>
      <w:r w:rsidR="001A16BC">
        <w:t xml:space="preserve">working in coherence to achieve the </w:t>
      </w:r>
      <w:ins w:id="232" w:author="palencar1-pc.cs" w:date="2017-04-05T13:47:00Z">
        <w:r w:rsidR="00BA6F45">
          <w:t xml:space="preserve">overall goal </w:t>
        </w:r>
      </w:ins>
      <w:del w:id="233" w:author="palencar1-pc.cs" w:date="2017-04-05T13:47:00Z">
        <w:r w:rsidR="001A16BC" w:rsidDel="00BA6F45">
          <w:delText xml:space="preserve">objective </w:delText>
        </w:r>
      </w:del>
      <w:r w:rsidR="001A16BC">
        <w:t xml:space="preserve">of the system. </w:t>
      </w:r>
      <w:ins w:id="234" w:author="palencar1-pc.cs" w:date="2017-04-05T13:48:00Z">
        <w:r w:rsidR="00BA6F45">
          <w:t xml:space="preserve">However, </w:t>
        </w:r>
      </w:ins>
      <w:ins w:id="235" w:author="palencar1-pc.cs" w:date="2017-04-05T13:49:00Z">
        <w:r w:rsidR="00BA6F45">
          <w:t xml:space="preserve"> </w:t>
        </w:r>
      </w:ins>
      <w:ins w:id="236" w:author="palencar1-pc.cs" w:date="2017-04-05T13:50:00Z">
        <w:r w:rsidR="00BA6F45">
          <w:t xml:space="preserve">although the area of multi-agent systems has experienced much growth in the last decade, there is still a need for </w:t>
        </w:r>
      </w:ins>
      <w:ins w:id="237" w:author="palencar1-pc.cs" w:date="2017-04-05T13:48:00Z">
        <w:r w:rsidR="00BA6F45">
          <w:t xml:space="preserve">multi-agent </w:t>
        </w:r>
      </w:ins>
      <w:ins w:id="238" w:author="palencar1-pc.cs" w:date="2017-04-05T13:49:00Z">
        <w:r w:rsidR="00BA6F45">
          <w:t xml:space="preserve">approaches that supports both </w:t>
        </w:r>
      </w:ins>
      <w:ins w:id="239" w:author="palencar1-pc.cs" w:date="2017-04-05T13:50:00Z">
        <w:r w:rsidR="00BA6F45">
          <w:t xml:space="preserve">context-aware and privacy-preserving mechanism </w:t>
        </w:r>
      </w:ins>
      <w:del w:id="240" w:author="palencar1-pc.cs" w:date="2017-04-05T13:51:00Z">
        <w:r w:rsidR="001A16BC" w:rsidDel="00BA6F45">
          <w:delText>But a multi-agent approach to risk-aware and privacy protection is much scarce</w:delText>
        </w:r>
        <w:r w:rsidR="00852EC8" w:rsidDel="00BA6F45">
          <w:delText xml:space="preserve"> </w:delText>
        </w:r>
      </w:del>
      <w:r w:rsidR="00852EC8">
        <w:t>[18]</w:t>
      </w:r>
      <w:r w:rsidR="001A16BC">
        <w:t>.</w:t>
      </w:r>
    </w:p>
    <w:p w:rsidR="000C23EE" w:rsidDel="00D22F7C" w:rsidRDefault="007F5FDF" w:rsidP="0097321D">
      <w:pPr>
        <w:pStyle w:val="BodyTextFirstIndent"/>
        <w:spacing w:line="480" w:lineRule="auto"/>
        <w:ind w:firstLine="0"/>
        <w:rPr>
          <w:del w:id="241" w:author="palencar1-pc.cs" w:date="2017-04-05T13:52:00Z"/>
        </w:rPr>
      </w:pPr>
      <w:del w:id="242" w:author="palencar1-pc.cs" w:date="2017-04-05T13:52:00Z">
        <w:r w:rsidDel="00D22F7C">
          <w:delText>Since, m</w:delText>
        </w:r>
        <w:r w:rsidR="000B4664" w:rsidDel="00D22F7C">
          <w:delText xml:space="preserve">ost of the current research is focused on evaluating </w:delText>
        </w:r>
        <w:r w:rsidR="00390006" w:rsidDel="00D22F7C">
          <w:delText>Recommender System</w:delText>
        </w:r>
        <w:r w:rsidR="000B4664" w:rsidDel="00D22F7C">
          <w:delText xml:space="preserve"> in terms of the accuracy of the results produced by such systems. There needs to be</w:delText>
        </w:r>
        <w:r w:rsidR="00737515" w:rsidDel="00D22F7C">
          <w:delText xml:space="preserve"> a discussion on a</w:delText>
        </w:r>
        <w:r w:rsidR="00AE29B9" w:rsidDel="00D22F7C">
          <w:delText xml:space="preserve"> unifying universal</w:delText>
        </w:r>
        <w:r w:rsidR="000B4664" w:rsidDel="00D22F7C">
          <w:delText xml:space="preserve"> a way to evaluate a </w:delText>
        </w:r>
        <w:r w:rsidR="00944D64" w:rsidDel="00D22F7C">
          <w:delText>model</w:delText>
        </w:r>
        <w:r w:rsidR="000B4664" w:rsidDel="00D22F7C">
          <w:delText xml:space="preserve"> of a </w:delText>
        </w:r>
        <w:r w:rsidR="00390006" w:rsidDel="00D22F7C">
          <w:delText>Recommender System</w:delText>
        </w:r>
        <w:r w:rsidR="000B4664" w:rsidDel="00D22F7C">
          <w:delText>, not just on the accuracy of the underlying algorithm but also on the features it contains to enhance the user experience such as use</w:delText>
        </w:r>
        <w:r w:rsidR="00737515" w:rsidDel="00D22F7C">
          <w:delText>r</w:delText>
        </w:r>
        <w:r w:rsidR="000B4664" w:rsidDel="00D22F7C">
          <w:delText>’s intention, context and also the privacy of the data that is used to produce recommendations.</w:delText>
        </w:r>
      </w:del>
    </w:p>
    <w:p w:rsidR="000C23EE" w:rsidRDefault="000C23EE" w:rsidP="000C23EE">
      <w:pPr>
        <w:pStyle w:val="Heading2"/>
      </w:pPr>
      <w:bookmarkStart w:id="243" w:name="_Toc478091016"/>
      <w:r>
        <w:t>Thesis Statemen</w:t>
      </w:r>
      <w:r w:rsidR="00B86052">
        <w:t>t</w:t>
      </w:r>
      <w:bookmarkEnd w:id="243"/>
    </w:p>
    <w:p w:rsidR="000C23EE" w:rsidRPr="0097321D" w:rsidRDefault="004905EE" w:rsidP="00F6591E">
      <w:pPr>
        <w:pStyle w:val="BodyText"/>
        <w:spacing w:line="480" w:lineRule="auto"/>
      </w:pPr>
      <w:r>
        <w:t>The aim of this research is to</w:t>
      </w:r>
      <w:r w:rsidR="00F6591E">
        <w:t xml:space="preserve"> provide a</w:t>
      </w:r>
      <w:r>
        <w:t xml:space="preserve"> </w:t>
      </w:r>
      <w:r w:rsidR="00F6591E">
        <w:t xml:space="preserve">multi-agent based </w:t>
      </w:r>
      <w:r>
        <w:t xml:space="preserve">system model of </w:t>
      </w:r>
      <w:del w:id="244" w:author="palencar1-pc.cs" w:date="2017-04-05T13:52:00Z">
        <w:r w:rsidDel="00D22F7C">
          <w:delText xml:space="preserve">a </w:delText>
        </w:r>
      </w:del>
      <w:r w:rsidR="00390006">
        <w:t>R</w:t>
      </w:r>
      <w:ins w:id="245" w:author="palencar1-pc.cs" w:date="2017-04-05T13:52:00Z">
        <w:r w:rsidR="00D22F7C">
          <w:t>Ss</w:t>
        </w:r>
      </w:ins>
      <w:del w:id="246" w:author="palencar1-pc.cs" w:date="2017-04-05T13:52:00Z">
        <w:r w:rsidR="00390006" w:rsidDel="00D22F7C">
          <w:delText>ecommender System</w:delText>
        </w:r>
      </w:del>
      <w:r w:rsidR="00F6591E">
        <w:t xml:space="preserve"> by</w:t>
      </w:r>
      <w:r>
        <w:t xml:space="preserve"> </w:t>
      </w:r>
      <w:r w:rsidR="00F6591E">
        <w:t>i</w:t>
      </w:r>
      <w:r w:rsidR="00F6591E" w:rsidRPr="001A654C">
        <w:t>ntroducing both privacy and risk-related abstractions into traditional</w:t>
      </w:r>
      <w:r w:rsidR="00F6591E">
        <w:t xml:space="preserve"> </w:t>
      </w:r>
      <w:r w:rsidR="00E16ADE">
        <w:t>r</w:t>
      </w:r>
      <w:r w:rsidR="00390006">
        <w:t xml:space="preserve">ecommender </w:t>
      </w:r>
      <w:r w:rsidR="00E16ADE">
        <w:t>s</w:t>
      </w:r>
      <w:r w:rsidR="00390006">
        <w:t>ystem</w:t>
      </w:r>
      <w:r w:rsidR="00E16ADE">
        <w:t xml:space="preserve">s. The model can </w:t>
      </w:r>
      <w:r w:rsidR="00F6591E" w:rsidRPr="001A654C">
        <w:t>support designing these systems when privacy and</w:t>
      </w:r>
      <w:r w:rsidR="00DC7264" w:rsidRPr="001A654C">
        <w:t> contextual</w:t>
      </w:r>
      <w:r w:rsidR="00F6591E" w:rsidRPr="001A654C">
        <w:t xml:space="preserve"> risk </w:t>
      </w:r>
      <w:ins w:id="247" w:author="palencar1-pc.cs" w:date="2017-04-05T13:52:00Z">
        <w:r w:rsidR="00D22F7C">
          <w:t>related to</w:t>
        </w:r>
      </w:ins>
      <w:del w:id="248" w:author="palencar1-pc.cs" w:date="2017-04-05T13:52:00Z">
        <w:r w:rsidR="00F6591E" w:rsidRPr="001A654C" w:rsidDel="00D22F7C">
          <w:delText>involving</w:delText>
        </w:r>
      </w:del>
      <w:r w:rsidR="00F6591E" w:rsidRPr="001A654C">
        <w:t xml:space="preserve"> user data and information needs </w:t>
      </w:r>
      <w:r w:rsidR="00F6591E" w:rsidRPr="001A654C">
        <w:lastRenderedPageBreak/>
        <w:t>to be taken </w:t>
      </w:r>
      <w:r w:rsidR="00F6591E">
        <w:t>into account</w:t>
      </w:r>
      <w:r w:rsidR="00E16ADE">
        <w:t xml:space="preserve">. The applicability of the approach is illustrated </w:t>
      </w:r>
      <w:r w:rsidR="00DC7264">
        <w:t xml:space="preserve">by a case study </w:t>
      </w:r>
      <w:r w:rsidR="00E16ADE">
        <w:t xml:space="preserve">involving </w:t>
      </w:r>
      <w:r w:rsidR="00DC7264">
        <w:t xml:space="preserve">a job </w:t>
      </w:r>
      <w:r w:rsidR="00E16ADE">
        <w:t>r</w:t>
      </w:r>
      <w:r w:rsidR="00390006">
        <w:t xml:space="preserve">ecommender </w:t>
      </w:r>
      <w:r w:rsidR="00E16ADE">
        <w:t>s</w:t>
      </w:r>
      <w:r w:rsidR="00390006">
        <w:t>ystem</w:t>
      </w:r>
      <w:r w:rsidR="00DC7264">
        <w:t xml:space="preserve"> </w:t>
      </w:r>
      <w:r w:rsidR="00E16ADE">
        <w:t xml:space="preserve">in which the general design model is instantiated to represent the required domain-specific abstractions. </w:t>
      </w:r>
    </w:p>
    <w:p w:rsidR="000C23EE" w:rsidRPr="000C23EE" w:rsidRDefault="00F73466" w:rsidP="000C23EE">
      <w:pPr>
        <w:pStyle w:val="Heading2"/>
        <w:spacing w:line="480" w:lineRule="auto"/>
      </w:pPr>
      <w:bookmarkStart w:id="249" w:name="_Toc478091017"/>
      <w:r>
        <w:t>Major Contributions</w:t>
      </w:r>
      <w:bookmarkEnd w:id="249"/>
    </w:p>
    <w:p w:rsidR="00651ADD" w:rsidRDefault="002E7E82" w:rsidP="00651ADD">
      <w:pPr>
        <w:pStyle w:val="BodyTextFirstIndent"/>
        <w:spacing w:line="480" w:lineRule="auto"/>
        <w:ind w:firstLine="0"/>
      </w:pPr>
      <w:r>
        <w:t>This research focus</w:t>
      </w:r>
      <w:del w:id="250" w:author="palencar1-pc.cs" w:date="2017-04-05T13:53:00Z">
        <w:r w:rsidDel="00797743">
          <w:delText>s</w:delText>
        </w:r>
      </w:del>
      <w:r>
        <w:t>es</w:t>
      </w:r>
      <w:r w:rsidR="00822687">
        <w:t xml:space="preserve"> </w:t>
      </w:r>
      <w:del w:id="251" w:author="palencar1-pc.cs" w:date="2017-04-05T13:53:00Z">
        <w:r w:rsidR="00822687" w:rsidDel="00797743">
          <w:delText xml:space="preserve">the </w:delText>
        </w:r>
      </w:del>
      <w:ins w:id="252" w:author="palencar1-pc.cs" w:date="2017-04-05T13:53:00Z">
        <w:r w:rsidR="00797743">
          <w:t xml:space="preserve">on the </w:t>
        </w:r>
      </w:ins>
      <w:r w:rsidR="00822687">
        <w:t>importance of the</w:t>
      </w:r>
      <w:r>
        <w:t xml:space="preserve"> privacy and the risk aspect</w:t>
      </w:r>
      <w:ins w:id="253" w:author="palencar1-pc.cs" w:date="2017-04-05T13:53:00Z">
        <w:r w:rsidR="00797743">
          <w:t>s</w:t>
        </w:r>
      </w:ins>
      <w:r>
        <w:t xml:space="preserve"> of the </w:t>
      </w:r>
      <w:r w:rsidR="00390006">
        <w:t>Recommender System</w:t>
      </w:r>
      <w:r w:rsidR="00EC59C4">
        <w:t>s</w:t>
      </w:r>
      <w:ins w:id="254" w:author="palencar1-pc.cs" w:date="2017-04-05T13:53:00Z">
        <w:r w:rsidR="00797743">
          <w:t xml:space="preserve">, that is, </w:t>
        </w:r>
        <w:r w:rsidR="00BD42F8">
          <w:t xml:space="preserve">on how much a RS </w:t>
        </w:r>
      </w:ins>
      <w:del w:id="255" w:author="palencar1-pc.cs" w:date="2017-04-05T13:54:00Z">
        <w:r w:rsidDel="00BD42F8">
          <w:delText xml:space="preserve"> i.e. how much a </w:delText>
        </w:r>
        <w:r w:rsidR="00390006" w:rsidDel="00BD42F8">
          <w:delText>Recommender System</w:delText>
        </w:r>
        <w:r w:rsidDel="00BD42F8">
          <w:delText xml:space="preserve"> </w:delText>
        </w:r>
      </w:del>
      <w:r>
        <w:t>safeguard</w:t>
      </w:r>
      <w:r w:rsidR="001B756B">
        <w:t>s</w:t>
      </w:r>
      <w:r>
        <w:t xml:space="preserve"> users’ privacy and also </w:t>
      </w:r>
      <w:ins w:id="256" w:author="palencar1-pc.cs" w:date="2017-04-05T13:54:00Z">
        <w:r w:rsidR="00BD42F8">
          <w:t xml:space="preserve">on </w:t>
        </w:r>
      </w:ins>
      <w:r>
        <w:t xml:space="preserve">how a </w:t>
      </w:r>
      <w:ins w:id="257" w:author="palencar1-pc.cs" w:date="2017-04-05T13:54:00Z">
        <w:r w:rsidR="00BD42F8">
          <w:t xml:space="preserve">RS addresses contextual risks. </w:t>
        </w:r>
      </w:ins>
      <w:del w:id="258" w:author="palencar1-pc.cs" w:date="2017-04-05T13:55:00Z">
        <w:r w:rsidR="00390006" w:rsidDel="00BD42F8">
          <w:delText>Recommender System</w:delText>
        </w:r>
        <w:r w:rsidDel="00BD42F8">
          <w:delText xml:space="preserve"> utilizes the contextual data of a user in order to benefit the owner of the information as well as other users of the </w:delText>
        </w:r>
        <w:r w:rsidR="00390006" w:rsidDel="00BD42F8">
          <w:delText>Recommender System</w:delText>
        </w:r>
        <w:r w:rsidDel="00BD42F8">
          <w:delText>.</w:delText>
        </w:r>
      </w:del>
    </w:p>
    <w:p w:rsidR="001B756B" w:rsidRDefault="002E7E82" w:rsidP="00651ADD">
      <w:pPr>
        <w:pStyle w:val="BodyTextFirstIndent"/>
        <w:spacing w:line="480" w:lineRule="auto"/>
        <w:ind w:firstLine="0"/>
      </w:pPr>
      <w:r>
        <w:t xml:space="preserve">The approach utilizes </w:t>
      </w:r>
      <w:ins w:id="259" w:author="palencar1-pc.cs" w:date="2017-04-05T13:55:00Z">
        <w:r w:rsidR="00BD42F8">
          <w:t xml:space="preserve">a </w:t>
        </w:r>
      </w:ins>
      <w:r>
        <w:t xml:space="preserve">multi-agent system </w:t>
      </w:r>
      <w:ins w:id="260" w:author="palencar1-pc.cs" w:date="2017-04-05T13:55:00Z">
        <w:r w:rsidR="00BD42F8">
          <w:t>model</w:t>
        </w:r>
      </w:ins>
      <w:del w:id="261" w:author="palencar1-pc.cs" w:date="2017-04-05T13:55:00Z">
        <w:r w:rsidDel="00BD42F8">
          <w:delText>description</w:delText>
        </w:r>
      </w:del>
      <w:r>
        <w:t xml:space="preserve"> </w:t>
      </w:r>
      <w:ins w:id="262" w:author="palencar1-pc.cs" w:date="2017-04-05T13:55:00Z">
        <w:r w:rsidR="00BD42F8">
          <w:t xml:space="preserve">that divides the system into </w:t>
        </w:r>
      </w:ins>
      <w:del w:id="263" w:author="palencar1-pc.cs" w:date="2017-04-05T13:56:00Z">
        <w:r w:rsidDel="00BD42F8">
          <w:delText xml:space="preserve">in a sense that the designers of the </w:delText>
        </w:r>
        <w:r w:rsidR="00390006" w:rsidDel="00BD42F8">
          <w:delText>Recommender System</w:delText>
        </w:r>
        <w:r w:rsidR="00EC59C4" w:rsidDel="00BD42F8">
          <w:delText>s</w:delText>
        </w:r>
        <w:r w:rsidDel="00BD42F8">
          <w:delText xml:space="preserve"> can focus on </w:delText>
        </w:r>
      </w:del>
      <w:r>
        <w:t xml:space="preserve">individual </w:t>
      </w:r>
      <w:r w:rsidR="00376BD8">
        <w:t>units</w:t>
      </w:r>
      <w:r>
        <w:t xml:space="preserve">. This breakdown of the </w:t>
      </w:r>
      <w:r w:rsidR="00390006">
        <w:t>Recommender System</w:t>
      </w:r>
      <w:r>
        <w:t xml:space="preserve"> into small individual units enables </w:t>
      </w:r>
      <w:del w:id="264" w:author="palencar1-pc.cs" w:date="2017-04-05T13:56:00Z">
        <w:r w:rsidDel="00BD42F8">
          <w:delText>fast and fault tolerant development of the system.</w:delText>
        </w:r>
        <w:r w:rsidR="001441CA" w:rsidDel="00BD42F8">
          <w:delText xml:space="preserve"> It enables </w:delText>
        </w:r>
      </w:del>
      <w:r w:rsidR="001441CA">
        <w:t xml:space="preserve">the designers of the </w:t>
      </w:r>
      <w:r w:rsidR="00390006">
        <w:t>R</w:t>
      </w:r>
      <w:ins w:id="265" w:author="palencar1-pc.cs" w:date="2017-04-05T13:56:00Z">
        <w:r w:rsidR="00BD42F8">
          <w:t>S</w:t>
        </w:r>
      </w:ins>
      <w:del w:id="266" w:author="palencar1-pc.cs" w:date="2017-04-05T13:56:00Z">
        <w:r w:rsidR="00390006" w:rsidDel="00BD42F8">
          <w:delText>ecommender System</w:delText>
        </w:r>
      </w:del>
      <w:r w:rsidR="001441CA">
        <w:t xml:space="preserve"> to </w:t>
      </w:r>
      <w:ins w:id="267" w:author="palencar1-pc.cs" w:date="2017-04-05T13:59:00Z">
        <w:r w:rsidR="00FA1BB8">
          <w:t xml:space="preserve">focus on </w:t>
        </w:r>
      </w:ins>
      <w:del w:id="268" w:author="palencar1-pc.cs" w:date="2017-04-05T13:57:00Z">
        <w:r w:rsidR="001441CA" w:rsidDel="00A32079">
          <w:delText xml:space="preserve">be aware of the </w:delText>
        </w:r>
      </w:del>
      <w:r w:rsidR="001441CA">
        <w:t xml:space="preserve">each of the small objectives that must be accomplished by the </w:t>
      </w:r>
      <w:del w:id="269" w:author="palencar1-pc.cs" w:date="2017-04-05T13:59:00Z">
        <w:r w:rsidR="00376BD8" w:rsidDel="00FA1BB8">
          <w:delText xml:space="preserve">each </w:delText>
        </w:r>
      </w:del>
      <w:r w:rsidR="00376BD8">
        <w:t xml:space="preserve">individual units in order to fulfil the </w:t>
      </w:r>
      <w:ins w:id="270" w:author="palencar1-pc.cs" w:date="2017-04-05T13:59:00Z">
        <w:r w:rsidR="00FA1BB8">
          <w:t xml:space="preserve">overall </w:t>
        </w:r>
      </w:ins>
      <w:r w:rsidR="00376BD8">
        <w:t>objective of the entire system.</w:t>
      </w:r>
    </w:p>
    <w:p w:rsidR="001B756B" w:rsidRDefault="00173A23" w:rsidP="00651ADD">
      <w:pPr>
        <w:pStyle w:val="BodyTextFirstIndent"/>
        <w:spacing w:line="480" w:lineRule="auto"/>
        <w:ind w:firstLine="0"/>
      </w:pPr>
      <w:r>
        <w:t xml:space="preserve">This approach combines </w:t>
      </w:r>
      <w:del w:id="271" w:author="palencar1-pc.cs" w:date="2017-04-05T14:00:00Z">
        <w:r w:rsidDel="00A75027">
          <w:delText xml:space="preserve">the </w:delText>
        </w:r>
      </w:del>
      <w:r>
        <w:t xml:space="preserve">two existing research areas within </w:t>
      </w:r>
      <w:del w:id="272" w:author="palencar1-pc.cs" w:date="2017-04-05T14:00:00Z">
        <w:r w:rsidDel="00A75027">
          <w:delText xml:space="preserve">the </w:delText>
        </w:r>
      </w:del>
      <w:ins w:id="273" w:author="palencar1-pc.cs" w:date="2017-04-05T14:00:00Z">
        <w:r w:rsidR="00A75027">
          <w:t>RSs</w:t>
        </w:r>
      </w:ins>
      <w:del w:id="274" w:author="palencar1-pc.cs" w:date="2017-04-05T14:00:00Z">
        <w:r w:rsidR="00390006" w:rsidDel="00A75027">
          <w:delText>Recommender System</w:delText>
        </w:r>
        <w:r w:rsidR="00EC59C4" w:rsidDel="00A75027">
          <w:delText>s</w:delText>
        </w:r>
      </w:del>
      <w:ins w:id="275" w:author="palencar1-pc.cs" w:date="2017-04-05T14:00:00Z">
        <w:r w:rsidR="00A75027">
          <w:t>,</w:t>
        </w:r>
      </w:ins>
      <w:r>
        <w:t xml:space="preserve"> i.e. risk and privacy</w:t>
      </w:r>
      <w:ins w:id="276" w:author="palencar1-pc.cs" w:date="2017-04-05T14:00:00Z">
        <w:r w:rsidR="00A75027">
          <w:t>,</w:t>
        </w:r>
      </w:ins>
      <w:r>
        <w:t xml:space="preserve"> into a </w:t>
      </w:r>
      <w:ins w:id="277" w:author="palencar1-pc.cs" w:date="2017-04-05T14:01:00Z">
        <w:r w:rsidR="00A75027">
          <w:t xml:space="preserve">unified </w:t>
        </w:r>
      </w:ins>
      <w:r>
        <w:t xml:space="preserve">system model. </w:t>
      </w:r>
      <w:ins w:id="278" w:author="palencar1-pc.cs" w:date="2017-04-05T14:01:00Z">
        <w:r w:rsidR="00A75027">
          <w:t xml:space="preserve">As part of this </w:t>
        </w:r>
      </w:ins>
      <w:del w:id="279" w:author="palencar1-pc.cs" w:date="2017-04-05T14:01:00Z">
        <w:r w:rsidDel="00A75027">
          <w:delText xml:space="preserve">Towards the end of this </w:delText>
        </w:r>
      </w:del>
      <w:r>
        <w:t xml:space="preserve">thesis, a sample case study </w:t>
      </w:r>
      <w:ins w:id="280" w:author="palencar1-pc.cs" w:date="2017-04-05T14:01:00Z">
        <w:r w:rsidR="00A75027">
          <w:t>that illustrates the applicability of the proposed</w:t>
        </w:r>
      </w:ins>
      <w:ins w:id="281" w:author="palencar1-pc.cs" w:date="2017-04-05T14:02:00Z">
        <w:r w:rsidR="00A75027">
          <w:t xml:space="preserve"> in the </w:t>
        </w:r>
        <w:proofErr w:type="spellStart"/>
        <w:r w:rsidR="00A75027">
          <w:t>filed</w:t>
        </w:r>
        <w:proofErr w:type="spellEnd"/>
        <w:r w:rsidR="00A75027">
          <w:t xml:space="preserve"> of job recommender systems</w:t>
        </w:r>
      </w:ins>
      <w:ins w:id="282" w:author="palencar1-pc.cs" w:date="2017-04-05T14:01:00Z">
        <w:r w:rsidR="00A75027">
          <w:t xml:space="preserve"> </w:t>
        </w:r>
      </w:ins>
      <w:del w:id="283" w:author="palencar1-pc.cs" w:date="2017-04-05T14:01:00Z">
        <w:r w:rsidDel="00A75027">
          <w:delText xml:space="preserve">of this </w:delText>
        </w:r>
      </w:del>
      <w:r>
        <w:t>approach is also provide</w:t>
      </w:r>
      <w:ins w:id="284" w:author="palencar1-pc.cs" w:date="2017-04-05T14:01:00Z">
        <w:r w:rsidR="00A75027">
          <w:t>d</w:t>
        </w:r>
      </w:ins>
      <w:del w:id="285" w:author="palencar1-pc.cs" w:date="2017-04-05T14:01:00Z">
        <w:r w:rsidDel="00A75027">
          <w:delText>s</w:delText>
        </w:r>
      </w:del>
      <w:ins w:id="286" w:author="palencar1-pc.cs" w:date="2017-04-05T14:02:00Z">
        <w:r w:rsidR="00A75027">
          <w:t>.</w:t>
        </w:r>
      </w:ins>
      <w:del w:id="287" w:author="palencar1-pc.cs" w:date="2017-04-05T14:02:00Z">
        <w:r w:rsidDel="00A75027">
          <w:delText xml:space="preserve"> in the field of job </w:delText>
        </w:r>
        <w:r w:rsidR="00390006" w:rsidDel="00A75027">
          <w:delText>Recommender System</w:delText>
        </w:r>
        <w:r w:rsidR="00EC59C4" w:rsidDel="00A75027">
          <w:delText>s</w:delText>
        </w:r>
        <w:r w:rsidDel="00A75027">
          <w:delText>.</w:delText>
        </w:r>
      </w:del>
    </w:p>
    <w:p w:rsidR="0066478E" w:rsidRPr="0097321D" w:rsidRDefault="0066478E" w:rsidP="00651ADD">
      <w:pPr>
        <w:pStyle w:val="BodyTextFirstIndent"/>
        <w:spacing w:line="480" w:lineRule="auto"/>
        <w:ind w:firstLine="0"/>
      </w:pPr>
    </w:p>
    <w:p w:rsidR="00F73466" w:rsidRDefault="00F73466" w:rsidP="00866177">
      <w:pPr>
        <w:pStyle w:val="Heading2"/>
        <w:spacing w:line="480" w:lineRule="auto"/>
      </w:pPr>
      <w:bookmarkStart w:id="288" w:name="_Toc478091018"/>
      <w:r>
        <w:t>Thesis Organization</w:t>
      </w:r>
      <w:bookmarkEnd w:id="288"/>
    </w:p>
    <w:p w:rsidR="00053287" w:rsidRDefault="00053287" w:rsidP="00866177">
      <w:pPr>
        <w:pStyle w:val="BodyText"/>
        <w:spacing w:line="480" w:lineRule="auto"/>
      </w:pPr>
      <w:r>
        <w:t>The thesis is divided into three parts</w:t>
      </w:r>
      <w:r w:rsidR="009E6FB5">
        <w:t>. The first part</w:t>
      </w:r>
      <w:r w:rsidR="00B27CA9">
        <w:t xml:space="preserve"> </w:t>
      </w:r>
      <w:ins w:id="289" w:author="palencar1-pc.cs" w:date="2017-04-05T14:02:00Z">
        <w:r w:rsidR="00BD3054">
          <w:t xml:space="preserve">introduces </w:t>
        </w:r>
      </w:ins>
      <w:del w:id="290" w:author="palencar1-pc.cs" w:date="2017-04-05T14:02:00Z">
        <w:r w:rsidR="00B27CA9" w:rsidDel="00BD3054">
          <w:delText>is the</w:delText>
        </w:r>
        <w:r w:rsidR="009E6FB5" w:rsidDel="00BD3054">
          <w:delText xml:space="preserve"> </w:delText>
        </w:r>
        <w:r w:rsidR="00B95478" w:rsidDel="00BD3054">
          <w:delText xml:space="preserve">introduction of </w:delText>
        </w:r>
      </w:del>
      <w:r w:rsidR="00B95478">
        <w:t>the</w:t>
      </w:r>
      <w:r w:rsidR="009E6FB5">
        <w:t xml:space="preserve"> problem</w:t>
      </w:r>
      <w:r w:rsidR="004551D0">
        <w:t xml:space="preserve"> </w:t>
      </w:r>
      <w:r w:rsidR="009E6FB5">
        <w:t>addressed</w:t>
      </w:r>
      <w:r w:rsidR="00B95478">
        <w:t xml:space="preserve"> in th</w:t>
      </w:r>
      <w:ins w:id="291" w:author="palencar1-pc.cs" w:date="2017-04-05T14:03:00Z">
        <w:r w:rsidR="00BD3054">
          <w:t>e thesis</w:t>
        </w:r>
      </w:ins>
      <w:del w:id="292" w:author="palencar1-pc.cs" w:date="2017-04-05T14:03:00Z">
        <w:r w:rsidR="00B95478" w:rsidDel="00BD3054">
          <w:delText>is paper</w:delText>
        </w:r>
      </w:del>
      <w:r w:rsidR="009E6FB5">
        <w:t xml:space="preserve">, along with a survey of the </w:t>
      </w:r>
      <w:ins w:id="293" w:author="palencar1-pc.cs" w:date="2017-04-05T14:03:00Z">
        <w:r w:rsidR="00BD3054">
          <w:t xml:space="preserve">RSs </w:t>
        </w:r>
      </w:ins>
      <w:del w:id="294" w:author="palencar1-pc.cs" w:date="2017-04-05T14:03:00Z">
        <w:r w:rsidR="00390006" w:rsidDel="00BD3054">
          <w:delText>Recommender System</w:delText>
        </w:r>
        <w:r w:rsidR="00EC59C4" w:rsidDel="00BD3054">
          <w:delText>s</w:delText>
        </w:r>
        <w:r w:rsidR="009E6FB5" w:rsidDel="00BD3054">
          <w:delText xml:space="preserve"> </w:delText>
        </w:r>
      </w:del>
      <w:r w:rsidR="009E6FB5">
        <w:t>field</w:t>
      </w:r>
      <w:r>
        <w:t xml:space="preserve"> </w:t>
      </w:r>
      <w:ins w:id="295" w:author="palencar1-pc.cs" w:date="2017-04-05T14:03:00Z">
        <w:r w:rsidR="00BD3054">
          <w:t xml:space="preserve">that covers both risk and privacy </w:t>
        </w:r>
      </w:ins>
      <w:del w:id="296" w:author="palencar1-pc.cs" w:date="2017-04-05T14:03:00Z">
        <w:r w:rsidR="00B27CA9" w:rsidDel="00BD3054">
          <w:delText>which</w:delText>
        </w:r>
        <w:r w:rsidDel="00BD3054">
          <w:delText xml:space="preserve"> brings into light </w:delText>
        </w:r>
        <w:r w:rsidR="0078257A" w:rsidDel="00BD3054">
          <w:delText xml:space="preserve">the </w:delText>
        </w:r>
        <w:r w:rsidDel="00BD3054">
          <w:delText xml:space="preserve">risk and privacy </w:delText>
        </w:r>
      </w:del>
      <w:r>
        <w:t>issues</w:t>
      </w:r>
      <w:r w:rsidR="009E6FB5">
        <w:t xml:space="preserve">, </w:t>
      </w:r>
      <w:ins w:id="297" w:author="palencar1-pc.cs" w:date="2017-04-05T14:04:00Z">
        <w:r w:rsidR="00E968C9">
          <w:t xml:space="preserve">two fundamental concepts upon which this thesis is </w:t>
        </w:r>
      </w:ins>
      <w:del w:id="298" w:author="palencar1-pc.cs" w:date="2017-04-05T14:04:00Z">
        <w:r w:rsidR="009E6FB5" w:rsidDel="00E968C9">
          <w:delText>where this</w:delText>
        </w:r>
        <w:r w:rsidDel="00E968C9">
          <w:delText xml:space="preserve"> </w:delText>
        </w:r>
        <w:r w:rsidR="009E6FB5" w:rsidDel="00E968C9">
          <w:delText xml:space="preserve">thesis is </w:delText>
        </w:r>
      </w:del>
      <w:r w:rsidR="009E6FB5">
        <w:t>framed. The seco</w:t>
      </w:r>
      <w:r w:rsidR="0078257A">
        <w:t xml:space="preserve">nd part describes </w:t>
      </w:r>
      <w:del w:id="299" w:author="palencar1-pc.cs" w:date="2017-04-05T14:04:00Z">
        <w:r w:rsidR="0078257A" w:rsidDel="00597FE2">
          <w:delText xml:space="preserve">the </w:delText>
        </w:r>
      </w:del>
      <w:r w:rsidR="0078257A">
        <w:t xml:space="preserve">related work in the </w:t>
      </w:r>
      <w:r w:rsidR="00390006">
        <w:t>R</w:t>
      </w:r>
      <w:ins w:id="300" w:author="palencar1-pc.cs" w:date="2017-04-05T14:04:00Z">
        <w:r w:rsidR="00597FE2">
          <w:t>Ss</w:t>
        </w:r>
      </w:ins>
      <w:del w:id="301" w:author="palencar1-pc.cs" w:date="2017-04-05T14:04:00Z">
        <w:r w:rsidR="00390006" w:rsidDel="00597FE2">
          <w:delText>ecommender System</w:delText>
        </w:r>
        <w:r w:rsidR="00EC59C4" w:rsidDel="00597FE2">
          <w:delText>s</w:delText>
        </w:r>
      </w:del>
      <w:r w:rsidR="009E6FB5">
        <w:t xml:space="preserve"> literature and provides an analysis of the </w:t>
      </w:r>
      <w:ins w:id="302" w:author="palencar1-pc.cs" w:date="2017-04-05T14:04:00Z">
        <w:r w:rsidR="00597FE2">
          <w:t xml:space="preserve">related </w:t>
        </w:r>
      </w:ins>
      <w:r w:rsidR="009E6FB5">
        <w:t>design alternatives</w:t>
      </w:r>
      <w:r>
        <w:t xml:space="preserve"> </w:t>
      </w:r>
      <w:r w:rsidR="009E6FB5">
        <w:t>and statistical biases</w:t>
      </w:r>
      <w:del w:id="303" w:author="palencar1-pc.cs" w:date="2017-04-05T14:05:00Z">
        <w:r w:rsidR="009E6FB5" w:rsidDel="00597FE2">
          <w:delText xml:space="preserve"> that may arise</w:delText>
        </w:r>
      </w:del>
      <w:r w:rsidR="009E6FB5">
        <w:t>.</w:t>
      </w:r>
      <w:r w:rsidR="0078257A">
        <w:t xml:space="preserve"> It also provides a detailed discussion of the proposed approach to solve the </w:t>
      </w:r>
      <w:ins w:id="304" w:author="palencar1-pc.cs" w:date="2017-04-05T14:06:00Z">
        <w:r w:rsidR="00597FE2">
          <w:t xml:space="preserve">identified </w:t>
        </w:r>
      </w:ins>
      <w:r w:rsidR="0078257A">
        <w:t xml:space="preserve">issues </w:t>
      </w:r>
      <w:ins w:id="305" w:author="palencar1-pc.cs" w:date="2017-04-05T14:06:00Z">
        <w:r w:rsidR="00597FE2">
          <w:t xml:space="preserve">related to </w:t>
        </w:r>
      </w:ins>
      <w:del w:id="306" w:author="palencar1-pc.cs" w:date="2017-04-05T14:06:00Z">
        <w:r w:rsidR="0078257A" w:rsidDel="00597FE2">
          <w:delText xml:space="preserve">with the </w:delText>
        </w:r>
      </w:del>
      <w:r w:rsidR="0078257A">
        <w:t>existing</w:t>
      </w:r>
      <w:r w:rsidR="00374477">
        <w:t xml:space="preserve"> multi-agent</w:t>
      </w:r>
      <w:r w:rsidR="0078257A">
        <w:t xml:space="preserve"> </w:t>
      </w:r>
      <w:r w:rsidR="00944D64">
        <w:t>model</w:t>
      </w:r>
      <w:r w:rsidR="0078257A">
        <w:t>s</w:t>
      </w:r>
      <w:del w:id="307" w:author="palencar1-pc.cs" w:date="2017-04-05T14:07:00Z">
        <w:r w:rsidR="00374477" w:rsidDel="00597FE2">
          <w:delText xml:space="preserve"> and </w:delText>
        </w:r>
      </w:del>
      <w:ins w:id="308" w:author="palencar1-pc.cs" w:date="2017-04-05T14:07:00Z">
        <w:r w:rsidR="00597FE2">
          <w:t xml:space="preserve"> </w:t>
        </w:r>
      </w:ins>
      <w:del w:id="309" w:author="palencar1-pc.cs" w:date="2017-04-05T14:07:00Z">
        <w:r w:rsidR="00374477" w:rsidDel="00597FE2">
          <w:delText>implementing those models for the</w:delText>
        </w:r>
        <w:r w:rsidR="0078257A" w:rsidDel="00597FE2">
          <w:delText xml:space="preserve"> </w:delText>
        </w:r>
        <w:r w:rsidR="00390006" w:rsidDel="00597FE2">
          <w:delText>Recommender System</w:delText>
        </w:r>
        <w:r w:rsidR="00D85B76" w:rsidDel="00597FE2">
          <w:delText>s</w:delText>
        </w:r>
        <w:r w:rsidR="009E6FB5" w:rsidDel="00597FE2">
          <w:delText>.</w:delText>
        </w:r>
      </w:del>
      <w:r w:rsidR="0078257A">
        <w:t xml:space="preserve"> Towards the end of this part</w:t>
      </w:r>
      <w:ins w:id="310" w:author="palencar1-pc.cs" w:date="2017-04-05T14:07:00Z">
        <w:r w:rsidR="00597FE2">
          <w:t>,</w:t>
        </w:r>
      </w:ins>
      <w:r w:rsidR="0078257A">
        <w:t xml:space="preserve"> a brief case study </w:t>
      </w:r>
      <w:ins w:id="311" w:author="palencar1-pc.cs" w:date="2017-04-05T14:10:00Z">
        <w:r w:rsidR="00597FE2">
          <w:t>is pr</w:t>
        </w:r>
      </w:ins>
      <w:ins w:id="312" w:author="palencar1-pc.cs" w:date="2017-04-05T14:11:00Z">
        <w:r w:rsidR="00597FE2">
          <w:t>ovided</w:t>
        </w:r>
      </w:ins>
      <w:ins w:id="313" w:author="palencar1-pc.cs" w:date="2017-04-05T14:10:00Z">
        <w:r w:rsidR="00597FE2">
          <w:t xml:space="preserve">, in which the </w:t>
        </w:r>
        <w:r w:rsidR="00597FE2">
          <w:lastRenderedPageBreak/>
          <w:t>proposed multi-agent model is used to model a job recommender system.</w:t>
        </w:r>
      </w:ins>
      <w:del w:id="314" w:author="palencar1-pc.cs" w:date="2017-04-05T14:08:00Z">
        <w:r w:rsidR="0078257A" w:rsidDel="00597FE2">
          <w:delText xml:space="preserve">of this </w:delText>
        </w:r>
        <w:r w:rsidR="00944D64" w:rsidDel="00597FE2">
          <w:delText>model</w:delText>
        </w:r>
        <w:r w:rsidR="0078257A" w:rsidDel="00597FE2">
          <w:delText xml:space="preserve"> is show in</w:delText>
        </w:r>
        <w:r w:rsidR="00947EAA" w:rsidDel="00597FE2">
          <w:delText xml:space="preserve"> the </w:delText>
        </w:r>
      </w:del>
      <w:del w:id="315" w:author="palencar1-pc.cs" w:date="2017-04-05T14:11:00Z">
        <w:r w:rsidR="00947EAA" w:rsidDel="00597FE2">
          <w:delText>field</w:delText>
        </w:r>
        <w:r w:rsidR="0078257A" w:rsidDel="00597FE2">
          <w:delText xml:space="preserve"> of </w:delText>
        </w:r>
        <w:r w:rsidR="00B95478" w:rsidDel="00597FE2">
          <w:delText xml:space="preserve">job </w:delText>
        </w:r>
      </w:del>
      <w:del w:id="316" w:author="palencar1-pc.cs" w:date="2017-04-05T14:08:00Z">
        <w:r w:rsidR="00390006" w:rsidDel="00597FE2">
          <w:delText>Recommender System</w:delText>
        </w:r>
        <w:r w:rsidR="00EC59C4" w:rsidDel="00597FE2">
          <w:delText>s</w:delText>
        </w:r>
        <w:r w:rsidR="00194BD5" w:rsidDel="00597FE2">
          <w:delText>.</w:delText>
        </w:r>
      </w:del>
      <w:r w:rsidR="00194BD5">
        <w:t xml:space="preserve"> The</w:t>
      </w:r>
      <w:r w:rsidR="0078257A">
        <w:t xml:space="preserve"> </w:t>
      </w:r>
      <w:ins w:id="317" w:author="palencar1-pc.cs" w:date="2017-04-05T14:09:00Z">
        <w:r w:rsidR="00597FE2">
          <w:t xml:space="preserve">final </w:t>
        </w:r>
      </w:ins>
      <w:del w:id="318" w:author="palencar1-pc.cs" w:date="2017-04-05T14:09:00Z">
        <w:r w:rsidR="0078257A" w:rsidDel="00597FE2">
          <w:delText xml:space="preserve">last </w:delText>
        </w:r>
      </w:del>
      <w:r w:rsidR="0078257A">
        <w:t xml:space="preserve">part </w:t>
      </w:r>
      <w:ins w:id="319" w:author="palencar1-pc.cs" w:date="2017-04-05T14:09:00Z">
        <w:r w:rsidR="00597FE2">
          <w:t xml:space="preserve">of the thesis </w:t>
        </w:r>
      </w:ins>
      <w:r w:rsidR="0078257A">
        <w:t xml:space="preserve">describes </w:t>
      </w:r>
      <w:ins w:id="320" w:author="palencar1-pc.cs" w:date="2017-04-05T14:11:00Z">
        <w:r w:rsidR="00597FE2">
          <w:t xml:space="preserve">conclusions and future work that </w:t>
        </w:r>
      </w:ins>
      <w:del w:id="321" w:author="palencar1-pc.cs" w:date="2017-04-05T14:11:00Z">
        <w:r w:rsidR="0078257A" w:rsidDel="00597FE2">
          <w:delText xml:space="preserve">the work to </w:delText>
        </w:r>
      </w:del>
      <w:ins w:id="322" w:author="palencar1-pc.cs" w:date="2017-04-05T14:11:00Z">
        <w:r w:rsidR="00597FE2">
          <w:t xml:space="preserve">can </w:t>
        </w:r>
      </w:ins>
      <w:r w:rsidR="0078257A">
        <w:t xml:space="preserve">be done </w:t>
      </w:r>
      <w:del w:id="323" w:author="palencar1-pc.cs" w:date="2017-04-05T14:11:00Z">
        <w:r w:rsidR="0078257A" w:rsidDel="00597FE2">
          <w:delText xml:space="preserve">in the future </w:delText>
        </w:r>
      </w:del>
      <w:r w:rsidR="0078257A">
        <w:t>to extend th</w:t>
      </w:r>
      <w:ins w:id="324" w:author="palencar1-pc.cs" w:date="2017-04-05T14:12:00Z">
        <w:r w:rsidR="00597FE2">
          <w:t>e</w:t>
        </w:r>
      </w:ins>
      <w:del w:id="325" w:author="palencar1-pc.cs" w:date="2017-04-05T14:12:00Z">
        <w:r w:rsidR="0078257A" w:rsidDel="00597FE2">
          <w:delText>is</w:delText>
        </w:r>
      </w:del>
      <w:r w:rsidR="0078257A">
        <w:t xml:space="preserve"> </w:t>
      </w:r>
      <w:ins w:id="326" w:author="palencar1-pc.cs" w:date="2017-04-05T14:12:00Z">
        <w:r w:rsidR="00597FE2">
          <w:t xml:space="preserve">proposed </w:t>
        </w:r>
      </w:ins>
      <w:r w:rsidR="00B95478">
        <w:t>system</w:t>
      </w:r>
      <w:r w:rsidR="0078257A">
        <w:t xml:space="preserve"> model.</w:t>
      </w:r>
      <w:r w:rsidR="001F040B">
        <w:t xml:space="preserve"> In the Appendix</w:t>
      </w:r>
      <w:ins w:id="327" w:author="palencar1-pc.cs" w:date="2017-04-05T14:12:00Z">
        <w:r w:rsidR="00597FE2">
          <w:t>,</w:t>
        </w:r>
      </w:ins>
      <w:r w:rsidR="00A26054">
        <w:t xml:space="preserve"> a </w:t>
      </w:r>
      <w:ins w:id="328" w:author="palencar1-pc.cs" w:date="2017-04-05T14:12:00Z">
        <w:r w:rsidR="00597FE2">
          <w:t xml:space="preserve">preliminary evaluation method for RSs based both the privacy and risk dimensions is discussed. </w:t>
        </w:r>
      </w:ins>
      <w:del w:id="329" w:author="palencar1-pc.cs" w:date="2017-04-05T14:13:00Z">
        <w:r w:rsidR="00A26054" w:rsidDel="00597FE2">
          <w:delText xml:space="preserve">possible evaluation model for </w:delText>
        </w:r>
        <w:r w:rsidR="00390006" w:rsidDel="00597FE2">
          <w:delText>Recommender System</w:delText>
        </w:r>
        <w:r w:rsidR="00EC59C4" w:rsidDel="00597FE2">
          <w:delText>s</w:delText>
        </w:r>
        <w:r w:rsidR="00A26054" w:rsidDel="00597FE2">
          <w:delText xml:space="preserve"> based on model based approach has been discussed.</w:delText>
        </w:r>
      </w:del>
    </w:p>
    <w:p w:rsidR="009E6FB5" w:rsidRDefault="009E6FB5" w:rsidP="00866177">
      <w:pPr>
        <w:pStyle w:val="BodyText"/>
        <w:spacing w:line="480" w:lineRule="auto"/>
      </w:pPr>
      <w:r>
        <w:t>In more detail, the content</w:t>
      </w:r>
      <w:del w:id="330" w:author="palencar1-pc.cs" w:date="2017-04-05T14:13:00Z">
        <w:r w:rsidDel="00597FE2">
          <w:delText>s</w:delText>
        </w:r>
      </w:del>
      <w:r>
        <w:t xml:space="preserve"> of this thesis </w:t>
      </w:r>
      <w:ins w:id="331" w:author="palencar1-pc.cs" w:date="2017-04-05T14:13:00Z">
        <w:r w:rsidR="00597FE2">
          <w:t xml:space="preserve">is </w:t>
        </w:r>
      </w:ins>
      <w:del w:id="332" w:author="palencar1-pc.cs" w:date="2017-04-05T14:13:00Z">
        <w:r w:rsidDel="00597FE2">
          <w:delText xml:space="preserve">are </w:delText>
        </w:r>
      </w:del>
      <w:ins w:id="333" w:author="palencar1-pc.cs" w:date="2017-04-05T14:13:00Z">
        <w:r w:rsidR="006036DB">
          <w:t xml:space="preserve">organized </w:t>
        </w:r>
      </w:ins>
      <w:del w:id="334" w:author="palencar1-pc.cs" w:date="2017-04-05T14:13:00Z">
        <w:r w:rsidDel="006036DB">
          <w:delText>di</w:delText>
        </w:r>
      </w:del>
      <w:del w:id="335" w:author="palencar1-pc.cs" w:date="2017-04-05T14:14:00Z">
        <w:r w:rsidDel="006036DB">
          <w:delText xml:space="preserve">stributed </w:delText>
        </w:r>
      </w:del>
      <w:r>
        <w:t>as follows:</w:t>
      </w:r>
    </w:p>
    <w:p w:rsidR="009E6FB5" w:rsidRPr="009D14E1" w:rsidRDefault="009E6FB5" w:rsidP="00866177">
      <w:pPr>
        <w:pStyle w:val="BodyText"/>
        <w:spacing w:line="480" w:lineRule="auto"/>
        <w:rPr>
          <w:b/>
          <w:sz w:val="24"/>
        </w:rPr>
      </w:pPr>
      <w:r w:rsidRPr="009D14E1">
        <w:rPr>
          <w:b/>
          <w:sz w:val="24"/>
        </w:rPr>
        <w:t>Part I. Introduction</w:t>
      </w:r>
    </w:p>
    <w:p w:rsidR="009E6FB5" w:rsidRDefault="009E6FB5" w:rsidP="00866177">
      <w:pPr>
        <w:pStyle w:val="BodyText"/>
        <w:spacing w:line="480" w:lineRule="auto"/>
      </w:pPr>
      <w:r w:rsidRPr="009D14E1">
        <w:rPr>
          <w:b/>
        </w:rPr>
        <w:t>Chapter 1</w:t>
      </w:r>
      <w:r w:rsidR="005E263F">
        <w:t xml:space="preserve"> </w:t>
      </w:r>
      <w:r w:rsidR="00295753">
        <w:t xml:space="preserve">In this chapter, a brief description of the </w:t>
      </w:r>
      <w:r w:rsidR="009B19CB">
        <w:t xml:space="preserve">current focus in the area of </w:t>
      </w:r>
      <w:r w:rsidR="00390006">
        <w:t>R</w:t>
      </w:r>
      <w:ins w:id="336" w:author="palencar1-pc.cs" w:date="2017-04-05T14:14:00Z">
        <w:r w:rsidR="00A80A85">
          <w:t>S</w:t>
        </w:r>
      </w:ins>
      <w:del w:id="337" w:author="palencar1-pc.cs" w:date="2017-04-05T14:14:00Z">
        <w:r w:rsidR="00390006" w:rsidDel="00A80A85">
          <w:delText>ecommender System</w:delText>
        </w:r>
      </w:del>
      <w:r w:rsidR="00284155">
        <w:t xml:space="preserve"> </w:t>
      </w:r>
      <w:ins w:id="338" w:author="palencar1-pc.cs" w:date="2017-04-05T14:14:00Z">
        <w:r w:rsidR="00A80A85">
          <w:t>is</w:t>
        </w:r>
      </w:ins>
      <w:del w:id="339" w:author="palencar1-pc.cs" w:date="2017-04-05T14:14:00Z">
        <w:r w:rsidR="00284155" w:rsidDel="00A80A85">
          <w:delText>has been</w:delText>
        </w:r>
      </w:del>
      <w:r w:rsidR="00284155">
        <w:t xml:space="preserve"> provided</w:t>
      </w:r>
      <w:ins w:id="340" w:author="palencar1-pc.cs" w:date="2017-04-05T14:14:00Z">
        <w:r w:rsidR="00A80A85">
          <w:t>,</w:t>
        </w:r>
      </w:ins>
      <w:r w:rsidR="00284155">
        <w:t xml:space="preserve"> followed by the </w:t>
      </w:r>
      <w:r w:rsidR="009B19CB">
        <w:t xml:space="preserve">description of the issues </w:t>
      </w:r>
      <w:ins w:id="341" w:author="palencar1-pc.cs" w:date="2017-04-05T14:14:00Z">
        <w:r w:rsidR="00A80A85">
          <w:t xml:space="preserve">currently faced by </w:t>
        </w:r>
      </w:ins>
      <w:del w:id="342" w:author="palencar1-pc.cs" w:date="2017-04-05T14:15:00Z">
        <w:r w:rsidR="009B19CB" w:rsidDel="00A80A85">
          <w:delText>encountered with the current approach</w:delText>
        </w:r>
        <w:r w:rsidR="00284155" w:rsidDel="00A80A85">
          <w:delText xml:space="preserve"> by the </w:delText>
        </w:r>
      </w:del>
      <w:r w:rsidR="00284155">
        <w:t>researcher</w:t>
      </w:r>
      <w:ins w:id="343" w:author="palencar1-pc.cs" w:date="2017-04-05T14:15:00Z">
        <w:r w:rsidR="00A80A85">
          <w:t>s</w:t>
        </w:r>
      </w:ins>
      <w:r w:rsidR="00284155">
        <w:t xml:space="preserve"> and </w:t>
      </w:r>
      <w:del w:id="344" w:author="palencar1-pc.cs" w:date="2017-04-05T14:15:00Z">
        <w:r w:rsidR="00284155" w:rsidDel="00A80A85">
          <w:delText xml:space="preserve">the </w:delText>
        </w:r>
      </w:del>
      <w:r w:rsidR="00284155">
        <w:t xml:space="preserve">domain experts </w:t>
      </w:r>
      <w:ins w:id="345" w:author="palencar1-pc.cs" w:date="2017-04-05T14:15:00Z">
        <w:r w:rsidR="00A80A85">
          <w:t>in the area of RSs.</w:t>
        </w:r>
      </w:ins>
      <w:del w:id="346" w:author="palencar1-pc.cs" w:date="2017-04-05T14:15:00Z">
        <w:r w:rsidR="00284155" w:rsidDel="00A80A85">
          <w:delText xml:space="preserve">regarding the </w:delText>
        </w:r>
        <w:r w:rsidR="00390006" w:rsidDel="00A80A85">
          <w:delText>Recommender System</w:delText>
        </w:r>
        <w:r w:rsidR="00EC59C4" w:rsidDel="00A80A85">
          <w:delText>s</w:delText>
        </w:r>
        <w:r w:rsidR="00284155" w:rsidDel="00A80A85">
          <w:delText>.</w:delText>
        </w:r>
      </w:del>
      <w:r w:rsidR="00B86052">
        <w:t xml:space="preserve"> </w:t>
      </w:r>
      <w:ins w:id="347" w:author="palencar1-pc.cs" w:date="2017-04-05T14:15:00Z">
        <w:r w:rsidR="00A80A85">
          <w:t>A</w:t>
        </w:r>
      </w:ins>
      <w:del w:id="348" w:author="palencar1-pc.cs" w:date="2017-04-05T14:15:00Z">
        <w:r w:rsidR="00B86052" w:rsidDel="00A80A85">
          <w:delText>The</w:delText>
        </w:r>
      </w:del>
      <w:r w:rsidR="00B86052">
        <w:t xml:space="preserve"> thesis statement is then provided to give an idea of what this </w:t>
      </w:r>
      <w:ins w:id="349" w:author="palencar1-pc.cs" w:date="2017-04-05T14:16:00Z">
        <w:r w:rsidR="00A80A85">
          <w:t>thesis</w:t>
        </w:r>
      </w:ins>
      <w:del w:id="350" w:author="palencar1-pc.cs" w:date="2017-04-05T14:16:00Z">
        <w:r w:rsidR="00B86052" w:rsidDel="00A80A85">
          <w:delText>paper</w:delText>
        </w:r>
      </w:del>
      <w:r w:rsidR="00B86052">
        <w:t xml:space="preserve"> is trying to achieve. This is followed by </w:t>
      </w:r>
      <w:ins w:id="351" w:author="palencar1-pc.cs" w:date="2017-04-05T14:16:00Z">
        <w:r w:rsidR="00A80A85">
          <w:t xml:space="preserve">the description of the </w:t>
        </w:r>
      </w:ins>
      <w:del w:id="352" w:author="palencar1-pc.cs" w:date="2017-04-05T14:16:00Z">
        <w:r w:rsidR="00B86052" w:rsidDel="00A80A85">
          <w:delText xml:space="preserve">listing out some of the </w:delText>
        </w:r>
      </w:del>
      <w:r w:rsidR="00B86052">
        <w:t>major contributions of th</w:t>
      </w:r>
      <w:ins w:id="353" w:author="palencar1-pc.cs" w:date="2017-04-05T14:17:00Z">
        <w:r w:rsidR="00A80A85">
          <w:t>e thesis.</w:t>
        </w:r>
      </w:ins>
      <w:del w:id="354" w:author="palencar1-pc.cs" w:date="2017-04-05T14:17:00Z">
        <w:r w:rsidR="00B86052" w:rsidDel="00A80A85">
          <w:delText>is paper.</w:delText>
        </w:r>
      </w:del>
    </w:p>
    <w:p w:rsidR="008E229D" w:rsidRPr="008E229D" w:rsidRDefault="009E6FB5" w:rsidP="000E1D9F">
      <w:pPr>
        <w:pStyle w:val="BodyText"/>
        <w:spacing w:line="480" w:lineRule="auto"/>
      </w:pPr>
      <w:r w:rsidRPr="009D14E1">
        <w:rPr>
          <w:b/>
        </w:rPr>
        <w:t>Chapter 2</w:t>
      </w:r>
      <w:r>
        <w:t xml:space="preserve"> provides an overview of the state of the art in </w:t>
      </w:r>
      <w:r w:rsidR="004328E8">
        <w:t xml:space="preserve">the </w:t>
      </w:r>
      <w:ins w:id="355" w:author="palencar1-pc.cs" w:date="2017-04-05T14:18:00Z">
        <w:r w:rsidR="001E1358">
          <w:t>area of RSs</w:t>
        </w:r>
      </w:ins>
      <w:del w:id="356" w:author="palencar1-pc.cs" w:date="2017-04-05T14:18:00Z">
        <w:r w:rsidR="00390006" w:rsidDel="001E1358">
          <w:delText>Recommender System</w:delText>
        </w:r>
        <w:r w:rsidR="00EC59C4" w:rsidDel="001E1358">
          <w:delText>s</w:delText>
        </w:r>
      </w:del>
      <w:r>
        <w:t>,</w:t>
      </w:r>
      <w:r w:rsidR="009D14E1">
        <w:t xml:space="preserve"> </w:t>
      </w:r>
      <w:ins w:id="357" w:author="palencar1-pc.cs" w:date="2017-04-05T14:18:00Z">
        <w:r w:rsidR="001E1358">
          <w:t xml:space="preserve">which includes </w:t>
        </w:r>
      </w:ins>
      <w:del w:id="358" w:author="palencar1-pc.cs" w:date="2017-04-05T14:18:00Z">
        <w:r w:rsidDel="001E1358">
          <w:delText xml:space="preserve">considering </w:delText>
        </w:r>
      </w:del>
      <w:r>
        <w:t>a classification of the main types of recommendation approaches.</w:t>
      </w:r>
      <w:r w:rsidR="009D14E1">
        <w:t xml:space="preserve"> </w:t>
      </w:r>
      <w:r>
        <w:t>We also describe the weaknesses of the different recommendation</w:t>
      </w:r>
      <w:r w:rsidR="009D14E1">
        <w:t xml:space="preserve"> </w:t>
      </w:r>
      <w:r>
        <w:t>techniques and present a broader class of hybrid recommenders that aim to</w:t>
      </w:r>
      <w:r w:rsidR="009D14E1">
        <w:t xml:space="preserve"> </w:t>
      </w:r>
      <w:r>
        <w:t>overcome these limitations.</w:t>
      </w:r>
      <w:r w:rsidR="005E263F">
        <w:t xml:space="preserve"> We also discuss </w:t>
      </w:r>
      <w:del w:id="359" w:author="palencar1-pc.cs" w:date="2017-04-05T14:19:00Z">
        <w:r w:rsidR="005E263F" w:rsidDel="001E1358">
          <w:delText xml:space="preserve">the </w:delText>
        </w:r>
      </w:del>
      <w:r w:rsidR="005E263F">
        <w:t xml:space="preserve">risk and privacy issues in the </w:t>
      </w:r>
      <w:r w:rsidR="00390006">
        <w:t>R</w:t>
      </w:r>
      <w:ins w:id="360" w:author="palencar1-pc.cs" w:date="2017-04-05T14:19:00Z">
        <w:r w:rsidR="001E1358">
          <w:t>Ss</w:t>
        </w:r>
      </w:ins>
      <w:del w:id="361" w:author="palencar1-pc.cs" w:date="2017-04-05T14:19:00Z">
        <w:r w:rsidR="00390006" w:rsidDel="001E1358">
          <w:delText>ecommender System</w:delText>
        </w:r>
        <w:r w:rsidR="00EC59C4" w:rsidDel="001E1358">
          <w:delText>s</w:delText>
        </w:r>
      </w:del>
      <w:ins w:id="362" w:author="palencar1-pc.cs" w:date="2017-04-05T14:19:00Z">
        <w:r w:rsidR="001E1358">
          <w:t xml:space="preserve">, and </w:t>
        </w:r>
      </w:ins>
      <w:del w:id="363" w:author="palencar1-pc.cs" w:date="2017-04-05T14:19:00Z">
        <w:r w:rsidR="005E263F" w:rsidDel="001E1358">
          <w:delText>.</w:delText>
        </w:r>
        <w:r w:rsidR="0097337B" w:rsidDel="001E1358">
          <w:delText xml:space="preserve"> </w:delText>
        </w:r>
        <w:r w:rsidR="008E229D" w:rsidDel="001E1358">
          <w:delText>And</w:delText>
        </w:r>
      </w:del>
      <w:r w:rsidR="008E229D">
        <w:t xml:space="preserve"> how these issues arise</w:t>
      </w:r>
      <w:del w:id="364" w:author="palencar1-pc.cs" w:date="2017-04-05T14:19:00Z">
        <w:r w:rsidR="008E229D" w:rsidDel="001E1358">
          <w:delText>s</w:delText>
        </w:r>
      </w:del>
      <w:r w:rsidR="008E229D">
        <w:t xml:space="preserve"> in </w:t>
      </w:r>
      <w:ins w:id="365" w:author="palencar1-pc.cs" w:date="2017-04-05T14:19:00Z">
        <w:r w:rsidR="001E1358">
          <w:t xml:space="preserve">these systems in </w:t>
        </w:r>
      </w:ins>
      <w:r w:rsidR="008E229D">
        <w:t>the first place</w:t>
      </w:r>
      <w:del w:id="366" w:author="palencar1-pc.cs" w:date="2017-04-05T14:20:00Z">
        <w:r w:rsidR="008E229D" w:rsidDel="001E1358">
          <w:delText xml:space="preserve"> in such systems</w:delText>
        </w:r>
      </w:del>
      <w:r w:rsidR="008E229D">
        <w:t xml:space="preserve">. The discussion is carried forward with the description of the some of the mitigating techniques that can be used to address </w:t>
      </w:r>
      <w:ins w:id="367" w:author="palencar1-pc.cs" w:date="2017-04-05T14:20:00Z">
        <w:r w:rsidR="001E1358">
          <w:t>some of the identified issues.</w:t>
        </w:r>
      </w:ins>
      <w:del w:id="368" w:author="palencar1-pc.cs" w:date="2017-04-05T14:20:00Z">
        <w:r w:rsidR="008E229D" w:rsidDel="001E1358">
          <w:delText>this problem.</w:delText>
        </w:r>
      </w:del>
    </w:p>
    <w:p w:rsidR="009E6FB5" w:rsidRDefault="009E6FB5" w:rsidP="00866177">
      <w:pPr>
        <w:pStyle w:val="BodyText"/>
        <w:spacing w:line="480" w:lineRule="auto"/>
        <w:rPr>
          <w:b/>
          <w:sz w:val="24"/>
        </w:rPr>
      </w:pPr>
      <w:r w:rsidRPr="00194BD5">
        <w:rPr>
          <w:b/>
          <w:sz w:val="24"/>
        </w:rPr>
        <w:t xml:space="preserve">Part II. </w:t>
      </w:r>
      <w:r w:rsidR="00194BD5" w:rsidRPr="00194BD5">
        <w:rPr>
          <w:b/>
          <w:sz w:val="24"/>
        </w:rPr>
        <w:t xml:space="preserve">The </w:t>
      </w:r>
      <w:r w:rsidR="001374D9">
        <w:rPr>
          <w:b/>
          <w:sz w:val="24"/>
        </w:rPr>
        <w:t>System</w:t>
      </w:r>
      <w:r w:rsidR="00194BD5" w:rsidRPr="00194BD5">
        <w:rPr>
          <w:b/>
          <w:sz w:val="24"/>
        </w:rPr>
        <w:t xml:space="preserve"> Model</w:t>
      </w:r>
    </w:p>
    <w:p w:rsidR="00713C80" w:rsidRDefault="00194BD5" w:rsidP="00866177">
      <w:pPr>
        <w:pStyle w:val="BodyText"/>
        <w:spacing w:line="480" w:lineRule="auto"/>
      </w:pPr>
      <w:r w:rsidRPr="009D14E1">
        <w:rPr>
          <w:b/>
        </w:rPr>
        <w:t xml:space="preserve">Chapter </w:t>
      </w:r>
      <w:r>
        <w:rPr>
          <w:b/>
        </w:rPr>
        <w:t>3</w:t>
      </w:r>
      <w:r>
        <w:t xml:space="preserve"> </w:t>
      </w:r>
      <w:ins w:id="369" w:author="palencar1-pc.cs" w:date="2017-04-05T14:20:00Z">
        <w:r w:rsidR="00A84CD5">
          <w:t>describes</w:t>
        </w:r>
      </w:ins>
      <w:del w:id="370" w:author="palencar1-pc.cs" w:date="2017-04-05T14:20:00Z">
        <w:r w:rsidR="0097337B" w:rsidDel="00A84CD5">
          <w:delText>mentions</w:delText>
        </w:r>
      </w:del>
      <w:r w:rsidR="0097337B">
        <w:t xml:space="preserve"> some of the </w:t>
      </w:r>
      <w:ins w:id="371" w:author="palencar1-pc.cs" w:date="2017-04-05T14:21:00Z">
        <w:r w:rsidR="00A84CD5">
          <w:t xml:space="preserve">related research </w:t>
        </w:r>
      </w:ins>
      <w:r w:rsidR="0097337B">
        <w:t>work</w:t>
      </w:r>
      <w:del w:id="372" w:author="palencar1-pc.cs" w:date="2017-04-05T14:21:00Z">
        <w:r w:rsidR="0097337B" w:rsidDel="00A84CD5">
          <w:delText>s</w:delText>
        </w:r>
      </w:del>
      <w:r w:rsidR="0097337B">
        <w:t xml:space="preserve"> in the field of </w:t>
      </w:r>
      <w:r w:rsidR="00390006">
        <w:t>R</w:t>
      </w:r>
      <w:ins w:id="373" w:author="palencar1-pc.cs" w:date="2017-04-05T14:21:00Z">
        <w:r w:rsidR="00A84CD5">
          <w:t>Ss</w:t>
        </w:r>
      </w:ins>
      <w:del w:id="374" w:author="palencar1-pc.cs" w:date="2017-04-05T14:21:00Z">
        <w:r w:rsidR="00390006" w:rsidDel="00A84CD5">
          <w:delText>ecommender System</w:delText>
        </w:r>
      </w:del>
      <w:r w:rsidR="0097337B">
        <w:t xml:space="preserve"> t</w:t>
      </w:r>
      <w:r w:rsidR="000B2581">
        <w:t xml:space="preserve">hat has contributed toward the </w:t>
      </w:r>
      <w:r w:rsidR="00713C80" w:rsidRPr="00713C80">
        <w:t>conceptualization</w:t>
      </w:r>
      <w:r w:rsidR="00713C80">
        <w:t xml:space="preserve"> of the </w:t>
      </w:r>
      <w:ins w:id="375" w:author="palencar1-pc.cs" w:date="2017-04-05T14:21:00Z">
        <w:r w:rsidR="00A84CD5">
          <w:t xml:space="preserve">proposed </w:t>
        </w:r>
      </w:ins>
      <w:r w:rsidR="00713C80">
        <w:t xml:space="preserve">approach </w:t>
      </w:r>
      <w:del w:id="376" w:author="palencar1-pc.cs" w:date="2017-04-05T14:21:00Z">
        <w:r w:rsidR="00713C80" w:rsidDel="00A84CD5">
          <w:delText xml:space="preserve">that is </w:delText>
        </w:r>
      </w:del>
      <w:r w:rsidR="00713C80">
        <w:t xml:space="preserve">discussed in </w:t>
      </w:r>
      <w:r w:rsidR="004328E8">
        <w:t>this</w:t>
      </w:r>
      <w:r w:rsidR="00713C80">
        <w:t xml:space="preserve"> </w:t>
      </w:r>
      <w:ins w:id="377" w:author="palencar1-pc.cs" w:date="2017-04-05T14:21:00Z">
        <w:r w:rsidR="00A84CD5">
          <w:t>thesis</w:t>
        </w:r>
      </w:ins>
      <w:del w:id="378" w:author="palencar1-pc.cs" w:date="2017-04-05T14:21:00Z">
        <w:r w:rsidR="00713C80" w:rsidDel="00A84CD5">
          <w:delText>pa</w:delText>
        </w:r>
      </w:del>
      <w:del w:id="379" w:author="palencar1-pc.cs" w:date="2017-04-05T14:22:00Z">
        <w:r w:rsidR="00713C80" w:rsidDel="00A84CD5">
          <w:delText>per</w:delText>
        </w:r>
      </w:del>
      <w:r w:rsidR="00713C80">
        <w:t>.</w:t>
      </w:r>
    </w:p>
    <w:p w:rsidR="00194BD5" w:rsidRDefault="00194BD5" w:rsidP="00866177">
      <w:pPr>
        <w:pStyle w:val="BodyText"/>
        <w:spacing w:line="480" w:lineRule="auto"/>
      </w:pPr>
      <w:r w:rsidRPr="009D14E1">
        <w:rPr>
          <w:b/>
        </w:rPr>
        <w:t xml:space="preserve">Chapter </w:t>
      </w:r>
      <w:r>
        <w:rPr>
          <w:b/>
        </w:rPr>
        <w:t>4</w:t>
      </w:r>
      <w:r>
        <w:t xml:space="preserve"> presents </w:t>
      </w:r>
      <w:r w:rsidR="00A74DE7">
        <w:t xml:space="preserve">the </w:t>
      </w:r>
      <w:r w:rsidR="00A56428">
        <w:t>proposed approach</w:t>
      </w:r>
      <w:r w:rsidR="00A74DE7">
        <w:t xml:space="preserve">. In this section, a detailed description of the </w:t>
      </w:r>
      <w:ins w:id="380" w:author="palencar1-pc.cs" w:date="2017-04-05T14:22:00Z">
        <w:r w:rsidR="00A84CD5">
          <w:t xml:space="preserve">multi-agent </w:t>
        </w:r>
      </w:ins>
      <w:r w:rsidR="00A74DE7">
        <w:t xml:space="preserve">system </w:t>
      </w:r>
      <w:ins w:id="381" w:author="palencar1-pc.cs" w:date="2017-04-05T14:22:00Z">
        <w:r w:rsidR="00A84CD5">
          <w:t xml:space="preserve">model </w:t>
        </w:r>
      </w:ins>
      <w:r w:rsidR="00A74DE7">
        <w:t xml:space="preserve">is provided along with </w:t>
      </w:r>
      <w:ins w:id="382" w:author="palencar1-pc.cs" w:date="2017-04-05T14:22:00Z">
        <w:r w:rsidR="00A84CD5">
          <w:t>an</w:t>
        </w:r>
      </w:ins>
      <w:del w:id="383" w:author="palencar1-pc.cs" w:date="2017-04-05T14:22:00Z">
        <w:r w:rsidR="00A74DE7" w:rsidDel="00A84CD5">
          <w:delText>the</w:delText>
        </w:r>
      </w:del>
      <w:r w:rsidR="00A74DE7">
        <w:t xml:space="preserve"> explanation of different aspects of this model. </w:t>
      </w:r>
    </w:p>
    <w:p w:rsidR="00194BD5" w:rsidRDefault="00194BD5" w:rsidP="00866177">
      <w:pPr>
        <w:pStyle w:val="BodyText"/>
        <w:spacing w:line="480" w:lineRule="auto"/>
      </w:pPr>
      <w:r w:rsidRPr="009D14E1">
        <w:rPr>
          <w:b/>
        </w:rPr>
        <w:lastRenderedPageBreak/>
        <w:t xml:space="preserve">Chapter </w:t>
      </w:r>
      <w:r>
        <w:rPr>
          <w:b/>
        </w:rPr>
        <w:t>5</w:t>
      </w:r>
      <w:r>
        <w:t xml:space="preserve"> presents </w:t>
      </w:r>
      <w:ins w:id="384" w:author="palencar1-pc.cs" w:date="2017-04-05T14:23:00Z">
        <w:r w:rsidR="00A84CD5">
          <w:t>a</w:t>
        </w:r>
      </w:ins>
      <w:del w:id="385" w:author="palencar1-pc.cs" w:date="2017-04-05T14:23:00Z">
        <w:r w:rsidDel="00A84CD5">
          <w:delText>the</w:delText>
        </w:r>
      </w:del>
      <w:r>
        <w:t xml:space="preserve"> </w:t>
      </w:r>
      <w:r w:rsidR="00A56428">
        <w:t>case study</w:t>
      </w:r>
      <w:r w:rsidR="008A6FB9">
        <w:t xml:space="preserve"> </w:t>
      </w:r>
      <w:ins w:id="386" w:author="palencar1-pc.cs" w:date="2017-04-05T14:23:00Z">
        <w:r w:rsidR="00A84CD5">
          <w:t xml:space="preserve">to illustrate the applicability of the proposed approach, in which </w:t>
        </w:r>
      </w:ins>
      <w:del w:id="387" w:author="palencar1-pc.cs" w:date="2017-04-05T14:23:00Z">
        <w:r w:rsidR="008A6FB9" w:rsidDel="00A84CD5">
          <w:delText xml:space="preserve">of </w:delText>
        </w:r>
      </w:del>
      <w:r w:rsidR="008A6FB9">
        <w:t xml:space="preserve">the </w:t>
      </w:r>
      <w:del w:id="388" w:author="palencar1-pc.cs" w:date="2017-04-05T14:23:00Z">
        <w:r w:rsidR="008A6FB9" w:rsidDel="00A84CD5">
          <w:delText>p</w:delText>
        </w:r>
      </w:del>
      <w:del w:id="389" w:author="palencar1-pc.cs" w:date="2017-04-05T14:24:00Z">
        <w:r w:rsidR="008A6FB9" w:rsidDel="00A84CD5">
          <w:delText xml:space="preserve">roposed </w:delText>
        </w:r>
      </w:del>
      <w:ins w:id="390" w:author="palencar1-pc.cs" w:date="2017-04-05T14:24:00Z">
        <w:r w:rsidR="00780983">
          <w:t>multi-agent model is applied to a job RS</w:t>
        </w:r>
      </w:ins>
      <w:del w:id="391" w:author="palencar1-pc.cs" w:date="2017-04-05T14:24:00Z">
        <w:r w:rsidR="008A6FB9" w:rsidDel="00780983">
          <w:delText xml:space="preserve">approach in terms of the job </w:delText>
        </w:r>
        <w:r w:rsidR="00390006" w:rsidDel="00780983">
          <w:delText>Recommender System</w:delText>
        </w:r>
      </w:del>
      <w:r w:rsidR="008A6FB9">
        <w:t xml:space="preserve">. In this chapter </w:t>
      </w:r>
      <w:r w:rsidR="00173B8B">
        <w:t xml:space="preserve">a discussion </w:t>
      </w:r>
      <w:ins w:id="392" w:author="palencar1-pc.cs" w:date="2017-04-05T14:25:00Z">
        <w:r w:rsidR="00780983">
          <w:t xml:space="preserve">about two previous </w:t>
        </w:r>
      </w:ins>
      <w:ins w:id="393" w:author="palencar1-pc.cs" w:date="2017-04-05T14:26:00Z">
        <w:r w:rsidR="00780983">
          <w:t xml:space="preserve">job RSs is provided, and enhancements to these systems is provided </w:t>
        </w:r>
      </w:ins>
      <w:ins w:id="394" w:author="palencar1-pc.cs" w:date="2017-04-05T14:27:00Z">
        <w:r w:rsidR="00780983">
          <w:t xml:space="preserve">in the form of a </w:t>
        </w:r>
      </w:ins>
      <w:ins w:id="395" w:author="palencar1-pc.cs" w:date="2017-04-05T14:29:00Z">
        <w:r w:rsidR="00780983">
          <w:t xml:space="preserve">new </w:t>
        </w:r>
      </w:ins>
      <w:ins w:id="396" w:author="palencar1-pc.cs" w:date="2017-04-05T14:27:00Z">
        <w:r w:rsidR="00780983">
          <w:t xml:space="preserve">multi-agent model for </w:t>
        </w:r>
      </w:ins>
      <w:ins w:id="397" w:author="palencar1-pc.cs" w:date="2017-04-05T14:28:00Z">
        <w:r w:rsidR="00780983">
          <w:t xml:space="preserve">risk-aware and privacy-preserving </w:t>
        </w:r>
      </w:ins>
      <w:ins w:id="398" w:author="palencar1-pc.cs" w:date="2017-04-05T14:27:00Z">
        <w:r w:rsidR="00780983">
          <w:t>job RS</w:t>
        </w:r>
      </w:ins>
      <w:ins w:id="399" w:author="palencar1-pc.cs" w:date="2017-04-05T14:29:00Z">
        <w:r w:rsidR="00780983">
          <w:t>s</w:t>
        </w:r>
      </w:ins>
      <w:ins w:id="400" w:author="palencar1-pc.cs" w:date="2017-04-05T14:28:00Z">
        <w:r w:rsidR="00780983">
          <w:t>.</w:t>
        </w:r>
      </w:ins>
      <w:del w:id="401" w:author="palencar1-pc.cs" w:date="2017-04-05T14:28:00Z">
        <w:r w:rsidR="00173B8B" w:rsidDel="00780983">
          <w:delText xml:space="preserve">of the previous approach to a job </w:delText>
        </w:r>
        <w:r w:rsidR="00390006" w:rsidDel="00780983">
          <w:delText>Recommender System</w:delText>
        </w:r>
        <w:r w:rsidR="00173B8B" w:rsidDel="00780983">
          <w:delText xml:space="preserve"> has been provided, followed by providing </w:delText>
        </w:r>
        <w:r w:rsidR="00E01C9C" w:rsidDel="00780983">
          <w:delText>a sample instance of</w:delText>
        </w:r>
        <w:r w:rsidR="00173B8B" w:rsidDel="00780983">
          <w:delText xml:space="preserve"> such</w:delText>
        </w:r>
        <w:r w:rsidR="00E01C9C" w:rsidDel="00780983">
          <w:delText xml:space="preserve"> a system, as</w:delText>
        </w:r>
        <w:r w:rsidR="00173B8B" w:rsidDel="00780983">
          <w:delText xml:space="preserve"> </w:delText>
        </w:r>
        <w:r w:rsidR="00E01C9C" w:rsidDel="00780983">
          <w:delText>part of th</w:delText>
        </w:r>
      </w:del>
      <w:del w:id="402" w:author="palencar1-pc.cs" w:date="2017-04-05T14:29:00Z">
        <w:r w:rsidR="00E01C9C" w:rsidDel="00780983">
          <w:delText>e</w:delText>
        </w:r>
        <w:r w:rsidR="00173B8B" w:rsidDel="00780983">
          <w:delText xml:space="preserve"> approach which is discussed in this paper. </w:delText>
        </w:r>
        <w:r w:rsidR="00E01C9C" w:rsidDel="00780983">
          <w:delText xml:space="preserve">A discussion is also carried out along with the proposed </w:delText>
        </w:r>
        <w:r w:rsidR="00173B8B" w:rsidDel="00780983">
          <w:delText>enhancement</w:delText>
        </w:r>
        <w:r w:rsidR="00E01C9C" w:rsidDel="00780983">
          <w:delText>(s)</w:delText>
        </w:r>
        <w:r w:rsidR="00173B8B" w:rsidDel="00780983">
          <w:delText xml:space="preserve"> over the previous approach in order to make such </w:delText>
        </w:r>
        <w:r w:rsidR="00390006" w:rsidDel="00780983">
          <w:delText>Recommender System</w:delText>
        </w:r>
        <w:r w:rsidR="00173B8B" w:rsidDel="00780983">
          <w:delText xml:space="preserve"> privacy preserving and risk aware.</w:delText>
        </w:r>
      </w:del>
      <w:r w:rsidR="00173B8B">
        <w:t xml:space="preserve"> </w:t>
      </w:r>
    </w:p>
    <w:p w:rsidR="00F333F8" w:rsidRDefault="00F333F8" w:rsidP="00866177">
      <w:pPr>
        <w:pStyle w:val="BodyText"/>
        <w:spacing w:line="480" w:lineRule="auto"/>
        <w:rPr>
          <w:b/>
          <w:sz w:val="24"/>
        </w:rPr>
      </w:pPr>
      <w:r w:rsidRPr="00194BD5">
        <w:rPr>
          <w:b/>
          <w:sz w:val="24"/>
        </w:rPr>
        <w:t>Part II</w:t>
      </w:r>
      <w:r>
        <w:rPr>
          <w:b/>
          <w:sz w:val="24"/>
        </w:rPr>
        <w:t>I</w:t>
      </w:r>
      <w:r w:rsidRPr="00194BD5">
        <w:rPr>
          <w:b/>
          <w:sz w:val="24"/>
        </w:rPr>
        <w:t xml:space="preserve">. </w:t>
      </w:r>
      <w:r>
        <w:rPr>
          <w:b/>
          <w:sz w:val="24"/>
        </w:rPr>
        <w:t>Future work</w:t>
      </w:r>
    </w:p>
    <w:p w:rsidR="004E529E" w:rsidRDefault="004E529E" w:rsidP="00866177">
      <w:pPr>
        <w:pStyle w:val="BodyText"/>
        <w:spacing w:line="480" w:lineRule="auto"/>
      </w:pPr>
      <w:r w:rsidRPr="009D14E1">
        <w:rPr>
          <w:b/>
        </w:rPr>
        <w:t xml:space="preserve">Chapter </w:t>
      </w:r>
      <w:r>
        <w:rPr>
          <w:b/>
        </w:rPr>
        <w:t>6</w:t>
      </w:r>
      <w:r>
        <w:t xml:space="preserve"> </w:t>
      </w:r>
      <w:ins w:id="403" w:author="palencar1-pc.cs" w:date="2017-04-05T14:30:00Z">
        <w:r w:rsidR="003D27EB">
          <w:t>d</w:t>
        </w:r>
      </w:ins>
      <w:del w:id="404" w:author="palencar1-pc.cs" w:date="2017-04-05T14:30:00Z">
        <w:r w:rsidR="00332796" w:rsidDel="003D27EB">
          <w:delText>D</w:delText>
        </w:r>
      </w:del>
      <w:r w:rsidR="00332796">
        <w:t xml:space="preserve">iscusses </w:t>
      </w:r>
      <w:ins w:id="405" w:author="palencar1-pc.cs" w:date="2017-04-05T14:30:00Z">
        <w:r w:rsidR="003D27EB">
          <w:t xml:space="preserve">future </w:t>
        </w:r>
      </w:ins>
      <w:del w:id="406" w:author="palencar1-pc.cs" w:date="2017-04-05T14:30:00Z">
        <w:r w:rsidR="00332796" w:rsidDel="003D27EB">
          <w:delText xml:space="preserve">some of the </w:delText>
        </w:r>
      </w:del>
      <w:r w:rsidR="00E01C9C">
        <w:t>work</w:t>
      </w:r>
      <w:del w:id="407" w:author="palencar1-pc.cs" w:date="2017-04-05T14:30:00Z">
        <w:r w:rsidR="00E01C9C" w:rsidDel="003D27EB">
          <w:delText>(s)</w:delText>
        </w:r>
      </w:del>
      <w:r w:rsidR="00332796">
        <w:t xml:space="preserve"> that can be carried out </w:t>
      </w:r>
      <w:del w:id="408" w:author="palencar1-pc.cs" w:date="2017-04-05T14:30:00Z">
        <w:r w:rsidR="00332796" w:rsidDel="003D27EB">
          <w:delText xml:space="preserve">in the future </w:delText>
        </w:r>
      </w:del>
      <w:r w:rsidR="00332796">
        <w:t xml:space="preserve">to improve </w:t>
      </w:r>
      <w:ins w:id="409" w:author="palencar1-pc.cs" w:date="2017-04-05T14:30:00Z">
        <w:r w:rsidR="003D27EB">
          <w:t xml:space="preserve">or extend the proposed approach, including </w:t>
        </w:r>
      </w:ins>
      <w:del w:id="410" w:author="palencar1-pc.cs" w:date="2017-04-05T14:31:00Z">
        <w:r w:rsidR="00332796" w:rsidDel="003D27EB">
          <w:delText xml:space="preserve">upon this approach </w:delText>
        </w:r>
        <w:r w:rsidR="0064711E" w:rsidDel="003D27EB">
          <w:delText>of</w:delText>
        </w:r>
      </w:del>
      <w:r w:rsidR="0064711E">
        <w:t xml:space="preserve"> the </w:t>
      </w:r>
      <w:r w:rsidR="0064711E" w:rsidRPr="0064711E">
        <w:t>instantiation</w:t>
      </w:r>
      <w:r w:rsidR="0064711E">
        <w:t xml:space="preserve"> of </w:t>
      </w:r>
      <w:ins w:id="411" w:author="palencar1-pc.cs" w:date="2017-04-05T14:31:00Z">
        <w:r w:rsidR="003D27EB">
          <w:t>the</w:t>
        </w:r>
      </w:ins>
      <w:del w:id="412" w:author="palencar1-pc.cs" w:date="2017-04-05T14:31:00Z">
        <w:r w:rsidR="0064711E" w:rsidDel="003D27EB">
          <w:delText>a</w:delText>
        </w:r>
      </w:del>
      <w:r w:rsidR="0064711E">
        <w:t xml:space="preserve"> multi-agent model for the</w:t>
      </w:r>
      <w:r w:rsidR="00332796">
        <w:t xml:space="preserve"> </w:t>
      </w:r>
      <w:r w:rsidR="00390006">
        <w:t>R</w:t>
      </w:r>
      <w:ins w:id="413" w:author="palencar1-pc.cs" w:date="2017-04-05T14:31:00Z">
        <w:r w:rsidR="003D27EB">
          <w:t>Ss</w:t>
        </w:r>
      </w:ins>
      <w:del w:id="414" w:author="palencar1-pc.cs" w:date="2017-04-05T14:31:00Z">
        <w:r w:rsidR="00390006" w:rsidDel="003D27EB">
          <w:delText>ecommender System</w:delText>
        </w:r>
        <w:r w:rsidR="00EC59C4" w:rsidDel="003D27EB">
          <w:delText>s</w:delText>
        </w:r>
      </w:del>
      <w:r w:rsidR="00332796">
        <w:t xml:space="preserve"> across different application areas.</w:t>
      </w:r>
    </w:p>
    <w:p w:rsidR="001F040B" w:rsidRPr="007A6EEF" w:rsidRDefault="001F040B" w:rsidP="001F040B">
      <w:pPr>
        <w:pStyle w:val="BodyTextFirstIndent"/>
        <w:ind w:firstLine="0"/>
      </w:pPr>
      <w:r w:rsidRPr="001F040B">
        <w:rPr>
          <w:b/>
        </w:rPr>
        <w:t xml:space="preserve">Appendix </w:t>
      </w:r>
      <w:r w:rsidR="007A6EEF">
        <w:t xml:space="preserve">This section discusses a </w:t>
      </w:r>
      <w:ins w:id="415" w:author="palencar1-pc.cs" w:date="2017-04-05T14:32:00Z">
        <w:r w:rsidR="003D27EB">
          <w:t>preliminary method</w:t>
        </w:r>
      </w:ins>
      <w:del w:id="416" w:author="palencar1-pc.cs" w:date="2017-04-05T14:32:00Z">
        <w:r w:rsidR="007A6EEF" w:rsidDel="003D27EB">
          <w:delText>possible model based approach</w:delText>
        </w:r>
      </w:del>
      <w:r w:rsidR="007A6EEF">
        <w:t xml:space="preserve"> for the evaluation of </w:t>
      </w:r>
      <w:ins w:id="417" w:author="palencar1-pc.cs" w:date="2017-04-05T14:32:00Z">
        <w:r w:rsidR="003D27EB">
          <w:t>RSs</w:t>
        </w:r>
      </w:ins>
      <w:del w:id="418" w:author="palencar1-pc.cs" w:date="2017-04-05T14:32:00Z">
        <w:r w:rsidR="007A6EEF" w:rsidDel="003D27EB">
          <w:delText xml:space="preserve">the </w:delText>
        </w:r>
        <w:r w:rsidR="00390006" w:rsidDel="003D27EB">
          <w:delText>Recommender System</w:delText>
        </w:r>
        <w:r w:rsidR="00EC59C4" w:rsidDel="003D27EB">
          <w:delText>s</w:delText>
        </w:r>
      </w:del>
      <w:r w:rsidR="007A6EEF">
        <w:t xml:space="preserve"> using </w:t>
      </w:r>
      <w:del w:id="419" w:author="palencar1-pc.cs" w:date="2017-04-05T14:32:00Z">
        <w:r w:rsidR="007A6EEF" w:rsidDel="003D27EB">
          <w:delText xml:space="preserve">the </w:delText>
        </w:r>
      </w:del>
      <w:r w:rsidR="007A6EEF">
        <w:t>privacy</w:t>
      </w:r>
      <w:ins w:id="420" w:author="palencar1-pc.cs" w:date="2017-04-05T14:32:00Z">
        <w:r w:rsidR="003D27EB">
          <w:t>-</w:t>
        </w:r>
      </w:ins>
      <w:del w:id="421" w:author="palencar1-pc.cs" w:date="2017-04-05T14:32:00Z">
        <w:r w:rsidR="007A6EEF" w:rsidDel="003D27EB">
          <w:delText xml:space="preserve"> </w:delText>
        </w:r>
      </w:del>
      <w:r w:rsidR="007A6EEF">
        <w:t xml:space="preserve">preserving and </w:t>
      </w:r>
      <w:del w:id="422" w:author="palencar1-pc.cs" w:date="2017-04-05T14:32:00Z">
        <w:r w:rsidR="007A6EEF" w:rsidDel="003D27EB">
          <w:delText xml:space="preserve">the </w:delText>
        </w:r>
      </w:del>
      <w:r w:rsidR="007A6EEF">
        <w:t>risk</w:t>
      </w:r>
      <w:ins w:id="423" w:author="palencar1-pc.cs" w:date="2017-04-05T14:32:00Z">
        <w:r w:rsidR="003D27EB">
          <w:t>-</w:t>
        </w:r>
      </w:ins>
      <w:del w:id="424" w:author="palencar1-pc.cs" w:date="2017-04-05T14:32:00Z">
        <w:r w:rsidR="007A6EEF" w:rsidDel="003D27EB">
          <w:delText xml:space="preserve"> </w:delText>
        </w:r>
      </w:del>
      <w:r w:rsidR="007A6EEF">
        <w:t>aware concepts.</w:t>
      </w:r>
    </w:p>
    <w:p w:rsidR="00194BD5" w:rsidRDefault="00194BD5" w:rsidP="00866177">
      <w:pPr>
        <w:spacing w:line="480" w:lineRule="auto"/>
      </w:pPr>
      <w:r>
        <w:br w:type="page"/>
      </w:r>
    </w:p>
    <w:p w:rsidR="00CE12C1" w:rsidRDefault="00CE12C1" w:rsidP="00866177">
      <w:pPr>
        <w:pStyle w:val="Heading1"/>
        <w:spacing w:line="480" w:lineRule="auto"/>
      </w:pPr>
      <w:r>
        <w:lastRenderedPageBreak/>
        <w:br/>
      </w:r>
      <w:r w:rsidR="00390006">
        <w:t>Recommender System</w:t>
      </w:r>
      <w:r w:rsidR="00EC59C4">
        <w:t>s</w:t>
      </w:r>
    </w:p>
    <w:p w:rsidR="00CE12C1" w:rsidRDefault="00390006" w:rsidP="00866177">
      <w:pPr>
        <w:pStyle w:val="BodyText"/>
        <w:spacing w:line="480" w:lineRule="auto"/>
      </w:pPr>
      <w:r>
        <w:t xml:space="preserve">Recommender </w:t>
      </w:r>
      <w:ins w:id="425" w:author="palencar1-pc.cs" w:date="2017-04-05T14:33:00Z">
        <w:r w:rsidR="00393EF8">
          <w:t>s</w:t>
        </w:r>
      </w:ins>
      <w:del w:id="426" w:author="palencar1-pc.cs" w:date="2017-04-05T14:33:00Z">
        <w:r w:rsidDel="00393EF8">
          <w:delText>S</w:delText>
        </w:r>
      </w:del>
      <w:r>
        <w:t>ystem</w:t>
      </w:r>
      <w:r w:rsidR="00EC59C4">
        <w:t>s</w:t>
      </w:r>
      <w:r w:rsidR="008042F1">
        <w:t xml:space="preserve"> </w:t>
      </w:r>
      <w:ins w:id="427" w:author="palencar1-pc.cs" w:date="2017-04-05T14:33:00Z">
        <w:r w:rsidR="00393EF8">
          <w:t>are</w:t>
        </w:r>
      </w:ins>
      <w:del w:id="428" w:author="palencar1-pc.cs" w:date="2017-04-05T14:34:00Z">
        <w:r w:rsidR="008042F1" w:rsidDel="00393EF8">
          <w:delText>is a piece of</w:delText>
        </w:r>
      </w:del>
      <w:r w:rsidR="008042F1">
        <w:t xml:space="preserve"> software </w:t>
      </w:r>
      <w:ins w:id="429" w:author="palencar1-pc.cs" w:date="2017-04-05T14:34:00Z">
        <w:r w:rsidR="00393EF8">
          <w:t xml:space="preserve">systems </w:t>
        </w:r>
        <w:r w:rsidR="009C006B">
          <w:t>that</w:t>
        </w:r>
      </w:ins>
      <w:del w:id="430" w:author="palencar1-pc.cs" w:date="2017-04-05T14:34:00Z">
        <w:r w:rsidR="008042F1" w:rsidDel="009C006B">
          <w:delText>which</w:delText>
        </w:r>
      </w:del>
      <w:r w:rsidR="008042F1">
        <w:t xml:space="preserve"> produce</w:t>
      </w:r>
      <w:del w:id="431" w:author="palencar1-pc.cs" w:date="2017-04-05T14:34:00Z">
        <w:r w:rsidR="008042F1" w:rsidDel="009C006B">
          <w:delText>s</w:delText>
        </w:r>
      </w:del>
      <w:r w:rsidR="008042F1">
        <w:t xml:space="preserve"> a list of recommendations for its users by deploying </w:t>
      </w:r>
      <w:ins w:id="432" w:author="palencar1-pc.cs" w:date="2017-04-05T14:34:00Z">
        <w:r w:rsidR="009C006B">
          <w:t xml:space="preserve">in general </w:t>
        </w:r>
      </w:ins>
      <w:del w:id="433" w:author="palencar1-pc.cs" w:date="2017-04-05T14:34:00Z">
        <w:r w:rsidR="00E025EC" w:rsidDel="009C006B">
          <w:delText>generally</w:delText>
        </w:r>
        <w:r w:rsidR="008042F1" w:rsidDel="009C006B">
          <w:delText xml:space="preserve"> </w:delText>
        </w:r>
      </w:del>
      <w:r w:rsidR="008042F1">
        <w:t>two algorithms (i.e.</w:t>
      </w:r>
      <w:r w:rsidR="00E25891">
        <w:t xml:space="preserve"> </w:t>
      </w:r>
      <w:r w:rsidR="008042F1">
        <w:rPr>
          <w:szCs w:val="22"/>
        </w:rPr>
        <w:t>collaborative</w:t>
      </w:r>
      <w:r w:rsidR="00794449">
        <w:rPr>
          <w:szCs w:val="22"/>
        </w:rPr>
        <w:t xml:space="preserve"> filtering</w:t>
      </w:r>
      <w:r w:rsidR="008042F1">
        <w:rPr>
          <w:szCs w:val="22"/>
        </w:rPr>
        <w:t xml:space="preserve"> or content-based filtering) or a mix of these </w:t>
      </w:r>
      <w:ins w:id="434" w:author="palencar1-pc.cs" w:date="2017-04-05T14:35:00Z">
        <w:r w:rsidR="009C006B">
          <w:rPr>
            <w:szCs w:val="22"/>
          </w:rPr>
          <w:t>algorithms</w:t>
        </w:r>
      </w:ins>
      <w:del w:id="435" w:author="palencar1-pc.cs" w:date="2017-04-05T14:35:00Z">
        <w:r w:rsidR="008042F1" w:rsidDel="009C006B">
          <w:rPr>
            <w:szCs w:val="22"/>
          </w:rPr>
          <w:delText>approaches</w:delText>
        </w:r>
      </w:del>
      <w:r w:rsidR="008042F1">
        <w:rPr>
          <w:szCs w:val="22"/>
        </w:rPr>
        <w:t xml:space="preserve"> </w:t>
      </w:r>
      <w:ins w:id="436" w:author="palencar1-pc.cs" w:date="2017-04-05T14:35:00Z">
        <w:r w:rsidR="009C006B">
          <w:rPr>
            <w:szCs w:val="22"/>
          </w:rPr>
          <w:t>as</w:t>
        </w:r>
      </w:ins>
      <w:del w:id="437" w:author="palencar1-pc.cs" w:date="2017-04-05T14:35:00Z">
        <w:r w:rsidR="008042F1" w:rsidDel="009C006B">
          <w:rPr>
            <w:szCs w:val="22"/>
          </w:rPr>
          <w:delText>into</w:delText>
        </w:r>
      </w:del>
      <w:r w:rsidR="008042F1">
        <w:rPr>
          <w:szCs w:val="22"/>
        </w:rPr>
        <w:t xml:space="preserve"> a hybrid approach. </w:t>
      </w:r>
      <w:r w:rsidR="00794449">
        <w:rPr>
          <w:szCs w:val="22"/>
        </w:rPr>
        <w:t xml:space="preserve">The approach used in </w:t>
      </w:r>
      <w:ins w:id="438" w:author="palencar1-pc.cs" w:date="2017-04-05T14:35:00Z">
        <w:r w:rsidR="00133F55">
          <w:rPr>
            <w:szCs w:val="22"/>
          </w:rPr>
          <w:t>c</w:t>
        </w:r>
      </w:ins>
      <w:del w:id="439" w:author="palencar1-pc.cs" w:date="2017-04-05T14:35:00Z">
        <w:r w:rsidR="00794449" w:rsidDel="00133F55">
          <w:rPr>
            <w:szCs w:val="22"/>
          </w:rPr>
          <w:delText>C</w:delText>
        </w:r>
      </w:del>
      <w:r w:rsidR="00794449">
        <w:rPr>
          <w:szCs w:val="22"/>
        </w:rPr>
        <w:t xml:space="preserve">ollaborative filtering utilizes the user’s historic data (i.e. items purchased by the user, browsing/navigation history on the website or the feedback provided for the purchased item). </w:t>
      </w:r>
      <w:r w:rsidR="00794449">
        <w:t xml:space="preserve">The result of this approach is </w:t>
      </w:r>
      <w:ins w:id="440" w:author="palencar1-pc.cs" w:date="2017-04-05T14:35:00Z">
        <w:r w:rsidR="00133F55">
          <w:t>a</w:t>
        </w:r>
      </w:ins>
      <w:del w:id="441" w:author="palencar1-pc.cs" w:date="2017-04-05T14:35:00Z">
        <w:r w:rsidR="00794449" w:rsidDel="00133F55">
          <w:delText>the</w:delText>
        </w:r>
      </w:del>
      <w:r w:rsidR="00794449">
        <w:t xml:space="preserve"> list </w:t>
      </w:r>
      <w:ins w:id="442" w:author="palencar1-pc.cs" w:date="2017-04-05T14:37:00Z">
        <w:r w:rsidR="00133F55">
          <w:t xml:space="preserve">produced by the system </w:t>
        </w:r>
      </w:ins>
      <w:r w:rsidR="00794449">
        <w:t xml:space="preserve">of recommendations </w:t>
      </w:r>
      <w:del w:id="443" w:author="palencar1-pc.cs" w:date="2017-04-05T14:37:00Z">
        <w:r w:rsidR="00794449" w:rsidDel="00133F55">
          <w:delText xml:space="preserve">produced by the system </w:delText>
        </w:r>
      </w:del>
      <w:r w:rsidR="00E025EC">
        <w:t>of interest to the user</w:t>
      </w:r>
      <w:r w:rsidR="00794449">
        <w:t xml:space="preserve"> [22]</w:t>
      </w:r>
      <w:r w:rsidR="00E25891">
        <w:t>.</w:t>
      </w:r>
      <w:r w:rsidR="00794449">
        <w:t xml:space="preserve"> On the other</w:t>
      </w:r>
      <w:r w:rsidR="007C0DF8" w:rsidRPr="007C0DF8">
        <w:t xml:space="preserve"> </w:t>
      </w:r>
      <w:r w:rsidR="00794449">
        <w:t xml:space="preserve">hand, </w:t>
      </w:r>
      <w:del w:id="444" w:author="palencar1-pc.cs" w:date="2017-04-05T14:38:00Z">
        <w:r w:rsidR="00794449" w:rsidDel="00133F55">
          <w:delText xml:space="preserve">the </w:delText>
        </w:r>
      </w:del>
      <w:ins w:id="445" w:author="palencar1-pc.cs" w:date="2017-04-05T14:37:00Z">
        <w:r w:rsidR="00133F55">
          <w:t>c</w:t>
        </w:r>
      </w:ins>
      <w:del w:id="446" w:author="palencar1-pc.cs" w:date="2017-04-05T14:37:00Z">
        <w:r w:rsidR="007C0DF8" w:rsidRPr="007C0DF8" w:rsidDel="00133F55">
          <w:delText>C</w:delText>
        </w:r>
      </w:del>
      <w:r w:rsidR="007C0DF8" w:rsidRPr="007C0DF8">
        <w:t xml:space="preserve">ontent-based filtering approaches </w:t>
      </w:r>
      <w:r w:rsidR="00794449">
        <w:t>employ</w:t>
      </w:r>
      <w:del w:id="447" w:author="palencar1-pc.cs" w:date="2017-04-05T14:38:00Z">
        <w:r w:rsidR="00794449" w:rsidDel="00133F55">
          <w:delText>s</w:delText>
        </w:r>
      </w:del>
      <w:r w:rsidR="007C0DF8" w:rsidRPr="007C0DF8">
        <w:t xml:space="preserve"> </w:t>
      </w:r>
      <w:ins w:id="448" w:author="palencar1-pc.cs" w:date="2017-04-05T14:38:00Z">
        <w:r w:rsidR="00133F55">
          <w:t xml:space="preserve">a set of </w:t>
        </w:r>
      </w:ins>
      <w:del w:id="449" w:author="palencar1-pc.cs" w:date="2017-04-05T14:38:00Z">
        <w:r w:rsidR="00794449" w:rsidDel="00133F55">
          <w:delText xml:space="preserve">some sort of </w:delText>
        </w:r>
      </w:del>
      <w:r w:rsidR="00794449">
        <w:t>attributes</w:t>
      </w:r>
      <w:r w:rsidR="007C0DF8" w:rsidRPr="007C0DF8">
        <w:t xml:space="preserve"> of an item in order to </w:t>
      </w:r>
      <w:r w:rsidR="00794449">
        <w:t>come up with a list of recommendations having item</w:t>
      </w:r>
      <w:ins w:id="450" w:author="palencar1-pc.cs" w:date="2017-04-05T14:38:00Z">
        <w:r w:rsidR="00133F55">
          <w:t>s</w:t>
        </w:r>
      </w:ins>
      <w:r w:rsidR="00794449">
        <w:t xml:space="preserve"> with similar attributes</w:t>
      </w:r>
      <w:del w:id="451" w:author="palencar1-pc.cs" w:date="2017-04-05T14:38:00Z">
        <w:r w:rsidR="00ED7E26" w:rsidDel="00133F55">
          <w:delText>.</w:delText>
        </w:r>
      </w:del>
      <w:ins w:id="452" w:author="palencar1-pc.cs" w:date="2017-04-05T14:38:00Z">
        <w:r w:rsidR="00133F55">
          <w:t xml:space="preserve"> </w:t>
        </w:r>
      </w:ins>
      <w:r w:rsidR="00ED7E26">
        <w:t>[23</w:t>
      </w:r>
      <w:r w:rsidR="007C0DF8" w:rsidRPr="007C0DF8">
        <w:t>]</w:t>
      </w:r>
      <w:ins w:id="453" w:author="palencar1-pc.cs" w:date="2017-04-05T14:38:00Z">
        <w:r w:rsidR="00133F55">
          <w:t>.</w:t>
        </w:r>
      </w:ins>
      <w:r w:rsidR="007C0DF8" w:rsidRPr="007C0DF8">
        <w:t xml:space="preserve"> </w:t>
      </w:r>
      <w:r w:rsidR="00794449">
        <w:t xml:space="preserve">A </w:t>
      </w:r>
      <w:ins w:id="454" w:author="palencar1-pc.cs" w:date="2017-04-05T14:38:00Z">
        <w:r w:rsidR="00133F55">
          <w:t>h</w:t>
        </w:r>
      </w:ins>
      <w:del w:id="455" w:author="palencar1-pc.cs" w:date="2017-04-05T14:38:00Z">
        <w:r w:rsidR="00794449" w:rsidDel="00133F55">
          <w:delText>H</w:delText>
        </w:r>
      </w:del>
      <w:r w:rsidR="00794449">
        <w:t>ybrid approach can be used as a combination of the previously discussed approach</w:t>
      </w:r>
      <w:r w:rsidR="00392A4E">
        <w:t>es</w:t>
      </w:r>
      <w:r w:rsidR="00794449">
        <w:t xml:space="preserve"> in order to find </w:t>
      </w:r>
      <w:ins w:id="456" w:author="palencar1-pc.cs" w:date="2017-04-05T14:38:00Z">
        <w:r w:rsidR="00133F55">
          <w:t xml:space="preserve">a solution </w:t>
        </w:r>
      </w:ins>
      <w:del w:id="457" w:author="palencar1-pc.cs" w:date="2017-04-05T14:39:00Z">
        <w:r w:rsidR="00794449" w:rsidDel="00133F55">
          <w:delText xml:space="preserve">the approach </w:delText>
        </w:r>
      </w:del>
      <w:r w:rsidR="00794449">
        <w:t xml:space="preserve">with the best </w:t>
      </w:r>
      <w:ins w:id="458" w:author="palencar1-pc.cs" w:date="2017-04-05T14:39:00Z">
        <w:r w:rsidR="00133F55">
          <w:t xml:space="preserve">recommendation </w:t>
        </w:r>
      </w:ins>
      <w:r w:rsidR="00794449">
        <w:t>accuracy</w:t>
      </w:r>
      <w:del w:id="459" w:author="palencar1-pc.cs" w:date="2017-04-05T14:39:00Z">
        <w:r w:rsidR="00794449" w:rsidDel="00133F55">
          <w:delText xml:space="preserve"> of the recommendations</w:delText>
        </w:r>
      </w:del>
      <w:r w:rsidR="00794449">
        <w:t>.</w:t>
      </w:r>
    </w:p>
    <w:p w:rsidR="00337A9D" w:rsidRDefault="00337A9D" w:rsidP="00866177">
      <w:pPr>
        <w:pStyle w:val="Heading2"/>
        <w:spacing w:line="480" w:lineRule="auto"/>
      </w:pPr>
      <w:bookmarkStart w:id="460" w:name="_Toc478091020"/>
      <w:r>
        <w:t>Context</w:t>
      </w:r>
      <w:ins w:id="461" w:author="palencar1-pc.cs" w:date="2017-04-05T14:39:00Z">
        <w:r w:rsidR="00AF35FC">
          <w:t>-</w:t>
        </w:r>
      </w:ins>
      <w:del w:id="462" w:author="palencar1-pc.cs" w:date="2017-04-05T14:39:00Z">
        <w:r w:rsidDel="00AF35FC">
          <w:delText xml:space="preserve"> </w:delText>
        </w:r>
      </w:del>
      <w:r>
        <w:t xml:space="preserve">Aware </w:t>
      </w:r>
      <w:r w:rsidR="00390006">
        <w:t>Recommender System</w:t>
      </w:r>
      <w:r w:rsidR="00EC59C4">
        <w:t>s</w:t>
      </w:r>
      <w:bookmarkEnd w:id="460"/>
    </w:p>
    <w:p w:rsidR="00337A9D" w:rsidRDefault="00E265DD" w:rsidP="00866177">
      <w:pPr>
        <w:pStyle w:val="BodyText"/>
        <w:spacing w:line="480" w:lineRule="auto"/>
      </w:pPr>
      <w:proofErr w:type="spellStart"/>
      <w:ins w:id="463" w:author="palencar1-pc.cs" w:date="2017-04-05T15:02:00Z">
        <w:r>
          <w:t>Bouneffouf</w:t>
        </w:r>
        <w:proofErr w:type="spellEnd"/>
        <w:r>
          <w:t xml:space="preserve"> has </w:t>
        </w:r>
      </w:ins>
      <w:del w:id="464" w:author="palencar1-pc.cs" w:date="2017-04-05T15:03:00Z">
        <w:r w:rsidR="003C4BB6" w:rsidDel="00E265DD">
          <w:delText>In paper [7] the authors have</w:delText>
        </w:r>
      </w:del>
      <w:r w:rsidR="003C4BB6">
        <w:t xml:space="preserve"> briefly discussed</w:t>
      </w:r>
      <w:r w:rsidR="00FA44D9">
        <w:t xml:space="preserve"> the concept of</w:t>
      </w:r>
      <w:r w:rsidR="003C4BB6">
        <w:t xml:space="preserve"> </w:t>
      </w:r>
      <w:ins w:id="465" w:author="palencar1-pc.cs" w:date="2017-04-05T15:03:00Z">
        <w:r>
          <w:t>c</w:t>
        </w:r>
      </w:ins>
      <w:del w:id="466" w:author="palencar1-pc.cs" w:date="2017-04-05T15:03:00Z">
        <w:r w:rsidR="003C4BB6" w:rsidDel="00E265DD">
          <w:delText>C</w:delText>
        </w:r>
      </w:del>
      <w:r w:rsidR="003C4BB6">
        <w:t>ontext</w:t>
      </w:r>
      <w:ins w:id="467" w:author="palencar1-pc.cs" w:date="2017-04-05T15:03:00Z">
        <w:r>
          <w:t>-a</w:t>
        </w:r>
      </w:ins>
      <w:del w:id="468" w:author="palencar1-pc.cs" w:date="2017-04-05T15:03:00Z">
        <w:r w:rsidR="003C4BB6" w:rsidDel="00E265DD">
          <w:delText xml:space="preserve"> A</w:delText>
        </w:r>
      </w:del>
      <w:r w:rsidR="003C4BB6">
        <w:t xml:space="preserve">ware </w:t>
      </w:r>
      <w:r w:rsidR="00390006">
        <w:t>R</w:t>
      </w:r>
      <w:ins w:id="469" w:author="palencar1-pc.cs" w:date="2017-04-05T15:04:00Z">
        <w:r>
          <w:t>Ss</w:t>
        </w:r>
      </w:ins>
      <w:del w:id="470" w:author="palencar1-pc.cs" w:date="2017-04-05T15:04:00Z">
        <w:r w:rsidR="00390006" w:rsidDel="00E265DD">
          <w:delText>ecommender System</w:delText>
        </w:r>
        <w:r w:rsidR="00EC59C4" w:rsidDel="00E265DD">
          <w:delText>s</w:delText>
        </w:r>
      </w:del>
      <w:ins w:id="471" w:author="palencar1-pc.cs" w:date="2017-04-05T15:04:00Z">
        <w:r>
          <w:t xml:space="preserve"> [7]</w:t>
        </w:r>
      </w:ins>
      <w:r w:rsidR="008F7524">
        <w:t>.</w:t>
      </w:r>
      <w:r w:rsidR="00E025EC">
        <w:t xml:space="preserve"> In order to make recommendations more accurate, the context at the time of generating recommendation</w:t>
      </w:r>
      <w:r w:rsidR="003F697E">
        <w:t>s is also an important factor</w:t>
      </w:r>
      <w:r w:rsidR="00337A9D" w:rsidRPr="00337A9D">
        <w:t>.</w:t>
      </w:r>
      <w:r w:rsidR="003F697E">
        <w:t xml:space="preserve"> The contextual data can be added as a source of information for generating </w:t>
      </w:r>
      <w:r w:rsidR="00E46237">
        <w:t xml:space="preserve">better </w:t>
      </w:r>
      <w:r w:rsidR="003F697E">
        <w:t>recommendations or can help in filtering out non</w:t>
      </w:r>
      <w:ins w:id="472" w:author="palencar1-pc.cs" w:date="2017-04-05T15:04:00Z">
        <w:r>
          <w:t>-</w:t>
        </w:r>
      </w:ins>
      <w:del w:id="473" w:author="palencar1-pc.cs" w:date="2017-04-05T15:04:00Z">
        <w:r w:rsidR="003F697E" w:rsidDel="00E265DD">
          <w:delText xml:space="preserve"> </w:delText>
        </w:r>
      </w:del>
      <w:r w:rsidR="003F697E">
        <w:t>relevant recommendations from the list of resultant recommendations</w:t>
      </w:r>
      <w:del w:id="474" w:author="palencar1-pc.cs" w:date="2017-04-05T15:04:00Z">
        <w:r w:rsidR="003F697E" w:rsidDel="00E265DD">
          <w:delText>,</w:delText>
        </w:r>
      </w:del>
      <w:r w:rsidR="003F697E">
        <w:t xml:space="preserve"> generated by the system</w:t>
      </w:r>
      <w:ins w:id="475" w:author="palencar1-pc.cs" w:date="2017-04-05T15:04:00Z">
        <w:r>
          <w:t>.</w:t>
        </w:r>
      </w:ins>
      <w:r w:rsidR="00337A9D" w:rsidRPr="00337A9D">
        <w:t xml:space="preserve"> </w:t>
      </w:r>
      <w:r w:rsidR="00E46237">
        <w:t xml:space="preserve">Therefore, </w:t>
      </w:r>
      <w:ins w:id="476" w:author="palencar1-pc.cs" w:date="2017-04-05T15:05:00Z">
        <w:r>
          <w:t xml:space="preserve">the </w:t>
        </w:r>
      </w:ins>
      <w:ins w:id="477" w:author="palencar1-pc.cs" w:date="2017-04-05T15:06:00Z">
        <w:r>
          <w:t xml:space="preserve">introduction of </w:t>
        </w:r>
      </w:ins>
      <w:ins w:id="478" w:author="palencar1-pc.cs" w:date="2017-04-05T15:05:00Z">
        <w:r>
          <w:t xml:space="preserve">context information </w:t>
        </w:r>
      </w:ins>
      <w:ins w:id="479" w:author="palencar1-pc.cs" w:date="2017-04-05T15:06:00Z">
        <w:r>
          <w:t xml:space="preserve">into RSs </w:t>
        </w:r>
      </w:ins>
      <w:ins w:id="480" w:author="palencar1-pc.cs" w:date="2017-04-05T15:05:00Z">
        <w:r>
          <w:t>leads to context-aware RSs</w:t>
        </w:r>
      </w:ins>
      <w:del w:id="481" w:author="palencar1-pc.cs" w:date="2017-04-05T15:05:00Z">
        <w:r w:rsidR="00E46237" w:rsidDel="00E265DD">
          <w:delText xml:space="preserve">from this utility of the context arises the Context Aware </w:delText>
        </w:r>
        <w:r w:rsidR="00390006" w:rsidDel="00E265DD">
          <w:delText>Recommender System</w:delText>
        </w:r>
        <w:r w:rsidR="00EC59C4" w:rsidDel="00E265DD">
          <w:delText>s</w:delText>
        </w:r>
      </w:del>
      <w:r w:rsidR="00E46237">
        <w:t xml:space="preserve"> [21].</w:t>
      </w:r>
      <w:r w:rsidR="00E46237" w:rsidRPr="00337A9D">
        <w:t xml:space="preserve"> </w:t>
      </w:r>
    </w:p>
    <w:p w:rsidR="00AE6633" w:rsidRDefault="00AE6633" w:rsidP="00AE6633">
      <w:pPr>
        <w:pStyle w:val="BodyTextFirstIndent"/>
      </w:pPr>
    </w:p>
    <w:p w:rsidR="00AE6633" w:rsidRPr="00AE6633" w:rsidRDefault="00AE6633" w:rsidP="00AE6633">
      <w:pPr>
        <w:pStyle w:val="BodyTextFirstIndent"/>
      </w:pPr>
    </w:p>
    <w:p w:rsidR="00954963" w:rsidRDefault="00EF35BC" w:rsidP="007E108B">
      <w:pPr>
        <w:pStyle w:val="Heading2"/>
        <w:spacing w:line="480" w:lineRule="auto"/>
      </w:pPr>
      <w:bookmarkStart w:id="482" w:name="_Toc478091021"/>
      <w:r>
        <w:lastRenderedPageBreak/>
        <w:t xml:space="preserve">Privacy in </w:t>
      </w:r>
      <w:r w:rsidR="00390006">
        <w:t>Recommender System</w:t>
      </w:r>
      <w:r w:rsidR="00EC59C4">
        <w:t>s</w:t>
      </w:r>
      <w:bookmarkEnd w:id="482"/>
    </w:p>
    <w:p w:rsidR="00AE6633" w:rsidRPr="00AE6633" w:rsidRDefault="006F5B39" w:rsidP="00AE6633">
      <w:pPr>
        <w:pStyle w:val="BodyText"/>
        <w:spacing w:line="480" w:lineRule="auto"/>
      </w:pPr>
      <w:ins w:id="483" w:author="palencar1-pc.cs" w:date="2017-04-05T15:06:00Z">
        <w:r>
          <w:t xml:space="preserve">A wide </w:t>
        </w:r>
      </w:ins>
      <w:del w:id="484" w:author="palencar1-pc.cs" w:date="2017-04-05T15:06:00Z">
        <w:r w:rsidR="00AE6633" w:rsidDel="006F5B39">
          <w:delText xml:space="preserve">There is a presence of large </w:delText>
        </w:r>
      </w:del>
      <w:r w:rsidR="00AE6633">
        <w:t xml:space="preserve">variety of information </w:t>
      </w:r>
      <w:ins w:id="485" w:author="palencar1-pc.cs" w:date="2017-04-05T15:06:00Z">
        <w:r>
          <w:t>needs to be processed by RSs</w:t>
        </w:r>
      </w:ins>
      <w:del w:id="486" w:author="palencar1-pc.cs" w:date="2017-04-05T15:07:00Z">
        <w:r w:rsidR="00AE6633" w:rsidDel="006F5B39">
          <w:delText xml:space="preserve">within the </w:delText>
        </w:r>
        <w:r w:rsidR="00390006" w:rsidDel="006F5B39">
          <w:delText>Recommender System</w:delText>
        </w:r>
      </w:del>
      <w:r w:rsidR="00AE6633">
        <w:t xml:space="preserve">. </w:t>
      </w:r>
      <w:ins w:id="487" w:author="palencar1-pc.cs" w:date="2017-04-05T15:07:00Z">
        <w:r>
          <w:t xml:space="preserve">Some authors </w:t>
        </w:r>
      </w:ins>
      <w:del w:id="488" w:author="palencar1-pc.cs" w:date="2017-04-05T15:07:00Z">
        <w:r w:rsidR="00AE6633" w:rsidDel="006F5B39">
          <w:delText xml:space="preserve">Paper [19] </w:delText>
        </w:r>
      </w:del>
      <w:r w:rsidR="00AE6633">
        <w:t>discuss</w:t>
      </w:r>
      <w:del w:id="489" w:author="palencar1-pc.cs" w:date="2017-04-05T15:07:00Z">
        <w:r w:rsidR="00AE6633" w:rsidDel="006F5B39">
          <w:delText>es</w:delText>
        </w:r>
      </w:del>
      <w:r w:rsidR="00AE6633">
        <w:t xml:space="preserve"> these diverse information types in detail</w:t>
      </w:r>
      <w:ins w:id="490" w:author="palencar1-pc.cs" w:date="2017-04-05T15:07:00Z">
        <w:r>
          <w:t xml:space="preserve"> [19]</w:t>
        </w:r>
      </w:ins>
      <w:r w:rsidR="00AE6633">
        <w:t>. Some of this information can be confidential and should not be revealed to any other person</w:t>
      </w:r>
      <w:ins w:id="491" w:author="palencar1-pc.cs" w:date="2017-04-05T15:07:00Z">
        <w:r>
          <w:t xml:space="preserve"> or</w:t>
        </w:r>
      </w:ins>
      <w:del w:id="492" w:author="palencar1-pc.cs" w:date="2017-04-05T15:07:00Z">
        <w:r w:rsidR="00AE6633" w:rsidDel="006F5B39">
          <w:delText>/</w:delText>
        </w:r>
      </w:del>
      <w:ins w:id="493" w:author="palencar1-pc.cs" w:date="2017-04-05T15:08:00Z">
        <w:r>
          <w:t xml:space="preserve"> </w:t>
        </w:r>
      </w:ins>
      <w:r w:rsidR="00AE6633">
        <w:t>organization</w:t>
      </w:r>
      <w:ins w:id="494" w:author="palencar1-pc.cs" w:date="2017-04-05T15:08:00Z">
        <w:r>
          <w:t>,</w:t>
        </w:r>
      </w:ins>
      <w:r w:rsidR="00AE6633">
        <w:t xml:space="preserve"> except </w:t>
      </w:r>
      <w:del w:id="495" w:author="palencar1-pc.cs" w:date="2017-04-05T15:08:00Z">
        <w:r w:rsidR="00AE6633" w:rsidDel="006F5B39">
          <w:delText xml:space="preserve">for </w:delText>
        </w:r>
      </w:del>
      <w:r w:rsidR="00AE6633">
        <w:t xml:space="preserve">the </w:t>
      </w:r>
      <w:ins w:id="496" w:author="palencar1-pc.cs" w:date="2017-04-05T15:08:00Z">
        <w:r>
          <w:t xml:space="preserve">information </w:t>
        </w:r>
      </w:ins>
      <w:r w:rsidR="00AE6633">
        <w:t>owner</w:t>
      </w:r>
      <w:del w:id="497" w:author="palencar1-pc.cs" w:date="2017-04-05T15:08:00Z">
        <w:r w:rsidR="00AE6633" w:rsidDel="006F5B39">
          <w:delText xml:space="preserve"> of the information</w:delText>
        </w:r>
      </w:del>
      <w:r w:rsidR="00AE6633">
        <w:t xml:space="preserve">. On the user’s end, there is always a trade-off between the amount of information to be provided to </w:t>
      </w:r>
      <w:ins w:id="498" w:author="palencar1-pc.cs" w:date="2017-04-05T15:08:00Z">
        <w:r>
          <w:t>a</w:t>
        </w:r>
      </w:ins>
      <w:del w:id="499" w:author="palencar1-pc.cs" w:date="2017-04-05T15:08:00Z">
        <w:r w:rsidR="00AE6633" w:rsidDel="006F5B39">
          <w:delText>the</w:delText>
        </w:r>
      </w:del>
      <w:r w:rsidR="00AE6633">
        <w:t xml:space="preserve"> </w:t>
      </w:r>
      <w:r w:rsidR="00390006">
        <w:t>R</w:t>
      </w:r>
      <w:ins w:id="500" w:author="palencar1-pc.cs" w:date="2017-04-05T15:08:00Z">
        <w:r>
          <w:t>S</w:t>
        </w:r>
      </w:ins>
      <w:del w:id="501" w:author="palencar1-pc.cs" w:date="2017-04-05T15:08:00Z">
        <w:r w:rsidR="00390006" w:rsidDel="006F5B39">
          <w:delText>ecommender System</w:delText>
        </w:r>
      </w:del>
      <w:r w:rsidR="00AE6633">
        <w:t xml:space="preserve"> and the accuracy of the </w:t>
      </w:r>
      <w:ins w:id="502" w:author="palencar1-pc.cs" w:date="2017-04-05T15:09:00Z">
        <w:r>
          <w:t xml:space="preserve">resulting </w:t>
        </w:r>
      </w:ins>
      <w:r w:rsidR="00AE6633">
        <w:t>recommendation</w:t>
      </w:r>
      <w:ins w:id="503" w:author="palencar1-pc.cs" w:date="2017-04-05T15:09:00Z">
        <w:r>
          <w:t>s</w:t>
        </w:r>
      </w:ins>
      <w:r w:rsidR="00AE6633">
        <w:t>. This aspect is represented in the</w:t>
      </w:r>
      <w:ins w:id="504" w:author="palencar1-pc.cs" w:date="2017-04-05T15:09:00Z">
        <w:r>
          <w:t>ir</w:t>
        </w:r>
      </w:ins>
      <w:r w:rsidR="00AE6633">
        <w:t xml:space="preserve"> paper [19] with the help of </w:t>
      </w:r>
      <w:ins w:id="505" w:author="palencar1-pc.cs" w:date="2017-04-05T15:10:00Z">
        <w:r>
          <w:t xml:space="preserve">a </w:t>
        </w:r>
      </w:ins>
      <w:r w:rsidR="00AE6633">
        <w:t>three</w:t>
      </w:r>
      <w:ins w:id="506" w:author="palencar1-pc.cs" w:date="2017-04-05T15:10:00Z">
        <w:r>
          <w:t>-</w:t>
        </w:r>
      </w:ins>
      <w:del w:id="507" w:author="palencar1-pc.cs" w:date="2017-04-05T15:10:00Z">
        <w:r w:rsidR="00AE6633" w:rsidDel="006F5B39">
          <w:delText xml:space="preserve"> </w:delText>
        </w:r>
      </w:del>
      <w:r w:rsidR="00AE6633">
        <w:t>dimension</w:t>
      </w:r>
      <w:ins w:id="508" w:author="palencar1-pc.cs" w:date="2017-04-05T15:10:00Z">
        <w:r>
          <w:t>al</w:t>
        </w:r>
      </w:ins>
      <w:r w:rsidR="00AE6633">
        <w:t xml:space="preserve"> representation </w:t>
      </w:r>
      <w:ins w:id="509" w:author="palencar1-pc.cs" w:date="2017-04-05T15:10:00Z">
        <w:r>
          <w:t xml:space="preserve">that </w:t>
        </w:r>
      </w:ins>
      <w:r w:rsidR="00AE6633">
        <w:t>ha</w:t>
      </w:r>
      <w:ins w:id="510" w:author="palencar1-pc.cs" w:date="2017-04-05T15:12:00Z">
        <w:r>
          <w:t>s</w:t>
        </w:r>
      </w:ins>
      <w:del w:id="511" w:author="palencar1-pc.cs" w:date="2017-04-05T15:12:00Z">
        <w:r w:rsidR="00AE6633" w:rsidDel="006F5B39">
          <w:delText>ving</w:delText>
        </w:r>
      </w:del>
      <w:r w:rsidR="00AE6633">
        <w:t xml:space="preserve"> </w:t>
      </w:r>
      <w:ins w:id="512" w:author="palencar1-pc.cs" w:date="2017-04-05T15:12:00Z">
        <w:r>
          <w:t xml:space="preserve">the </w:t>
        </w:r>
      </w:ins>
      <w:r w:rsidR="00AE6633">
        <w:t xml:space="preserve">duration of information storage, </w:t>
      </w:r>
      <w:ins w:id="513" w:author="palencar1-pc.cs" w:date="2017-04-05T15:12:00Z">
        <w:r>
          <w:t xml:space="preserve">the </w:t>
        </w:r>
      </w:ins>
      <w:r w:rsidR="00AE6633">
        <w:t xml:space="preserve">size of </w:t>
      </w:r>
      <w:ins w:id="514" w:author="palencar1-pc.cs" w:date="2017-04-05T15:12:00Z">
        <w:r>
          <w:t xml:space="preserve">the </w:t>
        </w:r>
      </w:ins>
      <w:r w:rsidR="00AE6633">
        <w:t>audience and the extent of usage as its three ax</w:t>
      </w:r>
      <w:ins w:id="515" w:author="palencar1-pc.cs" w:date="2017-04-05T15:12:00Z">
        <w:r>
          <w:t>e</w:t>
        </w:r>
      </w:ins>
      <w:del w:id="516" w:author="palencar1-pc.cs" w:date="2017-04-05T15:12:00Z">
        <w:r w:rsidR="00AE6633" w:rsidDel="006F5B39">
          <w:delText>i</w:delText>
        </w:r>
      </w:del>
      <w:r w:rsidR="00AE6633">
        <w:t>s.</w:t>
      </w:r>
    </w:p>
    <w:p w:rsidR="00AE6633" w:rsidRDefault="00AE6633" w:rsidP="00AE6633">
      <w:pPr>
        <w:pStyle w:val="Heading2"/>
        <w:rPr>
          <w:lang w:val="en-CA"/>
        </w:rPr>
      </w:pPr>
      <w:bookmarkStart w:id="517" w:name="_Toc478091022"/>
      <w:r>
        <w:rPr>
          <w:lang w:val="en-CA"/>
        </w:rPr>
        <w:t>Privacy Protection</w:t>
      </w:r>
      <w:bookmarkEnd w:id="517"/>
    </w:p>
    <w:p w:rsidR="00954963" w:rsidRDefault="008D5706" w:rsidP="00456B47">
      <w:pPr>
        <w:pStyle w:val="BodyText"/>
        <w:spacing w:line="480" w:lineRule="auto"/>
        <w:rPr>
          <w:lang w:val="en-CA"/>
        </w:rPr>
      </w:pPr>
      <w:r>
        <w:rPr>
          <w:lang w:val="en-CA"/>
        </w:rPr>
        <w:t>In order to alleviate the privacy concerns of the user to make the user provide more information to the system for better recommendations, some privacy</w:t>
      </w:r>
      <w:ins w:id="518" w:author="palencar1-pc.cs" w:date="2017-04-05T15:13:00Z">
        <w:r w:rsidR="00403761">
          <w:rPr>
            <w:lang w:val="en-CA"/>
          </w:rPr>
          <w:t>-</w:t>
        </w:r>
      </w:ins>
      <w:del w:id="519" w:author="palencar1-pc.cs" w:date="2017-04-05T15:13:00Z">
        <w:r w:rsidDel="00403761">
          <w:rPr>
            <w:lang w:val="en-CA"/>
          </w:rPr>
          <w:delText xml:space="preserve"> </w:delText>
        </w:r>
      </w:del>
      <w:r>
        <w:rPr>
          <w:lang w:val="en-CA"/>
        </w:rPr>
        <w:t>protection techniques can be employed.</w:t>
      </w:r>
      <w:r w:rsidR="00A52953">
        <w:rPr>
          <w:lang w:val="en-CA"/>
        </w:rPr>
        <w:t xml:space="preserve"> One of the methods is </w:t>
      </w:r>
      <w:ins w:id="520" w:author="palencar1-pc.cs" w:date="2017-04-05T15:13:00Z">
        <w:r w:rsidR="00403761">
          <w:rPr>
            <w:lang w:val="en-CA"/>
          </w:rPr>
          <w:t>a</w:t>
        </w:r>
      </w:ins>
      <w:del w:id="521" w:author="palencar1-pc.cs" w:date="2017-04-05T15:13:00Z">
        <w:r w:rsidR="00A52953" w:rsidDel="00403761">
          <w:rPr>
            <w:lang w:val="en-CA"/>
          </w:rPr>
          <w:delText>A</w:delText>
        </w:r>
      </w:del>
      <w:r w:rsidR="00A52953">
        <w:rPr>
          <w:lang w:val="en-CA"/>
        </w:rPr>
        <w:t xml:space="preserve">nonymization, which </w:t>
      </w:r>
      <w:ins w:id="522" w:author="palencar1-pc.cs" w:date="2017-04-05T15:13:00Z">
        <w:r w:rsidR="00403761">
          <w:rPr>
            <w:lang w:val="en-CA"/>
          </w:rPr>
          <w:t>involves</w:t>
        </w:r>
      </w:ins>
      <w:del w:id="523" w:author="palencar1-pc.cs" w:date="2017-04-05T15:13:00Z">
        <w:r w:rsidR="00A52953" w:rsidDel="00403761">
          <w:rPr>
            <w:lang w:val="en-CA"/>
          </w:rPr>
          <w:delText>is</w:delText>
        </w:r>
      </w:del>
      <w:r w:rsidR="00A52953">
        <w:rPr>
          <w:lang w:val="en-CA"/>
        </w:rPr>
        <w:t xml:space="preserve"> removing any link in the data to a specific user while preserving the structure in the data. </w:t>
      </w:r>
      <w:ins w:id="524" w:author="palencar1-pc.cs" w:date="2017-04-05T15:14:00Z">
        <w:r w:rsidR="00403761">
          <w:rPr>
            <w:lang w:val="en-CA"/>
          </w:rPr>
          <w:t xml:space="preserve">Some authors </w:t>
        </w:r>
      </w:ins>
      <w:del w:id="525" w:author="palencar1-pc.cs" w:date="2017-04-05T15:14:00Z">
        <w:r w:rsidR="00A52953" w:rsidDel="00403761">
          <w:rPr>
            <w:lang w:val="en-CA"/>
          </w:rPr>
          <w:delText xml:space="preserve">Paper [34] </w:delText>
        </w:r>
      </w:del>
      <w:r w:rsidR="00A52953">
        <w:rPr>
          <w:lang w:val="en-CA"/>
        </w:rPr>
        <w:t>use</w:t>
      </w:r>
      <w:del w:id="526" w:author="palencar1-pc.cs" w:date="2017-04-05T15:14:00Z">
        <w:r w:rsidR="00A52953" w:rsidDel="00403761">
          <w:rPr>
            <w:lang w:val="en-CA"/>
          </w:rPr>
          <w:delText>s</w:delText>
        </w:r>
      </w:del>
      <w:r w:rsidR="00A52953">
        <w:rPr>
          <w:lang w:val="en-CA"/>
        </w:rPr>
        <w:t xml:space="preserve"> </w:t>
      </w:r>
      <w:proofErr w:type="spellStart"/>
      <w:r w:rsidR="00A52953">
        <w:rPr>
          <w:lang w:val="en-CA"/>
        </w:rPr>
        <w:t>thi</w:t>
      </w:r>
      <w:proofErr w:type="spellEnd"/>
      <w:del w:id="527" w:author="palencar1-pc.cs" w:date="2017-04-05T15:14:00Z">
        <w:r w:rsidR="00A52953" w:rsidDel="00403761">
          <w:rPr>
            <w:lang w:val="en-CA"/>
          </w:rPr>
          <w:delText>s</w:delText>
        </w:r>
      </w:del>
      <w:r w:rsidR="00A52953">
        <w:rPr>
          <w:lang w:val="en-CA"/>
        </w:rPr>
        <w:t xml:space="preserve"> approach </w:t>
      </w:r>
      <w:ins w:id="528" w:author="palencar1-pc.cs" w:date="2017-04-05T15:14:00Z">
        <w:r w:rsidR="00403761">
          <w:rPr>
            <w:lang w:val="en-CA"/>
          </w:rPr>
          <w:t>by introducing</w:t>
        </w:r>
      </w:ins>
      <w:del w:id="529" w:author="palencar1-pc.cs" w:date="2017-04-05T15:14:00Z">
        <w:r w:rsidR="00A52953" w:rsidDel="00403761">
          <w:rPr>
            <w:lang w:val="en-CA"/>
          </w:rPr>
          <w:delText>using</w:delText>
        </w:r>
      </w:del>
      <w:r w:rsidR="00A52953">
        <w:rPr>
          <w:lang w:val="en-CA"/>
        </w:rPr>
        <w:t xml:space="preserve"> trust agents</w:t>
      </w:r>
      <w:ins w:id="530" w:author="palencar1-pc.cs" w:date="2017-04-05T15:14:00Z">
        <w:r w:rsidR="00403761">
          <w:rPr>
            <w:lang w:val="en-CA"/>
          </w:rPr>
          <w:t xml:space="preserve"> [34]</w:t>
        </w:r>
      </w:ins>
      <w:r w:rsidR="00A52953">
        <w:rPr>
          <w:lang w:val="en-CA"/>
        </w:rPr>
        <w:t>.</w:t>
      </w:r>
      <w:r w:rsidR="00EE11DD">
        <w:rPr>
          <w:lang w:val="en-CA"/>
        </w:rPr>
        <w:t xml:space="preserve"> </w:t>
      </w:r>
      <w:ins w:id="531" w:author="palencar1-pc.cs" w:date="2017-04-05T15:15:00Z">
        <w:r w:rsidR="00573B91">
          <w:rPr>
            <w:lang w:val="en-CA"/>
          </w:rPr>
          <w:t xml:space="preserve">Other methods </w:t>
        </w:r>
      </w:ins>
      <w:del w:id="532" w:author="palencar1-pc.cs" w:date="2017-04-05T15:15:00Z">
        <w:r w:rsidR="00EE11DD" w:rsidDel="00573B91">
          <w:rPr>
            <w:lang w:val="en-CA"/>
          </w:rPr>
          <w:delText xml:space="preserve">The other methods </w:delText>
        </w:r>
      </w:del>
      <w:r w:rsidR="00EE11DD">
        <w:rPr>
          <w:lang w:val="en-CA"/>
        </w:rPr>
        <w:t xml:space="preserve">to </w:t>
      </w:r>
      <w:ins w:id="533" w:author="palencar1-pc.cs" w:date="2017-04-05T15:16:00Z">
        <w:r w:rsidR="00573B91">
          <w:rPr>
            <w:lang w:val="en-CA"/>
          </w:rPr>
          <w:t xml:space="preserve">deal with privacy concerns </w:t>
        </w:r>
      </w:ins>
      <w:del w:id="534" w:author="palencar1-pc.cs" w:date="2017-04-05T15:16:00Z">
        <w:r w:rsidR="00EE11DD" w:rsidDel="00573B91">
          <w:rPr>
            <w:lang w:val="en-CA"/>
          </w:rPr>
          <w:delText xml:space="preserve">achieve </w:delText>
        </w:r>
      </w:del>
      <w:ins w:id="535" w:author="palencar1-pc.cs" w:date="2017-04-05T15:15:00Z">
        <w:r w:rsidR="00573B91">
          <w:rPr>
            <w:lang w:val="en-CA"/>
          </w:rPr>
          <w:t xml:space="preserve"> are based on </w:t>
        </w:r>
      </w:ins>
      <w:del w:id="536" w:author="palencar1-pc.cs" w:date="2017-04-05T15:16:00Z">
        <w:r w:rsidR="00EE11DD" w:rsidDel="00573B91">
          <w:rPr>
            <w:lang w:val="en-CA"/>
          </w:rPr>
          <w:delText>the alleviation of the privacy concerns is to use R</w:delText>
        </w:r>
      </w:del>
      <w:ins w:id="537" w:author="palencar1-pc.cs" w:date="2017-04-05T15:16:00Z">
        <w:r w:rsidR="00573B91">
          <w:rPr>
            <w:lang w:val="en-CA"/>
          </w:rPr>
          <w:t>r</w:t>
        </w:r>
      </w:ins>
      <w:r w:rsidR="00EE11DD">
        <w:rPr>
          <w:lang w:val="en-CA"/>
        </w:rPr>
        <w:t xml:space="preserve">andomization </w:t>
      </w:r>
      <w:ins w:id="538" w:author="palencar1-pc.cs" w:date="2017-04-05T15:16:00Z">
        <w:r w:rsidR="00573B91">
          <w:rPr>
            <w:lang w:val="en-CA"/>
          </w:rPr>
          <w:t xml:space="preserve">techniques or </w:t>
        </w:r>
      </w:ins>
      <w:del w:id="539" w:author="palencar1-pc.cs" w:date="2017-04-05T15:16:00Z">
        <w:r w:rsidR="00EE11DD" w:rsidDel="00573B91">
          <w:rPr>
            <w:lang w:val="en-CA"/>
          </w:rPr>
          <w:delText xml:space="preserve">and/or </w:delText>
        </w:r>
      </w:del>
      <w:r w:rsidR="00EE11DD">
        <w:rPr>
          <w:lang w:val="en-CA"/>
        </w:rPr>
        <w:t>differential privacy servers.</w:t>
      </w:r>
    </w:p>
    <w:p w:rsidR="00C71FED" w:rsidRDefault="00C71FED" w:rsidP="00866177">
      <w:pPr>
        <w:pStyle w:val="Heading3"/>
        <w:spacing w:line="480" w:lineRule="auto"/>
        <w:rPr>
          <w:lang w:val="en-CA"/>
        </w:rPr>
      </w:pPr>
      <w:r>
        <w:rPr>
          <w:lang w:val="en-CA"/>
        </w:rPr>
        <w:t xml:space="preserve"> </w:t>
      </w:r>
      <w:bookmarkStart w:id="540" w:name="_Toc478091023"/>
      <w:r>
        <w:rPr>
          <w:lang w:val="en-CA"/>
        </w:rPr>
        <w:t>User control</w:t>
      </w:r>
      <w:bookmarkEnd w:id="540"/>
    </w:p>
    <w:p w:rsidR="00175E3D" w:rsidRDefault="00571022" w:rsidP="00866177">
      <w:pPr>
        <w:pStyle w:val="BodyText"/>
        <w:spacing w:line="480" w:lineRule="auto"/>
        <w:rPr>
          <w:lang w:val="en-CA"/>
        </w:rPr>
      </w:pPr>
      <w:ins w:id="541" w:author="palencar1-pc.cs" w:date="2017-04-05T15:17:00Z">
        <w:r>
          <w:rPr>
            <w:lang w:val="en-CA"/>
          </w:rPr>
          <w:t xml:space="preserve">Zhang, Na and </w:t>
        </w:r>
        <w:proofErr w:type="spellStart"/>
        <w:r>
          <w:rPr>
            <w:lang w:val="en-CA"/>
          </w:rPr>
          <w:t>Hogxia</w:t>
        </w:r>
        <w:proofErr w:type="spellEnd"/>
        <w:r>
          <w:rPr>
            <w:lang w:val="en-CA"/>
          </w:rPr>
          <w:t xml:space="preserve"> </w:t>
        </w:r>
      </w:ins>
      <w:del w:id="542" w:author="palencar1-pc.cs" w:date="2017-04-05T15:17:00Z">
        <w:r w:rsidR="007F6CC2" w:rsidDel="00571022">
          <w:rPr>
            <w:lang w:val="en-CA"/>
          </w:rPr>
          <w:delText>The paper</w:delText>
        </w:r>
        <w:r w:rsidR="006607B7" w:rsidDel="00571022">
          <w:rPr>
            <w:lang w:val="en-CA"/>
          </w:rPr>
          <w:delText xml:space="preserve"> [14]</w:delText>
        </w:r>
        <w:r w:rsidR="007F6CC2" w:rsidDel="00571022">
          <w:rPr>
            <w:lang w:val="en-CA"/>
          </w:rPr>
          <w:delText xml:space="preserve"> </w:delText>
        </w:r>
      </w:del>
      <w:r w:rsidR="007F6CC2">
        <w:rPr>
          <w:lang w:val="en-CA"/>
        </w:rPr>
        <w:t>discuss</w:t>
      </w:r>
      <w:del w:id="543" w:author="palencar1-pc.cs" w:date="2017-04-05T15:17:00Z">
        <w:r w:rsidR="007F6CC2" w:rsidDel="00571022">
          <w:rPr>
            <w:lang w:val="en-CA"/>
          </w:rPr>
          <w:delText>es</w:delText>
        </w:r>
      </w:del>
      <w:r w:rsidR="007F6CC2">
        <w:rPr>
          <w:lang w:val="en-CA"/>
        </w:rPr>
        <w:t xml:space="preserve"> two</w:t>
      </w:r>
      <w:r w:rsidR="0002594A">
        <w:rPr>
          <w:lang w:val="en-CA"/>
        </w:rPr>
        <w:t xml:space="preserve"> technique</w:t>
      </w:r>
      <w:r w:rsidR="007F6CC2">
        <w:rPr>
          <w:lang w:val="en-CA"/>
        </w:rPr>
        <w:t>s</w:t>
      </w:r>
      <w:r w:rsidR="0002594A">
        <w:rPr>
          <w:lang w:val="en-CA"/>
        </w:rPr>
        <w:t xml:space="preserve"> to mitigate </w:t>
      </w:r>
      <w:del w:id="544" w:author="palencar1-pc.cs" w:date="2017-04-05T15:18:00Z">
        <w:r w:rsidR="0002594A" w:rsidDel="009E1AEB">
          <w:rPr>
            <w:lang w:val="en-CA"/>
          </w:rPr>
          <w:delText xml:space="preserve">the </w:delText>
        </w:r>
      </w:del>
      <w:r w:rsidR="007F6CC2">
        <w:rPr>
          <w:lang w:val="en-CA"/>
        </w:rPr>
        <w:t xml:space="preserve">concerns over </w:t>
      </w:r>
      <w:del w:id="545" w:author="palencar1-pc.cs" w:date="2017-04-05T15:18:00Z">
        <w:r w:rsidR="007F6CC2" w:rsidDel="009E1AEB">
          <w:rPr>
            <w:lang w:val="en-CA"/>
          </w:rPr>
          <w:delText xml:space="preserve">the </w:delText>
        </w:r>
        <w:r w:rsidR="0002594A" w:rsidDel="009E1AEB">
          <w:rPr>
            <w:lang w:val="en-CA"/>
          </w:rPr>
          <w:delText xml:space="preserve">risk of </w:delText>
        </w:r>
      </w:del>
      <w:r w:rsidR="0002594A">
        <w:rPr>
          <w:lang w:val="en-CA"/>
        </w:rPr>
        <w:t xml:space="preserve">privacy </w:t>
      </w:r>
      <w:ins w:id="546" w:author="palencar1-pc.cs" w:date="2017-04-05T15:18:00Z">
        <w:r w:rsidR="009E1AEB">
          <w:rPr>
            <w:lang w:val="en-CA"/>
          </w:rPr>
          <w:t xml:space="preserve">risk </w:t>
        </w:r>
      </w:ins>
      <w:r w:rsidR="0002594A">
        <w:rPr>
          <w:lang w:val="en-CA"/>
        </w:rPr>
        <w:t>breach</w:t>
      </w:r>
      <w:ins w:id="547" w:author="palencar1-pc.cs" w:date="2017-04-05T15:18:00Z">
        <w:r w:rsidR="009E1AEB">
          <w:rPr>
            <w:lang w:val="en-CA"/>
          </w:rPr>
          <w:t>es</w:t>
        </w:r>
      </w:ins>
      <w:r w:rsidR="0002594A">
        <w:rPr>
          <w:lang w:val="en-CA"/>
        </w:rPr>
        <w:t xml:space="preserve"> in the </w:t>
      </w:r>
      <w:r w:rsidR="00390006">
        <w:rPr>
          <w:lang w:val="en-CA"/>
        </w:rPr>
        <w:t>R</w:t>
      </w:r>
      <w:ins w:id="548" w:author="palencar1-pc.cs" w:date="2017-04-05T15:18:00Z">
        <w:r w:rsidR="009E1AEB">
          <w:rPr>
            <w:lang w:val="en-CA"/>
          </w:rPr>
          <w:t>Ss</w:t>
        </w:r>
      </w:ins>
      <w:del w:id="549" w:author="palencar1-pc.cs" w:date="2017-04-05T15:18:00Z">
        <w:r w:rsidR="00390006" w:rsidDel="009E1AEB">
          <w:rPr>
            <w:lang w:val="en-CA"/>
          </w:rPr>
          <w:delText>ecommender System</w:delText>
        </w:r>
        <w:r w:rsidR="00EC59C4" w:rsidDel="009E1AEB">
          <w:rPr>
            <w:lang w:val="en-CA"/>
          </w:rPr>
          <w:delText>s</w:delText>
        </w:r>
      </w:del>
      <w:r w:rsidR="0002594A">
        <w:rPr>
          <w:lang w:val="en-CA"/>
        </w:rPr>
        <w:t xml:space="preserve"> </w:t>
      </w:r>
      <w:ins w:id="550" w:author="palencar1-pc.cs" w:date="2017-04-05T15:19:00Z">
        <w:r w:rsidR="009E1AEB">
          <w:rPr>
            <w:lang w:val="en-CA"/>
          </w:rPr>
          <w:t>that</w:t>
        </w:r>
      </w:ins>
      <w:del w:id="551" w:author="palencar1-pc.cs" w:date="2017-04-05T15:19:00Z">
        <w:r w:rsidR="007F6CC2" w:rsidDel="009E1AEB">
          <w:rPr>
            <w:lang w:val="en-CA"/>
          </w:rPr>
          <w:delText>by</w:delText>
        </w:r>
      </w:del>
      <w:r w:rsidR="007F6CC2">
        <w:rPr>
          <w:lang w:val="en-CA"/>
        </w:rPr>
        <w:t xml:space="preserve"> </w:t>
      </w:r>
      <w:ins w:id="552" w:author="palencar1-pc.cs" w:date="2017-04-05T15:20:00Z">
        <w:r w:rsidR="009E1AEB">
          <w:rPr>
            <w:lang w:val="en-CA"/>
          </w:rPr>
          <w:t>give</w:t>
        </w:r>
      </w:ins>
      <w:del w:id="553" w:author="palencar1-pc.cs" w:date="2017-04-05T15:20:00Z">
        <w:r w:rsidR="007F6CC2" w:rsidDel="009E1AEB">
          <w:rPr>
            <w:lang w:val="en-CA"/>
          </w:rPr>
          <w:delText>provid</w:delText>
        </w:r>
      </w:del>
      <w:del w:id="554" w:author="palencar1-pc.cs" w:date="2017-04-05T15:19:00Z">
        <w:r w:rsidR="007F6CC2" w:rsidDel="009E1AEB">
          <w:rPr>
            <w:lang w:val="en-CA"/>
          </w:rPr>
          <w:delText>ing</w:delText>
        </w:r>
      </w:del>
      <w:r w:rsidR="0002594A">
        <w:rPr>
          <w:lang w:val="en-CA"/>
        </w:rPr>
        <w:t xml:space="preserve"> </w:t>
      </w:r>
      <w:del w:id="555" w:author="palencar1-pc.cs" w:date="2017-04-05T15:19:00Z">
        <w:r w:rsidR="0002594A" w:rsidDel="009E1AEB">
          <w:rPr>
            <w:lang w:val="en-CA"/>
          </w:rPr>
          <w:delText xml:space="preserve">the </w:delText>
        </w:r>
      </w:del>
      <w:r w:rsidR="0002594A">
        <w:rPr>
          <w:lang w:val="en-CA"/>
        </w:rPr>
        <w:t>user</w:t>
      </w:r>
      <w:ins w:id="556" w:author="palencar1-pc.cs" w:date="2017-04-05T15:19:00Z">
        <w:r w:rsidR="009E1AEB">
          <w:rPr>
            <w:lang w:val="en-CA"/>
          </w:rPr>
          <w:t>s</w:t>
        </w:r>
      </w:ins>
      <w:r w:rsidR="0002594A">
        <w:rPr>
          <w:lang w:val="en-CA"/>
        </w:rPr>
        <w:t xml:space="preserve"> </w:t>
      </w:r>
      <w:del w:id="557" w:author="palencar1-pc.cs" w:date="2017-04-05T15:20:00Z">
        <w:r w:rsidR="0002594A" w:rsidDel="009E1AEB">
          <w:rPr>
            <w:lang w:val="en-CA"/>
          </w:rPr>
          <w:delText xml:space="preserve">with </w:delText>
        </w:r>
      </w:del>
      <w:r w:rsidR="0002594A">
        <w:rPr>
          <w:lang w:val="en-CA"/>
        </w:rPr>
        <w:t xml:space="preserve">the option to manage the release of information to the </w:t>
      </w:r>
      <w:ins w:id="558" w:author="palencar1-pc.cs" w:date="2017-04-05T15:19:00Z">
        <w:r w:rsidR="009E1AEB">
          <w:rPr>
            <w:lang w:val="en-CA"/>
          </w:rPr>
          <w:t>RSs</w:t>
        </w:r>
      </w:ins>
      <w:del w:id="559" w:author="palencar1-pc.cs" w:date="2017-04-05T15:19:00Z">
        <w:r w:rsidR="00390006" w:rsidDel="009E1AEB">
          <w:rPr>
            <w:lang w:val="en-CA"/>
          </w:rPr>
          <w:delText>Recommender System</w:delText>
        </w:r>
      </w:del>
      <w:r w:rsidR="001B4CF3">
        <w:rPr>
          <w:lang w:val="en-CA"/>
        </w:rPr>
        <w:t xml:space="preserve"> [</w:t>
      </w:r>
      <w:ins w:id="560" w:author="palencar1-pc.cs" w:date="2017-04-05T15:17:00Z">
        <w:r>
          <w:rPr>
            <w:lang w:val="en-CA"/>
          </w:rPr>
          <w:t xml:space="preserve">14, </w:t>
        </w:r>
      </w:ins>
      <w:r w:rsidR="001B4CF3">
        <w:rPr>
          <w:lang w:val="en-CA"/>
        </w:rPr>
        <w:t>41</w:t>
      </w:r>
      <w:r w:rsidR="00175E3D" w:rsidRPr="00175E3D">
        <w:rPr>
          <w:lang w:val="en-CA"/>
        </w:rPr>
        <w:t xml:space="preserve">] </w:t>
      </w:r>
      <w:r w:rsidR="0002594A">
        <w:rPr>
          <w:lang w:val="en-CA"/>
        </w:rPr>
        <w:t xml:space="preserve">or </w:t>
      </w:r>
      <w:del w:id="561" w:author="palencar1-pc.cs" w:date="2017-04-05T15:20:00Z">
        <w:r w:rsidR="0002594A" w:rsidDel="009E1AEB">
          <w:rPr>
            <w:lang w:val="en-CA"/>
          </w:rPr>
          <w:delText xml:space="preserve">to </w:delText>
        </w:r>
      </w:del>
      <w:r w:rsidR="0002594A">
        <w:rPr>
          <w:lang w:val="en-CA"/>
        </w:rPr>
        <w:t>provide appropriate reason</w:t>
      </w:r>
      <w:ins w:id="562" w:author="palencar1-pc.cs" w:date="2017-04-05T15:21:00Z">
        <w:r w:rsidR="009E1AEB">
          <w:rPr>
            <w:lang w:val="en-CA"/>
          </w:rPr>
          <w:t>s</w:t>
        </w:r>
      </w:ins>
      <w:r w:rsidR="0002594A">
        <w:rPr>
          <w:lang w:val="en-CA"/>
        </w:rPr>
        <w:t xml:space="preserve"> for the requirement</w:t>
      </w:r>
      <w:ins w:id="563" w:author="palencar1-pc.cs" w:date="2017-04-05T15:21:00Z">
        <w:r w:rsidR="009E1AEB">
          <w:rPr>
            <w:lang w:val="en-CA"/>
          </w:rPr>
          <w:t>s</w:t>
        </w:r>
      </w:ins>
      <w:r w:rsidR="0002594A">
        <w:rPr>
          <w:lang w:val="en-CA"/>
        </w:rPr>
        <w:t xml:space="preserve"> of </w:t>
      </w:r>
      <w:ins w:id="564" w:author="palencar1-pc.cs" w:date="2017-04-05T15:21:00Z">
        <w:r w:rsidR="009E1AEB">
          <w:rPr>
            <w:lang w:val="en-CA"/>
          </w:rPr>
          <w:t xml:space="preserve">information </w:t>
        </w:r>
      </w:ins>
      <w:r w:rsidR="0002594A">
        <w:rPr>
          <w:lang w:val="en-CA"/>
        </w:rPr>
        <w:t xml:space="preserve">release </w:t>
      </w:r>
      <w:del w:id="565" w:author="palencar1-pc.cs" w:date="2017-04-05T15:21:00Z">
        <w:r w:rsidR="0002594A" w:rsidDel="009E1AEB">
          <w:rPr>
            <w:lang w:val="en-CA"/>
          </w:rPr>
          <w:delText xml:space="preserve">of information </w:delText>
        </w:r>
      </w:del>
      <w:r w:rsidR="0002594A">
        <w:rPr>
          <w:lang w:val="en-CA"/>
        </w:rPr>
        <w:t xml:space="preserve">to </w:t>
      </w:r>
      <w:del w:id="566" w:author="palencar1-pc.cs" w:date="2017-04-05T15:21:00Z">
        <w:r w:rsidR="0002594A" w:rsidDel="009E1AEB">
          <w:rPr>
            <w:lang w:val="en-CA"/>
          </w:rPr>
          <w:delText xml:space="preserve">the </w:delText>
        </w:r>
      </w:del>
      <w:r w:rsidR="0002594A">
        <w:rPr>
          <w:lang w:val="en-CA"/>
        </w:rPr>
        <w:t>user</w:t>
      </w:r>
      <w:ins w:id="567" w:author="palencar1-pc.cs" w:date="2017-04-05T15:21:00Z">
        <w:r w:rsidR="009E1AEB">
          <w:rPr>
            <w:lang w:val="en-CA"/>
          </w:rPr>
          <w:t>s</w:t>
        </w:r>
      </w:ins>
      <w:r w:rsidR="001B4CF3">
        <w:rPr>
          <w:lang w:val="en-CA"/>
        </w:rPr>
        <w:t xml:space="preserve"> [42</w:t>
      </w:r>
      <w:r w:rsidR="00175E3D" w:rsidRPr="00175E3D">
        <w:rPr>
          <w:lang w:val="en-CA"/>
        </w:rPr>
        <w:t xml:space="preserve">]. </w:t>
      </w:r>
      <w:r w:rsidR="0002594A">
        <w:rPr>
          <w:lang w:val="en-CA"/>
        </w:rPr>
        <w:t>These two methods help</w:t>
      </w:r>
      <w:del w:id="568" w:author="palencar1-pc.cs" w:date="2017-04-05T15:22:00Z">
        <w:r w:rsidR="0002594A" w:rsidDel="009E1AEB">
          <w:rPr>
            <w:lang w:val="en-CA"/>
          </w:rPr>
          <w:delText>s</w:delText>
        </w:r>
      </w:del>
      <w:r w:rsidR="0002594A">
        <w:rPr>
          <w:lang w:val="en-CA"/>
        </w:rPr>
        <w:t xml:space="preserve"> in reducing </w:t>
      </w:r>
      <w:proofErr w:type="spellStart"/>
      <w:ins w:id="569" w:author="palencar1-pc.cs" w:date="2017-04-05T15:23:00Z">
        <w:r w:rsidR="009E1AEB">
          <w:rPr>
            <w:lang w:val="en-CA"/>
          </w:rPr>
          <w:t>breachers</w:t>
        </w:r>
        <w:proofErr w:type="spellEnd"/>
        <w:r w:rsidR="009E1AEB">
          <w:rPr>
            <w:lang w:val="en-CA"/>
          </w:rPr>
          <w:t xml:space="preserve"> of user privacy</w:t>
        </w:r>
      </w:ins>
      <w:del w:id="570" w:author="palencar1-pc.cs" w:date="2017-04-05T15:23:00Z">
        <w:r w:rsidR="0002594A" w:rsidDel="009E1AEB">
          <w:rPr>
            <w:lang w:val="en-CA"/>
          </w:rPr>
          <w:delText>concerns of privacy breach of the user</w:delText>
        </w:r>
      </w:del>
      <w:r w:rsidR="0002594A">
        <w:rPr>
          <w:lang w:val="en-CA"/>
        </w:rPr>
        <w:t>.</w:t>
      </w:r>
    </w:p>
    <w:p w:rsidR="00614DEC" w:rsidRDefault="00614DEC" w:rsidP="00866177">
      <w:pPr>
        <w:pStyle w:val="Heading2"/>
        <w:spacing w:line="480" w:lineRule="auto"/>
        <w:rPr>
          <w:lang w:val="en-CA"/>
        </w:rPr>
      </w:pPr>
      <w:bookmarkStart w:id="571" w:name="_Toc478091024"/>
      <w:r>
        <w:rPr>
          <w:lang w:val="en-CA"/>
        </w:rPr>
        <w:lastRenderedPageBreak/>
        <w:t xml:space="preserve">Risk Aware </w:t>
      </w:r>
      <w:r w:rsidR="00390006">
        <w:rPr>
          <w:lang w:val="en-CA"/>
        </w:rPr>
        <w:t>Recommender System</w:t>
      </w:r>
      <w:r w:rsidR="00EC59C4">
        <w:rPr>
          <w:lang w:val="en-CA"/>
        </w:rPr>
        <w:t>s</w:t>
      </w:r>
      <w:bookmarkEnd w:id="571"/>
    </w:p>
    <w:p w:rsidR="00E70BFF" w:rsidRPr="00E70BFF" w:rsidRDefault="007F6202" w:rsidP="00866177">
      <w:pPr>
        <w:pStyle w:val="BodyText"/>
        <w:spacing w:line="480" w:lineRule="auto"/>
        <w:rPr>
          <w:lang w:val="en-CA"/>
        </w:rPr>
      </w:pPr>
      <w:proofErr w:type="spellStart"/>
      <w:ins w:id="572" w:author="palencar1-pc.cs" w:date="2017-04-05T15:23:00Z">
        <w:r>
          <w:rPr>
            <w:lang w:val="en-CA"/>
          </w:rPr>
          <w:t>Bouneffouf</w:t>
        </w:r>
        <w:proofErr w:type="spellEnd"/>
        <w:r>
          <w:rPr>
            <w:lang w:val="en-CA"/>
          </w:rPr>
          <w:t xml:space="preserve"> </w:t>
        </w:r>
      </w:ins>
      <w:del w:id="573" w:author="palencar1-pc.cs" w:date="2017-04-05T15:24:00Z">
        <w:r w:rsidR="00CA72CC" w:rsidDel="007F6202">
          <w:rPr>
            <w:lang w:val="en-CA"/>
          </w:rPr>
          <w:delText>The paper [7]</w:delText>
        </w:r>
      </w:del>
      <w:r w:rsidR="00CA72CC">
        <w:rPr>
          <w:lang w:val="en-CA"/>
        </w:rPr>
        <w:t xml:space="preserve"> discusses </w:t>
      </w:r>
      <w:del w:id="574" w:author="palencar1-pc.cs" w:date="2017-04-05T15:24:00Z">
        <w:r w:rsidR="00CA72CC" w:rsidDel="007F6202">
          <w:rPr>
            <w:lang w:val="en-CA"/>
          </w:rPr>
          <w:delText xml:space="preserve">the </w:delText>
        </w:r>
      </w:del>
      <w:ins w:id="575" w:author="palencar1-pc.cs" w:date="2017-04-05T15:24:00Z">
        <w:r>
          <w:rPr>
            <w:lang w:val="en-CA"/>
          </w:rPr>
          <w:t>r</w:t>
        </w:r>
      </w:ins>
      <w:del w:id="576" w:author="palencar1-pc.cs" w:date="2017-04-05T15:24:00Z">
        <w:r w:rsidR="00CA72CC" w:rsidDel="007F6202">
          <w:rPr>
            <w:lang w:val="en-CA"/>
          </w:rPr>
          <w:delText>R</w:delText>
        </w:r>
      </w:del>
      <w:r w:rsidR="00CA72CC">
        <w:rPr>
          <w:lang w:val="en-CA"/>
        </w:rPr>
        <w:t>isk</w:t>
      </w:r>
      <w:ins w:id="577" w:author="palencar1-pc.cs" w:date="2017-04-05T15:24:00Z">
        <w:r>
          <w:rPr>
            <w:lang w:val="en-CA"/>
          </w:rPr>
          <w:t>-a</w:t>
        </w:r>
      </w:ins>
      <w:del w:id="578" w:author="palencar1-pc.cs" w:date="2017-04-05T15:24:00Z">
        <w:r w:rsidR="00CA72CC" w:rsidDel="007F6202">
          <w:rPr>
            <w:lang w:val="en-CA"/>
          </w:rPr>
          <w:delText xml:space="preserve"> A</w:delText>
        </w:r>
      </w:del>
      <w:r w:rsidR="00CA72CC">
        <w:rPr>
          <w:lang w:val="en-CA"/>
        </w:rPr>
        <w:t xml:space="preserve">ware </w:t>
      </w:r>
      <w:ins w:id="579" w:author="palencar1-pc.cs" w:date="2017-04-05T15:24:00Z">
        <w:r>
          <w:rPr>
            <w:lang w:val="en-CA"/>
          </w:rPr>
          <w:t>RSs</w:t>
        </w:r>
      </w:ins>
      <w:del w:id="580" w:author="palencar1-pc.cs" w:date="2017-04-05T15:24:00Z">
        <w:r w:rsidR="00390006" w:rsidDel="007F6202">
          <w:rPr>
            <w:lang w:val="en-CA"/>
          </w:rPr>
          <w:delText>Recommender System</w:delText>
        </w:r>
        <w:r w:rsidR="00EC59C4" w:rsidDel="007F6202">
          <w:rPr>
            <w:lang w:val="en-CA"/>
          </w:rPr>
          <w:delText>s</w:delText>
        </w:r>
      </w:del>
      <w:ins w:id="581" w:author="palencar1-pc.cs" w:date="2017-04-05T15:25:00Z">
        <w:r>
          <w:rPr>
            <w:lang w:val="en-CA"/>
          </w:rPr>
          <w:t xml:space="preserve"> [7]</w:t>
        </w:r>
      </w:ins>
      <w:r w:rsidR="00361CD6">
        <w:rPr>
          <w:lang w:val="en-CA"/>
        </w:rPr>
        <w:t>.</w:t>
      </w:r>
      <w:r w:rsidR="00C87F37">
        <w:rPr>
          <w:lang w:val="en-CA"/>
        </w:rPr>
        <w:t xml:space="preserve"> In this variation of </w:t>
      </w:r>
      <w:ins w:id="582" w:author="palencar1-pc.cs" w:date="2017-04-05T15:24:00Z">
        <w:r>
          <w:rPr>
            <w:lang w:val="en-CA"/>
          </w:rPr>
          <w:t>RSs</w:t>
        </w:r>
      </w:ins>
      <w:del w:id="583" w:author="palencar1-pc.cs" w:date="2017-04-05T15:24:00Z">
        <w:r w:rsidR="00C87F37" w:rsidDel="007F6202">
          <w:rPr>
            <w:lang w:val="en-CA"/>
          </w:rPr>
          <w:delText xml:space="preserve">a </w:delText>
        </w:r>
        <w:r w:rsidR="00390006" w:rsidDel="007F6202">
          <w:rPr>
            <w:lang w:val="en-CA"/>
          </w:rPr>
          <w:delText>Recommender System</w:delText>
        </w:r>
      </w:del>
      <w:r w:rsidR="00C87F37">
        <w:rPr>
          <w:lang w:val="en-CA"/>
        </w:rPr>
        <w:t xml:space="preserve"> an approach is used to calculate the trade-off </w:t>
      </w:r>
      <w:ins w:id="584" w:author="palencar1-pc.cs" w:date="2017-04-05T15:25:00Z">
        <w:r>
          <w:rPr>
            <w:lang w:val="en-CA"/>
          </w:rPr>
          <w:t xml:space="preserve">between </w:t>
        </w:r>
      </w:ins>
      <w:del w:id="585" w:author="palencar1-pc.cs" w:date="2017-04-05T15:25:00Z">
        <w:r w:rsidR="00C87F37" w:rsidDel="007F6202">
          <w:rPr>
            <w:lang w:val="en-CA"/>
          </w:rPr>
          <w:delText xml:space="preserve">of </w:delText>
        </w:r>
      </w:del>
      <w:r w:rsidR="00C87F37">
        <w:rPr>
          <w:lang w:val="en-CA"/>
        </w:rPr>
        <w:t>discovering contextual information and upsetting user</w:t>
      </w:r>
      <w:ins w:id="586" w:author="palencar1-pc.cs" w:date="2017-04-05T15:25:00Z">
        <w:r>
          <w:rPr>
            <w:lang w:val="en-CA"/>
          </w:rPr>
          <w:t>s</w:t>
        </w:r>
      </w:ins>
      <w:r w:rsidR="00C87F37">
        <w:rPr>
          <w:lang w:val="en-CA"/>
        </w:rPr>
        <w:t xml:space="preserve"> </w:t>
      </w:r>
      <w:ins w:id="587" w:author="palencar1-pc.cs" w:date="2017-04-05T15:25:00Z">
        <w:r>
          <w:rPr>
            <w:lang w:val="en-CA"/>
          </w:rPr>
          <w:t xml:space="preserve">by providing them </w:t>
        </w:r>
      </w:ins>
      <w:del w:id="588" w:author="palencar1-pc.cs" w:date="2017-04-05T15:25:00Z">
        <w:r w:rsidR="00C87F37" w:rsidDel="007F6202">
          <w:rPr>
            <w:lang w:val="en-CA"/>
          </w:rPr>
          <w:delText xml:space="preserve">with </w:delText>
        </w:r>
      </w:del>
      <w:r w:rsidR="00C87F37">
        <w:rPr>
          <w:lang w:val="en-CA"/>
        </w:rPr>
        <w:t xml:space="preserve">non-relevant recommendations. This </w:t>
      </w:r>
      <w:r w:rsidR="00A43F0D">
        <w:rPr>
          <w:lang w:val="en-CA"/>
        </w:rPr>
        <w:t>trade-off</w:t>
      </w:r>
      <w:r w:rsidR="00C87F37">
        <w:rPr>
          <w:lang w:val="en-CA"/>
        </w:rPr>
        <w:t xml:space="preserve"> factor is termed as risk and is calculated by using the multi-arm bandit optimization </w:t>
      </w:r>
      <w:r w:rsidR="006346CA">
        <w:rPr>
          <w:lang w:val="en-CA"/>
        </w:rPr>
        <w:t>method</w:t>
      </w:r>
      <w:r w:rsidR="00C87F37">
        <w:rPr>
          <w:lang w:val="en-CA"/>
        </w:rPr>
        <w:t>.</w:t>
      </w:r>
      <w:r w:rsidR="00C87F37" w:rsidRPr="00E70BFF">
        <w:rPr>
          <w:lang w:val="en-CA"/>
        </w:rPr>
        <w:t xml:space="preserve"> </w:t>
      </w:r>
      <w:r w:rsidR="00891E8F">
        <w:rPr>
          <w:lang w:val="en-CA"/>
        </w:rPr>
        <w:t>The techniques that are</w:t>
      </w:r>
      <w:r w:rsidR="006346CA">
        <w:rPr>
          <w:lang w:val="en-CA"/>
        </w:rPr>
        <w:t xml:space="preserve"> discussed in th</w:t>
      </w:r>
      <w:ins w:id="589" w:author="palencar1-pc.cs" w:date="2017-04-05T15:26:00Z">
        <w:r>
          <w:rPr>
            <w:lang w:val="en-CA"/>
          </w:rPr>
          <w:t>is</w:t>
        </w:r>
      </w:ins>
      <w:del w:id="590" w:author="palencar1-pc.cs" w:date="2017-04-05T15:26:00Z">
        <w:r w:rsidR="006346CA" w:rsidDel="007F6202">
          <w:rPr>
            <w:lang w:val="en-CA"/>
          </w:rPr>
          <w:delText>e</w:delText>
        </w:r>
      </w:del>
      <w:r w:rsidR="006346CA">
        <w:rPr>
          <w:lang w:val="en-CA"/>
        </w:rPr>
        <w:t xml:space="preserve"> paper are</w:t>
      </w:r>
      <w:r w:rsidR="00891E8F">
        <w:rPr>
          <w:lang w:val="en-CA"/>
        </w:rPr>
        <w:t xml:space="preserve"> derived from</w:t>
      </w:r>
      <w:r w:rsidR="006346CA">
        <w:rPr>
          <w:lang w:val="en-CA"/>
        </w:rPr>
        <w:t xml:space="preserve"> the</w:t>
      </w:r>
      <w:r w:rsidR="00E70BFF" w:rsidRPr="00E70BFF">
        <w:rPr>
          <w:lang w:val="en-CA"/>
        </w:rPr>
        <w:t xml:space="preserve"> “varia</w:t>
      </w:r>
      <w:r w:rsidR="006346CA">
        <w:rPr>
          <w:lang w:val="en-CA"/>
        </w:rPr>
        <w:t>nce of the cost” approach</w:t>
      </w:r>
      <w:r w:rsidR="00AD21BF">
        <w:rPr>
          <w:lang w:val="en-CA"/>
        </w:rPr>
        <w:t xml:space="preserve"> </w:t>
      </w:r>
      <w:del w:id="591" w:author="palencar1-pc.cs" w:date="2017-04-05T15:26:00Z">
        <w:r w:rsidR="00AD21BF" w:rsidDel="007F6202">
          <w:rPr>
            <w:lang w:val="en-CA"/>
          </w:rPr>
          <w:delText>(</w:delText>
        </w:r>
      </w:del>
      <w:r w:rsidR="00AD21BF">
        <w:rPr>
          <w:lang w:val="en-CA"/>
        </w:rPr>
        <w:t>[44</w:t>
      </w:r>
      <w:r w:rsidR="00E70BFF" w:rsidRPr="00E70BFF">
        <w:rPr>
          <w:lang w:val="en-CA"/>
        </w:rPr>
        <w:t xml:space="preserve">, </w:t>
      </w:r>
      <w:r w:rsidR="00AD21BF">
        <w:rPr>
          <w:lang w:val="en-CA"/>
        </w:rPr>
        <w:t>43</w:t>
      </w:r>
      <w:r w:rsidR="00E70BFF" w:rsidRPr="00E70BFF">
        <w:rPr>
          <w:lang w:val="en-CA"/>
        </w:rPr>
        <w:t>]</w:t>
      </w:r>
      <w:del w:id="592" w:author="palencar1-pc.cs" w:date="2017-04-05T15:26:00Z">
        <w:r w:rsidR="00E70BFF" w:rsidRPr="00E70BFF" w:rsidDel="007F6202">
          <w:rPr>
            <w:lang w:val="en-CA"/>
          </w:rPr>
          <w:delText>)</w:delText>
        </w:r>
      </w:del>
      <w:r w:rsidR="00B26264">
        <w:rPr>
          <w:lang w:val="en-CA"/>
        </w:rPr>
        <w:t xml:space="preserve">, </w:t>
      </w:r>
      <w:r w:rsidR="00B26264" w:rsidRPr="00E70BFF">
        <w:rPr>
          <w:lang w:val="en-CA"/>
        </w:rPr>
        <w:t>“</w:t>
      </w:r>
      <w:r w:rsidR="006346CA">
        <w:rPr>
          <w:lang w:val="en-CA"/>
        </w:rPr>
        <w:t>t</w:t>
      </w:r>
      <w:r w:rsidR="00E70BFF" w:rsidRPr="00E70BFF">
        <w:rPr>
          <w:lang w:val="en-CA"/>
        </w:rPr>
        <w:t xml:space="preserve">he </w:t>
      </w:r>
      <w:r w:rsidR="00E70BFF">
        <w:rPr>
          <w:lang w:val="en-CA"/>
        </w:rPr>
        <w:t>expected</w:t>
      </w:r>
      <w:r w:rsidR="006346CA">
        <w:rPr>
          <w:lang w:val="en-CA"/>
        </w:rPr>
        <w:t xml:space="preserve"> environment cost” approach</w:t>
      </w:r>
      <w:r w:rsidR="00E70BFF" w:rsidRPr="00E70BFF">
        <w:rPr>
          <w:lang w:val="en-CA"/>
        </w:rPr>
        <w:t xml:space="preserve"> [</w:t>
      </w:r>
      <w:r w:rsidR="00AD21BF">
        <w:rPr>
          <w:lang w:val="en-CA"/>
        </w:rPr>
        <w:t xml:space="preserve">45, 46, </w:t>
      </w:r>
      <w:del w:id="593" w:author="palencar1-pc.cs" w:date="2017-04-05T15:26:00Z">
        <w:r w:rsidR="00B26264" w:rsidDel="007F6202">
          <w:rPr>
            <w:lang w:val="en-CA"/>
          </w:rPr>
          <w:delText xml:space="preserve">and </w:delText>
        </w:r>
      </w:del>
      <w:r w:rsidR="00B26264">
        <w:rPr>
          <w:lang w:val="en-CA"/>
        </w:rPr>
        <w:t>47</w:t>
      </w:r>
      <w:r w:rsidR="00E70BFF" w:rsidRPr="00E70BFF">
        <w:rPr>
          <w:lang w:val="en-CA"/>
        </w:rPr>
        <w:t xml:space="preserve">] </w:t>
      </w:r>
      <w:r w:rsidR="006346CA">
        <w:rPr>
          <w:lang w:val="en-CA"/>
        </w:rPr>
        <w:t>and the hybrid approach</w:t>
      </w:r>
      <w:r w:rsidR="00AD21BF">
        <w:rPr>
          <w:lang w:val="en-CA"/>
        </w:rPr>
        <w:t xml:space="preserve"> </w:t>
      </w:r>
      <w:del w:id="594" w:author="palencar1-pc.cs" w:date="2017-04-05T15:26:00Z">
        <w:r w:rsidR="00AD21BF" w:rsidDel="007F6202">
          <w:rPr>
            <w:lang w:val="en-CA"/>
          </w:rPr>
          <w:delText>(</w:delText>
        </w:r>
      </w:del>
      <w:r w:rsidR="00AD21BF">
        <w:rPr>
          <w:lang w:val="en-CA"/>
        </w:rPr>
        <w:t>[48</w:t>
      </w:r>
      <w:r w:rsidR="00E70BFF" w:rsidRPr="00E70BFF">
        <w:rPr>
          <w:lang w:val="en-CA"/>
        </w:rPr>
        <w:t>]</w:t>
      </w:r>
      <w:del w:id="595" w:author="palencar1-pc.cs" w:date="2017-04-05T15:26:00Z">
        <w:r w:rsidR="00B26264" w:rsidRPr="00E70BFF" w:rsidDel="007F6202">
          <w:rPr>
            <w:lang w:val="en-CA"/>
          </w:rPr>
          <w:delText>)</w:delText>
        </w:r>
      </w:del>
      <w:r w:rsidR="00B26264" w:rsidRPr="00E70BFF">
        <w:rPr>
          <w:lang w:val="en-CA"/>
        </w:rPr>
        <w:t>.</w:t>
      </w:r>
    </w:p>
    <w:p w:rsidR="00CE12C1" w:rsidRDefault="00CE12C1" w:rsidP="00866177">
      <w:pPr>
        <w:pStyle w:val="BodyTextFirstIndent"/>
        <w:spacing w:line="480" w:lineRule="auto"/>
        <w:ind w:firstLine="0"/>
      </w:pPr>
      <w:r>
        <w:br w:type="page"/>
      </w:r>
    </w:p>
    <w:p w:rsidR="00554EF0" w:rsidRDefault="00CE12C1" w:rsidP="00582C25">
      <w:pPr>
        <w:pStyle w:val="Heading1"/>
        <w:spacing w:line="480" w:lineRule="auto"/>
      </w:pPr>
      <w:r>
        <w:lastRenderedPageBreak/>
        <w:br/>
      </w:r>
      <w:bookmarkStart w:id="596" w:name="_Toc478091025"/>
      <w:r>
        <w:t>Related Work</w:t>
      </w:r>
      <w:bookmarkEnd w:id="596"/>
    </w:p>
    <w:p w:rsidR="00554EF0" w:rsidRDefault="00554EF0" w:rsidP="00554EF0">
      <w:pPr>
        <w:pStyle w:val="Heading2"/>
      </w:pPr>
      <w:bookmarkStart w:id="597" w:name="_Toc478091026"/>
      <w:r>
        <w:t xml:space="preserve">Modelling </w:t>
      </w:r>
      <w:r w:rsidR="00390006">
        <w:t>Recommender System</w:t>
      </w:r>
      <w:bookmarkEnd w:id="597"/>
      <w:r w:rsidR="00E16ADE">
        <w:t>s</w:t>
      </w:r>
    </w:p>
    <w:p w:rsidR="00554EF0" w:rsidRDefault="00554EF0" w:rsidP="00554EF0">
      <w:pPr>
        <w:pStyle w:val="BodyText"/>
      </w:pPr>
    </w:p>
    <w:p w:rsidR="00554EF0" w:rsidRDefault="00005A18" w:rsidP="00BA5669">
      <w:pPr>
        <w:pStyle w:val="BodyTextFirstIndent"/>
        <w:spacing w:line="480" w:lineRule="auto"/>
        <w:ind w:firstLine="0"/>
      </w:pPr>
      <w:ins w:id="598" w:author="palencar1-pc.cs" w:date="2017-04-05T15:27:00Z">
        <w:r>
          <w:t xml:space="preserve">Girardi and </w:t>
        </w:r>
        <w:proofErr w:type="spellStart"/>
        <w:r>
          <w:t>Marinho</w:t>
        </w:r>
        <w:proofErr w:type="spellEnd"/>
        <w:r>
          <w:t xml:space="preserve"> provide </w:t>
        </w:r>
      </w:ins>
      <w:del w:id="599" w:author="palencar1-pc.cs" w:date="2017-04-05T15:27:00Z">
        <w:r w:rsidR="003D05B8" w:rsidDel="00005A18">
          <w:delText xml:space="preserve">In [1] </w:delText>
        </w:r>
      </w:del>
      <w:r w:rsidR="003D05B8">
        <w:t xml:space="preserve">a </w:t>
      </w:r>
      <w:r w:rsidR="003D05B8">
        <w:rPr>
          <w:lang w:val="en-CA"/>
        </w:rPr>
        <w:t>description of an</w:t>
      </w:r>
      <w:r w:rsidR="003D05B8" w:rsidRPr="00764740">
        <w:rPr>
          <w:lang w:val="en-CA"/>
        </w:rPr>
        <w:t xml:space="preserve"> ontology-driven </w:t>
      </w:r>
      <w:r w:rsidR="00944D64">
        <w:rPr>
          <w:lang w:val="en-CA"/>
        </w:rPr>
        <w:t>model</w:t>
      </w:r>
      <w:r w:rsidR="003D05B8" w:rsidRPr="00764740">
        <w:rPr>
          <w:lang w:val="en-CA"/>
        </w:rPr>
        <w:t xml:space="preserve"> for usage mining in the context of agent-based</w:t>
      </w:r>
      <w:r w:rsidR="003D05B8">
        <w:rPr>
          <w:lang w:val="en-CA"/>
        </w:rPr>
        <w:t xml:space="preserve"> </w:t>
      </w:r>
      <w:r w:rsidR="00390006">
        <w:rPr>
          <w:lang w:val="en-CA"/>
        </w:rPr>
        <w:t>Recommender System</w:t>
      </w:r>
      <w:r w:rsidR="00EC59C4">
        <w:rPr>
          <w:lang w:val="en-CA"/>
        </w:rPr>
        <w:t>s</w:t>
      </w:r>
      <w:r w:rsidR="003D05B8">
        <w:rPr>
          <w:lang w:val="en-CA"/>
        </w:rPr>
        <w:t xml:space="preserve"> is provided</w:t>
      </w:r>
      <w:ins w:id="600" w:author="palencar1-pc.cs" w:date="2017-04-05T15:27:00Z">
        <w:r>
          <w:rPr>
            <w:lang w:val="en-CA"/>
          </w:rPr>
          <w:t xml:space="preserve"> [1]</w:t>
        </w:r>
      </w:ins>
      <w:r w:rsidR="003D05B8">
        <w:rPr>
          <w:lang w:val="en-CA"/>
        </w:rPr>
        <w:t>.</w:t>
      </w:r>
      <w:r w:rsidR="003D05B8" w:rsidRPr="000D5C45">
        <w:rPr>
          <w:rFonts w:ascii="AdvTimes" w:hAnsi="AdvTimes" w:cs="AdvTimes"/>
          <w:color w:val="000000"/>
          <w:sz w:val="20"/>
          <w:lang w:val="en-CA" w:eastAsia="en-CA"/>
        </w:rPr>
        <w:t xml:space="preserve"> </w:t>
      </w:r>
      <w:r w:rsidR="003D05B8">
        <w:rPr>
          <w:lang w:val="en-CA"/>
        </w:rPr>
        <w:t>It first starts with a description of M</w:t>
      </w:r>
      <w:r w:rsidR="003D05B8" w:rsidRPr="000D5C45">
        <w:rPr>
          <w:lang w:val="en-CA"/>
        </w:rPr>
        <w:t>ADEM (Multi-Agent Domain Engineering Methodology)</w:t>
      </w:r>
      <w:r w:rsidR="003D05B8">
        <w:rPr>
          <w:lang w:val="en-CA"/>
        </w:rPr>
        <w:t xml:space="preserve"> as</w:t>
      </w:r>
      <w:r w:rsidR="003D05B8" w:rsidRPr="000D5C45">
        <w:rPr>
          <w:lang w:val="en-CA"/>
        </w:rPr>
        <w:t xml:space="preserve"> a software development methodology for</w:t>
      </w:r>
      <w:r w:rsidR="003D05B8">
        <w:rPr>
          <w:lang w:val="en-CA"/>
        </w:rPr>
        <w:t xml:space="preserve"> </w:t>
      </w:r>
      <w:r w:rsidR="003D05B8" w:rsidRPr="000D5C45">
        <w:rPr>
          <w:lang w:val="en-CA"/>
        </w:rPr>
        <w:t>multi-agent domain engineering</w:t>
      </w:r>
      <w:ins w:id="601" w:author="palencar1-pc.cs" w:date="2017-04-05T15:27:00Z">
        <w:r>
          <w:rPr>
            <w:lang w:val="en-CA"/>
          </w:rPr>
          <w:t>,</w:t>
        </w:r>
      </w:ins>
      <w:r w:rsidR="003D05B8">
        <w:rPr>
          <w:lang w:val="en-CA"/>
        </w:rPr>
        <w:t xml:space="preserve"> followed by the description of</w:t>
      </w:r>
      <w:r w:rsidR="003D05B8" w:rsidRPr="000D5C45">
        <w:rPr>
          <w:lang w:val="en-CA"/>
        </w:rPr>
        <w:t xml:space="preserve"> the modeling</w:t>
      </w:r>
      <w:r w:rsidR="003D05B8">
        <w:rPr>
          <w:lang w:val="en-CA"/>
        </w:rPr>
        <w:t xml:space="preserve"> </w:t>
      </w:r>
      <w:r w:rsidR="003D05B8" w:rsidRPr="000D5C45">
        <w:rPr>
          <w:lang w:val="en-CA"/>
        </w:rPr>
        <w:t>concepts, tasks and products for the development of a</w:t>
      </w:r>
      <w:r w:rsidR="003D05B8">
        <w:rPr>
          <w:lang w:val="en-CA"/>
        </w:rPr>
        <w:t xml:space="preserve"> </w:t>
      </w:r>
      <w:r w:rsidR="003D05B8" w:rsidRPr="000D5C45">
        <w:rPr>
          <w:lang w:val="en-CA"/>
        </w:rPr>
        <w:t>family of multi-agent systems in a problem domain.</w:t>
      </w:r>
    </w:p>
    <w:p w:rsidR="00554EF0" w:rsidRDefault="00554EF0" w:rsidP="00554EF0">
      <w:pPr>
        <w:pStyle w:val="Heading2"/>
      </w:pPr>
      <w:bookmarkStart w:id="602" w:name="_Toc478091027"/>
      <w:r>
        <w:t>Risk</w:t>
      </w:r>
      <w:ins w:id="603" w:author="palencar1-pc.cs" w:date="2017-04-05T15:27:00Z">
        <w:r w:rsidR="00005A18">
          <w:t>-</w:t>
        </w:r>
      </w:ins>
      <w:del w:id="604" w:author="palencar1-pc.cs" w:date="2017-04-05T15:27:00Z">
        <w:r w:rsidDel="00005A18">
          <w:delText xml:space="preserve"> </w:delText>
        </w:r>
      </w:del>
      <w:r>
        <w:t xml:space="preserve">Aware </w:t>
      </w:r>
      <w:r w:rsidR="00390006">
        <w:t>Recommender System</w:t>
      </w:r>
      <w:r w:rsidR="00EC59C4">
        <w:t>s</w:t>
      </w:r>
      <w:bookmarkEnd w:id="602"/>
    </w:p>
    <w:p w:rsidR="00554EF0" w:rsidRDefault="00554EF0" w:rsidP="00554EF0">
      <w:pPr>
        <w:pStyle w:val="BodyText"/>
      </w:pPr>
    </w:p>
    <w:p w:rsidR="00554EF0" w:rsidRDefault="00020498" w:rsidP="00BA5669">
      <w:pPr>
        <w:pStyle w:val="BodyTextFirstIndent"/>
        <w:spacing w:line="480" w:lineRule="auto"/>
        <w:ind w:firstLine="0"/>
      </w:pPr>
      <w:r w:rsidRPr="00020498">
        <w:rPr>
          <w:lang w:val="en-CA"/>
        </w:rPr>
        <w:t xml:space="preserve">After </w:t>
      </w:r>
      <w:ins w:id="605" w:author="palencar1-pc.cs" w:date="2017-04-05T15:28:00Z">
        <w:r w:rsidR="00005A18">
          <w:rPr>
            <w:lang w:val="en-CA"/>
          </w:rPr>
          <w:t xml:space="preserve">introducing </w:t>
        </w:r>
      </w:ins>
      <w:del w:id="606" w:author="palencar1-pc.cs" w:date="2017-04-05T15:29:00Z">
        <w:r w:rsidRPr="00020498" w:rsidDel="00005A18">
          <w:rPr>
            <w:lang w:val="en-CA"/>
          </w:rPr>
          <w:delText>gaining understanding t</w:delText>
        </w:r>
      </w:del>
      <w:ins w:id="607" w:author="palencar1-pc.cs" w:date="2017-04-05T15:29:00Z">
        <w:r w:rsidR="00005A18">
          <w:rPr>
            <w:lang w:val="en-CA"/>
          </w:rPr>
          <w:t xml:space="preserve"> t</w:t>
        </w:r>
      </w:ins>
      <w:r w:rsidRPr="00020498">
        <w:rPr>
          <w:lang w:val="en-CA"/>
        </w:rPr>
        <w:t xml:space="preserve">he concept of multi-agent system in context of </w:t>
      </w:r>
      <w:r w:rsidR="00390006">
        <w:rPr>
          <w:lang w:val="en-CA"/>
        </w:rPr>
        <w:t>R</w:t>
      </w:r>
      <w:ins w:id="608" w:author="palencar1-pc.cs" w:date="2017-04-05T15:29:00Z">
        <w:r w:rsidR="00005A18">
          <w:rPr>
            <w:lang w:val="en-CA"/>
          </w:rPr>
          <w:t xml:space="preserve">Ss, </w:t>
        </w:r>
      </w:ins>
      <w:del w:id="609" w:author="palencar1-pc.cs" w:date="2017-04-05T15:29:00Z">
        <w:r w:rsidR="00390006" w:rsidDel="00005A18">
          <w:rPr>
            <w:lang w:val="en-CA"/>
          </w:rPr>
          <w:delText>ecommender System</w:delText>
        </w:r>
        <w:r w:rsidR="00EC59C4" w:rsidDel="00005A18">
          <w:rPr>
            <w:lang w:val="en-CA"/>
          </w:rPr>
          <w:delText>s</w:delText>
        </w:r>
      </w:del>
      <w:r w:rsidRPr="00020498">
        <w:rPr>
          <w:lang w:val="en-CA"/>
        </w:rPr>
        <w:t xml:space="preserve"> we now </w:t>
      </w:r>
      <w:ins w:id="610" w:author="palencar1-pc.cs" w:date="2017-04-05T15:31:00Z">
        <w:r w:rsidR="00005A18">
          <w:rPr>
            <w:lang w:val="en-CA"/>
          </w:rPr>
          <w:t>introduce</w:t>
        </w:r>
      </w:ins>
      <w:del w:id="611" w:author="palencar1-pc.cs" w:date="2017-04-05T15:31:00Z">
        <w:r w:rsidRPr="00020498" w:rsidDel="00005A18">
          <w:rPr>
            <w:lang w:val="en-CA"/>
          </w:rPr>
          <w:delText>discuss</w:delText>
        </w:r>
      </w:del>
      <w:r w:rsidRPr="00020498">
        <w:rPr>
          <w:lang w:val="en-CA"/>
        </w:rPr>
        <w:t xml:space="preserve"> the </w:t>
      </w:r>
      <w:ins w:id="612" w:author="palencar1-pc.cs" w:date="2017-04-05T15:29:00Z">
        <w:r w:rsidR="00005A18">
          <w:rPr>
            <w:lang w:val="en-CA"/>
          </w:rPr>
          <w:t>d</w:t>
        </w:r>
      </w:ins>
      <w:del w:id="613" w:author="palencar1-pc.cs" w:date="2017-04-05T15:29:00Z">
        <w:r w:rsidRPr="00020498" w:rsidDel="00005A18">
          <w:rPr>
            <w:lang w:val="en-CA"/>
          </w:rPr>
          <w:delText>D</w:delText>
        </w:r>
      </w:del>
      <w:r w:rsidRPr="00020498">
        <w:rPr>
          <w:lang w:val="en-CA"/>
        </w:rPr>
        <w:t>ynamic risk</w:t>
      </w:r>
      <w:ins w:id="614" w:author="palencar1-pc.cs" w:date="2017-04-05T15:29:00Z">
        <w:r w:rsidR="00005A18">
          <w:rPr>
            <w:lang w:val="en-CA"/>
          </w:rPr>
          <w:t>-</w:t>
        </w:r>
      </w:ins>
      <w:del w:id="615" w:author="palencar1-pc.cs" w:date="2017-04-05T15:29:00Z">
        <w:r w:rsidRPr="00020498" w:rsidDel="00005A18">
          <w:rPr>
            <w:lang w:val="en-CA"/>
          </w:rPr>
          <w:delText xml:space="preserve"> </w:delText>
        </w:r>
      </w:del>
      <w:r w:rsidRPr="00020498">
        <w:rPr>
          <w:lang w:val="en-CA"/>
        </w:rPr>
        <w:t xml:space="preserve">aware </w:t>
      </w:r>
      <w:ins w:id="616" w:author="palencar1-pc.cs" w:date="2017-04-05T15:30:00Z">
        <w:r w:rsidR="00005A18">
          <w:rPr>
            <w:lang w:val="en-CA"/>
          </w:rPr>
          <w:t>RS</w:t>
        </w:r>
      </w:ins>
      <w:del w:id="617" w:author="palencar1-pc.cs" w:date="2017-04-05T15:30:00Z">
        <w:r w:rsidR="00390006" w:rsidDel="00005A18">
          <w:rPr>
            <w:lang w:val="en-CA"/>
          </w:rPr>
          <w:delText>Recommender System</w:delText>
        </w:r>
      </w:del>
      <w:r w:rsidRPr="00020498">
        <w:rPr>
          <w:lang w:val="en-CA"/>
        </w:rPr>
        <w:t>, as described in [7].</w:t>
      </w:r>
      <w:ins w:id="618" w:author="palencar1-pc.cs" w:date="2017-04-05T15:30:00Z">
        <w:r w:rsidR="00005A18">
          <w:rPr>
            <w:lang w:val="en-CA"/>
          </w:rPr>
          <w:t xml:space="preserve"> A d</w:t>
        </w:r>
      </w:ins>
      <w:del w:id="619" w:author="palencar1-pc.cs" w:date="2017-04-05T15:30:00Z">
        <w:r w:rsidRPr="00020498" w:rsidDel="00005A18">
          <w:rPr>
            <w:lang w:val="en-CA"/>
          </w:rPr>
          <w:delText>D</w:delText>
        </w:r>
      </w:del>
      <w:r w:rsidRPr="00020498">
        <w:rPr>
          <w:lang w:val="en-CA"/>
        </w:rPr>
        <w:t xml:space="preserve">ynamic </w:t>
      </w:r>
      <w:ins w:id="620" w:author="palencar1-pc.cs" w:date="2017-04-05T15:30:00Z">
        <w:r w:rsidR="00005A18">
          <w:rPr>
            <w:lang w:val="en-CA"/>
          </w:rPr>
          <w:t>r</w:t>
        </w:r>
      </w:ins>
      <w:del w:id="621" w:author="palencar1-pc.cs" w:date="2017-04-05T15:30:00Z">
        <w:r w:rsidRPr="00020498" w:rsidDel="00005A18">
          <w:rPr>
            <w:lang w:val="en-CA"/>
          </w:rPr>
          <w:delText>R</w:delText>
        </w:r>
      </w:del>
      <w:r w:rsidRPr="00020498">
        <w:rPr>
          <w:lang w:val="en-CA"/>
        </w:rPr>
        <w:t>isk</w:t>
      </w:r>
      <w:ins w:id="622" w:author="palencar1-pc.cs" w:date="2017-04-05T15:30:00Z">
        <w:r w:rsidR="00005A18">
          <w:rPr>
            <w:lang w:val="en-CA"/>
          </w:rPr>
          <w:t>-</w:t>
        </w:r>
      </w:ins>
      <w:del w:id="623" w:author="palencar1-pc.cs" w:date="2017-04-05T15:30:00Z">
        <w:r w:rsidRPr="00020498" w:rsidDel="00005A18">
          <w:rPr>
            <w:lang w:val="en-CA"/>
          </w:rPr>
          <w:delText xml:space="preserve"> </w:delText>
        </w:r>
      </w:del>
      <w:ins w:id="624" w:author="palencar1-pc.cs" w:date="2017-04-05T15:30:00Z">
        <w:r w:rsidR="00005A18">
          <w:rPr>
            <w:lang w:val="en-CA"/>
          </w:rPr>
          <w:t>a</w:t>
        </w:r>
      </w:ins>
      <w:del w:id="625" w:author="palencar1-pc.cs" w:date="2017-04-05T15:30:00Z">
        <w:r w:rsidRPr="00020498" w:rsidDel="00005A18">
          <w:rPr>
            <w:lang w:val="en-CA"/>
          </w:rPr>
          <w:delText>A</w:delText>
        </w:r>
      </w:del>
      <w:r w:rsidRPr="00020498">
        <w:rPr>
          <w:lang w:val="en-CA"/>
        </w:rPr>
        <w:t xml:space="preserve">ware </w:t>
      </w:r>
      <w:ins w:id="626" w:author="palencar1-pc.cs" w:date="2017-04-05T15:30:00Z">
        <w:r w:rsidR="00005A18">
          <w:rPr>
            <w:lang w:val="en-CA"/>
          </w:rPr>
          <w:t>r</w:t>
        </w:r>
      </w:ins>
      <w:del w:id="627" w:author="palencar1-pc.cs" w:date="2017-04-05T15:30:00Z">
        <w:r w:rsidR="00390006" w:rsidDel="00005A18">
          <w:rPr>
            <w:lang w:val="en-CA"/>
          </w:rPr>
          <w:delText>R</w:delText>
        </w:r>
      </w:del>
      <w:r w:rsidR="00390006">
        <w:rPr>
          <w:lang w:val="en-CA"/>
        </w:rPr>
        <w:t xml:space="preserve">ecommender </w:t>
      </w:r>
      <w:ins w:id="628" w:author="palencar1-pc.cs" w:date="2017-04-05T15:30:00Z">
        <w:r w:rsidR="00005A18">
          <w:rPr>
            <w:lang w:val="en-CA"/>
          </w:rPr>
          <w:t>s</w:t>
        </w:r>
      </w:ins>
      <w:del w:id="629" w:author="palencar1-pc.cs" w:date="2017-04-05T15:30:00Z">
        <w:r w:rsidR="00390006" w:rsidDel="00005A18">
          <w:rPr>
            <w:lang w:val="en-CA"/>
          </w:rPr>
          <w:delText>S</w:delText>
        </w:r>
      </w:del>
      <w:r w:rsidR="00390006">
        <w:rPr>
          <w:lang w:val="en-CA"/>
        </w:rPr>
        <w:t>ystem</w:t>
      </w:r>
      <w:r w:rsidRPr="00020498">
        <w:rPr>
          <w:lang w:val="en-CA"/>
        </w:rPr>
        <w:t xml:space="preserve"> (DRARS) </w:t>
      </w:r>
      <w:r w:rsidR="003340ED">
        <w:rPr>
          <w:lang w:val="en-CA"/>
        </w:rPr>
        <w:t>is essentially a context</w:t>
      </w:r>
      <w:ins w:id="630" w:author="palencar1-pc.cs" w:date="2017-04-05T15:30:00Z">
        <w:r w:rsidR="00005A18">
          <w:rPr>
            <w:lang w:val="en-CA"/>
          </w:rPr>
          <w:t>-</w:t>
        </w:r>
      </w:ins>
      <w:del w:id="631" w:author="palencar1-pc.cs" w:date="2017-04-05T15:30:00Z">
        <w:r w:rsidR="003340ED" w:rsidDel="00005A18">
          <w:rPr>
            <w:lang w:val="en-CA"/>
          </w:rPr>
          <w:delText xml:space="preserve"> </w:delText>
        </w:r>
      </w:del>
      <w:r w:rsidR="003340ED">
        <w:rPr>
          <w:lang w:val="en-CA"/>
        </w:rPr>
        <w:t xml:space="preserve">aware </w:t>
      </w:r>
      <w:ins w:id="632" w:author="palencar1-pc.cs" w:date="2017-04-05T15:31:00Z">
        <w:r w:rsidR="00005A18">
          <w:rPr>
            <w:lang w:val="en-CA"/>
          </w:rPr>
          <w:t>RS</w:t>
        </w:r>
      </w:ins>
      <w:del w:id="633" w:author="palencar1-pc.cs" w:date="2017-04-05T15:31:00Z">
        <w:r w:rsidR="00390006" w:rsidDel="00005A18">
          <w:rPr>
            <w:lang w:val="en-CA"/>
          </w:rPr>
          <w:delText>Recommender System</w:delText>
        </w:r>
      </w:del>
      <w:r w:rsidR="003340ED">
        <w:rPr>
          <w:lang w:val="en-CA"/>
        </w:rPr>
        <w:t xml:space="preserve"> which </w:t>
      </w:r>
      <w:ins w:id="634" w:author="palencar1-pc.cs" w:date="2017-04-05T15:32:00Z">
        <w:r w:rsidR="00005A18">
          <w:rPr>
            <w:lang w:val="en-CA"/>
          </w:rPr>
          <w:t xml:space="preserve">takes into account </w:t>
        </w:r>
      </w:ins>
      <w:del w:id="635" w:author="palencar1-pc.cs" w:date="2017-04-05T15:32:00Z">
        <w:r w:rsidR="003340ED" w:rsidDel="00005A18">
          <w:rPr>
            <w:lang w:val="en-CA"/>
          </w:rPr>
          <w:delText xml:space="preserve">uses </w:delText>
        </w:r>
      </w:del>
      <w:r w:rsidR="003340ED">
        <w:rPr>
          <w:lang w:val="en-CA"/>
        </w:rPr>
        <w:t xml:space="preserve">the exploration-exploitation trade-off using </w:t>
      </w:r>
      <w:ins w:id="636" w:author="palencar1-pc.cs" w:date="2017-04-05T15:32:00Z">
        <w:r w:rsidR="00005A18">
          <w:rPr>
            <w:lang w:val="en-CA"/>
          </w:rPr>
          <w:t>a m</w:t>
        </w:r>
      </w:ins>
      <w:del w:id="637" w:author="palencar1-pc.cs" w:date="2017-04-05T15:32:00Z">
        <w:r w:rsidR="003340ED" w:rsidDel="00005A18">
          <w:rPr>
            <w:lang w:val="en-CA"/>
          </w:rPr>
          <w:delText>M</w:delText>
        </w:r>
      </w:del>
      <w:r w:rsidR="003340ED">
        <w:rPr>
          <w:lang w:val="en-CA"/>
        </w:rPr>
        <w:t>ulti-</w:t>
      </w:r>
      <w:ins w:id="638" w:author="palencar1-pc.cs" w:date="2017-04-05T15:32:00Z">
        <w:r w:rsidR="00005A18">
          <w:rPr>
            <w:lang w:val="en-CA"/>
          </w:rPr>
          <w:t>a</w:t>
        </w:r>
      </w:ins>
      <w:del w:id="639" w:author="palencar1-pc.cs" w:date="2017-04-05T15:32:00Z">
        <w:r w:rsidR="003340ED" w:rsidDel="00005A18">
          <w:rPr>
            <w:lang w:val="en-CA"/>
          </w:rPr>
          <w:delText>A</w:delText>
        </w:r>
      </w:del>
      <w:r w:rsidR="003340ED">
        <w:rPr>
          <w:lang w:val="en-CA"/>
        </w:rPr>
        <w:t xml:space="preserve">rm bandit optimization </w:t>
      </w:r>
      <w:ins w:id="640" w:author="palencar1-pc.cs" w:date="2017-04-05T15:32:00Z">
        <w:r w:rsidR="00005A18">
          <w:rPr>
            <w:lang w:val="en-CA"/>
          </w:rPr>
          <w:t>solution</w:t>
        </w:r>
      </w:ins>
      <w:del w:id="641" w:author="palencar1-pc.cs" w:date="2017-04-05T15:32:00Z">
        <w:r w:rsidR="003340ED" w:rsidDel="00005A18">
          <w:rPr>
            <w:lang w:val="en-CA"/>
          </w:rPr>
          <w:delText>problem</w:delText>
        </w:r>
      </w:del>
      <w:r w:rsidRPr="00020498">
        <w:rPr>
          <w:lang w:val="en-CA"/>
        </w:rPr>
        <w:t>.</w:t>
      </w:r>
    </w:p>
    <w:p w:rsidR="00554EF0" w:rsidRDefault="00554EF0" w:rsidP="00554EF0">
      <w:pPr>
        <w:pStyle w:val="Heading2"/>
      </w:pPr>
      <w:bookmarkStart w:id="642" w:name="_Toc478091028"/>
      <w:r>
        <w:t xml:space="preserve">Privacy Preserving </w:t>
      </w:r>
      <w:r w:rsidR="00390006">
        <w:t>Recommender System</w:t>
      </w:r>
      <w:r w:rsidR="00EC59C4">
        <w:t>s</w:t>
      </w:r>
      <w:bookmarkEnd w:id="642"/>
    </w:p>
    <w:p w:rsidR="006E5347" w:rsidRPr="00B460AE" w:rsidRDefault="00745907" w:rsidP="006E5347">
      <w:pPr>
        <w:pStyle w:val="BodyText"/>
        <w:spacing w:line="480" w:lineRule="auto"/>
        <w:rPr>
          <w:lang w:val="en-CA"/>
        </w:rPr>
      </w:pPr>
      <w:proofErr w:type="spellStart"/>
      <w:ins w:id="643" w:author="palencar1-pc.cs" w:date="2017-04-05T15:32:00Z">
        <w:r>
          <w:rPr>
            <w:lang w:val="en-CA"/>
          </w:rPr>
          <w:t>Elmiseri</w:t>
        </w:r>
        <w:proofErr w:type="spellEnd"/>
        <w:r>
          <w:rPr>
            <w:lang w:val="en-CA"/>
          </w:rPr>
          <w:t xml:space="preserve">, Rho and </w:t>
        </w:r>
        <w:proofErr w:type="spellStart"/>
        <w:r>
          <w:rPr>
            <w:lang w:val="en-CA"/>
          </w:rPr>
          <w:t>Botvich</w:t>
        </w:r>
        <w:proofErr w:type="spellEnd"/>
        <w:r>
          <w:rPr>
            <w:lang w:val="en-CA"/>
          </w:rPr>
          <w:t xml:space="preserve"> </w:t>
        </w:r>
      </w:ins>
      <w:del w:id="644" w:author="palencar1-pc.cs" w:date="2017-04-05T15:33:00Z">
        <w:r w:rsidR="006E5347" w:rsidDel="00745907">
          <w:rPr>
            <w:lang w:val="en-CA"/>
          </w:rPr>
          <w:delText xml:space="preserve">Paper [5] </w:delText>
        </w:r>
      </w:del>
      <w:r w:rsidR="006E5347">
        <w:rPr>
          <w:lang w:val="en-CA"/>
        </w:rPr>
        <w:t>present</w:t>
      </w:r>
      <w:del w:id="645" w:author="palencar1-pc.cs" w:date="2017-04-05T15:33:00Z">
        <w:r w:rsidR="006E5347" w:rsidDel="00745907">
          <w:rPr>
            <w:lang w:val="en-CA"/>
          </w:rPr>
          <w:delText>s</w:delText>
        </w:r>
      </w:del>
      <w:r w:rsidR="006E5347">
        <w:rPr>
          <w:lang w:val="en-CA"/>
        </w:rPr>
        <w:t xml:space="preserve"> </w:t>
      </w:r>
      <w:r w:rsidR="006E5347" w:rsidRPr="00C04F5A">
        <w:rPr>
          <w:lang w:val="en-CA"/>
        </w:rPr>
        <w:t>a collaborative privacy framework</w:t>
      </w:r>
      <w:r w:rsidR="006E5347">
        <w:rPr>
          <w:lang w:val="en-CA"/>
        </w:rPr>
        <w:t xml:space="preserve"> </w:t>
      </w:r>
      <w:r w:rsidR="006E5347" w:rsidRPr="00C04F5A">
        <w:rPr>
          <w:lang w:val="en-CA"/>
        </w:rPr>
        <w:t>for preserving user</w:t>
      </w:r>
      <w:del w:id="646" w:author="palencar1-pc.cs" w:date="2017-04-05T15:33:00Z">
        <w:r w:rsidR="006E5347" w:rsidRPr="00C04F5A" w:rsidDel="00745907">
          <w:rPr>
            <w:lang w:val="en-CA"/>
          </w:rPr>
          <w:delText>s</w:delText>
        </w:r>
        <w:r w:rsidR="006E5347" w:rsidRPr="00C04F5A" w:rsidDel="00745907">
          <w:rPr>
            <w:rFonts w:hint="eastAsia"/>
            <w:lang w:val="en-CA"/>
          </w:rPr>
          <w:delText>’</w:delText>
        </w:r>
      </w:del>
      <w:r w:rsidR="006E5347" w:rsidRPr="00C04F5A">
        <w:rPr>
          <w:lang w:val="en-CA"/>
        </w:rPr>
        <w:t xml:space="preserve"> profile privacy in </w:t>
      </w:r>
      <w:del w:id="647" w:author="palencar1-pc.cs" w:date="2017-04-05T15:33:00Z">
        <w:r w:rsidR="006E5347" w:rsidRPr="00C04F5A" w:rsidDel="00745907">
          <w:rPr>
            <w:lang w:val="en-CA"/>
          </w:rPr>
          <w:delText xml:space="preserve">a </w:delText>
        </w:r>
      </w:del>
      <w:r w:rsidR="006E5347" w:rsidRPr="00C04F5A">
        <w:rPr>
          <w:lang w:val="en-CA"/>
        </w:rPr>
        <w:t>social recommender service</w:t>
      </w:r>
      <w:ins w:id="648" w:author="palencar1-pc.cs" w:date="2017-04-05T15:33:00Z">
        <w:r>
          <w:rPr>
            <w:lang w:val="en-CA"/>
          </w:rPr>
          <w:t>s</w:t>
        </w:r>
      </w:ins>
      <w:ins w:id="649" w:author="palencar1-pc.cs" w:date="2017-04-05T15:36:00Z">
        <w:r>
          <w:rPr>
            <w:lang w:val="en-CA"/>
          </w:rPr>
          <w:t xml:space="preserve"> [5]</w:t>
        </w:r>
      </w:ins>
      <w:r w:rsidR="001829B6">
        <w:rPr>
          <w:lang w:val="en-CA"/>
        </w:rPr>
        <w:t>. It is a</w:t>
      </w:r>
      <w:r w:rsidR="006E5347">
        <w:rPr>
          <w:lang w:val="en-CA"/>
        </w:rPr>
        <w:t xml:space="preserve"> description of</w:t>
      </w:r>
      <w:r w:rsidR="006E5347" w:rsidRPr="00C04F5A">
        <w:rPr>
          <w:lang w:val="en-CA"/>
        </w:rPr>
        <w:t xml:space="preserve"> a novel two stage concealment process</w:t>
      </w:r>
      <w:r w:rsidR="006E5347">
        <w:rPr>
          <w:lang w:val="en-CA"/>
        </w:rPr>
        <w:t xml:space="preserve"> </w:t>
      </w:r>
      <w:r w:rsidR="006E5347" w:rsidRPr="00C04F5A">
        <w:rPr>
          <w:lang w:val="en-CA"/>
        </w:rPr>
        <w:t xml:space="preserve">that offers to the users </w:t>
      </w:r>
      <w:del w:id="650" w:author="palencar1-pc.cs" w:date="2017-04-05T15:33:00Z">
        <w:r w:rsidR="006E5347" w:rsidRPr="00C04F5A" w:rsidDel="00745907">
          <w:rPr>
            <w:lang w:val="en-CA"/>
          </w:rPr>
          <w:delText>a complete</w:delText>
        </w:r>
      </w:del>
      <w:del w:id="651" w:author="palencar1-pc.cs" w:date="2017-04-05T15:34:00Z">
        <w:r w:rsidR="006E5347" w:rsidRPr="00C04F5A" w:rsidDel="00745907">
          <w:rPr>
            <w:lang w:val="en-CA"/>
          </w:rPr>
          <w:delText xml:space="preserve"> </w:delText>
        </w:r>
      </w:del>
      <w:r w:rsidR="006E5347" w:rsidRPr="00C04F5A">
        <w:rPr>
          <w:lang w:val="en-CA"/>
        </w:rPr>
        <w:t>privacy control over their ratings profiles. The concealment</w:t>
      </w:r>
      <w:r w:rsidR="006E5347">
        <w:rPr>
          <w:lang w:val="en-CA"/>
        </w:rPr>
        <w:t xml:space="preserve"> </w:t>
      </w:r>
      <w:r w:rsidR="006E5347" w:rsidRPr="00C04F5A">
        <w:rPr>
          <w:lang w:val="en-CA"/>
        </w:rPr>
        <w:t xml:space="preserve">process utilizes </w:t>
      </w:r>
      <w:ins w:id="652" w:author="palencar1-pc.cs" w:date="2017-04-05T15:34:00Z">
        <w:r>
          <w:rPr>
            <w:lang w:val="en-CA"/>
          </w:rPr>
          <w:t xml:space="preserve">a </w:t>
        </w:r>
      </w:ins>
      <w:r w:rsidR="006E5347" w:rsidRPr="00C04F5A">
        <w:rPr>
          <w:lang w:val="en-CA"/>
        </w:rPr>
        <w:t xml:space="preserve">hierarchical topology, where users </w:t>
      </w:r>
      <w:ins w:id="653" w:author="palencar1-pc.cs" w:date="2017-04-05T15:34:00Z">
        <w:r>
          <w:rPr>
            <w:lang w:val="en-CA"/>
          </w:rPr>
          <w:t>are</w:t>
        </w:r>
      </w:ins>
      <w:del w:id="654" w:author="palencar1-pc.cs" w:date="2017-04-05T15:34:00Z">
        <w:r w:rsidR="006E5347" w:rsidRPr="00C04F5A" w:rsidDel="00745907">
          <w:rPr>
            <w:lang w:val="en-CA"/>
          </w:rPr>
          <w:delText>will be</w:delText>
        </w:r>
      </w:del>
      <w:r w:rsidR="006E5347" w:rsidRPr="00C04F5A">
        <w:rPr>
          <w:lang w:val="en-CA"/>
        </w:rPr>
        <w:t xml:space="preserve"> organized in peer-groups</w:t>
      </w:r>
      <w:r w:rsidR="00D91D4D">
        <w:rPr>
          <w:lang w:val="en-CA"/>
        </w:rPr>
        <w:t>.</w:t>
      </w:r>
      <w:r w:rsidR="006E5347" w:rsidRPr="00C04F5A">
        <w:rPr>
          <w:lang w:val="en-CA"/>
        </w:rPr>
        <w:t xml:space="preserve"> </w:t>
      </w:r>
      <w:r w:rsidR="006E5347">
        <w:rPr>
          <w:lang w:val="en-CA"/>
        </w:rPr>
        <w:t xml:space="preserve">This paper also provides a </w:t>
      </w:r>
      <w:ins w:id="655" w:author="palencar1-pc.cs" w:date="2017-04-05T15:34:00Z">
        <w:r>
          <w:rPr>
            <w:lang w:val="en-CA"/>
          </w:rPr>
          <w:t xml:space="preserve">performance </w:t>
        </w:r>
      </w:ins>
      <w:r w:rsidR="006E5347">
        <w:rPr>
          <w:lang w:val="en-CA"/>
        </w:rPr>
        <w:t xml:space="preserve">test </w:t>
      </w:r>
      <w:del w:id="656" w:author="palencar1-pc.cs" w:date="2017-04-05T15:34:00Z">
        <w:r w:rsidR="006E5347" w:rsidDel="00745907">
          <w:rPr>
            <w:lang w:val="en-CA"/>
          </w:rPr>
          <w:delText>of</w:delText>
        </w:r>
        <w:r w:rsidR="006E5347" w:rsidRPr="00C04F5A" w:rsidDel="00745907">
          <w:rPr>
            <w:lang w:val="en-CA"/>
          </w:rPr>
          <w:delText xml:space="preserve"> performance </w:delText>
        </w:r>
      </w:del>
      <w:r w:rsidR="006E5347" w:rsidRPr="00C04F5A">
        <w:rPr>
          <w:lang w:val="en-CA"/>
        </w:rPr>
        <w:t>of the propose</w:t>
      </w:r>
      <w:r w:rsidR="006E5347">
        <w:rPr>
          <w:lang w:val="en-CA"/>
        </w:rPr>
        <w:t>d framework on a real dataset and the evaluation of</w:t>
      </w:r>
      <w:r w:rsidR="006E5347" w:rsidRPr="00C04F5A">
        <w:rPr>
          <w:lang w:val="en-CA"/>
        </w:rPr>
        <w:t xml:space="preserve"> how the overall accuracy of the recommendations depends on </w:t>
      </w:r>
      <w:ins w:id="657" w:author="palencar1-pc.cs" w:date="2017-04-05T15:35:00Z">
        <w:r>
          <w:rPr>
            <w:lang w:val="en-CA"/>
          </w:rPr>
          <w:t>the</w:t>
        </w:r>
      </w:ins>
      <w:del w:id="658" w:author="palencar1-pc.cs" w:date="2017-04-05T15:35:00Z">
        <w:r w:rsidR="006E5347" w:rsidRPr="00C04F5A" w:rsidDel="00745907">
          <w:rPr>
            <w:lang w:val="en-CA"/>
          </w:rPr>
          <w:delText>a</w:delText>
        </w:r>
      </w:del>
      <w:r w:rsidR="006E5347" w:rsidRPr="00C04F5A">
        <w:rPr>
          <w:lang w:val="en-CA"/>
        </w:rPr>
        <w:t xml:space="preserve"> number of users and</w:t>
      </w:r>
      <w:r w:rsidR="006E5347">
        <w:rPr>
          <w:lang w:val="en-CA"/>
        </w:rPr>
        <w:t xml:space="preserve"> </w:t>
      </w:r>
      <w:r w:rsidR="006E5347" w:rsidRPr="00C04F5A">
        <w:rPr>
          <w:lang w:val="en-CA"/>
        </w:rPr>
        <w:t xml:space="preserve">requests. The experimental and </w:t>
      </w:r>
      <w:r w:rsidR="006E5347" w:rsidRPr="00C04F5A">
        <w:rPr>
          <w:lang w:val="en-CA"/>
        </w:rPr>
        <w:lastRenderedPageBreak/>
        <w:t xml:space="preserve">analysis results showed that privacy increases under </w:t>
      </w:r>
      <w:ins w:id="659" w:author="palencar1-pc.cs" w:date="2017-04-05T15:35:00Z">
        <w:r>
          <w:rPr>
            <w:lang w:val="en-CA"/>
          </w:rPr>
          <w:t xml:space="preserve">the </w:t>
        </w:r>
      </w:ins>
      <w:r w:rsidR="006E5347" w:rsidRPr="00C04F5A">
        <w:rPr>
          <w:lang w:val="en-CA"/>
        </w:rPr>
        <w:t>proposed</w:t>
      </w:r>
      <w:r w:rsidR="006E5347">
        <w:rPr>
          <w:lang w:val="en-CA"/>
        </w:rPr>
        <w:t xml:space="preserve"> </w:t>
      </w:r>
      <w:r w:rsidR="006E5347" w:rsidRPr="00C04F5A">
        <w:rPr>
          <w:lang w:val="en-CA"/>
        </w:rPr>
        <w:t>middleware without hampering the accuracy of recommendations. Moreover</w:t>
      </w:r>
      <w:ins w:id="660" w:author="palencar1-pc.cs" w:date="2017-04-05T15:36:00Z">
        <w:r>
          <w:rPr>
            <w:lang w:val="en-CA"/>
          </w:rPr>
          <w:t>,</w:t>
        </w:r>
      </w:ins>
      <w:r w:rsidR="006E5347">
        <w:rPr>
          <w:lang w:val="en-CA"/>
        </w:rPr>
        <w:t xml:space="preserve"> the approach used in the paper has been shown to </w:t>
      </w:r>
      <w:r w:rsidR="00782591" w:rsidRPr="00C04F5A">
        <w:rPr>
          <w:lang w:val="en-CA"/>
        </w:rPr>
        <w:t>reduce</w:t>
      </w:r>
      <w:r w:rsidR="006E5347" w:rsidRPr="00C04F5A">
        <w:rPr>
          <w:lang w:val="en-CA"/>
        </w:rPr>
        <w:t xml:space="preserve"> privacy breaches on the concealed data without severely affecting the accuracy of</w:t>
      </w:r>
      <w:r w:rsidR="007554B5">
        <w:rPr>
          <w:lang w:val="en-CA"/>
        </w:rPr>
        <w:t xml:space="preserve"> </w:t>
      </w:r>
      <w:r w:rsidR="006E5347" w:rsidRPr="00C04F5A">
        <w:rPr>
          <w:lang w:val="en-CA"/>
        </w:rPr>
        <w:t>recommendations based on col</w:t>
      </w:r>
      <w:r w:rsidR="006E5347">
        <w:rPr>
          <w:lang w:val="en-CA"/>
        </w:rPr>
        <w:t xml:space="preserve">laborative filtering techniques by realizing </w:t>
      </w:r>
      <w:r w:rsidR="006E5347" w:rsidRPr="00C04F5A">
        <w:rPr>
          <w:lang w:val="en-CA"/>
        </w:rPr>
        <w:t>that there are many challenges in building a collaborative privacy framework for</w:t>
      </w:r>
      <w:r w:rsidR="006E5347">
        <w:rPr>
          <w:lang w:val="en-CA"/>
        </w:rPr>
        <w:t xml:space="preserve"> </w:t>
      </w:r>
      <w:r w:rsidR="006E5347" w:rsidRPr="00C04F5A">
        <w:rPr>
          <w:lang w:val="en-CA"/>
        </w:rPr>
        <w:t>preserving privacy in social recommender service</w:t>
      </w:r>
      <w:ins w:id="661" w:author="palencar1-pc.cs" w:date="2017-04-05T15:36:00Z">
        <w:r>
          <w:rPr>
            <w:lang w:val="en-CA"/>
          </w:rPr>
          <w:t>s</w:t>
        </w:r>
      </w:ins>
      <w:r w:rsidR="006E5347" w:rsidRPr="00C04F5A">
        <w:rPr>
          <w:lang w:val="en-CA"/>
        </w:rPr>
        <w:t xml:space="preserve">. </w:t>
      </w:r>
      <w:ins w:id="662" w:author="palencar1-pc.cs" w:date="2017-04-05T15:37:00Z">
        <w:r w:rsidR="004C12A7">
          <w:rPr>
            <w:lang w:val="en-CA"/>
          </w:rPr>
          <w:t xml:space="preserve">Ma et al. </w:t>
        </w:r>
      </w:ins>
      <w:del w:id="663" w:author="palencar1-pc.cs" w:date="2017-04-05T15:37:00Z">
        <w:r w:rsidR="006E5347" w:rsidDel="004C12A7">
          <w:rPr>
            <w:lang w:val="en-CA"/>
          </w:rPr>
          <w:delText xml:space="preserve">Paper [6] </w:delText>
        </w:r>
      </w:del>
      <w:r w:rsidR="006E5347">
        <w:rPr>
          <w:lang w:val="en-CA"/>
        </w:rPr>
        <w:t>provide</w:t>
      </w:r>
      <w:del w:id="664" w:author="palencar1-pc.cs" w:date="2017-04-05T15:37:00Z">
        <w:r w:rsidR="006E5347" w:rsidDel="004C12A7">
          <w:rPr>
            <w:lang w:val="en-CA"/>
          </w:rPr>
          <w:delText>s</w:delText>
        </w:r>
      </w:del>
      <w:r w:rsidR="006E5347">
        <w:rPr>
          <w:lang w:val="en-CA"/>
        </w:rPr>
        <w:t xml:space="preserve"> an evidence that t</w:t>
      </w:r>
      <w:r w:rsidR="006E5347" w:rsidRPr="00271196">
        <w:rPr>
          <w:lang w:val="en-CA"/>
        </w:rPr>
        <w:t xml:space="preserve">he disclosure of user preferences in a </w:t>
      </w:r>
      <w:ins w:id="665" w:author="palencar1-pc.cs" w:date="2017-04-05T15:37:00Z">
        <w:r w:rsidR="004C12A7">
          <w:rPr>
            <w:lang w:val="en-CA"/>
          </w:rPr>
          <w:t>RS</w:t>
        </w:r>
      </w:ins>
      <w:del w:id="666" w:author="palencar1-pc.cs" w:date="2017-04-05T15:37:00Z">
        <w:r w:rsidR="00390006" w:rsidDel="004C12A7">
          <w:rPr>
            <w:lang w:val="en-CA"/>
          </w:rPr>
          <w:delText>Recommender System</w:delText>
        </w:r>
      </w:del>
      <w:r w:rsidR="006E5347" w:rsidRPr="00271196">
        <w:rPr>
          <w:lang w:val="en-CA"/>
        </w:rPr>
        <w:t xml:space="preserve"> seriously threatens </w:t>
      </w:r>
      <w:ins w:id="667" w:author="palencar1-pc.cs" w:date="2017-04-05T15:37:00Z">
        <w:r w:rsidR="004C12A7">
          <w:rPr>
            <w:lang w:val="en-CA"/>
          </w:rPr>
          <w:t xml:space="preserve">the </w:t>
        </w:r>
      </w:ins>
      <w:r w:rsidR="006E5347" w:rsidRPr="00271196">
        <w:rPr>
          <w:lang w:val="en-CA"/>
        </w:rPr>
        <w:t>users</w:t>
      </w:r>
      <w:r w:rsidR="006E5347" w:rsidRPr="00271196">
        <w:rPr>
          <w:rFonts w:hint="eastAsia"/>
          <w:lang w:val="en-CA"/>
        </w:rPr>
        <w:t>’</w:t>
      </w:r>
      <w:r w:rsidR="006E5347" w:rsidRPr="00271196">
        <w:rPr>
          <w:lang w:val="en-CA"/>
        </w:rPr>
        <w:t xml:space="preserve"> personal privacy</w:t>
      </w:r>
      <w:ins w:id="668" w:author="palencar1-pc.cs" w:date="2017-04-05T15:37:00Z">
        <w:r w:rsidR="004C12A7">
          <w:rPr>
            <w:lang w:val="en-CA"/>
          </w:rPr>
          <w:t>,</w:t>
        </w:r>
      </w:ins>
      <w:r w:rsidR="006E5347">
        <w:rPr>
          <w:lang w:val="en-CA"/>
        </w:rPr>
        <w:t xml:space="preserve"> </w:t>
      </w:r>
      <w:r w:rsidR="006E5347" w:rsidRPr="00271196">
        <w:rPr>
          <w:lang w:val="en-CA"/>
        </w:rPr>
        <w:t>especially when service providers move the</w:t>
      </w:r>
      <w:del w:id="669" w:author="palencar1-pc.cs" w:date="2017-04-05T15:38:00Z">
        <w:r w:rsidR="006E5347" w:rsidRPr="00271196" w:rsidDel="004C12A7">
          <w:rPr>
            <w:lang w:val="en-CA"/>
          </w:rPr>
          <w:delText>ir</w:delText>
        </w:r>
      </w:del>
      <w:r w:rsidR="006E5347" w:rsidRPr="00271196">
        <w:rPr>
          <w:lang w:val="en-CA"/>
        </w:rPr>
        <w:t xml:space="preserve"> user data to an untrusted cloud</w:t>
      </w:r>
      <w:ins w:id="670" w:author="palencar1-pc.cs" w:date="2017-04-05T15:38:00Z">
        <w:r w:rsidR="004C12A7">
          <w:rPr>
            <w:lang w:val="en-CA"/>
          </w:rPr>
          <w:t xml:space="preserve"> [6]</w:t>
        </w:r>
      </w:ins>
      <w:r w:rsidR="006E5347" w:rsidRPr="00271196">
        <w:rPr>
          <w:lang w:val="en-CA"/>
        </w:rPr>
        <w:t>. In this paper, a novel solution, called APPLET</w:t>
      </w:r>
      <w:r w:rsidR="006E5347">
        <w:rPr>
          <w:lang w:val="en-CA"/>
        </w:rPr>
        <w:t xml:space="preserve"> is presented</w:t>
      </w:r>
      <w:r w:rsidR="006E5347" w:rsidRPr="00271196">
        <w:rPr>
          <w:lang w:val="en-CA"/>
        </w:rPr>
        <w:t xml:space="preserve">, to address the significant challenges in privacy-preserving </w:t>
      </w:r>
      <w:r w:rsidR="005C1064" w:rsidRPr="00271196">
        <w:rPr>
          <w:lang w:val="en-CA"/>
        </w:rPr>
        <w:t>location</w:t>
      </w:r>
      <w:ins w:id="671" w:author="palencar1-pc.cs" w:date="2017-04-05T15:38:00Z">
        <w:r w:rsidR="004C12A7">
          <w:rPr>
            <w:lang w:val="en-CA"/>
          </w:rPr>
          <w:t>-</w:t>
        </w:r>
      </w:ins>
      <w:del w:id="672" w:author="palencar1-pc.cs" w:date="2017-04-05T15:38:00Z">
        <w:r w:rsidR="005C1064" w:rsidRPr="00271196" w:rsidDel="004C12A7">
          <w:rPr>
            <w:lang w:val="en-CA"/>
          </w:rPr>
          <w:delText xml:space="preserve"> </w:delText>
        </w:r>
      </w:del>
      <w:r w:rsidR="005C1064" w:rsidRPr="00271196">
        <w:rPr>
          <w:lang w:val="en-CA"/>
        </w:rPr>
        <w:t>aware</w:t>
      </w:r>
      <w:r w:rsidR="006E5347">
        <w:rPr>
          <w:lang w:val="en-CA"/>
        </w:rPr>
        <w:t xml:space="preserve"> </w:t>
      </w:r>
      <w:r w:rsidR="00390006">
        <w:rPr>
          <w:lang w:val="en-CA"/>
        </w:rPr>
        <w:t>R</w:t>
      </w:r>
      <w:ins w:id="673" w:author="palencar1-pc.cs" w:date="2017-04-05T15:38:00Z">
        <w:r w:rsidR="004C12A7">
          <w:rPr>
            <w:lang w:val="en-CA"/>
          </w:rPr>
          <w:t>Ss</w:t>
        </w:r>
      </w:ins>
      <w:del w:id="674" w:author="palencar1-pc.cs" w:date="2017-04-05T15:38:00Z">
        <w:r w:rsidR="00390006" w:rsidDel="004C12A7">
          <w:rPr>
            <w:lang w:val="en-CA"/>
          </w:rPr>
          <w:delText>ecommender System</w:delText>
        </w:r>
        <w:r w:rsidR="00EC59C4" w:rsidDel="004C12A7">
          <w:rPr>
            <w:lang w:val="en-CA"/>
          </w:rPr>
          <w:delText>s</w:delText>
        </w:r>
      </w:del>
      <w:r w:rsidR="006E5347" w:rsidRPr="00271196">
        <w:rPr>
          <w:lang w:val="en-CA"/>
        </w:rPr>
        <w:t xml:space="preserve">. </w:t>
      </w:r>
      <w:ins w:id="675" w:author="palencar1-pc.cs" w:date="2017-04-05T15:39:00Z">
        <w:r w:rsidR="004C12A7">
          <w:rPr>
            <w:lang w:val="en-CA"/>
          </w:rPr>
          <w:t>In</w:t>
        </w:r>
      </w:ins>
      <w:del w:id="676" w:author="palencar1-pc.cs" w:date="2017-04-05T15:39:00Z">
        <w:r w:rsidR="006E5347" w:rsidRPr="00271196" w:rsidDel="004C12A7">
          <w:rPr>
            <w:lang w:val="en-CA"/>
          </w:rPr>
          <w:delText>For</w:delText>
        </w:r>
      </w:del>
      <w:r w:rsidR="006E5347" w:rsidRPr="00271196">
        <w:rPr>
          <w:lang w:val="en-CA"/>
        </w:rPr>
        <w:t xml:space="preserve"> APPLET, </w:t>
      </w:r>
      <w:del w:id="677" w:author="palencar1-pc.cs" w:date="2017-04-05T15:39:00Z">
        <w:r w:rsidR="006E5347" w:rsidDel="004C12A7">
          <w:rPr>
            <w:lang w:val="en-CA"/>
          </w:rPr>
          <w:delText xml:space="preserve">an introduction of </w:delText>
        </w:r>
      </w:del>
      <w:r w:rsidR="006E5347" w:rsidRPr="00271196">
        <w:rPr>
          <w:lang w:val="en-CA"/>
        </w:rPr>
        <w:t>multiple cryptography methodologies</w:t>
      </w:r>
      <w:r w:rsidR="00A2620E">
        <w:rPr>
          <w:lang w:val="en-CA"/>
        </w:rPr>
        <w:t xml:space="preserve"> </w:t>
      </w:r>
      <w:ins w:id="678" w:author="palencar1-pc.cs" w:date="2017-04-05T15:39:00Z">
        <w:r w:rsidR="004C12A7">
          <w:rPr>
            <w:lang w:val="en-CA"/>
          </w:rPr>
          <w:t xml:space="preserve">were introduced </w:t>
        </w:r>
      </w:ins>
      <w:del w:id="679" w:author="palencar1-pc.cs" w:date="2017-04-05T15:40:00Z">
        <w:r w:rsidR="00A2620E" w:rsidDel="004C12A7">
          <w:rPr>
            <w:lang w:val="en-CA"/>
          </w:rPr>
          <w:delText>has been provided in the paper</w:delText>
        </w:r>
      </w:del>
      <w:r w:rsidR="00A2620E">
        <w:rPr>
          <w:lang w:val="en-CA"/>
        </w:rPr>
        <w:t xml:space="preserve"> in order </w:t>
      </w:r>
      <w:ins w:id="680" w:author="palencar1-pc.cs" w:date="2017-04-05T15:40:00Z">
        <w:r w:rsidR="004C12A7">
          <w:rPr>
            <w:lang w:val="en-CA"/>
          </w:rPr>
          <w:t xml:space="preserve">to </w:t>
        </w:r>
      </w:ins>
      <w:r w:rsidR="00A2620E">
        <w:rPr>
          <w:lang w:val="en-CA"/>
        </w:rPr>
        <w:t>highlight the aspect of</w:t>
      </w:r>
      <w:r w:rsidR="006E5347">
        <w:rPr>
          <w:lang w:val="en-CA"/>
        </w:rPr>
        <w:t xml:space="preserve"> protecting the privacy of the </w:t>
      </w:r>
      <w:r w:rsidR="00390006">
        <w:rPr>
          <w:lang w:val="en-CA"/>
        </w:rPr>
        <w:t>R</w:t>
      </w:r>
      <w:ins w:id="681" w:author="palencar1-pc.cs" w:date="2017-04-05T15:40:00Z">
        <w:r w:rsidR="004C12A7">
          <w:rPr>
            <w:lang w:val="en-CA"/>
          </w:rPr>
          <w:t>S</w:t>
        </w:r>
      </w:ins>
      <w:del w:id="682" w:author="palencar1-pc.cs" w:date="2017-04-05T15:40:00Z">
        <w:r w:rsidR="00390006" w:rsidDel="004C12A7">
          <w:rPr>
            <w:lang w:val="en-CA"/>
          </w:rPr>
          <w:delText>ecommender System</w:delText>
        </w:r>
      </w:del>
      <w:r w:rsidR="006E5347">
        <w:rPr>
          <w:lang w:val="en-CA"/>
        </w:rPr>
        <w:t xml:space="preserve"> users</w:t>
      </w:r>
      <w:r w:rsidR="006E5347" w:rsidRPr="00271196">
        <w:rPr>
          <w:lang w:val="en-CA"/>
        </w:rPr>
        <w:t xml:space="preserve"> without affecting the </w:t>
      </w:r>
      <w:ins w:id="683" w:author="palencar1-pc.cs" w:date="2017-04-05T15:40:00Z">
        <w:r w:rsidR="004C12A7">
          <w:rPr>
            <w:lang w:val="en-CA"/>
          </w:rPr>
          <w:t xml:space="preserve">quality of the </w:t>
        </w:r>
      </w:ins>
      <w:r w:rsidR="006E5347" w:rsidRPr="00271196">
        <w:rPr>
          <w:lang w:val="en-CA"/>
        </w:rPr>
        <w:t>recommendation</w:t>
      </w:r>
      <w:ins w:id="684" w:author="palencar1-pc.cs" w:date="2017-04-05T15:40:00Z">
        <w:r w:rsidR="004C12A7">
          <w:rPr>
            <w:lang w:val="en-CA"/>
          </w:rPr>
          <w:t>s</w:t>
        </w:r>
      </w:ins>
      <w:del w:id="685" w:author="palencar1-pc.cs" w:date="2017-04-05T15:40:00Z">
        <w:r w:rsidR="006E5347" w:rsidRPr="00271196" w:rsidDel="004C12A7">
          <w:rPr>
            <w:lang w:val="en-CA"/>
          </w:rPr>
          <w:delText xml:space="preserve"> quality</w:delText>
        </w:r>
      </w:del>
      <w:r w:rsidR="006E5347" w:rsidRPr="00271196">
        <w:rPr>
          <w:lang w:val="en-CA"/>
        </w:rPr>
        <w:t xml:space="preserve">. Moreover, </w:t>
      </w:r>
      <w:r w:rsidR="006E5347">
        <w:rPr>
          <w:lang w:val="en-CA"/>
        </w:rPr>
        <w:t xml:space="preserve">an evaluation has been provided </w:t>
      </w:r>
      <w:ins w:id="686" w:author="palencar1-pc.cs" w:date="2017-04-05T15:41:00Z">
        <w:r w:rsidR="004C12A7">
          <w:rPr>
            <w:lang w:val="en-CA"/>
          </w:rPr>
          <w:t xml:space="preserve">which shows that </w:t>
        </w:r>
      </w:ins>
      <w:del w:id="687" w:author="palencar1-pc.cs" w:date="2017-04-05T15:41:00Z">
        <w:r w:rsidR="006E5347" w:rsidDel="004C12A7">
          <w:rPr>
            <w:lang w:val="en-CA"/>
          </w:rPr>
          <w:delText xml:space="preserve">that </w:delText>
        </w:r>
      </w:del>
      <w:r w:rsidR="006E5347" w:rsidRPr="00271196">
        <w:rPr>
          <w:lang w:val="en-CA"/>
        </w:rPr>
        <w:t>the effectiveness and performance of APPLET</w:t>
      </w:r>
      <w:r w:rsidR="006E5347">
        <w:rPr>
          <w:lang w:val="en-CA"/>
        </w:rPr>
        <w:t xml:space="preserve"> turns out to be well</w:t>
      </w:r>
      <w:ins w:id="688" w:author="palencar1-pc.cs" w:date="2017-04-05T15:41:00Z">
        <w:r w:rsidR="004C12A7">
          <w:rPr>
            <w:lang w:val="en-CA"/>
          </w:rPr>
          <w:t>-</w:t>
        </w:r>
      </w:ins>
      <w:del w:id="689" w:author="palencar1-pc.cs" w:date="2017-04-05T15:41:00Z">
        <w:r w:rsidR="006E5347" w:rsidDel="004C12A7">
          <w:rPr>
            <w:lang w:val="en-CA"/>
          </w:rPr>
          <w:delText xml:space="preserve"> </w:delText>
        </w:r>
      </w:del>
      <w:r w:rsidR="006E5347">
        <w:rPr>
          <w:lang w:val="en-CA"/>
        </w:rPr>
        <w:t xml:space="preserve">suited. </w:t>
      </w:r>
      <w:ins w:id="690" w:author="palencar1-pc.cs" w:date="2017-04-05T15:42:00Z">
        <w:r w:rsidR="004C12A7">
          <w:rPr>
            <w:lang w:val="en-CA"/>
          </w:rPr>
          <w:t xml:space="preserve">Shokri et al. </w:t>
        </w:r>
      </w:ins>
      <w:del w:id="691" w:author="palencar1-pc.cs" w:date="2017-04-05T15:42:00Z">
        <w:r w:rsidR="006E5347" w:rsidDel="004C12A7">
          <w:rPr>
            <w:lang w:val="en-CA"/>
          </w:rPr>
          <w:delText>In [12], the author(s)</w:delText>
        </w:r>
      </w:del>
      <w:r w:rsidR="006E5347" w:rsidRPr="00931385">
        <w:rPr>
          <w:lang w:val="en-CA"/>
        </w:rPr>
        <w:t xml:space="preserve"> proposed a novel method for privacy</w:t>
      </w:r>
      <w:r w:rsidR="006E5347">
        <w:rPr>
          <w:lang w:val="en-CA"/>
        </w:rPr>
        <w:t xml:space="preserve"> </w:t>
      </w:r>
      <w:r w:rsidR="006E5347" w:rsidRPr="00931385">
        <w:rPr>
          <w:lang w:val="en-CA"/>
        </w:rPr>
        <w:t>preservation in collaborati</w:t>
      </w:r>
      <w:r w:rsidR="006E5347">
        <w:rPr>
          <w:lang w:val="en-CA"/>
        </w:rPr>
        <w:t xml:space="preserve">ve filtering </w:t>
      </w:r>
      <w:ins w:id="692" w:author="palencar1-pc.cs" w:date="2017-04-05T15:42:00Z">
        <w:r w:rsidR="004C12A7">
          <w:rPr>
            <w:lang w:val="en-CA"/>
          </w:rPr>
          <w:t>RSs [12].</w:t>
        </w:r>
      </w:ins>
      <w:del w:id="693" w:author="palencar1-pc.cs" w:date="2017-04-05T15:42:00Z">
        <w:r w:rsidR="006E5347" w:rsidDel="004C12A7">
          <w:rPr>
            <w:lang w:val="en-CA"/>
          </w:rPr>
          <w:delText>recommendation sys</w:delText>
        </w:r>
        <w:r w:rsidR="006E5347" w:rsidRPr="00931385" w:rsidDel="004C12A7">
          <w:rPr>
            <w:lang w:val="en-CA"/>
          </w:rPr>
          <w:delText>tems.</w:delText>
        </w:r>
      </w:del>
      <w:r w:rsidR="006E5347" w:rsidRPr="00931385">
        <w:rPr>
          <w:lang w:val="en-CA"/>
        </w:rPr>
        <w:t xml:space="preserve"> </w:t>
      </w:r>
      <w:r w:rsidR="006E5347">
        <w:rPr>
          <w:lang w:val="en-CA"/>
        </w:rPr>
        <w:t>The author</w:t>
      </w:r>
      <w:del w:id="694" w:author="palencar1-pc.cs" w:date="2017-04-05T15:44:00Z">
        <w:r w:rsidR="006E5347" w:rsidDel="009C6F25">
          <w:rPr>
            <w:lang w:val="en-CA"/>
          </w:rPr>
          <w:delText>(</w:delText>
        </w:r>
      </w:del>
      <w:r w:rsidR="006E5347">
        <w:rPr>
          <w:lang w:val="en-CA"/>
        </w:rPr>
        <w:t>s</w:t>
      </w:r>
      <w:del w:id="695" w:author="palencar1-pc.cs" w:date="2017-04-05T15:44:00Z">
        <w:r w:rsidR="006E5347" w:rsidDel="009C6F25">
          <w:rPr>
            <w:lang w:val="en-CA"/>
          </w:rPr>
          <w:delText>)</w:delText>
        </w:r>
      </w:del>
      <w:r w:rsidR="006E5347" w:rsidRPr="00931385">
        <w:rPr>
          <w:lang w:val="en-CA"/>
        </w:rPr>
        <w:t xml:space="preserve"> addressed the problem of protecting </w:t>
      </w:r>
      <w:del w:id="696" w:author="palencar1-pc.cs" w:date="2017-04-05T15:44:00Z">
        <w:r w:rsidR="006E5347" w:rsidRPr="00931385" w:rsidDel="009C6F25">
          <w:rPr>
            <w:lang w:val="en-CA"/>
          </w:rPr>
          <w:delText xml:space="preserve">the </w:delText>
        </w:r>
      </w:del>
      <w:r w:rsidR="006E5347" w:rsidRPr="00931385">
        <w:rPr>
          <w:lang w:val="en-CA"/>
        </w:rPr>
        <w:t>user</w:t>
      </w:r>
      <w:del w:id="697" w:author="palencar1-pc.cs" w:date="2017-04-05T15:44:00Z">
        <w:r w:rsidR="006E5347" w:rsidRPr="00931385" w:rsidDel="009C6F25">
          <w:rPr>
            <w:lang w:val="en-CA"/>
          </w:rPr>
          <w:delText>s’</w:delText>
        </w:r>
      </w:del>
      <w:r w:rsidR="006E5347">
        <w:rPr>
          <w:lang w:val="en-CA"/>
        </w:rPr>
        <w:t xml:space="preserve"> </w:t>
      </w:r>
      <w:r w:rsidR="006E5347" w:rsidRPr="00931385">
        <w:rPr>
          <w:lang w:val="en-CA"/>
        </w:rPr>
        <w:t>privacy in the presence of an untrusted central server, where</w:t>
      </w:r>
      <w:r w:rsidR="006E5347">
        <w:rPr>
          <w:lang w:val="en-CA"/>
        </w:rPr>
        <w:t xml:space="preserve"> </w:t>
      </w:r>
      <w:r w:rsidR="006E5347" w:rsidRPr="00931385">
        <w:rPr>
          <w:lang w:val="en-CA"/>
        </w:rPr>
        <w:t xml:space="preserve">the server has access to </w:t>
      </w:r>
      <w:ins w:id="698" w:author="palencar1-pc.cs" w:date="2017-04-05T15:44:00Z">
        <w:r w:rsidR="009C6F25">
          <w:rPr>
            <w:lang w:val="en-CA"/>
          </w:rPr>
          <w:t xml:space="preserve">the </w:t>
        </w:r>
      </w:ins>
      <w:r w:rsidR="006E5347" w:rsidRPr="00931385">
        <w:rPr>
          <w:lang w:val="en-CA"/>
        </w:rPr>
        <w:t>user</w:t>
      </w:r>
      <w:del w:id="699" w:author="palencar1-pc.cs" w:date="2017-04-05T15:45:00Z">
        <w:r w:rsidR="006E5347" w:rsidRPr="00931385" w:rsidDel="009C6F25">
          <w:rPr>
            <w:lang w:val="en-CA"/>
          </w:rPr>
          <w:delText>s’</w:delText>
        </w:r>
      </w:del>
      <w:r w:rsidR="006E5347" w:rsidRPr="00931385">
        <w:rPr>
          <w:lang w:val="en-CA"/>
        </w:rPr>
        <w:t xml:space="preserve"> profiles. To avoid privacy violation, a mechanism</w:t>
      </w:r>
      <w:r w:rsidR="006E5347">
        <w:rPr>
          <w:lang w:val="en-CA"/>
        </w:rPr>
        <w:t xml:space="preserve"> is proposed</w:t>
      </w:r>
      <w:r w:rsidR="006E5347" w:rsidRPr="00931385">
        <w:rPr>
          <w:lang w:val="en-CA"/>
        </w:rPr>
        <w:t xml:space="preserve"> where users store locally</w:t>
      </w:r>
      <w:r w:rsidR="006E5347">
        <w:rPr>
          <w:lang w:val="en-CA"/>
        </w:rPr>
        <w:t xml:space="preserve"> </w:t>
      </w:r>
      <w:r w:rsidR="006E5347" w:rsidRPr="00931385">
        <w:rPr>
          <w:lang w:val="en-CA"/>
        </w:rPr>
        <w:t xml:space="preserve">an offline profile on their </w:t>
      </w:r>
      <w:ins w:id="700" w:author="palencar1-pc.cs" w:date="2017-04-05T15:45:00Z">
        <w:r w:rsidR="009C6F25">
          <w:rPr>
            <w:lang w:val="en-CA"/>
          </w:rPr>
          <w:t>client</w:t>
        </w:r>
      </w:ins>
      <w:del w:id="701" w:author="palencar1-pc.cs" w:date="2017-04-05T15:45:00Z">
        <w:r w:rsidR="006E5347" w:rsidRPr="00931385" w:rsidDel="009C6F25">
          <w:rPr>
            <w:lang w:val="en-CA"/>
          </w:rPr>
          <w:delText>own</w:delText>
        </w:r>
      </w:del>
      <w:r w:rsidR="006E5347" w:rsidRPr="00931385">
        <w:rPr>
          <w:lang w:val="en-CA"/>
        </w:rPr>
        <w:t xml:space="preserve"> side, hidden from the server,</w:t>
      </w:r>
      <w:r w:rsidR="006E5347">
        <w:rPr>
          <w:lang w:val="en-CA"/>
        </w:rPr>
        <w:t xml:space="preserve"> </w:t>
      </w:r>
      <w:r w:rsidR="006E5347" w:rsidRPr="00931385">
        <w:rPr>
          <w:lang w:val="en-CA"/>
        </w:rPr>
        <w:t>and an online profile on the server from which the server</w:t>
      </w:r>
      <w:r w:rsidR="006E5347">
        <w:rPr>
          <w:lang w:val="en-CA"/>
        </w:rPr>
        <w:t xml:space="preserve"> </w:t>
      </w:r>
      <w:r w:rsidR="006E5347" w:rsidRPr="00931385">
        <w:rPr>
          <w:lang w:val="en-CA"/>
        </w:rPr>
        <w:t>generates the recommendations. The online profiles of different users are frequently synchronized with their offline</w:t>
      </w:r>
      <w:r w:rsidR="006E5347">
        <w:rPr>
          <w:lang w:val="en-CA"/>
        </w:rPr>
        <w:t xml:space="preserve"> </w:t>
      </w:r>
      <w:r w:rsidR="006E5347" w:rsidRPr="00931385">
        <w:rPr>
          <w:lang w:val="en-CA"/>
        </w:rPr>
        <w:t>versions in an independent and distributed way. Using a</w:t>
      </w:r>
      <w:r w:rsidR="006E5347">
        <w:rPr>
          <w:lang w:val="en-CA"/>
        </w:rPr>
        <w:t xml:space="preserve"> </w:t>
      </w:r>
      <w:r w:rsidR="006E5347" w:rsidRPr="00931385">
        <w:rPr>
          <w:lang w:val="en-CA"/>
        </w:rPr>
        <w:t xml:space="preserve">graph theoretic approach, </w:t>
      </w:r>
      <w:r w:rsidR="006E5347">
        <w:rPr>
          <w:lang w:val="en-CA"/>
        </w:rPr>
        <w:t>the author</w:t>
      </w:r>
      <w:del w:id="702" w:author="palencar1-pc.cs" w:date="2017-04-05T15:45:00Z">
        <w:r w:rsidR="006E5347" w:rsidDel="009C6F25">
          <w:rPr>
            <w:lang w:val="en-CA"/>
          </w:rPr>
          <w:delText>(</w:delText>
        </w:r>
      </w:del>
      <w:r w:rsidR="006E5347">
        <w:rPr>
          <w:lang w:val="en-CA"/>
        </w:rPr>
        <w:t>s</w:t>
      </w:r>
      <w:del w:id="703" w:author="palencar1-pc.cs" w:date="2017-04-05T15:45:00Z">
        <w:r w:rsidR="006E5347" w:rsidDel="009C6F25">
          <w:rPr>
            <w:lang w:val="en-CA"/>
          </w:rPr>
          <w:delText>)</w:delText>
        </w:r>
      </w:del>
      <w:r w:rsidR="006E5347" w:rsidRPr="00931385">
        <w:rPr>
          <w:lang w:val="en-CA"/>
        </w:rPr>
        <w:t xml:space="preserve"> developed a model where each</w:t>
      </w:r>
      <w:r w:rsidR="006E5347">
        <w:rPr>
          <w:lang w:val="en-CA"/>
        </w:rPr>
        <w:t xml:space="preserve"> </w:t>
      </w:r>
      <w:r w:rsidR="006E5347" w:rsidRPr="00931385">
        <w:rPr>
          <w:lang w:val="en-CA"/>
        </w:rPr>
        <w:t>user arbitrarily contacts other users over time, and modifies</w:t>
      </w:r>
      <w:r w:rsidR="006E5347">
        <w:rPr>
          <w:lang w:val="en-CA"/>
        </w:rPr>
        <w:t xml:space="preserve"> </w:t>
      </w:r>
      <w:r w:rsidR="006E5347" w:rsidRPr="00931385">
        <w:rPr>
          <w:lang w:val="en-CA"/>
        </w:rPr>
        <w:t>his own offline profile thr</w:t>
      </w:r>
      <w:r w:rsidR="006E5347">
        <w:rPr>
          <w:lang w:val="en-CA"/>
        </w:rPr>
        <w:t>ough a process known as aggrega</w:t>
      </w:r>
      <w:r w:rsidR="006E5347" w:rsidRPr="00931385">
        <w:rPr>
          <w:lang w:val="en-CA"/>
        </w:rPr>
        <w:t>tion. Through</w:t>
      </w:r>
      <w:r w:rsidR="006E5347">
        <w:rPr>
          <w:lang w:val="en-CA"/>
        </w:rPr>
        <w:t xml:space="preserve"> </w:t>
      </w:r>
      <w:r w:rsidR="006E5347" w:rsidRPr="00931385">
        <w:rPr>
          <w:lang w:val="en-CA"/>
        </w:rPr>
        <w:t>experiments</w:t>
      </w:r>
      <w:r w:rsidR="007B5C1F">
        <w:rPr>
          <w:lang w:val="en-CA"/>
        </w:rPr>
        <w:t xml:space="preserve"> discussed in the paper</w:t>
      </w:r>
      <w:r w:rsidR="006E5347" w:rsidRPr="00931385">
        <w:rPr>
          <w:lang w:val="en-CA"/>
        </w:rPr>
        <w:t xml:space="preserve">, </w:t>
      </w:r>
      <w:r w:rsidR="006E5347">
        <w:rPr>
          <w:lang w:val="en-CA"/>
        </w:rPr>
        <w:t>it is concluded in the paper</w:t>
      </w:r>
      <w:r w:rsidR="006E5347" w:rsidRPr="00931385">
        <w:rPr>
          <w:lang w:val="en-CA"/>
        </w:rPr>
        <w:t xml:space="preserve"> that such a mechanism can lead to</w:t>
      </w:r>
      <w:r w:rsidR="006E5347">
        <w:rPr>
          <w:lang w:val="en-CA"/>
        </w:rPr>
        <w:t xml:space="preserve"> </w:t>
      </w:r>
      <w:r w:rsidR="006E5347" w:rsidRPr="00931385">
        <w:rPr>
          <w:lang w:val="en-CA"/>
        </w:rPr>
        <w:t xml:space="preserve">a high level of privacy through a proper choice of aggregation functions, while having a </w:t>
      </w:r>
      <w:r w:rsidR="00A847CA">
        <w:rPr>
          <w:lang w:val="en-CA"/>
        </w:rPr>
        <w:t>very little</w:t>
      </w:r>
      <w:r w:rsidR="006E5347" w:rsidRPr="00931385">
        <w:rPr>
          <w:lang w:val="en-CA"/>
        </w:rPr>
        <w:t xml:space="preserve"> effect on</w:t>
      </w:r>
      <w:r w:rsidR="006E5347">
        <w:rPr>
          <w:lang w:val="en-CA"/>
        </w:rPr>
        <w:t xml:space="preserve"> </w:t>
      </w:r>
      <w:r w:rsidR="006E5347" w:rsidRPr="00931385">
        <w:rPr>
          <w:lang w:val="en-CA"/>
        </w:rPr>
        <w:t>the accuracy of the recommendation system. The results</w:t>
      </w:r>
      <w:r w:rsidR="006E5347">
        <w:rPr>
          <w:lang w:val="en-CA"/>
        </w:rPr>
        <w:t xml:space="preserve"> </w:t>
      </w:r>
      <w:r w:rsidR="006E5347" w:rsidRPr="00931385">
        <w:rPr>
          <w:lang w:val="en-CA"/>
        </w:rPr>
        <w:t>illustrate</w:t>
      </w:r>
      <w:r w:rsidR="006E5347">
        <w:rPr>
          <w:lang w:val="en-CA"/>
        </w:rPr>
        <w:t>d</w:t>
      </w:r>
      <w:r w:rsidR="006E5347" w:rsidRPr="00931385">
        <w:rPr>
          <w:lang w:val="en-CA"/>
        </w:rPr>
        <w:t xml:space="preserve"> that similarity-based aggregation functions, where</w:t>
      </w:r>
      <w:r w:rsidR="006E5347">
        <w:rPr>
          <w:lang w:val="en-CA"/>
        </w:rPr>
        <w:t xml:space="preserve"> </w:t>
      </w:r>
      <w:r w:rsidR="006E5347" w:rsidRPr="00931385">
        <w:rPr>
          <w:lang w:val="en-CA"/>
        </w:rPr>
        <w:t>users receive items from othe</w:t>
      </w:r>
      <w:r w:rsidR="006E5347">
        <w:rPr>
          <w:lang w:val="en-CA"/>
        </w:rPr>
        <w:t>r users proportional to the sim</w:t>
      </w:r>
      <w:r w:rsidR="006E5347" w:rsidRPr="00931385">
        <w:rPr>
          <w:lang w:val="en-CA"/>
        </w:rPr>
        <w:t xml:space="preserve">ilarity </w:t>
      </w:r>
      <w:r w:rsidR="006E5347" w:rsidRPr="00931385">
        <w:rPr>
          <w:lang w:val="en-CA"/>
        </w:rPr>
        <w:lastRenderedPageBreak/>
        <w:t>between them, yield a considerable privacy level at a</w:t>
      </w:r>
      <w:r w:rsidR="006E5347">
        <w:rPr>
          <w:lang w:val="en-CA"/>
        </w:rPr>
        <w:t xml:space="preserve"> </w:t>
      </w:r>
      <w:r w:rsidR="006E5347" w:rsidRPr="00931385">
        <w:rPr>
          <w:lang w:val="en-CA"/>
        </w:rPr>
        <w:t>very low accuracy loss.</w:t>
      </w:r>
      <w:r w:rsidR="006E5347">
        <w:rPr>
          <w:lang w:val="en-CA"/>
        </w:rPr>
        <w:t xml:space="preserve"> </w:t>
      </w:r>
      <w:ins w:id="704" w:author="palencar1-pc.cs" w:date="2017-04-05T15:46:00Z">
        <w:r w:rsidR="009C6F25">
          <w:rPr>
            <w:lang w:val="en-CA"/>
          </w:rPr>
          <w:t xml:space="preserve">Other </w:t>
        </w:r>
      </w:ins>
      <w:del w:id="705" w:author="palencar1-pc.cs" w:date="2017-04-05T15:46:00Z">
        <w:r w:rsidR="006E5347" w:rsidDel="009C6F25">
          <w:rPr>
            <w:lang w:val="en-CA"/>
          </w:rPr>
          <w:delText xml:space="preserve">The </w:delText>
        </w:r>
      </w:del>
      <w:r w:rsidR="006E5347">
        <w:rPr>
          <w:lang w:val="en-CA"/>
        </w:rPr>
        <w:t xml:space="preserve">findings </w:t>
      </w:r>
      <w:del w:id="706" w:author="palencar1-pc.cs" w:date="2017-04-05T15:46:00Z">
        <w:r w:rsidR="006E5347" w:rsidDel="009C6F25">
          <w:rPr>
            <w:lang w:val="en-CA"/>
          </w:rPr>
          <w:delText xml:space="preserve">in [14] </w:delText>
        </w:r>
      </w:del>
      <w:r w:rsidR="006E5347" w:rsidRPr="00B460AE">
        <w:rPr>
          <w:lang w:val="en-CA"/>
        </w:rPr>
        <w:t xml:space="preserve">suggest that </w:t>
      </w:r>
      <w:ins w:id="707" w:author="palencar1-pc.cs" w:date="2017-04-05T15:46:00Z">
        <w:r w:rsidR="009C6F25">
          <w:rPr>
            <w:lang w:val="en-CA"/>
          </w:rPr>
          <w:t xml:space="preserve">the </w:t>
        </w:r>
      </w:ins>
      <w:r w:rsidR="006E5347" w:rsidRPr="00B460AE">
        <w:rPr>
          <w:lang w:val="en-CA"/>
        </w:rPr>
        <w:t>users’ online information</w:t>
      </w:r>
      <w:r w:rsidR="006E5347">
        <w:rPr>
          <w:lang w:val="en-CA"/>
        </w:rPr>
        <w:t xml:space="preserve"> </w:t>
      </w:r>
      <w:r w:rsidR="006E5347" w:rsidRPr="00B460AE">
        <w:rPr>
          <w:lang w:val="en-CA"/>
        </w:rPr>
        <w:t>is multi-dimensional regarding privacy concerns, especially in a</w:t>
      </w:r>
      <w:r w:rsidR="006E5347">
        <w:rPr>
          <w:lang w:val="en-CA"/>
        </w:rPr>
        <w:t xml:space="preserve"> </w:t>
      </w:r>
      <w:r w:rsidR="006E5347" w:rsidRPr="00B460AE">
        <w:rPr>
          <w:lang w:val="en-CA"/>
        </w:rPr>
        <w:t>recommender context</w:t>
      </w:r>
      <w:ins w:id="708" w:author="palencar1-pc.cs" w:date="2017-04-05T15:47:00Z">
        <w:r w:rsidR="009C6F25">
          <w:rPr>
            <w:lang w:val="en-CA"/>
          </w:rPr>
          <w:t xml:space="preserve"> [14].</w:t>
        </w:r>
      </w:ins>
      <w:del w:id="709" w:author="palencar1-pc.cs" w:date="2017-04-05T15:47:00Z">
        <w:r w:rsidR="006E5347" w:rsidRPr="00B460AE" w:rsidDel="009C6F25">
          <w:rPr>
            <w:lang w:val="en-CA"/>
          </w:rPr>
          <w:delText>.</w:delText>
        </w:r>
      </w:del>
      <w:r w:rsidR="006E5347" w:rsidRPr="00B460AE">
        <w:rPr>
          <w:lang w:val="en-CA"/>
        </w:rPr>
        <w:t xml:space="preserve"> </w:t>
      </w:r>
    </w:p>
    <w:p w:rsidR="00554EF0" w:rsidRDefault="00554EF0" w:rsidP="00554EF0">
      <w:pPr>
        <w:pStyle w:val="Heading2"/>
      </w:pPr>
      <w:bookmarkStart w:id="710" w:name="_Toc478091029"/>
      <w:r>
        <w:t>Privacy</w:t>
      </w:r>
      <w:ins w:id="711" w:author="palencar1-pc.cs" w:date="2017-04-05T15:47:00Z">
        <w:r w:rsidR="004331CF">
          <w:t>-</w:t>
        </w:r>
      </w:ins>
      <w:del w:id="712" w:author="palencar1-pc.cs" w:date="2017-04-05T15:47:00Z">
        <w:r w:rsidDel="004331CF">
          <w:delText xml:space="preserve"> </w:delText>
        </w:r>
      </w:del>
      <w:r>
        <w:t xml:space="preserve">Preserving Methodologies for </w:t>
      </w:r>
      <w:r w:rsidR="00390006">
        <w:t>Recommender System</w:t>
      </w:r>
      <w:r w:rsidR="00EC59C4">
        <w:t>s</w:t>
      </w:r>
      <w:bookmarkEnd w:id="710"/>
    </w:p>
    <w:p w:rsidR="001829B6" w:rsidRDefault="005707C4" w:rsidP="00C0413F">
      <w:pPr>
        <w:pStyle w:val="BodyText"/>
        <w:spacing w:line="480" w:lineRule="auto"/>
        <w:rPr>
          <w:lang w:val="en-CA"/>
        </w:rPr>
      </w:pPr>
      <w:r>
        <w:rPr>
          <w:lang w:val="en-CA"/>
        </w:rPr>
        <w:t>Traditional</w:t>
      </w:r>
      <w:r w:rsidR="004A3EF5" w:rsidRPr="004A3EF5">
        <w:rPr>
          <w:lang w:val="en-CA"/>
        </w:rPr>
        <w:t xml:space="preserve"> location-aware </w:t>
      </w:r>
      <w:r w:rsidR="00390006">
        <w:rPr>
          <w:lang w:val="en-CA"/>
        </w:rPr>
        <w:t>R</w:t>
      </w:r>
      <w:ins w:id="713" w:author="palencar1-pc.cs" w:date="2017-04-05T15:47:00Z">
        <w:r w:rsidR="004331CF">
          <w:rPr>
            <w:lang w:val="en-CA"/>
          </w:rPr>
          <w:t>Ss</w:t>
        </w:r>
      </w:ins>
      <w:del w:id="714" w:author="palencar1-pc.cs" w:date="2017-04-05T15:47:00Z">
        <w:r w:rsidR="00390006" w:rsidDel="004331CF">
          <w:rPr>
            <w:lang w:val="en-CA"/>
          </w:rPr>
          <w:delText>ecommender System</w:delText>
        </w:r>
        <w:r w:rsidR="00EC59C4" w:rsidDel="004331CF">
          <w:rPr>
            <w:lang w:val="en-CA"/>
          </w:rPr>
          <w:delText>s</w:delText>
        </w:r>
      </w:del>
      <w:r w:rsidR="004A3EF5" w:rsidRPr="004A3EF5">
        <w:rPr>
          <w:lang w:val="en-CA"/>
        </w:rPr>
        <w:t xml:space="preserve"> are facing a significant challenge, namely, how to protect</w:t>
      </w:r>
      <w:r>
        <w:rPr>
          <w:lang w:val="en-CA"/>
        </w:rPr>
        <w:t xml:space="preserve"> </w:t>
      </w:r>
      <w:r w:rsidR="004A3EF5" w:rsidRPr="004A3EF5">
        <w:rPr>
          <w:lang w:val="en-CA"/>
        </w:rPr>
        <w:t xml:space="preserve">the location privacy of users while preserving the </w:t>
      </w:r>
      <w:ins w:id="715" w:author="palencar1-pc.cs" w:date="2017-04-05T15:48:00Z">
        <w:r w:rsidR="004331CF">
          <w:rPr>
            <w:lang w:val="en-CA"/>
          </w:rPr>
          <w:t xml:space="preserve">quality of the </w:t>
        </w:r>
      </w:ins>
      <w:r w:rsidR="004A3EF5" w:rsidRPr="004A3EF5">
        <w:rPr>
          <w:lang w:val="en-CA"/>
        </w:rPr>
        <w:t>recommendation</w:t>
      </w:r>
      <w:ins w:id="716" w:author="palencar1-pc.cs" w:date="2017-04-05T15:48:00Z">
        <w:r w:rsidR="004331CF">
          <w:rPr>
            <w:lang w:val="en-CA"/>
          </w:rPr>
          <w:t>s</w:t>
        </w:r>
      </w:ins>
      <w:del w:id="717" w:author="palencar1-pc.cs" w:date="2017-04-05T15:48:00Z">
        <w:r w:rsidR="004A3EF5" w:rsidRPr="004A3EF5" w:rsidDel="004331CF">
          <w:rPr>
            <w:lang w:val="en-CA"/>
          </w:rPr>
          <w:delText xml:space="preserve"> quality</w:delText>
        </w:r>
      </w:del>
      <w:r w:rsidR="004A3EF5" w:rsidRPr="004A3EF5">
        <w:rPr>
          <w:lang w:val="en-CA"/>
        </w:rPr>
        <w:t>. There are several studies that have achieved location privacy, which are based on</w:t>
      </w:r>
      <w:r>
        <w:rPr>
          <w:lang w:val="en-CA"/>
        </w:rPr>
        <w:t xml:space="preserve"> </w:t>
      </w:r>
      <w:r w:rsidR="004A3EF5" w:rsidRPr="004A3EF5">
        <w:rPr>
          <w:lang w:val="en-CA"/>
        </w:rPr>
        <w:t xml:space="preserve">anonymity, differential privacy, and encryption schemes. </w:t>
      </w:r>
      <w:ins w:id="718" w:author="palencar1-pc.cs" w:date="2017-04-05T15:48:00Z">
        <w:r w:rsidR="004331CF">
          <w:rPr>
            <w:lang w:val="en-CA"/>
          </w:rPr>
          <w:t>Some</w:t>
        </w:r>
      </w:ins>
      <w:del w:id="719" w:author="palencar1-pc.cs" w:date="2017-04-05T15:48:00Z">
        <w:r w:rsidR="004A3EF5" w:rsidRPr="004A3EF5" w:rsidDel="004331CF">
          <w:rPr>
            <w:lang w:val="en-CA"/>
          </w:rPr>
          <w:delText>The</w:delText>
        </w:r>
      </w:del>
      <w:r w:rsidR="004A3EF5" w:rsidRPr="004A3EF5">
        <w:rPr>
          <w:lang w:val="en-CA"/>
        </w:rPr>
        <w:t xml:space="preserve"> authors </w:t>
      </w:r>
      <w:del w:id="720" w:author="palencar1-pc.cs" w:date="2017-04-05T15:48:00Z">
        <w:r w:rsidR="004A3EF5" w:rsidRPr="004A3EF5" w:rsidDel="004331CF">
          <w:rPr>
            <w:lang w:val="en-CA"/>
          </w:rPr>
          <w:delText>of [</w:delText>
        </w:r>
        <w:r w:rsidR="007468D2" w:rsidDel="004331CF">
          <w:rPr>
            <w:lang w:val="en-CA"/>
          </w:rPr>
          <w:delText>49</w:delText>
        </w:r>
        <w:r w:rsidR="004A3EF5" w:rsidRPr="004A3EF5" w:rsidDel="004331CF">
          <w:rPr>
            <w:rFonts w:hint="eastAsia"/>
            <w:lang w:val="en-CA"/>
          </w:rPr>
          <w:delText>–</w:delText>
        </w:r>
        <w:r w:rsidR="007468D2" w:rsidDel="004331CF">
          <w:rPr>
            <w:lang w:val="en-CA"/>
          </w:rPr>
          <w:delText>51</w:delText>
        </w:r>
        <w:r w:rsidR="004A3EF5" w:rsidRPr="004A3EF5" w:rsidDel="004331CF">
          <w:rPr>
            <w:lang w:val="en-CA"/>
          </w:rPr>
          <w:delText xml:space="preserve">] </w:delText>
        </w:r>
      </w:del>
      <w:r w:rsidR="004A3EF5" w:rsidRPr="004A3EF5">
        <w:rPr>
          <w:lang w:val="en-CA"/>
        </w:rPr>
        <w:t xml:space="preserve">proposed </w:t>
      </w:r>
      <w:del w:id="721" w:author="palencar1-pc.cs" w:date="2017-04-05T15:48:00Z">
        <w:r w:rsidR="004A3EF5" w:rsidRPr="004A3EF5" w:rsidDel="004331CF">
          <w:rPr>
            <w:lang w:val="en-CA"/>
          </w:rPr>
          <w:delText xml:space="preserve">some </w:delText>
        </w:r>
      </w:del>
      <w:r w:rsidR="004A3EF5" w:rsidRPr="004A3EF5">
        <w:rPr>
          <w:lang w:val="en-CA"/>
        </w:rPr>
        <w:t>location</w:t>
      </w:r>
      <w:r>
        <w:rPr>
          <w:lang w:val="en-CA"/>
        </w:rPr>
        <w:t>-</w:t>
      </w:r>
      <w:ins w:id="722" w:author="palencar1-pc.cs" w:date="2017-04-05T15:48:00Z">
        <w:r w:rsidR="004331CF">
          <w:rPr>
            <w:lang w:val="en-CA"/>
          </w:rPr>
          <w:t xml:space="preserve">oriented </w:t>
        </w:r>
      </w:ins>
      <w:r w:rsidR="004A3EF5" w:rsidRPr="004A3EF5">
        <w:rPr>
          <w:lang w:val="en-CA"/>
        </w:rPr>
        <w:t>privacy</w:t>
      </w:r>
      <w:ins w:id="723" w:author="palencar1-pc.cs" w:date="2017-04-05T15:49:00Z">
        <w:r w:rsidR="004331CF">
          <w:rPr>
            <w:lang w:val="en-CA"/>
          </w:rPr>
          <w:t>-</w:t>
        </w:r>
      </w:ins>
      <w:del w:id="724" w:author="palencar1-pc.cs" w:date="2017-04-05T15:49:00Z">
        <w:r w:rsidDel="004331CF">
          <w:rPr>
            <w:lang w:val="en-CA"/>
          </w:rPr>
          <w:delText xml:space="preserve"> </w:delText>
        </w:r>
      </w:del>
      <w:r w:rsidR="001829B6">
        <w:rPr>
          <w:lang w:val="en-CA"/>
        </w:rPr>
        <w:t>preserving mechanisms</w:t>
      </w:r>
      <w:r w:rsidR="004A3EF5" w:rsidRPr="004A3EF5">
        <w:rPr>
          <w:lang w:val="en-CA"/>
        </w:rPr>
        <w:t xml:space="preserve"> based on anonymity to protect </w:t>
      </w:r>
      <w:del w:id="725" w:author="palencar1-pc.cs" w:date="2017-04-05T15:49:00Z">
        <w:r w:rsidR="004A3EF5" w:rsidRPr="004A3EF5" w:rsidDel="004331CF">
          <w:rPr>
            <w:lang w:val="en-CA"/>
          </w:rPr>
          <w:delText xml:space="preserve">the </w:delText>
        </w:r>
      </w:del>
      <w:r w:rsidR="004A3EF5" w:rsidRPr="004A3EF5">
        <w:rPr>
          <w:lang w:val="en-CA"/>
        </w:rPr>
        <w:t>user</w:t>
      </w:r>
      <w:del w:id="726" w:author="palencar1-pc.cs" w:date="2017-04-05T15:49:00Z">
        <w:r w:rsidR="004A3EF5" w:rsidRPr="004A3EF5" w:rsidDel="004331CF">
          <w:rPr>
            <w:rFonts w:hint="eastAsia"/>
            <w:lang w:val="en-CA"/>
          </w:rPr>
          <w:delText>’</w:delText>
        </w:r>
        <w:r w:rsidR="004A3EF5" w:rsidRPr="004A3EF5" w:rsidDel="004331CF">
          <w:rPr>
            <w:lang w:val="en-CA"/>
          </w:rPr>
          <w:delText>s</w:delText>
        </w:r>
      </w:del>
      <w:r w:rsidR="004A3EF5" w:rsidRPr="004A3EF5">
        <w:rPr>
          <w:lang w:val="en-CA"/>
        </w:rPr>
        <w:t xml:space="preserve"> location privacy</w:t>
      </w:r>
      <w:ins w:id="727" w:author="palencar1-pc.cs" w:date="2017-04-05T15:49:00Z">
        <w:r w:rsidR="004331CF">
          <w:rPr>
            <w:lang w:val="en-CA"/>
          </w:rPr>
          <w:t xml:space="preserve"> [49-51]</w:t>
        </w:r>
      </w:ins>
      <w:r w:rsidR="004A3EF5" w:rsidRPr="004A3EF5">
        <w:rPr>
          <w:lang w:val="en-CA"/>
        </w:rPr>
        <w:t>. To solve the shortcomings of the</w:t>
      </w:r>
      <w:ins w:id="728" w:author="palencar1-pc.cs" w:date="2017-04-05T15:49:00Z">
        <w:r w:rsidR="004331CF">
          <w:rPr>
            <w:lang w:val="en-CA"/>
          </w:rPr>
          <w:t>se</w:t>
        </w:r>
      </w:ins>
      <w:r w:rsidR="004A3EF5" w:rsidRPr="004A3EF5">
        <w:rPr>
          <w:lang w:val="en-CA"/>
        </w:rPr>
        <w:t xml:space="preserve"> </w:t>
      </w:r>
      <w:ins w:id="729" w:author="palencar1-pc.cs" w:date="2017-04-05T15:49:00Z">
        <w:r w:rsidR="004331CF">
          <w:rPr>
            <w:lang w:val="en-CA"/>
          </w:rPr>
          <w:t xml:space="preserve">solutions, </w:t>
        </w:r>
      </w:ins>
      <w:del w:id="730" w:author="palencar1-pc.cs" w:date="2017-04-05T15:49:00Z">
        <w:r w:rsidR="004A3EF5" w:rsidRPr="004A3EF5" w:rsidDel="004331CF">
          <w:rPr>
            <w:lang w:val="en-CA"/>
          </w:rPr>
          <w:delText>above schemes,</w:delText>
        </w:r>
      </w:del>
      <w:r w:rsidR="004A3EF5" w:rsidRPr="004A3EF5">
        <w:rPr>
          <w:lang w:val="en-CA"/>
        </w:rPr>
        <w:t xml:space="preserve"> </w:t>
      </w:r>
      <w:ins w:id="731" w:author="palencar1-pc.cs" w:date="2017-04-05T15:49:00Z">
        <w:r w:rsidR="004331CF">
          <w:rPr>
            <w:lang w:val="en-CA"/>
          </w:rPr>
          <w:t>other</w:t>
        </w:r>
      </w:ins>
      <w:del w:id="732" w:author="palencar1-pc.cs" w:date="2017-04-05T15:49:00Z">
        <w:r w:rsidR="004A3EF5" w:rsidRPr="004A3EF5" w:rsidDel="004331CF">
          <w:rPr>
            <w:lang w:val="en-CA"/>
          </w:rPr>
          <w:delText>the</w:delText>
        </w:r>
      </w:del>
      <w:r w:rsidR="004A3EF5" w:rsidRPr="004A3EF5">
        <w:rPr>
          <w:lang w:val="en-CA"/>
        </w:rPr>
        <w:t xml:space="preserve"> authors </w:t>
      </w:r>
      <w:del w:id="733" w:author="palencar1-pc.cs" w:date="2017-04-05T15:50:00Z">
        <w:r w:rsidR="004A3EF5" w:rsidRPr="004A3EF5" w:rsidDel="004331CF">
          <w:rPr>
            <w:lang w:val="en-CA"/>
          </w:rPr>
          <w:delText>of [</w:delText>
        </w:r>
        <w:r w:rsidR="007468D2" w:rsidDel="004331CF">
          <w:rPr>
            <w:lang w:val="en-CA"/>
          </w:rPr>
          <w:delText>52</w:delText>
        </w:r>
        <w:r w:rsidR="004A3EF5" w:rsidRPr="004A3EF5" w:rsidDel="004331CF">
          <w:rPr>
            <w:rFonts w:hint="eastAsia"/>
            <w:lang w:val="en-CA"/>
          </w:rPr>
          <w:delText>–</w:delText>
        </w:r>
        <w:r w:rsidR="007468D2" w:rsidDel="004331CF">
          <w:rPr>
            <w:lang w:val="en-CA"/>
          </w:rPr>
          <w:delText>54</w:delText>
        </w:r>
        <w:r w:rsidR="004A3EF5" w:rsidRPr="004A3EF5" w:rsidDel="004331CF">
          <w:rPr>
            <w:lang w:val="en-CA"/>
          </w:rPr>
          <w:delText xml:space="preserve">] </w:delText>
        </w:r>
      </w:del>
      <w:r w:rsidR="004A3EF5" w:rsidRPr="004A3EF5">
        <w:rPr>
          <w:lang w:val="en-CA"/>
        </w:rPr>
        <w:t>introduced differential</w:t>
      </w:r>
      <w:r>
        <w:rPr>
          <w:lang w:val="en-CA"/>
        </w:rPr>
        <w:t xml:space="preserve"> </w:t>
      </w:r>
      <w:r w:rsidR="004A3EF5" w:rsidRPr="004A3EF5">
        <w:rPr>
          <w:lang w:val="en-CA"/>
        </w:rPr>
        <w:t>privacy mechanisms to protect the user</w:t>
      </w:r>
      <w:r w:rsidR="004A3EF5" w:rsidRPr="004A3EF5">
        <w:rPr>
          <w:rFonts w:hint="eastAsia"/>
          <w:lang w:val="en-CA"/>
        </w:rPr>
        <w:t>’</w:t>
      </w:r>
      <w:r w:rsidR="004A3EF5" w:rsidRPr="004A3EF5">
        <w:rPr>
          <w:lang w:val="en-CA"/>
        </w:rPr>
        <w:t>s exact location independently from any side information</w:t>
      </w:r>
      <w:ins w:id="734" w:author="palencar1-pc.cs" w:date="2017-04-05T15:50:00Z">
        <w:r w:rsidR="004331CF">
          <w:rPr>
            <w:lang w:val="en-CA"/>
          </w:rPr>
          <w:t xml:space="preserve"> [52-54]</w:t>
        </w:r>
      </w:ins>
      <w:r w:rsidR="006B270D">
        <w:rPr>
          <w:lang w:val="en-CA"/>
        </w:rPr>
        <w:t>.</w:t>
      </w:r>
    </w:p>
    <w:p w:rsidR="004A3EF5" w:rsidRPr="00804A09" w:rsidRDefault="001829B6" w:rsidP="00804A09">
      <w:pPr>
        <w:spacing w:line="240" w:lineRule="auto"/>
        <w:rPr>
          <w:lang w:val="en-CA"/>
        </w:rPr>
      </w:pPr>
      <w:r>
        <w:rPr>
          <w:lang w:val="en-CA"/>
        </w:rPr>
        <w:br w:type="page"/>
      </w:r>
    </w:p>
    <w:p w:rsidR="00CE12C1" w:rsidRDefault="00CE12C1" w:rsidP="00866177">
      <w:pPr>
        <w:pStyle w:val="Heading1"/>
        <w:spacing w:line="480" w:lineRule="auto"/>
      </w:pPr>
      <w:r>
        <w:lastRenderedPageBreak/>
        <w:br/>
      </w:r>
      <w:bookmarkStart w:id="735" w:name="_Toc478091030"/>
      <w:r>
        <w:t>Proposed Approach</w:t>
      </w:r>
      <w:bookmarkEnd w:id="735"/>
    </w:p>
    <w:p w:rsidR="006C29CC" w:rsidRPr="006C29CC" w:rsidRDefault="006C29CC" w:rsidP="00866177">
      <w:pPr>
        <w:pStyle w:val="BodyText"/>
        <w:spacing w:line="480" w:lineRule="auto"/>
      </w:pPr>
    </w:p>
    <w:p w:rsidR="00D24154" w:rsidRDefault="000C5725" w:rsidP="000B0C54">
      <w:pPr>
        <w:pStyle w:val="BodyTextFirstIndent"/>
        <w:keepNext/>
        <w:spacing w:line="480" w:lineRule="auto"/>
      </w:pPr>
      <w:r>
        <w:t xml:space="preserve">In this chapter we will discuss </w:t>
      </w:r>
      <w:r w:rsidR="0076153C">
        <w:t xml:space="preserve">the proposed approach to tackle the challenges described in the previous sections. </w:t>
      </w:r>
      <w:r w:rsidR="00486091">
        <w:t xml:space="preserve">Let us start with a conceptual model </w:t>
      </w:r>
      <w:ins w:id="736" w:author="Paulo Alencar" w:date="2017-04-05T23:18:00Z">
        <w:r w:rsidR="00FD7691">
          <w:t xml:space="preserve">depicted in Figure </w:t>
        </w:r>
      </w:ins>
      <w:ins w:id="737" w:author="Paulo Alencar" w:date="2017-04-05T23:19:00Z">
        <w:r w:rsidR="00FD7691">
          <w:t>1</w:t>
        </w:r>
      </w:ins>
      <w:r w:rsidR="00486091">
        <w:t xml:space="preserve">of a </w:t>
      </w:r>
      <w:r w:rsidR="00390006">
        <w:t>R</w:t>
      </w:r>
      <w:ins w:id="738" w:author="Paulo Alencar" w:date="2017-04-05T23:18:00Z">
        <w:r w:rsidR="00FD7691">
          <w:t>S</w:t>
        </w:r>
      </w:ins>
      <w:del w:id="739" w:author="Paulo Alencar" w:date="2017-04-05T23:18:00Z">
        <w:r w:rsidR="00390006" w:rsidDel="00FD7691">
          <w:delText>ecommender System</w:delText>
        </w:r>
      </w:del>
      <w:r w:rsidR="00486091">
        <w:t xml:space="preserve"> as a system where the resultant recommendations are affected by the privacy factors (e.g. user controls, privacy settings etc.) and the contextual risk factors (e.g. location, social connections etc.). </w:t>
      </w:r>
      <w:r w:rsidR="00F70158">
        <w:t>The privacy risk factors can be understood as the parameters which are formulated by taking privacy instructions from the user and then filtering out the data to be considered for generating recommendations based on those privacy parameters set by the users. On the other hand, the contextual risk factors are the parameters that are obtained from the continuous</w:t>
      </w:r>
      <w:ins w:id="740" w:author="Paulo Alencar" w:date="2017-04-05T23:19:00Z">
        <w:r w:rsidR="002B350C">
          <w:t xml:space="preserve"> or</w:t>
        </w:r>
      </w:ins>
      <w:del w:id="741" w:author="Paulo Alencar" w:date="2017-04-05T23:19:00Z">
        <w:r w:rsidR="00F70158" w:rsidDel="002B350C">
          <w:delText>/</w:delText>
        </w:r>
      </w:del>
      <w:ins w:id="742" w:author="Paulo Alencar" w:date="2017-04-05T23:19:00Z">
        <w:r w:rsidR="002B350C">
          <w:t xml:space="preserve"> </w:t>
        </w:r>
      </w:ins>
      <w:r w:rsidR="00F70158">
        <w:t>periodical stream</w:t>
      </w:r>
      <w:ins w:id="743" w:author="Paulo Alencar" w:date="2017-04-05T23:19:00Z">
        <w:r w:rsidR="002B350C">
          <w:t>s</w:t>
        </w:r>
      </w:ins>
      <w:r w:rsidR="00F70158">
        <w:t xml:space="preserve"> of </w:t>
      </w:r>
      <w:del w:id="744" w:author="Paulo Alencar" w:date="2017-04-05T23:19:00Z">
        <w:r w:rsidR="00F70158" w:rsidDel="002B350C">
          <w:delText xml:space="preserve">the </w:delText>
        </w:r>
      </w:del>
      <w:r w:rsidR="00F70158">
        <w:t xml:space="preserve">user data followed by </w:t>
      </w:r>
      <w:del w:id="745" w:author="Paulo Alencar" w:date="2017-04-05T23:20:00Z">
        <w:r w:rsidR="00F70158" w:rsidDel="002B350C">
          <w:delText xml:space="preserve">the </w:delText>
        </w:r>
      </w:del>
      <w:r w:rsidR="00F70158">
        <w:t>filtering by the privacy parameters</w:t>
      </w:r>
      <w:ins w:id="746" w:author="Paulo Alencar" w:date="2017-04-05T23:20:00Z">
        <w:r w:rsidR="002B350C">
          <w:t xml:space="preserve">, </w:t>
        </w:r>
      </w:ins>
      <w:del w:id="747" w:author="Paulo Alencar" w:date="2017-04-05T23:20:00Z">
        <w:r w:rsidR="00F70158" w:rsidDel="002B350C">
          <w:delText xml:space="preserve"> and </w:delText>
        </w:r>
      </w:del>
      <w:r w:rsidR="00F70158">
        <w:t>which are used as one of the data source</w:t>
      </w:r>
      <w:ins w:id="748" w:author="Paulo Alencar" w:date="2017-04-05T23:21:00Z">
        <w:r w:rsidR="002B350C">
          <w:t>s</w:t>
        </w:r>
      </w:ins>
      <w:r w:rsidR="00F70158">
        <w:t xml:space="preserve"> for generating the recommendations. </w:t>
      </w:r>
      <w:r w:rsidR="00486091">
        <w:t xml:space="preserve">Thus, in order to propose a model for the </w:t>
      </w:r>
      <w:ins w:id="749" w:author="Paulo Alencar" w:date="2017-04-05T23:21:00Z">
        <w:r w:rsidR="002B350C">
          <w:t xml:space="preserve">Risk-Aware Privacy-Preserving </w:t>
        </w:r>
      </w:ins>
      <w:r w:rsidR="00390006">
        <w:t>Recommender System</w:t>
      </w:r>
      <w:ins w:id="750" w:author="Paulo Alencar" w:date="2017-04-05T23:21:00Z">
        <w:r w:rsidR="002B350C">
          <w:t xml:space="preserve"> (RPRS)</w:t>
        </w:r>
      </w:ins>
      <w:r w:rsidR="00486091">
        <w:t xml:space="preserve">, we need to have model </w:t>
      </w:r>
      <w:ins w:id="751" w:author="Paulo Alencar" w:date="2017-04-05T23:21:00Z">
        <w:r w:rsidR="002B350C">
          <w:t xml:space="preserve">that </w:t>
        </w:r>
      </w:ins>
      <w:del w:id="752" w:author="Paulo Alencar" w:date="2017-04-05T23:21:00Z">
        <w:r w:rsidR="00486091" w:rsidDel="002B350C">
          <w:delText xml:space="preserve">which </w:delText>
        </w:r>
      </w:del>
      <w:r w:rsidR="00486091">
        <w:t>takes into account these two factors affecting the system</w:t>
      </w:r>
      <w:ins w:id="753" w:author="Paulo Alencar" w:date="2017-04-05T23:21:00Z">
        <w:r w:rsidR="002B350C">
          <w:t>, namely privacy and contextual risk</w:t>
        </w:r>
      </w:ins>
      <w:r w:rsidR="00486091">
        <w:t>.</w:t>
      </w:r>
    </w:p>
    <w:p w:rsidR="00AA266C" w:rsidRDefault="0034642A" w:rsidP="008C02B6">
      <w:pPr>
        <w:pStyle w:val="BodyTextFirstIndent"/>
        <w:keepNext/>
        <w:spacing w:line="480" w:lineRule="auto"/>
        <w:ind w:firstLine="0"/>
        <w:rPr>
          <w:noProof/>
          <w:lang w:val="en-CA" w:eastAsia="en-CA"/>
        </w:rPr>
      </w:pPr>
      <w:r>
        <w:t xml:space="preserve">The proposed approach to </w:t>
      </w:r>
      <w:del w:id="754" w:author="Paulo Alencar" w:date="2017-04-05T23:22:00Z">
        <w:r w:rsidDel="002B350C">
          <w:delText xml:space="preserve">describe a </w:delText>
        </w:r>
      </w:del>
      <w:r>
        <w:t xml:space="preserve">model </w:t>
      </w:r>
      <w:del w:id="755" w:author="Paulo Alencar" w:date="2017-04-05T23:22:00Z">
        <w:r w:rsidDel="002B350C">
          <w:delText xml:space="preserve">for </w:delText>
        </w:r>
      </w:del>
      <w:r>
        <w:t xml:space="preserve">the </w:t>
      </w:r>
      <w:r w:rsidR="00390006">
        <w:t>R</w:t>
      </w:r>
      <w:ins w:id="756" w:author="Paulo Alencar" w:date="2017-04-05T23:22:00Z">
        <w:r w:rsidR="002B350C">
          <w:t xml:space="preserve">PRS </w:t>
        </w:r>
      </w:ins>
      <w:del w:id="757" w:author="Paulo Alencar" w:date="2017-04-05T23:22:00Z">
        <w:r w:rsidR="00390006" w:rsidDel="002B350C">
          <w:delText>ecommender System</w:delText>
        </w:r>
        <w:r w:rsidDel="002B350C">
          <w:delText xml:space="preserve"> </w:delText>
        </w:r>
      </w:del>
      <w:r>
        <w:t xml:space="preserve">follows a sequence of steps in order to </w:t>
      </w:r>
      <w:ins w:id="758" w:author="Paulo Alencar" w:date="2017-04-05T23:22:00Z">
        <w:r w:rsidR="002B350C">
          <w:t>produce a</w:t>
        </w:r>
      </w:ins>
      <w:del w:id="759" w:author="Paulo Alencar" w:date="2017-04-05T23:23:00Z">
        <w:r w:rsidDel="002B350C">
          <w:delText>describe a</w:delText>
        </w:r>
      </w:del>
      <w:r>
        <w:t xml:space="preserve"> model of the system</w:t>
      </w:r>
      <w:ins w:id="760" w:author="Paulo Alencar" w:date="2017-04-05T23:23:00Z">
        <w:r w:rsidR="002B350C">
          <w:t xml:space="preserve"> (Figure 2)</w:t>
        </w:r>
      </w:ins>
      <w:r>
        <w:t xml:space="preserve">. In the first step the </w:t>
      </w:r>
      <w:del w:id="761" w:author="Paulo Alencar" w:date="2017-04-05T23:23:00Z">
        <w:r w:rsidDel="002B350C">
          <w:delText xml:space="preserve">conceptual </w:delText>
        </w:r>
      </w:del>
      <w:r>
        <w:t xml:space="preserve">system is </w:t>
      </w:r>
      <w:ins w:id="762" w:author="Paulo Alencar" w:date="2017-04-05T23:23:00Z">
        <w:r w:rsidR="002B350C">
          <w:t xml:space="preserve">conceptually </w:t>
        </w:r>
      </w:ins>
      <w:r>
        <w:t xml:space="preserve">broken down into </w:t>
      </w:r>
      <w:ins w:id="763" w:author="Paulo Alencar" w:date="2017-04-05T23:24:00Z">
        <w:r w:rsidR="002B350C">
          <w:t>three</w:t>
        </w:r>
      </w:ins>
      <w:del w:id="764" w:author="Paulo Alencar" w:date="2017-04-05T23:24:00Z">
        <w:r w:rsidDel="002B350C">
          <w:delText>3</w:delText>
        </w:r>
      </w:del>
      <w:r>
        <w:t xml:space="preserve"> subsystems (i.e. the Data Subsystem, the Contextual Risk Subsy</w:t>
      </w:r>
      <w:r w:rsidR="00A97B39">
        <w:t>stem</w:t>
      </w:r>
      <w:del w:id="765" w:author="Paulo Alencar" w:date="2017-04-05T23:24:00Z">
        <w:r w:rsidR="00A97B39" w:rsidDel="002B350C">
          <w:delText>s</w:delText>
        </w:r>
      </w:del>
      <w:r w:rsidR="00A97B39">
        <w:t xml:space="preserve"> and the Privacy Subsystem</w:t>
      </w:r>
      <w:r>
        <w:t>)</w:t>
      </w:r>
      <w:r w:rsidR="00A97B39">
        <w:t xml:space="preserve"> to </w:t>
      </w:r>
      <w:ins w:id="766" w:author="Paulo Alencar" w:date="2017-04-05T23:25:00Z">
        <w:r w:rsidR="002B350C">
          <w:t>consider</w:t>
        </w:r>
      </w:ins>
      <w:del w:id="767" w:author="Paulo Alencar" w:date="2017-04-05T23:25:00Z">
        <w:r w:rsidR="00A97B39" w:rsidDel="002B350C">
          <w:delText>discuss</w:delText>
        </w:r>
      </w:del>
      <w:r w:rsidR="00A97B39">
        <w:t xml:space="preserve"> the impact of the privacy and the risk factor on the overall objective of the system</w:t>
      </w:r>
      <w:ins w:id="768" w:author="Paulo Alencar" w:date="2017-04-05T23:25:00Z">
        <w:r w:rsidR="002B350C">
          <w:t>, which is</w:t>
        </w:r>
      </w:ins>
      <w:del w:id="769" w:author="Paulo Alencar" w:date="2017-04-05T23:25:00Z">
        <w:r w:rsidR="00A97B39" w:rsidDel="002B350C">
          <w:delText xml:space="preserve"> </w:delText>
        </w:r>
        <w:r w:rsidR="00006A44" w:rsidDel="002B350C">
          <w:delText xml:space="preserve">i.e. </w:delText>
        </w:r>
      </w:del>
      <w:ins w:id="770" w:author="Paulo Alencar" w:date="2017-04-05T23:25:00Z">
        <w:r w:rsidR="002B350C">
          <w:t xml:space="preserve"> </w:t>
        </w:r>
      </w:ins>
      <w:r w:rsidR="00006A44">
        <w:t>to</w:t>
      </w:r>
      <w:r w:rsidR="00A97B39">
        <w:t xml:space="preserve"> produce </w:t>
      </w:r>
      <w:del w:id="771" w:author="Paulo Alencar" w:date="2017-04-05T23:25:00Z">
        <w:r w:rsidR="00A97B39" w:rsidDel="002B350C">
          <w:delText xml:space="preserve">the </w:delText>
        </w:r>
      </w:del>
      <w:r w:rsidR="00A97B39">
        <w:t>recomme</w:t>
      </w:r>
      <w:r w:rsidR="00006A44">
        <w:t xml:space="preserve">ndations. This step also involves the introduction of </w:t>
      </w:r>
      <w:r w:rsidR="00C020E4">
        <w:t>an</w:t>
      </w:r>
      <w:r w:rsidR="00006A44">
        <w:t xml:space="preserve"> agent</w:t>
      </w:r>
      <w:ins w:id="772" w:author="Paulo Alencar" w:date="2017-04-05T23:25:00Z">
        <w:r w:rsidR="002B350C">
          <w:t>-</w:t>
        </w:r>
      </w:ins>
      <w:del w:id="773" w:author="Paulo Alencar" w:date="2017-04-05T23:25:00Z">
        <w:r w:rsidR="00006A44" w:rsidDel="002B350C">
          <w:delText xml:space="preserve"> </w:delText>
        </w:r>
      </w:del>
      <w:r w:rsidR="00006A44">
        <w:t xml:space="preserve">based approach </w:t>
      </w:r>
      <w:r w:rsidR="00006A44">
        <w:lastRenderedPageBreak/>
        <w:t>where each subsystem</w:t>
      </w:r>
      <w:del w:id="774" w:author="Paulo Alencar" w:date="2017-04-05T23:26:00Z">
        <w:r w:rsidR="00006A44" w:rsidDel="002B350C">
          <w:delText>s</w:delText>
        </w:r>
      </w:del>
      <w:r w:rsidR="00006A44">
        <w:t xml:space="preserve"> is </w:t>
      </w:r>
      <w:ins w:id="775" w:author="Paulo Alencar" w:date="2017-04-05T23:26:00Z">
        <w:r w:rsidR="002B350C">
          <w:t xml:space="preserve">assumed to be modeled </w:t>
        </w:r>
      </w:ins>
      <w:del w:id="776" w:author="Paulo Alencar" w:date="2017-04-05T23:26:00Z">
        <w:r w:rsidR="00006A44" w:rsidDel="002B350C">
          <w:delText xml:space="preserve">considered to be operated </w:delText>
        </w:r>
      </w:del>
      <w:r w:rsidR="00006A44">
        <w:t>by one or more agents in order to accomplish the objective of that subsystem.</w:t>
      </w:r>
      <w:r w:rsidR="000B0C54" w:rsidRPr="000B0C54">
        <w:rPr>
          <w:noProof/>
          <w:lang w:val="en-CA" w:eastAsia="en-CA"/>
        </w:rPr>
        <w:t xml:space="preserve"> </w:t>
      </w:r>
    </w:p>
    <w:p w:rsidR="000B0C54" w:rsidRDefault="000B0C54" w:rsidP="000B0C54">
      <w:pPr>
        <w:pStyle w:val="BodyTextFirstIndent"/>
        <w:keepNext/>
        <w:spacing w:line="480" w:lineRule="auto"/>
      </w:pPr>
      <w:r>
        <w:rPr>
          <w:noProof/>
          <w:lang w:val="en-CA" w:eastAsia="en-CA"/>
        </w:rPr>
        <w:drawing>
          <wp:inline distT="0" distB="0" distL="0" distR="0" wp14:anchorId="7A9FC901" wp14:editId="5EEF1862">
            <wp:extent cx="4774019" cy="2274491"/>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commender system.JPG"/>
                    <pic:cNvPicPr/>
                  </pic:nvPicPr>
                  <pic:blipFill>
                    <a:blip r:embed="rId15">
                      <a:extLst>
                        <a:ext uri="{28A0092B-C50C-407E-A947-70E740481C1C}">
                          <a14:useLocalDpi xmlns:a14="http://schemas.microsoft.com/office/drawing/2010/main" val="0"/>
                        </a:ext>
                      </a:extLst>
                    </a:blip>
                    <a:stretch>
                      <a:fillRect/>
                    </a:stretch>
                  </pic:blipFill>
                  <pic:spPr>
                    <a:xfrm>
                      <a:off x="0" y="0"/>
                      <a:ext cx="4789183" cy="2281716"/>
                    </a:xfrm>
                    <a:prstGeom prst="rect">
                      <a:avLst/>
                    </a:prstGeom>
                  </pic:spPr>
                </pic:pic>
              </a:graphicData>
            </a:graphic>
          </wp:inline>
        </w:drawing>
      </w:r>
    </w:p>
    <w:p w:rsidR="000B0C54" w:rsidRDefault="000B0C54" w:rsidP="000B0C54">
      <w:pPr>
        <w:pStyle w:val="Caption"/>
      </w:pPr>
      <w:r>
        <w:t xml:space="preserve">Figure </w:t>
      </w:r>
      <w:r>
        <w:fldChar w:fldCharType="begin"/>
      </w:r>
      <w:r>
        <w:instrText xml:space="preserve"> SEQ Figure \* ARABIC </w:instrText>
      </w:r>
      <w:r>
        <w:fldChar w:fldCharType="separate"/>
      </w:r>
      <w:r w:rsidR="00823832">
        <w:rPr>
          <w:noProof/>
        </w:rPr>
        <w:t>1</w:t>
      </w:r>
      <w:r>
        <w:fldChar w:fldCharType="end"/>
      </w:r>
      <w:r>
        <w:t xml:space="preserve"> </w:t>
      </w:r>
      <w:r w:rsidRPr="0087028F">
        <w:t>Conceptual</w:t>
      </w:r>
      <w:r>
        <w:t xml:space="preserve"> </w:t>
      </w:r>
      <w:ins w:id="777" w:author="Paulo Alencar" w:date="2017-04-05T23:27:00Z">
        <w:r w:rsidR="002B350C">
          <w:t>D</w:t>
        </w:r>
      </w:ins>
      <w:del w:id="778" w:author="Paulo Alencar" w:date="2017-04-05T23:27:00Z">
        <w:r w:rsidDel="002B350C">
          <w:delText>d</w:delText>
        </w:r>
      </w:del>
      <w:r>
        <w:t xml:space="preserve">iagram </w:t>
      </w:r>
      <w:r w:rsidRPr="0087028F">
        <w:t xml:space="preserve">of </w:t>
      </w:r>
      <w:ins w:id="779" w:author="Paulo Alencar" w:date="2017-04-05T23:27:00Z">
        <w:r w:rsidR="002B350C">
          <w:t xml:space="preserve">the Risk-Aware Privacy-Preserving </w:t>
        </w:r>
      </w:ins>
      <w:del w:id="780" w:author="Paulo Alencar" w:date="2017-04-05T23:27:00Z">
        <w:r w:rsidRPr="0087028F" w:rsidDel="002B350C">
          <w:delText xml:space="preserve">a </w:delText>
        </w:r>
      </w:del>
      <w:r w:rsidRPr="0087028F">
        <w:t>Recommender System</w:t>
      </w:r>
    </w:p>
    <w:p w:rsidR="000324DC" w:rsidRPr="0034642A" w:rsidRDefault="000324DC" w:rsidP="00D24154">
      <w:pPr>
        <w:pStyle w:val="BodyTextFirstIndent"/>
        <w:keepNext/>
        <w:spacing w:line="480" w:lineRule="auto"/>
      </w:pPr>
    </w:p>
    <w:p w:rsidR="000324DC" w:rsidRDefault="0034642A" w:rsidP="00463B29">
      <w:pPr>
        <w:pStyle w:val="Caption"/>
      </w:pPr>
      <w:bookmarkStart w:id="781" w:name="_Toc478091079"/>
      <w:r>
        <w:rPr>
          <w:noProof/>
          <w:lang w:val="en-CA" w:eastAsia="en-CA"/>
        </w:rPr>
        <w:drawing>
          <wp:inline distT="0" distB="0" distL="0" distR="0" wp14:anchorId="469CDA2E" wp14:editId="0A6ADEF2">
            <wp:extent cx="5715000" cy="2788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cess_approach.JPG"/>
                    <pic:cNvPicPr/>
                  </pic:nvPicPr>
                  <pic:blipFill>
                    <a:blip r:embed="rId16">
                      <a:extLst>
                        <a:ext uri="{28A0092B-C50C-407E-A947-70E740481C1C}">
                          <a14:useLocalDpi xmlns:a14="http://schemas.microsoft.com/office/drawing/2010/main" val="0"/>
                        </a:ext>
                      </a:extLst>
                    </a:blip>
                    <a:stretch>
                      <a:fillRect/>
                    </a:stretch>
                  </pic:blipFill>
                  <pic:spPr>
                    <a:xfrm>
                      <a:off x="0" y="0"/>
                      <a:ext cx="5715000" cy="2788920"/>
                    </a:xfrm>
                    <a:prstGeom prst="rect">
                      <a:avLst/>
                    </a:prstGeom>
                  </pic:spPr>
                </pic:pic>
              </a:graphicData>
            </a:graphic>
          </wp:inline>
        </w:drawing>
      </w:r>
      <w:r w:rsidR="00463B29" w:rsidRPr="00463B29">
        <w:t xml:space="preserve"> </w:t>
      </w:r>
    </w:p>
    <w:p w:rsidR="00463B29" w:rsidRDefault="00463B29" w:rsidP="00463B29">
      <w:pPr>
        <w:pStyle w:val="Caption"/>
      </w:pPr>
      <w:r>
        <w:t xml:space="preserve">Figure </w:t>
      </w:r>
      <w:r>
        <w:fldChar w:fldCharType="begin"/>
      </w:r>
      <w:r>
        <w:instrText xml:space="preserve"> SEQ Figure \* ARABIC </w:instrText>
      </w:r>
      <w:r>
        <w:fldChar w:fldCharType="separate"/>
      </w:r>
      <w:r w:rsidR="00823832">
        <w:rPr>
          <w:noProof/>
        </w:rPr>
        <w:t>2</w:t>
      </w:r>
      <w:r>
        <w:fldChar w:fldCharType="end"/>
      </w:r>
      <w:r>
        <w:t xml:space="preserve"> Proposed </w:t>
      </w:r>
      <w:bookmarkEnd w:id="781"/>
      <w:ins w:id="782" w:author="Paulo Alencar" w:date="2017-04-05T23:28:00Z">
        <w:r w:rsidR="002B350C">
          <w:t>Steps of the Modeling Approach</w:t>
        </w:r>
      </w:ins>
      <w:del w:id="783" w:author="Paulo Alencar" w:date="2017-04-05T23:28:00Z">
        <w:r w:rsidR="00027DB6" w:rsidDel="002B350C">
          <w:delText>Workflow</w:delText>
        </w:r>
      </w:del>
    </w:p>
    <w:p w:rsidR="00616D56" w:rsidRPr="00616D56" w:rsidRDefault="00006A44" w:rsidP="00463B29">
      <w:pPr>
        <w:pStyle w:val="BodyText"/>
        <w:keepNext/>
        <w:spacing w:line="480" w:lineRule="auto"/>
      </w:pPr>
      <w:r>
        <w:t>In the next step, we provide a goal model for each subsystem</w:t>
      </w:r>
      <w:del w:id="784" w:author="Paulo Alencar" w:date="2017-04-05T23:29:00Z">
        <w:r w:rsidDel="002B350C">
          <w:delText>s</w:delText>
        </w:r>
      </w:del>
      <w:r>
        <w:t xml:space="preserve"> within </w:t>
      </w:r>
      <w:ins w:id="785" w:author="Paulo Alencar" w:date="2017-04-05T23:29:00Z">
        <w:r w:rsidR="007A2372">
          <w:t xml:space="preserve">the entire </w:t>
        </w:r>
      </w:ins>
      <w:del w:id="786" w:author="Paulo Alencar" w:date="2017-04-05T23:29:00Z">
        <w:r w:rsidDel="007A2372">
          <w:delText xml:space="preserve">our </w:delText>
        </w:r>
      </w:del>
      <w:r>
        <w:t>system</w:t>
      </w:r>
      <w:del w:id="787" w:author="Paulo Alencar" w:date="2017-04-05T23:29:00Z">
        <w:r w:rsidDel="007A2372">
          <w:delText>s</w:delText>
        </w:r>
      </w:del>
      <w:r>
        <w:t xml:space="preserve"> in order to specify the </w:t>
      </w:r>
      <w:r w:rsidR="000C67A6">
        <w:t>goal</w:t>
      </w:r>
      <w:r>
        <w:t xml:space="preserve"> of these</w:t>
      </w:r>
      <w:r w:rsidR="000C67A6">
        <w:t xml:space="preserve"> subsystems. The agents within these subsystems are described in terms of the </w:t>
      </w:r>
      <w:r w:rsidR="000C67A6">
        <w:lastRenderedPageBreak/>
        <w:t>roles they perform, the responsibilities they fulfill and the activities performed by these agents in order to achieve the objective of the subsystem.</w:t>
      </w:r>
      <w:r w:rsidR="00616D56">
        <w:t xml:space="preserve"> This is achieved partially by the introduction of the</w:t>
      </w:r>
      <w:r w:rsidR="00BD0D68">
        <w:t xml:space="preserve"> </w:t>
      </w:r>
      <w:r w:rsidR="00616D56">
        <w:t xml:space="preserve">relationship model which provides a set of </w:t>
      </w:r>
      <w:ins w:id="788" w:author="Paulo Alencar" w:date="2017-04-05T23:30:00Z">
        <w:r w:rsidR="007A2372">
          <w:t xml:space="preserve">attributes displayed </w:t>
        </w:r>
      </w:ins>
      <w:del w:id="789" w:author="Paulo Alencar" w:date="2017-04-05T23:30:00Z">
        <w:r w:rsidR="00616D56" w:rsidDel="007A2372">
          <w:delText xml:space="preserve">principle followed </w:delText>
        </w:r>
      </w:del>
      <w:r w:rsidR="00616D56">
        <w:t xml:space="preserve">by each agent </w:t>
      </w:r>
      <w:ins w:id="790" w:author="Paulo Alencar" w:date="2017-04-05T23:30:00Z">
        <w:r w:rsidR="007A2372">
          <w:t xml:space="preserve">and their associated relationships </w:t>
        </w:r>
      </w:ins>
      <w:r w:rsidR="00616D56">
        <w:t>in order to accomplish its responsibilities within the subsystem.</w:t>
      </w:r>
    </w:p>
    <w:p w:rsidR="00463B29" w:rsidRDefault="00463B29" w:rsidP="00BB1D55">
      <w:pPr>
        <w:pStyle w:val="BodyText"/>
        <w:keepNext/>
        <w:spacing w:line="480" w:lineRule="auto"/>
      </w:pPr>
      <w:r>
        <w:t>We introduce two design behaviors for the next two subsequent steps. These design behaviors help</w:t>
      </w:r>
      <w:del w:id="791" w:author="Paulo Alencar" w:date="2017-04-05T23:31:00Z">
        <w:r w:rsidDel="007A2372">
          <w:delText>s</w:delText>
        </w:r>
      </w:del>
      <w:r>
        <w:t xml:space="preserve"> in understanding the system </w:t>
      </w:r>
      <w:del w:id="792" w:author="Paulo Alencar" w:date="2017-04-05T23:31:00Z">
        <w:r w:rsidDel="007A2372">
          <w:delText xml:space="preserve">even better </w:delText>
        </w:r>
      </w:del>
      <w:r>
        <w:t xml:space="preserve">by providing the internal </w:t>
      </w:r>
      <w:ins w:id="793" w:author="Paulo Alencar" w:date="2017-04-05T23:31:00Z">
        <w:r w:rsidR="007A2372">
          <w:t>behavior</w:t>
        </w:r>
      </w:ins>
      <w:del w:id="794" w:author="Paulo Alencar" w:date="2017-04-05T23:31:00Z">
        <w:r w:rsidDel="007A2372">
          <w:delText>working</w:delText>
        </w:r>
      </w:del>
      <w:r>
        <w:t xml:space="preserve"> of each subsystem. The first </w:t>
      </w:r>
      <w:del w:id="795" w:author="Paulo Alencar" w:date="2017-04-05T23:32:00Z">
        <w:r w:rsidDel="007A2372">
          <w:delText xml:space="preserve">design </w:delText>
        </w:r>
      </w:del>
      <w:r>
        <w:t>behavior</w:t>
      </w:r>
      <w:ins w:id="796" w:author="Paulo Alencar" w:date="2017-04-05T23:32:00Z">
        <w:r w:rsidR="007A2372">
          <w:t xml:space="preserve"> design</w:t>
        </w:r>
      </w:ins>
      <w:r>
        <w:t xml:space="preserve"> we discuss is the </w:t>
      </w:r>
      <w:ins w:id="797" w:author="Paulo Alencar" w:date="2017-04-05T23:31:00Z">
        <w:r w:rsidR="007A2372">
          <w:t>a</w:t>
        </w:r>
      </w:ins>
      <w:del w:id="798" w:author="Paulo Alencar" w:date="2017-04-05T23:31:00Z">
        <w:r w:rsidDel="007A2372">
          <w:delText>A</w:delText>
        </w:r>
      </w:del>
      <w:r>
        <w:t>ctivity model of the subsystem</w:t>
      </w:r>
      <w:r w:rsidR="00F76AAE">
        <w:t xml:space="preserve">s. It describes the </w:t>
      </w:r>
      <w:ins w:id="799" w:author="Paulo Alencar" w:date="2017-04-05T23:32:00Z">
        <w:r w:rsidR="007A2372">
          <w:t>behavior</w:t>
        </w:r>
      </w:ins>
      <w:del w:id="800" w:author="Paulo Alencar" w:date="2017-04-05T23:32:00Z">
        <w:r w:rsidR="00F76AAE" w:rsidDel="007A2372">
          <w:delText>working</w:delText>
        </w:r>
      </w:del>
      <w:r w:rsidR="00F76AAE">
        <w:t xml:space="preserve"> of the subsystem in context of the relationship model discussed </w:t>
      </w:r>
      <w:ins w:id="801" w:author="Paulo Alencar" w:date="2017-04-05T23:33:00Z">
        <w:r w:rsidR="007A2372">
          <w:t>previously</w:t>
        </w:r>
      </w:ins>
      <w:del w:id="802" w:author="Paulo Alencar" w:date="2017-04-05T23:33:00Z">
        <w:r w:rsidR="00F76AAE" w:rsidDel="007A2372">
          <w:delText>earlier</w:delText>
        </w:r>
      </w:del>
      <w:r w:rsidR="00F76AAE">
        <w:t xml:space="preserve">. The </w:t>
      </w:r>
      <w:ins w:id="803" w:author="Paulo Alencar" w:date="2017-04-05T23:33:00Z">
        <w:r w:rsidR="007A2372">
          <w:t>a</w:t>
        </w:r>
      </w:ins>
      <w:del w:id="804" w:author="Paulo Alencar" w:date="2017-04-05T23:33:00Z">
        <w:r w:rsidR="00F76AAE" w:rsidDel="007A2372">
          <w:delText>A</w:delText>
        </w:r>
      </w:del>
      <w:r w:rsidR="00F76AAE">
        <w:t>ctivity model</w:t>
      </w:r>
      <w:ins w:id="805" w:author="Paulo Alencar" w:date="2017-04-05T23:33:00Z">
        <w:r w:rsidR="007A2372">
          <w:t>s</w:t>
        </w:r>
      </w:ins>
      <w:r w:rsidR="00F76AAE">
        <w:t xml:space="preserve"> for each subsystem</w:t>
      </w:r>
      <w:del w:id="806" w:author="Paulo Alencar" w:date="2017-04-05T23:33:00Z">
        <w:r w:rsidR="00F76AAE" w:rsidDel="007A2372">
          <w:delText>s</w:delText>
        </w:r>
      </w:del>
      <w:r w:rsidR="00F76AAE">
        <w:t xml:space="preserve"> </w:t>
      </w:r>
      <w:ins w:id="807" w:author="Paulo Alencar" w:date="2017-04-05T23:33:00Z">
        <w:r w:rsidR="007A2372">
          <w:t>are</w:t>
        </w:r>
      </w:ins>
      <w:del w:id="808" w:author="Paulo Alencar" w:date="2017-04-05T23:33:00Z">
        <w:r w:rsidR="00F76AAE" w:rsidDel="007A2372">
          <w:delText>are</w:delText>
        </w:r>
      </w:del>
      <w:r w:rsidR="00F76AAE">
        <w:t xml:space="preserve"> then combined to form </w:t>
      </w:r>
      <w:r w:rsidR="00BB1D55">
        <w:t>an</w:t>
      </w:r>
      <w:r w:rsidR="00F76AAE">
        <w:t xml:space="preserve"> activity model of the entire </w:t>
      </w:r>
      <w:r w:rsidR="00390006">
        <w:t>R</w:t>
      </w:r>
      <w:ins w:id="809" w:author="Paulo Alencar" w:date="2017-04-05T23:34:00Z">
        <w:r w:rsidR="007A2372">
          <w:t>PRS</w:t>
        </w:r>
      </w:ins>
      <w:del w:id="810" w:author="Paulo Alencar" w:date="2017-04-05T23:34:00Z">
        <w:r w:rsidR="00390006" w:rsidDel="007A2372">
          <w:delText>ecommender System</w:delText>
        </w:r>
      </w:del>
      <w:r w:rsidR="00F76AAE">
        <w:t>.</w:t>
      </w:r>
    </w:p>
    <w:p w:rsidR="00F76AAE" w:rsidRPr="00F76AAE" w:rsidRDefault="00F76AAE" w:rsidP="00BB1D55">
      <w:pPr>
        <w:pStyle w:val="BodyTextFirstIndent"/>
        <w:spacing w:line="480" w:lineRule="auto"/>
        <w:ind w:firstLine="0"/>
      </w:pPr>
      <w:r>
        <w:t xml:space="preserve">The second </w:t>
      </w:r>
      <w:ins w:id="811" w:author="Paulo Alencar" w:date="2017-04-05T23:34:00Z">
        <w:r w:rsidR="007A2372">
          <w:t xml:space="preserve">behavior </w:t>
        </w:r>
      </w:ins>
      <w:r>
        <w:t xml:space="preserve">design </w:t>
      </w:r>
      <w:del w:id="812" w:author="Paulo Alencar" w:date="2017-04-05T23:34:00Z">
        <w:r w:rsidDel="007A2372">
          <w:delText xml:space="preserve">behavior </w:delText>
        </w:r>
      </w:del>
      <w:r>
        <w:t xml:space="preserve">which is discussed is the </w:t>
      </w:r>
      <w:ins w:id="813" w:author="Paulo Alencar" w:date="2017-04-05T23:34:00Z">
        <w:r w:rsidR="007A2372">
          <w:t>s</w:t>
        </w:r>
      </w:ins>
      <w:del w:id="814" w:author="Paulo Alencar" w:date="2017-04-05T23:34:00Z">
        <w:r w:rsidDel="007A2372">
          <w:delText>S</w:delText>
        </w:r>
      </w:del>
      <w:r>
        <w:t>equence diagram</w:t>
      </w:r>
      <w:ins w:id="815" w:author="Paulo Alencar" w:date="2017-04-05T23:34:00Z">
        <w:r w:rsidR="007A2372">
          <w:t>s</w:t>
        </w:r>
      </w:ins>
      <w:r>
        <w:t xml:space="preserve"> of the </w:t>
      </w:r>
      <w:r w:rsidR="00BB1D55">
        <w:t>subsystems. The sequence diagram</w:t>
      </w:r>
      <w:ins w:id="816" w:author="Paulo Alencar" w:date="2017-04-05T23:35:00Z">
        <w:r w:rsidR="007A2372">
          <w:t>s</w:t>
        </w:r>
      </w:ins>
      <w:r w:rsidR="00BB1D55">
        <w:t xml:space="preserve"> describe</w:t>
      </w:r>
      <w:del w:id="817" w:author="Paulo Alencar" w:date="2017-04-05T23:35:00Z">
        <w:r w:rsidR="00BB1D55" w:rsidDel="007A2372">
          <w:delText>s</w:delText>
        </w:r>
      </w:del>
      <w:r w:rsidR="00BB1D55">
        <w:t xml:space="preserve"> the sequence of events that occur within the subsystems. These sequence diagrams are then combined to form the sequence diagram of the </w:t>
      </w:r>
      <w:ins w:id="818" w:author="Paulo Alencar" w:date="2017-04-05T23:35:00Z">
        <w:r w:rsidR="007A2372">
          <w:t>whole RPRS</w:t>
        </w:r>
      </w:ins>
      <w:del w:id="819" w:author="Paulo Alencar" w:date="2017-04-05T23:35:00Z">
        <w:r w:rsidR="00390006" w:rsidDel="007A2372">
          <w:delText>Recommender System</w:delText>
        </w:r>
      </w:del>
      <w:r w:rsidR="00BB1D55">
        <w:t xml:space="preserve">. The </w:t>
      </w:r>
      <w:ins w:id="820" w:author="Paulo Alencar" w:date="2017-04-05T23:36:00Z">
        <w:r w:rsidR="007A2372">
          <w:t>behavior</w:t>
        </w:r>
      </w:ins>
      <w:ins w:id="821" w:author="Paulo Alencar" w:date="2017-04-05T23:37:00Z">
        <w:r w:rsidR="007A2372">
          <w:t>s</w:t>
        </w:r>
      </w:ins>
      <w:ins w:id="822" w:author="Paulo Alencar" w:date="2017-04-05T23:36:00Z">
        <w:r w:rsidR="007A2372">
          <w:t xml:space="preserve"> defined by</w:t>
        </w:r>
      </w:ins>
      <w:del w:id="823" w:author="Paulo Alencar" w:date="2017-04-05T23:36:00Z">
        <w:r w:rsidR="00BB1D55" w:rsidDel="007A2372">
          <w:delText>working of</w:delText>
        </w:r>
      </w:del>
      <w:r w:rsidR="00BB1D55">
        <w:t xml:space="preserve"> the sequence diagram</w:t>
      </w:r>
      <w:ins w:id="824" w:author="Paulo Alencar" w:date="2017-04-05T23:36:00Z">
        <w:r w:rsidR="007A2372">
          <w:t>s</w:t>
        </w:r>
      </w:ins>
      <w:r w:rsidR="00BB1D55">
        <w:t xml:space="preserve"> are based on the contextual information from </w:t>
      </w:r>
      <w:ins w:id="825" w:author="Paulo Alencar" w:date="2017-04-05T23:39:00Z">
        <w:r w:rsidR="007A2372">
          <w:t>a</w:t>
        </w:r>
      </w:ins>
      <w:del w:id="826" w:author="Paulo Alencar" w:date="2017-04-05T23:39:00Z">
        <w:r w:rsidR="00BB1D55" w:rsidDel="007A2372">
          <w:delText>the</w:delText>
        </w:r>
      </w:del>
      <w:r w:rsidR="00BB1D55">
        <w:t xml:space="preserve"> </w:t>
      </w:r>
      <w:ins w:id="827" w:author="Paulo Alencar" w:date="2017-04-05T23:38:00Z">
        <w:r w:rsidR="007A2372">
          <w:t>r</w:t>
        </w:r>
      </w:ins>
      <w:del w:id="828" w:author="Paulo Alencar" w:date="2017-04-05T23:38:00Z">
        <w:r w:rsidR="00BB1D55" w:rsidDel="007A2372">
          <w:delText>R</w:delText>
        </w:r>
      </w:del>
      <w:r w:rsidR="00BB1D55">
        <w:t>elationship model</w:t>
      </w:r>
      <w:ins w:id="829" w:author="Paulo Alencar" w:date="2017-04-05T23:39:00Z">
        <w:r w:rsidR="007A2372">
          <w:t>.</w:t>
        </w:r>
      </w:ins>
      <w:del w:id="830" w:author="Paulo Alencar" w:date="2017-04-05T23:39:00Z">
        <w:r w:rsidR="00BB1D55" w:rsidDel="007A2372">
          <w:delText xml:space="preserve"> of the </w:delText>
        </w:r>
        <w:r w:rsidR="000F27C0" w:rsidDel="007A2372">
          <w:delText>subsystems</w:delText>
        </w:r>
        <w:r w:rsidR="00BB1D55" w:rsidDel="007A2372">
          <w:delText>.</w:delText>
        </w:r>
      </w:del>
    </w:p>
    <w:p w:rsidR="00606601" w:rsidRDefault="0076153C" w:rsidP="00866177">
      <w:pPr>
        <w:pStyle w:val="BodyText"/>
        <w:keepNext/>
        <w:spacing w:line="480" w:lineRule="auto"/>
      </w:pPr>
      <w:del w:id="831" w:author="Paulo Alencar" w:date="2017-04-05T23:40:00Z">
        <w:r w:rsidDel="00FA30F6">
          <w:delText xml:space="preserve">The starting point </w:delText>
        </w:r>
        <w:r w:rsidR="000F27C0" w:rsidDel="00FA30F6">
          <w:delText xml:space="preserve">of the description of the proposed approach is to discuss the UML modelling techniques. </w:delText>
        </w:r>
      </w:del>
      <w:r w:rsidR="000F27C0">
        <w:t>Before</w:t>
      </w:r>
      <w:r w:rsidR="00606601">
        <w:t xml:space="preserve"> going further in the description of the system model, it is</w:t>
      </w:r>
      <w:r w:rsidR="00606601" w:rsidRPr="00606601">
        <w:t xml:space="preserve"> indispensable</w:t>
      </w:r>
      <w:r w:rsidR="00606601">
        <w:t xml:space="preserve"> to describe the notations used in this approach</w:t>
      </w:r>
      <w:ins w:id="832" w:author="Paulo Alencar" w:date="2017-04-05T23:40:00Z">
        <w:r w:rsidR="00FA30F6">
          <w:t>, which involve UML modeling techniques</w:t>
        </w:r>
      </w:ins>
      <w:r w:rsidR="00606601">
        <w:t>. Various types of UML diagrams are used</w:t>
      </w:r>
      <w:r w:rsidR="000F27C0">
        <w:t xml:space="preserve"> (</w:t>
      </w:r>
      <w:ins w:id="833" w:author="Paulo Alencar" w:date="2017-04-05T23:40:00Z">
        <w:r w:rsidR="00FA30F6">
          <w:t xml:space="preserve">e.g. </w:t>
        </w:r>
      </w:ins>
      <w:r w:rsidR="000F27C0">
        <w:t>activity diagram and sequence models)</w:t>
      </w:r>
      <w:r w:rsidR="00606601">
        <w:t xml:space="preserve"> to provide the system </w:t>
      </w:r>
      <w:ins w:id="834" w:author="Paulo Alencar" w:date="2017-04-05T23:42:00Z">
        <w:r w:rsidR="00FA30F6">
          <w:t>models</w:t>
        </w:r>
      </w:ins>
      <w:del w:id="835" w:author="Paulo Alencar" w:date="2017-04-05T23:42:00Z">
        <w:r w:rsidR="00606601" w:rsidDel="00FA30F6">
          <w:delText>description</w:delText>
        </w:r>
      </w:del>
      <w:r w:rsidR="000F27C0">
        <w:t xml:space="preserve"> and to gain understanding of the</w:t>
      </w:r>
      <w:r w:rsidR="00FA133B">
        <w:t xml:space="preserve"> </w:t>
      </w:r>
      <w:ins w:id="836" w:author="Paulo Alencar" w:date="2017-04-05T23:42:00Z">
        <w:r w:rsidR="00FA30F6">
          <w:t>behavior</w:t>
        </w:r>
      </w:ins>
      <w:del w:id="837" w:author="Paulo Alencar" w:date="2017-04-05T23:42:00Z">
        <w:r w:rsidR="00FA133B" w:rsidDel="00FA30F6">
          <w:delText>workings</w:delText>
        </w:r>
      </w:del>
      <w:r w:rsidR="00FA133B">
        <w:t xml:space="preserve"> of the subsystems an</w:t>
      </w:r>
      <w:r w:rsidR="000F27C0">
        <w:t xml:space="preserve">d the </w:t>
      </w:r>
      <w:ins w:id="838" w:author="Paulo Alencar" w:date="2017-04-05T23:42:00Z">
        <w:r w:rsidR="00FA30F6">
          <w:t>r</w:t>
        </w:r>
      </w:ins>
      <w:del w:id="839" w:author="Paulo Alencar" w:date="2017-04-05T23:42:00Z">
        <w:r w:rsidR="00390006" w:rsidDel="00FA30F6">
          <w:delText>R</w:delText>
        </w:r>
      </w:del>
      <w:r w:rsidR="00390006">
        <w:t xml:space="preserve">ecommender </w:t>
      </w:r>
      <w:ins w:id="840" w:author="Paulo Alencar" w:date="2017-04-05T23:42:00Z">
        <w:r w:rsidR="00FA30F6">
          <w:t>s</w:t>
        </w:r>
      </w:ins>
      <w:del w:id="841" w:author="Paulo Alencar" w:date="2017-04-05T23:42:00Z">
        <w:r w:rsidR="00390006" w:rsidDel="00FA30F6">
          <w:delText>S</w:delText>
        </w:r>
      </w:del>
      <w:r w:rsidR="00390006">
        <w:t>ystem</w:t>
      </w:r>
      <w:r w:rsidR="00EC59C4">
        <w:t>s</w:t>
      </w:r>
      <w:r w:rsidR="000F27C0">
        <w:t xml:space="preserve"> as a whole</w:t>
      </w:r>
      <w:r w:rsidR="00606601">
        <w:t xml:space="preserve">. These diagrams are </w:t>
      </w:r>
      <w:r w:rsidR="00606601" w:rsidRPr="00606601">
        <w:t>explained in the following section.</w:t>
      </w:r>
    </w:p>
    <w:p w:rsidR="00F934D7" w:rsidRDefault="00F934D7">
      <w:pPr>
        <w:spacing w:line="240" w:lineRule="auto"/>
      </w:pPr>
      <w:r>
        <w:br w:type="page"/>
      </w:r>
    </w:p>
    <w:p w:rsidR="00606601" w:rsidRDefault="005A7002" w:rsidP="00606601">
      <w:pPr>
        <w:pStyle w:val="Heading2"/>
      </w:pPr>
      <w:bookmarkStart w:id="842" w:name="_Toc478091031"/>
      <w:r>
        <w:lastRenderedPageBreak/>
        <w:t>UML Diagrams</w:t>
      </w:r>
      <w:bookmarkEnd w:id="842"/>
    </w:p>
    <w:p w:rsidR="00A41A59" w:rsidRDefault="00A41A59" w:rsidP="004746DF">
      <w:pPr>
        <w:pStyle w:val="BodyText"/>
        <w:spacing w:line="480" w:lineRule="auto"/>
      </w:pPr>
      <w:r>
        <w:t>UML stands for Unified Modeling Language and is used in object</w:t>
      </w:r>
      <w:ins w:id="843" w:author="Paulo Alencar" w:date="2017-04-06T00:21:00Z">
        <w:r w:rsidR="00790A93">
          <w:t>-</w:t>
        </w:r>
      </w:ins>
      <w:del w:id="844" w:author="Paulo Alencar" w:date="2017-04-06T00:21:00Z">
        <w:r w:rsidDel="00790A93">
          <w:delText xml:space="preserve"> </w:delText>
        </w:r>
      </w:del>
      <w:r>
        <w:t>oriented software engineering. Although typically used in software engineering</w:t>
      </w:r>
      <w:r w:rsidR="009717C5">
        <w:t>,</w:t>
      </w:r>
      <w:r>
        <w:t xml:space="preserve"> it is a rich language that can be used to model </w:t>
      </w:r>
      <w:del w:id="845" w:author="Paulo Alencar" w:date="2017-04-06T00:21:00Z">
        <w:r w:rsidDel="00CD1AC2">
          <w:delText>an</w:delText>
        </w:r>
      </w:del>
      <w:r>
        <w:t xml:space="preserve"> application structures, behavior and even business processes. There are 14 UML diagram types but for the purpose of this thesis, we will be focusing only on </w:t>
      </w:r>
      <w:del w:id="846" w:author="Paulo Alencar" w:date="2017-04-06T00:22:00Z">
        <w:r w:rsidDel="00CD1AC2">
          <w:delText>the A</w:delText>
        </w:r>
      </w:del>
      <w:ins w:id="847" w:author="Paulo Alencar" w:date="2017-04-06T00:22:00Z">
        <w:r w:rsidR="00CD1AC2">
          <w:t>a</w:t>
        </w:r>
      </w:ins>
      <w:r>
        <w:t xml:space="preserve">ctivity </w:t>
      </w:r>
      <w:ins w:id="848" w:author="Paulo Alencar" w:date="2017-04-06T00:22:00Z">
        <w:r w:rsidR="00CD1AC2">
          <w:t>d</w:t>
        </w:r>
      </w:ins>
      <w:del w:id="849" w:author="Paulo Alencar" w:date="2017-04-06T00:22:00Z">
        <w:r w:rsidDel="00CD1AC2">
          <w:delText>D</w:delText>
        </w:r>
      </w:del>
      <w:r>
        <w:t xml:space="preserve">iagram and the </w:t>
      </w:r>
      <w:ins w:id="850" w:author="Paulo Alencar" w:date="2017-04-06T00:22:00Z">
        <w:r w:rsidR="00CD1AC2">
          <w:t>s</w:t>
        </w:r>
      </w:ins>
      <w:del w:id="851" w:author="Paulo Alencar" w:date="2017-04-06T00:22:00Z">
        <w:r w:rsidDel="00CD1AC2">
          <w:delText>S</w:delText>
        </w:r>
      </w:del>
      <w:r>
        <w:t xml:space="preserve">equence </w:t>
      </w:r>
      <w:ins w:id="852" w:author="Paulo Alencar" w:date="2017-04-06T00:22:00Z">
        <w:r w:rsidR="00CD1AC2">
          <w:t>d</w:t>
        </w:r>
      </w:ins>
      <w:del w:id="853" w:author="Paulo Alencar" w:date="2017-04-06T00:22:00Z">
        <w:r w:rsidDel="00CD1AC2">
          <w:delText>D</w:delText>
        </w:r>
      </w:del>
      <w:r>
        <w:t>iagram</w:t>
      </w:r>
      <w:ins w:id="854" w:author="Paulo Alencar" w:date="2017-04-06T00:22:00Z">
        <w:r w:rsidR="00CD1AC2">
          <w:t>s</w:t>
        </w:r>
      </w:ins>
      <w:r>
        <w:t>.</w:t>
      </w:r>
    </w:p>
    <w:p w:rsidR="00A41A59" w:rsidRDefault="00A41A59" w:rsidP="00A41A59">
      <w:pPr>
        <w:pStyle w:val="Heading3"/>
      </w:pPr>
      <w:bookmarkStart w:id="855" w:name="_Toc478091032"/>
      <w:r>
        <w:t>Activity Diagram</w:t>
      </w:r>
      <w:bookmarkEnd w:id="855"/>
      <w:ins w:id="856" w:author="Paulo Alencar" w:date="2017-04-06T00:22:00Z">
        <w:r w:rsidR="00CD1AC2">
          <w:t>s</w:t>
        </w:r>
      </w:ins>
    </w:p>
    <w:p w:rsidR="0054482E" w:rsidRDefault="0054482E" w:rsidP="004746DF">
      <w:pPr>
        <w:pStyle w:val="BodyText"/>
        <w:spacing w:line="480" w:lineRule="auto"/>
      </w:pPr>
      <w:r>
        <w:t xml:space="preserve">The basic purposes of activity diagrams </w:t>
      </w:r>
      <w:r w:rsidR="00E40DF8">
        <w:t>is to</w:t>
      </w:r>
      <w:r>
        <w:t xml:space="preserve"> capture the dynamic behavior of the system by showing the message flow from one activity to another. Activity is a particular operation of the system. Activity diagrams are not only used for visualizing dynamic nature of a system but they are also used to construct the executable system </w:t>
      </w:r>
      <w:ins w:id="857" w:author="Paulo Alencar" w:date="2017-04-06T00:23:00Z">
        <w:r w:rsidR="00CD1AC2">
          <w:t>within</w:t>
        </w:r>
      </w:ins>
      <w:del w:id="858" w:author="Paulo Alencar" w:date="2017-04-06T00:23:00Z">
        <w:r w:rsidDel="00CD1AC2">
          <w:delText>by using</w:delText>
        </w:r>
      </w:del>
      <w:r>
        <w:t xml:space="preserve"> forward and reverse engineering techniques. </w:t>
      </w:r>
      <w:ins w:id="859" w:author="Paulo Alencar" w:date="2017-04-06T00:23:00Z">
        <w:r w:rsidR="00CD1AC2">
          <w:t>A</w:t>
        </w:r>
      </w:ins>
      <w:del w:id="860" w:author="Paulo Alencar" w:date="2017-04-06T00:23:00Z">
        <w:r w:rsidDel="00CD1AC2">
          <w:delText>The only</w:delText>
        </w:r>
      </w:del>
      <w:r>
        <w:t xml:space="preserve"> missing </w:t>
      </w:r>
      <w:ins w:id="861" w:author="Paulo Alencar" w:date="2017-04-06T00:23:00Z">
        <w:r w:rsidR="00CD1AC2">
          <w:t>element</w:t>
        </w:r>
      </w:ins>
      <w:del w:id="862" w:author="Paulo Alencar" w:date="2017-04-06T00:23:00Z">
        <w:r w:rsidDel="00CD1AC2">
          <w:delText>thing</w:delText>
        </w:r>
      </w:del>
      <w:r>
        <w:t xml:space="preserve"> in activity diagram</w:t>
      </w:r>
      <w:ins w:id="863" w:author="Paulo Alencar" w:date="2017-04-06T00:23:00Z">
        <w:r w:rsidR="00CD1AC2">
          <w:t>s</w:t>
        </w:r>
      </w:ins>
      <w:r>
        <w:t xml:space="preserve"> is the message part</w:t>
      </w:r>
      <w:ins w:id="864" w:author="Paulo Alencar" w:date="2017-04-06T00:24:00Z">
        <w:r w:rsidR="00CD1AC2">
          <w:t>:</w:t>
        </w:r>
      </w:ins>
      <w:del w:id="865" w:author="Paulo Alencar" w:date="2017-04-06T00:24:00Z">
        <w:r w:rsidDel="00CD1AC2">
          <w:delText>.</w:delText>
        </w:r>
      </w:del>
      <w:ins w:id="866" w:author="Paulo Alencar" w:date="2017-04-06T00:24:00Z">
        <w:r w:rsidR="00CD1AC2">
          <w:t xml:space="preserve"> i</w:t>
        </w:r>
      </w:ins>
      <w:del w:id="867" w:author="Paulo Alencar" w:date="2017-04-06T00:24:00Z">
        <w:r w:rsidDel="00CD1AC2">
          <w:delText xml:space="preserve"> I</w:delText>
        </w:r>
      </w:del>
      <w:r>
        <w:t xml:space="preserve">t does not show any message flow from one activity to another. </w:t>
      </w:r>
      <w:ins w:id="868" w:author="Paulo Alencar" w:date="2017-04-06T00:25:00Z">
        <w:r w:rsidR="00CD1AC2">
          <w:t>Although a</w:t>
        </w:r>
      </w:ins>
      <w:del w:id="869" w:author="Paulo Alencar" w:date="2017-04-06T00:25:00Z">
        <w:r w:rsidDel="00CD1AC2">
          <w:delText>A</w:delText>
        </w:r>
      </w:del>
      <w:r>
        <w:t>ctivity diagram</w:t>
      </w:r>
      <w:ins w:id="870" w:author="Paulo Alencar" w:date="2017-04-06T00:24:00Z">
        <w:r w:rsidR="00CD1AC2">
          <w:t>s</w:t>
        </w:r>
      </w:ins>
      <w:r>
        <w:t xml:space="preserve"> </w:t>
      </w:r>
      <w:ins w:id="871" w:author="Paulo Alencar" w:date="2017-04-06T00:25:00Z">
        <w:r w:rsidR="00CD1AC2">
          <w:t xml:space="preserve">bear some similarities </w:t>
        </w:r>
      </w:ins>
      <w:ins w:id="872" w:author="Paulo Alencar" w:date="2017-04-06T00:26:00Z">
        <w:r w:rsidR="00CD1AC2">
          <w:t xml:space="preserve">to flow charts, they different in that they </w:t>
        </w:r>
      </w:ins>
      <w:ins w:id="873" w:author="Paulo Alencar" w:date="2017-04-06T00:27:00Z">
        <w:r w:rsidR="00CD1AC2">
          <w:t xml:space="preserve">depict flow such as parallel, concurrent, single and branched flows. </w:t>
        </w:r>
      </w:ins>
      <w:del w:id="874" w:author="Paulo Alencar" w:date="2017-04-06T00:24:00Z">
        <w:r w:rsidDel="00CD1AC2">
          <w:delText>is</w:delText>
        </w:r>
      </w:del>
      <w:del w:id="875" w:author="Paulo Alencar" w:date="2017-04-06T00:27:00Z">
        <w:r w:rsidDel="00CD1AC2">
          <w:delText xml:space="preserve"> some</w:delText>
        </w:r>
      </w:del>
      <w:del w:id="876" w:author="Paulo Alencar" w:date="2017-04-06T00:24:00Z">
        <w:r w:rsidDel="00CD1AC2">
          <w:delText xml:space="preserve"> </w:delText>
        </w:r>
      </w:del>
      <w:del w:id="877" w:author="Paulo Alencar" w:date="2017-04-06T00:27:00Z">
        <w:r w:rsidDel="00CD1AC2">
          <w:delText xml:space="preserve">time considered </w:delText>
        </w:r>
      </w:del>
      <w:del w:id="878" w:author="Paulo Alencar" w:date="2017-04-06T00:24:00Z">
        <w:r w:rsidDel="00CD1AC2">
          <w:delText xml:space="preserve">as the </w:delText>
        </w:r>
      </w:del>
      <w:del w:id="879" w:author="Paulo Alencar" w:date="2017-04-06T00:27:00Z">
        <w:r w:rsidDel="00CD1AC2">
          <w:delText>flow chart. Although the diagrams looks like a flow chart but it is not. It shows different flow like parallel, branched, concurrent and single.</w:delText>
        </w:r>
      </w:del>
    </w:p>
    <w:p w:rsidR="000C3B42" w:rsidRPr="000C3B42" w:rsidRDefault="000C3B42" w:rsidP="000C3B42">
      <w:pPr>
        <w:pStyle w:val="Heading3"/>
      </w:pPr>
      <w:bookmarkStart w:id="880" w:name="_Toc478091033"/>
      <w:r>
        <w:t>Sequence Diagrams</w:t>
      </w:r>
      <w:bookmarkEnd w:id="880"/>
    </w:p>
    <w:p w:rsidR="00606601" w:rsidRDefault="000C3B42" w:rsidP="00AF5A15">
      <w:pPr>
        <w:pStyle w:val="BodyText"/>
        <w:spacing w:line="480" w:lineRule="auto"/>
      </w:pPr>
      <w:r>
        <w:t xml:space="preserve">UML sequence diagrams are used to represent or model the flow of messages, events and actions between the objects or components of a system. Time is represented in the vertical direction showing the sequence of interactions of the header elements, which are displayed horizontally at the top of the diagram. Sequence Diagrams are used primarily to design, document and validate the architecture, interfaces and logic of the system by describing the sequence of actions that need to be performed to complete a task or scenario. UML sequence diagrams are useful design tools because they provide a dynamic view of the system behavior which can be difficult to extract from static diagrams or specifications. Although UML sequence diagrams are typically used to describe object-oriented </w:t>
      </w:r>
      <w:r>
        <w:lastRenderedPageBreak/>
        <w:t>software systems, they are also extremely useful as system engineering tools to design system architectures, in business process engineering as process flow diagrams</w:t>
      </w:r>
      <w:ins w:id="881" w:author="Paulo Alencar" w:date="2017-04-06T00:28:00Z">
        <w:r w:rsidR="00CD1AC2">
          <w:t xml:space="preserve"> </w:t>
        </w:r>
      </w:ins>
      <w:del w:id="882" w:author="Paulo Alencar" w:date="2017-04-06T00:28:00Z">
        <w:r w:rsidDel="00CD1AC2">
          <w:delText xml:space="preserve">, </w:delText>
        </w:r>
      </w:del>
      <w:ins w:id="883" w:author="Paulo Alencar" w:date="2017-04-06T00:28:00Z">
        <w:r w:rsidR="00CD1AC2">
          <w:t xml:space="preserve">and </w:t>
        </w:r>
      </w:ins>
      <w:r>
        <w:t xml:space="preserve">as message sequence charts </w:t>
      </w:r>
      <w:del w:id="884" w:author="Paulo Alencar" w:date="2017-04-06T00:29:00Z">
        <w:r w:rsidDel="00CD1AC2">
          <w:delText xml:space="preserve">and </w:delText>
        </w:r>
      </w:del>
      <w:r>
        <w:t>for protocol stack design and analysis.</w:t>
      </w:r>
    </w:p>
    <w:p w:rsidR="00344312" w:rsidRDefault="00344312" w:rsidP="00B83837">
      <w:pPr>
        <w:pStyle w:val="Heading2"/>
      </w:pPr>
      <w:bookmarkStart w:id="885" w:name="_Toc478091034"/>
      <w:r>
        <w:t>Goal Model</w:t>
      </w:r>
      <w:bookmarkEnd w:id="885"/>
    </w:p>
    <w:p w:rsidR="005D58B6" w:rsidRPr="005D58B6" w:rsidRDefault="005D58B6" w:rsidP="0028294A">
      <w:pPr>
        <w:pStyle w:val="BodyText"/>
        <w:spacing w:line="480" w:lineRule="auto"/>
      </w:pPr>
      <w:r>
        <w:t xml:space="preserve">Goal models for the </w:t>
      </w:r>
      <w:r w:rsidR="00390006">
        <w:t>R</w:t>
      </w:r>
      <w:ins w:id="886" w:author="Paulo Alencar" w:date="2017-04-06T00:29:00Z">
        <w:r w:rsidR="00CD1AC2">
          <w:t>Ss</w:t>
        </w:r>
      </w:ins>
      <w:del w:id="887" w:author="Paulo Alencar" w:date="2017-04-06T00:29:00Z">
        <w:r w:rsidR="00390006" w:rsidDel="00CD1AC2">
          <w:delText>ecommender System</w:delText>
        </w:r>
        <w:r w:rsidR="00EC59C4" w:rsidDel="00CD1AC2">
          <w:delText>s</w:delText>
        </w:r>
        <w:r w:rsidR="0028294A" w:rsidDel="00CD1AC2">
          <w:delText xml:space="preserve"> </w:delText>
        </w:r>
      </w:del>
      <w:ins w:id="888" w:author="Paulo Alencar" w:date="2017-04-06T00:29:00Z">
        <w:r w:rsidR="00CD1AC2">
          <w:t xml:space="preserve"> </w:t>
        </w:r>
      </w:ins>
      <w:r w:rsidR="0028294A">
        <w:t xml:space="preserve">were introduced in [1]. In this thesis, </w:t>
      </w:r>
      <w:del w:id="889" w:author="Paulo Alencar" w:date="2017-04-06T00:29:00Z">
        <w:r w:rsidR="0028294A" w:rsidDel="00CD1AC2">
          <w:delText xml:space="preserve">the </w:delText>
        </w:r>
      </w:del>
      <w:r w:rsidR="0028294A">
        <w:t xml:space="preserve">goal models are </w:t>
      </w:r>
      <w:ins w:id="890" w:author="Paulo Alencar" w:date="2017-04-06T00:30:00Z">
        <w:r w:rsidR="00CD1AC2">
          <w:t>used</w:t>
        </w:r>
      </w:ins>
      <w:del w:id="891" w:author="Paulo Alencar" w:date="2017-04-06T00:30:00Z">
        <w:r w:rsidR="0028294A" w:rsidDel="00CD1AC2">
          <w:delText>generalized</w:delText>
        </w:r>
      </w:del>
      <w:r w:rsidR="0028294A">
        <w:t xml:space="preserve"> to </w:t>
      </w:r>
      <w:ins w:id="892" w:author="Paulo Alencar" w:date="2017-04-06T00:30:00Z">
        <w:r w:rsidR="00CD1AC2">
          <w:t xml:space="preserve">model </w:t>
        </w:r>
      </w:ins>
      <w:del w:id="893" w:author="Paulo Alencar" w:date="2017-04-06T00:30:00Z">
        <w:r w:rsidR="0028294A" w:rsidDel="00CD1AC2">
          <w:delText>the</w:delText>
        </w:r>
      </w:del>
      <w:r>
        <w:t xml:space="preserve"> </w:t>
      </w:r>
      <w:r w:rsidR="00142F82">
        <w:t>subsystem</w:t>
      </w:r>
      <w:ins w:id="894" w:author="Paulo Alencar" w:date="2017-04-06T00:30:00Z">
        <w:r w:rsidR="00CD1AC2">
          <w:t>s</w:t>
        </w:r>
      </w:ins>
      <w:r w:rsidR="00142F82">
        <w:t xml:space="preserve"> </w:t>
      </w:r>
      <w:del w:id="895" w:author="Paulo Alencar" w:date="2017-04-06T00:30:00Z">
        <w:r w:rsidR="00142F82" w:rsidDel="00CD1AC2">
          <w:delText xml:space="preserve">model </w:delText>
        </w:r>
      </w:del>
      <w:r w:rsidR="00142F82">
        <w:t xml:space="preserve">of </w:t>
      </w:r>
      <w:ins w:id="896" w:author="Paulo Alencar" w:date="2017-04-06T00:30:00Z">
        <w:r w:rsidR="00CD1AC2">
          <w:t xml:space="preserve">the RPRS </w:t>
        </w:r>
      </w:ins>
      <w:del w:id="897" w:author="Paulo Alencar" w:date="2017-04-06T00:30:00Z">
        <w:r w:rsidR="00142F82" w:rsidDel="00CD1AC2">
          <w:delText xml:space="preserve">the </w:delText>
        </w:r>
      </w:del>
      <w:del w:id="898" w:author="Paulo Alencar" w:date="2017-04-06T00:31:00Z">
        <w:r w:rsidR="00390006" w:rsidDel="00CD1AC2">
          <w:delText>Recommender System</w:delText>
        </w:r>
        <w:r w:rsidR="00142F82" w:rsidDel="00CD1AC2">
          <w:delText xml:space="preserve"> </w:delText>
        </w:r>
      </w:del>
      <w:r w:rsidR="00142F82">
        <w:t xml:space="preserve">in order to describe the </w:t>
      </w:r>
      <w:ins w:id="899" w:author="Paulo Alencar" w:date="2017-04-06T00:31:00Z">
        <w:r w:rsidR="00CD1AC2">
          <w:t xml:space="preserve">objectives of </w:t>
        </w:r>
      </w:ins>
      <w:del w:id="900" w:author="Paulo Alencar" w:date="2017-04-06T00:31:00Z">
        <w:r w:rsidR="00142F82" w:rsidDel="00CD1AC2">
          <w:delText xml:space="preserve">workings of </w:delText>
        </w:r>
      </w:del>
      <w:r w:rsidR="00142F82">
        <w:t>the subsystems. This is an agent</w:t>
      </w:r>
      <w:ins w:id="901" w:author="Paulo Alencar" w:date="2017-04-06T00:31:00Z">
        <w:r w:rsidR="00CD1AC2">
          <w:t>-</w:t>
        </w:r>
      </w:ins>
      <w:del w:id="902" w:author="Paulo Alencar" w:date="2017-04-06T00:31:00Z">
        <w:r w:rsidR="00142F82" w:rsidDel="00CD1AC2">
          <w:delText xml:space="preserve"> </w:delText>
        </w:r>
      </w:del>
      <w:r w:rsidR="00142F82">
        <w:t xml:space="preserve">based model </w:t>
      </w:r>
      <w:ins w:id="903" w:author="Paulo Alencar" w:date="2017-04-06T00:32:00Z">
        <w:r w:rsidR="00462DA3">
          <w:t xml:space="preserve">in which the goals of each </w:t>
        </w:r>
      </w:ins>
      <w:del w:id="904" w:author="Paulo Alencar" w:date="2017-04-06T00:32:00Z">
        <w:r w:rsidR="00142F82" w:rsidDel="00462DA3">
          <w:delText xml:space="preserve">and the workings of the </w:delText>
        </w:r>
      </w:del>
      <w:r w:rsidR="00142F82">
        <w:t>subsystem</w:t>
      </w:r>
      <w:del w:id="905" w:author="Paulo Alencar" w:date="2017-04-06T00:32:00Z">
        <w:r w:rsidR="00142F82" w:rsidDel="00462DA3">
          <w:delText>s</w:delText>
        </w:r>
      </w:del>
      <w:r w:rsidR="00142F82">
        <w:t xml:space="preserve"> is represented diagrammatically </w:t>
      </w:r>
      <w:ins w:id="906" w:author="Paulo Alencar" w:date="2017-04-06T00:33:00Z">
        <w:r w:rsidR="00462DA3">
          <w:t xml:space="preserve">and that </w:t>
        </w:r>
      </w:ins>
      <w:ins w:id="907" w:author="Paulo Alencar" w:date="2017-04-06T00:34:00Z">
        <w:r w:rsidR="00462DA3">
          <w:t xml:space="preserve">relies on information provided by a relationship model. </w:t>
        </w:r>
      </w:ins>
      <w:del w:id="908" w:author="Paulo Alencar" w:date="2017-04-06T00:34:00Z">
        <w:r w:rsidR="00142F82" w:rsidDel="00462DA3">
          <w:delText>with the help of the relationship model.</w:delText>
        </w:r>
      </w:del>
      <w:r w:rsidR="00142F82">
        <w:t xml:space="preserve"> </w:t>
      </w:r>
    </w:p>
    <w:p w:rsidR="00E37B3D" w:rsidRDefault="00F40573" w:rsidP="00E37B3D">
      <w:pPr>
        <w:pStyle w:val="Heading2"/>
      </w:pPr>
      <w:bookmarkStart w:id="909" w:name="_Toc478091035"/>
      <w:r>
        <w:t xml:space="preserve">Multi-agent </w:t>
      </w:r>
      <w:ins w:id="910" w:author="Paulo Alencar" w:date="2017-04-06T00:34:00Z">
        <w:r w:rsidR="00462DA3">
          <w:t>S</w:t>
        </w:r>
      </w:ins>
      <w:del w:id="911" w:author="Paulo Alencar" w:date="2017-04-06T00:34:00Z">
        <w:r w:rsidDel="00462DA3">
          <w:delText>s</w:delText>
        </w:r>
      </w:del>
      <w:r>
        <w:t xml:space="preserve">ystem Model and </w:t>
      </w:r>
      <w:r w:rsidR="008C23C3">
        <w:t>System Description</w:t>
      </w:r>
      <w:bookmarkEnd w:id="909"/>
    </w:p>
    <w:p w:rsidR="00A00295" w:rsidRDefault="00606601" w:rsidP="00A00295">
      <w:pPr>
        <w:pStyle w:val="BodyText"/>
        <w:keepNext/>
        <w:spacing w:line="480" w:lineRule="auto"/>
        <w:rPr>
          <w:lang w:val="en-CA"/>
        </w:rPr>
      </w:pPr>
      <w:r>
        <w:t xml:space="preserve"> </w:t>
      </w:r>
      <w:r w:rsidR="00200BFA">
        <w:t>In th</w:t>
      </w:r>
      <w:ins w:id="912" w:author="Paulo Alencar" w:date="2017-04-06T00:37:00Z">
        <w:r w:rsidR="002F1382">
          <w:t xml:space="preserve">e proposed </w:t>
        </w:r>
      </w:ins>
      <w:del w:id="913" w:author="Paulo Alencar" w:date="2017-04-06T00:37:00Z">
        <w:r w:rsidR="00200BFA" w:rsidDel="002F1382">
          <w:delText xml:space="preserve">is </w:delText>
        </w:r>
      </w:del>
      <w:r w:rsidR="00FE680D">
        <w:t>approach</w:t>
      </w:r>
      <w:ins w:id="914" w:author="Paulo Alencar" w:date="2017-04-06T00:36:00Z">
        <w:r w:rsidR="002F1382">
          <w:t>,</w:t>
        </w:r>
      </w:ins>
      <w:r w:rsidR="00200BFA">
        <w:t xml:space="preserve"> we will </w:t>
      </w:r>
      <w:r w:rsidR="00FE680D">
        <w:t xml:space="preserve">start </w:t>
      </w:r>
      <w:ins w:id="915" w:author="Paulo Alencar" w:date="2017-04-06T00:35:00Z">
        <w:r w:rsidR="002F1382">
          <w:t>by</w:t>
        </w:r>
      </w:ins>
      <w:del w:id="916" w:author="Paulo Alencar" w:date="2017-04-06T00:35:00Z">
        <w:r w:rsidR="00FE680D" w:rsidDel="002F1382">
          <w:delText>with</w:delText>
        </w:r>
      </w:del>
      <w:r w:rsidR="00FE680D">
        <w:t xml:space="preserve"> </w:t>
      </w:r>
      <w:r w:rsidR="00200BFA">
        <w:t>break</w:t>
      </w:r>
      <w:r w:rsidR="00FE680D">
        <w:t>ing</w:t>
      </w:r>
      <w:r w:rsidR="00200BFA">
        <w:t>-down the system into subsystems</w:t>
      </w:r>
      <w:r w:rsidR="00FE680D">
        <w:t xml:space="preserve">. Each subsystem will be responsible for </w:t>
      </w:r>
      <w:r w:rsidR="006D14D4">
        <w:t>accomplish</w:t>
      </w:r>
      <w:r w:rsidR="00FE680D">
        <w:t>ing</w:t>
      </w:r>
      <w:r w:rsidR="00200BFA">
        <w:t xml:space="preserve"> a pre-defined task</w:t>
      </w:r>
      <w:ins w:id="917" w:author="Paulo Alencar" w:date="2017-04-06T00:37:00Z">
        <w:r w:rsidR="002F1382">
          <w:t xml:space="preserve"> and </w:t>
        </w:r>
      </w:ins>
      <w:del w:id="918" w:author="Paulo Alencar" w:date="2017-04-06T00:37:00Z">
        <w:r w:rsidR="00200BFA" w:rsidDel="002F1382">
          <w:delText>. Each sub</w:delText>
        </w:r>
      </w:del>
      <w:del w:id="919" w:author="Paulo Alencar" w:date="2017-04-06T00:35:00Z">
        <w:r w:rsidR="00200BFA" w:rsidDel="002F1382">
          <w:delText xml:space="preserve"> </w:delText>
        </w:r>
      </w:del>
      <w:del w:id="920" w:author="Paulo Alencar" w:date="2017-04-06T00:37:00Z">
        <w:r w:rsidR="00200BFA" w:rsidDel="002F1382">
          <w:delText xml:space="preserve">system </w:delText>
        </w:r>
      </w:del>
      <w:r w:rsidR="00200BFA">
        <w:t>will</w:t>
      </w:r>
      <w:r w:rsidR="00FE680D">
        <w:t xml:space="preserve"> </w:t>
      </w:r>
      <w:ins w:id="921" w:author="Paulo Alencar" w:date="2017-04-06T00:35:00Z">
        <w:r w:rsidR="002F1382">
          <w:t xml:space="preserve">be modeled using agents. </w:t>
        </w:r>
      </w:ins>
      <w:del w:id="922" w:author="Paulo Alencar" w:date="2017-04-06T00:35:00Z">
        <w:r w:rsidR="00FE680D" w:rsidDel="002F1382">
          <w:delText>also</w:delText>
        </w:r>
        <w:r w:rsidR="00200BFA" w:rsidDel="002F1382">
          <w:delText xml:space="preserve"> consist of an agent. </w:delText>
        </w:r>
      </w:del>
      <w:del w:id="923" w:author="Paulo Alencar" w:date="2017-04-06T00:39:00Z">
        <w:r w:rsidR="000C5725" w:rsidRPr="000C5725" w:rsidDel="002F1382">
          <w:rPr>
            <w:lang w:val="en-CA"/>
          </w:rPr>
          <w:delText>For the specification of the problem domain to be</w:delText>
        </w:r>
        <w:r w:rsidR="0063483A" w:rsidDel="002F1382">
          <w:rPr>
            <w:lang w:val="en-CA"/>
          </w:rPr>
          <w:delText xml:space="preserve"> </w:delText>
        </w:r>
        <w:r w:rsidR="000C5725" w:rsidRPr="000C5725" w:rsidDel="002F1382">
          <w:rPr>
            <w:lang w:val="en-CA"/>
          </w:rPr>
          <w:delText xml:space="preserve">solved, </w:delText>
        </w:r>
        <w:r w:rsidR="00914F25" w:rsidDel="002F1382">
          <w:rPr>
            <w:lang w:val="en-CA"/>
          </w:rPr>
          <w:delText>w</w:delText>
        </w:r>
      </w:del>
      <w:ins w:id="924" w:author="Paulo Alencar" w:date="2017-04-06T00:39:00Z">
        <w:r w:rsidR="002F1382">
          <w:rPr>
            <w:lang w:val="en-CA"/>
          </w:rPr>
          <w:t>W</w:t>
        </w:r>
      </w:ins>
      <w:r w:rsidR="00914F25">
        <w:rPr>
          <w:lang w:val="en-CA"/>
        </w:rPr>
        <w:t>e will</w:t>
      </w:r>
      <w:r w:rsidR="000C5725" w:rsidRPr="000C5725">
        <w:rPr>
          <w:lang w:val="en-CA"/>
        </w:rPr>
        <w:t xml:space="preserve"> focus</w:t>
      </w:r>
      <w:del w:id="925" w:author="Paulo Alencar" w:date="2017-04-06T00:35:00Z">
        <w:r w:rsidR="000C5725" w:rsidRPr="000C5725" w:rsidDel="002F1382">
          <w:rPr>
            <w:lang w:val="en-CA"/>
          </w:rPr>
          <w:delText>es</w:delText>
        </w:r>
      </w:del>
      <w:r w:rsidR="000C5725" w:rsidRPr="000C5725">
        <w:rPr>
          <w:lang w:val="en-CA"/>
        </w:rPr>
        <w:t xml:space="preserve"> on modeling </w:t>
      </w:r>
      <w:ins w:id="926" w:author="Paulo Alencar" w:date="2017-04-06T00:35:00Z">
        <w:r w:rsidR="002F1382">
          <w:rPr>
            <w:lang w:val="en-CA"/>
          </w:rPr>
          <w:t xml:space="preserve">the </w:t>
        </w:r>
      </w:ins>
      <w:r w:rsidR="000C5725" w:rsidRPr="000C5725">
        <w:rPr>
          <w:lang w:val="en-CA"/>
        </w:rPr>
        <w:t>goals</w:t>
      </w:r>
      <w:r w:rsidR="00FE680D">
        <w:rPr>
          <w:lang w:val="en-CA"/>
        </w:rPr>
        <w:t xml:space="preserve"> of the subsystem</w:t>
      </w:r>
      <w:ins w:id="927" w:author="Paulo Alencar" w:date="2017-04-06T00:39:00Z">
        <w:r w:rsidR="002F1382">
          <w:rPr>
            <w:lang w:val="en-CA"/>
          </w:rPr>
          <w:t>s</w:t>
        </w:r>
      </w:ins>
      <w:r w:rsidR="000C5725" w:rsidRPr="000C5725">
        <w:rPr>
          <w:lang w:val="en-CA"/>
        </w:rPr>
        <w:t xml:space="preserve">, </w:t>
      </w:r>
      <w:ins w:id="928" w:author="Paulo Alencar" w:date="2017-04-06T00:39:00Z">
        <w:r w:rsidR="002F1382">
          <w:rPr>
            <w:lang w:val="en-CA"/>
          </w:rPr>
          <w:t xml:space="preserve">the </w:t>
        </w:r>
      </w:ins>
      <w:r w:rsidR="000C5725" w:rsidRPr="000C5725">
        <w:rPr>
          <w:lang w:val="en-CA"/>
        </w:rPr>
        <w:t>roles</w:t>
      </w:r>
      <w:r w:rsidR="00FE680D">
        <w:rPr>
          <w:lang w:val="en-CA"/>
        </w:rPr>
        <w:t xml:space="preserve"> of the agents</w:t>
      </w:r>
      <w:r w:rsidR="000C5725" w:rsidRPr="000C5725">
        <w:rPr>
          <w:lang w:val="en-CA"/>
        </w:rPr>
        <w:t>,</w:t>
      </w:r>
      <w:r w:rsidR="0063483A">
        <w:rPr>
          <w:lang w:val="en-CA"/>
        </w:rPr>
        <w:t xml:space="preserve"> </w:t>
      </w:r>
      <w:ins w:id="929" w:author="Paulo Alencar" w:date="2017-04-06T00:39:00Z">
        <w:r w:rsidR="002F1382">
          <w:rPr>
            <w:lang w:val="en-CA"/>
          </w:rPr>
          <w:t xml:space="preserve">the </w:t>
        </w:r>
      </w:ins>
      <w:r w:rsidR="000C5725" w:rsidRPr="000C5725">
        <w:rPr>
          <w:lang w:val="en-CA"/>
        </w:rPr>
        <w:t>activities</w:t>
      </w:r>
      <w:r w:rsidR="00FE680D">
        <w:rPr>
          <w:lang w:val="en-CA"/>
        </w:rPr>
        <w:t xml:space="preserve"> performed by the agents</w:t>
      </w:r>
      <w:ins w:id="930" w:author="Paulo Alencar" w:date="2017-04-06T00:39:00Z">
        <w:r w:rsidR="002F1382">
          <w:rPr>
            <w:lang w:val="en-CA"/>
          </w:rPr>
          <w:t>,</w:t>
        </w:r>
      </w:ins>
      <w:r w:rsidR="000C5725" w:rsidRPr="000C5725">
        <w:rPr>
          <w:lang w:val="en-CA"/>
        </w:rPr>
        <w:t xml:space="preserve"> and</w:t>
      </w:r>
      <w:r w:rsidR="00FE680D">
        <w:rPr>
          <w:lang w:val="en-CA"/>
        </w:rPr>
        <w:t xml:space="preserve"> finally the</w:t>
      </w:r>
      <w:r w:rsidR="000C5725" w:rsidRPr="000C5725">
        <w:rPr>
          <w:lang w:val="en-CA"/>
        </w:rPr>
        <w:t xml:space="preserve"> interactions of </w:t>
      </w:r>
      <w:r w:rsidR="00914F25">
        <w:rPr>
          <w:lang w:val="en-CA"/>
        </w:rPr>
        <w:t>the</w:t>
      </w:r>
      <w:r w:rsidR="00EF7CA0">
        <w:rPr>
          <w:lang w:val="en-CA"/>
        </w:rPr>
        <w:t xml:space="preserve"> </w:t>
      </w:r>
      <w:r w:rsidR="00914F25">
        <w:rPr>
          <w:lang w:val="en-CA"/>
        </w:rPr>
        <w:t>agents</w:t>
      </w:r>
      <w:r w:rsidR="000C5725" w:rsidRPr="000C5725">
        <w:rPr>
          <w:lang w:val="en-CA"/>
        </w:rPr>
        <w:t>.</w:t>
      </w:r>
      <w:r w:rsidR="0063483A">
        <w:rPr>
          <w:lang w:val="en-CA"/>
        </w:rPr>
        <w:t xml:space="preserve"> </w:t>
      </w:r>
      <w:r w:rsidR="003202A1">
        <w:rPr>
          <w:lang w:val="en-CA"/>
        </w:rPr>
        <w:t>Agents</w:t>
      </w:r>
      <w:r w:rsidR="000C5725" w:rsidRPr="000C5725">
        <w:rPr>
          <w:lang w:val="en-CA"/>
        </w:rPr>
        <w:t xml:space="preserve"> </w:t>
      </w:r>
      <w:r>
        <w:rPr>
          <w:lang w:val="en-CA"/>
        </w:rPr>
        <w:t>possess</w:t>
      </w:r>
      <w:del w:id="931" w:author="Paulo Alencar" w:date="2017-04-06T00:39:00Z">
        <w:r w:rsidDel="002F1382">
          <w:rPr>
            <w:lang w:val="en-CA"/>
          </w:rPr>
          <w:delText>es</w:delText>
        </w:r>
      </w:del>
      <w:r>
        <w:rPr>
          <w:lang w:val="en-CA"/>
        </w:rPr>
        <w:t xml:space="preserve"> </w:t>
      </w:r>
      <w:r w:rsidRPr="000C5725">
        <w:rPr>
          <w:lang w:val="en-CA"/>
        </w:rPr>
        <w:t>knowledge</w:t>
      </w:r>
      <w:r w:rsidR="000C5725" w:rsidRPr="000C5725">
        <w:rPr>
          <w:lang w:val="en-CA"/>
        </w:rPr>
        <w:t xml:space="preserve"> </w:t>
      </w:r>
      <w:del w:id="932" w:author="Paulo Alencar" w:date="2017-04-06T00:40:00Z">
        <w:r w:rsidR="000C5725" w:rsidRPr="000C5725" w:rsidDel="002F1382">
          <w:rPr>
            <w:lang w:val="en-CA"/>
          </w:rPr>
          <w:delText xml:space="preserve">and </w:delText>
        </w:r>
        <w:r w:rsidR="00E541A3" w:rsidDel="002F1382">
          <w:rPr>
            <w:lang w:val="en-CA"/>
          </w:rPr>
          <w:delText>th</w:delText>
        </w:r>
      </w:del>
      <w:ins w:id="933" w:author="Paulo Alencar" w:date="2017-04-06T00:40:00Z">
        <w:r w:rsidR="002F1382">
          <w:rPr>
            <w:lang w:val="en-CA"/>
          </w:rPr>
          <w:t>th</w:t>
        </w:r>
      </w:ins>
      <w:r w:rsidR="00E541A3">
        <w:rPr>
          <w:lang w:val="en-CA"/>
        </w:rPr>
        <w:t xml:space="preserve">at </w:t>
      </w:r>
      <w:del w:id="934" w:author="Paulo Alencar" w:date="2017-04-06T00:40:00Z">
        <w:r w:rsidR="00E541A3" w:rsidDel="002F1382">
          <w:rPr>
            <w:lang w:val="en-CA"/>
          </w:rPr>
          <w:delText xml:space="preserve">knowledge </w:delText>
        </w:r>
      </w:del>
      <w:r w:rsidR="00E541A3">
        <w:rPr>
          <w:lang w:val="en-CA"/>
        </w:rPr>
        <w:t xml:space="preserve">is </w:t>
      </w:r>
      <w:r w:rsidR="000C5725" w:rsidRPr="000C5725">
        <w:rPr>
          <w:lang w:val="en-CA"/>
        </w:rPr>
        <w:t>use</w:t>
      </w:r>
      <w:r w:rsidR="00E541A3">
        <w:rPr>
          <w:lang w:val="en-CA"/>
        </w:rPr>
        <w:t xml:space="preserve">d </w:t>
      </w:r>
      <w:del w:id="935" w:author="Paulo Alencar" w:date="2017-04-06T00:40:00Z">
        <w:r w:rsidR="00E541A3" w:rsidDel="002F1382">
          <w:rPr>
            <w:lang w:val="en-CA"/>
          </w:rPr>
          <w:delText>by</w:delText>
        </w:r>
        <w:r w:rsidR="000C5725" w:rsidRPr="000C5725" w:rsidDel="002F1382">
          <w:rPr>
            <w:lang w:val="en-CA"/>
          </w:rPr>
          <w:delText xml:space="preserve"> it </w:delText>
        </w:r>
      </w:del>
      <w:r w:rsidR="000C5725" w:rsidRPr="000C5725">
        <w:rPr>
          <w:lang w:val="en-CA"/>
        </w:rPr>
        <w:t xml:space="preserve">to </w:t>
      </w:r>
      <w:ins w:id="936" w:author="Paulo Alencar" w:date="2017-04-06T00:41:00Z">
        <w:r w:rsidR="002F1382">
          <w:rPr>
            <w:lang w:val="en-CA"/>
          </w:rPr>
          <w:t xml:space="preserve">help reach their goals. </w:t>
        </w:r>
      </w:ins>
      <w:del w:id="937" w:author="Paulo Alencar" w:date="2017-04-06T00:41:00Z">
        <w:r w:rsidR="000C5725" w:rsidRPr="000C5725" w:rsidDel="002F1382">
          <w:rPr>
            <w:lang w:val="en-CA"/>
          </w:rPr>
          <w:delText>exhibit autonomous</w:delText>
        </w:r>
        <w:r w:rsidR="0063483A" w:rsidDel="002F1382">
          <w:rPr>
            <w:lang w:val="en-CA"/>
          </w:rPr>
          <w:delText xml:space="preserve"> </w:delText>
        </w:r>
        <w:r w:rsidR="000C5725" w:rsidRPr="000C5725" w:rsidDel="002F1382">
          <w:rPr>
            <w:lang w:val="en-CA"/>
          </w:rPr>
          <w:delText xml:space="preserve">behavior. </w:delText>
        </w:r>
      </w:del>
      <w:r w:rsidR="003202A1">
        <w:rPr>
          <w:lang w:val="en-CA"/>
        </w:rPr>
        <w:t>A subsystem</w:t>
      </w:r>
      <w:r w:rsidR="000C5725" w:rsidRPr="000C5725">
        <w:rPr>
          <w:lang w:val="en-CA"/>
        </w:rPr>
        <w:t xml:space="preserve"> is composed of </w:t>
      </w:r>
      <w:r w:rsidR="003202A1">
        <w:rPr>
          <w:lang w:val="en-CA"/>
        </w:rPr>
        <w:t>agents</w:t>
      </w:r>
      <w:r w:rsidR="0063483A">
        <w:rPr>
          <w:lang w:val="en-CA"/>
        </w:rPr>
        <w:t xml:space="preserve"> </w:t>
      </w:r>
      <w:r w:rsidR="00E541A3">
        <w:rPr>
          <w:lang w:val="en-CA"/>
        </w:rPr>
        <w:t>having</w:t>
      </w:r>
      <w:r w:rsidR="003202A1">
        <w:rPr>
          <w:lang w:val="en-CA"/>
        </w:rPr>
        <w:t xml:space="preserve"> </w:t>
      </w:r>
      <w:r w:rsidR="000C5725" w:rsidRPr="000C5725">
        <w:rPr>
          <w:lang w:val="en-CA"/>
        </w:rPr>
        <w:t xml:space="preserve">specific goals that establish </w:t>
      </w:r>
      <w:r w:rsidR="000C5725" w:rsidRPr="000C5725">
        <w:rPr>
          <w:lang w:val="en-CA"/>
        </w:rPr>
        <w:lastRenderedPageBreak/>
        <w:t>what the</w:t>
      </w:r>
      <w:r w:rsidR="0063483A">
        <w:rPr>
          <w:lang w:val="en-CA"/>
        </w:rPr>
        <w:t xml:space="preserve"> </w:t>
      </w:r>
      <w:r w:rsidR="003202A1">
        <w:rPr>
          <w:lang w:val="en-CA"/>
        </w:rPr>
        <w:t>subsystem</w:t>
      </w:r>
      <w:r w:rsidR="000C5725" w:rsidRPr="000C5725">
        <w:rPr>
          <w:lang w:val="en-CA"/>
        </w:rPr>
        <w:t xml:space="preserve"> </w:t>
      </w:r>
      <w:r w:rsidR="00E541A3">
        <w:rPr>
          <w:lang w:val="en-CA"/>
        </w:rPr>
        <w:t>i</w:t>
      </w:r>
      <w:r w:rsidR="000C5725" w:rsidRPr="000C5725">
        <w:rPr>
          <w:lang w:val="en-CA"/>
        </w:rPr>
        <w:t xml:space="preserve">ntends to </w:t>
      </w:r>
      <w:r w:rsidR="00E541A3">
        <w:rPr>
          <w:lang w:val="en-CA"/>
        </w:rPr>
        <w:t>accomplish</w:t>
      </w:r>
      <w:r w:rsidR="000C5725" w:rsidRPr="000C5725">
        <w:rPr>
          <w:lang w:val="en-CA"/>
        </w:rPr>
        <w:t>. The achievement of specific</w:t>
      </w:r>
      <w:r w:rsidR="0063483A">
        <w:rPr>
          <w:lang w:val="en-CA"/>
        </w:rPr>
        <w:t xml:space="preserve"> </w:t>
      </w:r>
      <w:r w:rsidR="000C5725" w:rsidRPr="000C5725">
        <w:rPr>
          <w:lang w:val="en-CA"/>
        </w:rPr>
        <w:t>goals</w:t>
      </w:r>
      <w:r w:rsidR="00E541A3">
        <w:rPr>
          <w:lang w:val="en-CA"/>
        </w:rPr>
        <w:t xml:space="preserve"> by the agents within a subsystem</w:t>
      </w:r>
      <w:del w:id="938" w:author="Paulo Alencar" w:date="2017-04-06T00:42:00Z">
        <w:r w:rsidR="00E541A3" w:rsidDel="00540A08">
          <w:rPr>
            <w:lang w:val="en-CA"/>
          </w:rPr>
          <w:delText>,</w:delText>
        </w:r>
      </w:del>
      <w:r w:rsidR="000C5725" w:rsidRPr="000C5725">
        <w:rPr>
          <w:lang w:val="en-CA"/>
        </w:rPr>
        <w:t xml:space="preserve"> allows </w:t>
      </w:r>
      <w:ins w:id="939" w:author="Paulo Alencar" w:date="2017-04-06T00:42:00Z">
        <w:r w:rsidR="00540A08">
          <w:rPr>
            <w:lang w:val="en-CA"/>
          </w:rPr>
          <w:t>the entire system to reach its goal when the sub</w:t>
        </w:r>
      </w:ins>
      <w:ins w:id="940" w:author="Paulo Alencar" w:date="2017-04-06T00:43:00Z">
        <w:r w:rsidR="00540A08">
          <w:rPr>
            <w:lang w:val="en-CA"/>
          </w:rPr>
          <w:t>s</w:t>
        </w:r>
      </w:ins>
      <w:ins w:id="941" w:author="Paulo Alencar" w:date="2017-04-06T00:42:00Z">
        <w:r w:rsidR="00540A08">
          <w:rPr>
            <w:lang w:val="en-CA"/>
          </w:rPr>
          <w:t xml:space="preserve">ystems are </w:t>
        </w:r>
      </w:ins>
      <w:ins w:id="942" w:author="Paulo Alencar" w:date="2017-04-06T00:43:00Z">
        <w:r w:rsidR="00540A08">
          <w:rPr>
            <w:lang w:val="en-CA"/>
          </w:rPr>
          <w:t xml:space="preserve">put together. </w:t>
        </w:r>
      </w:ins>
      <w:del w:id="943" w:author="Paulo Alencar" w:date="2017-04-06T00:42:00Z">
        <w:r w:rsidR="000C5725" w:rsidRPr="000C5725" w:rsidDel="00540A08">
          <w:rPr>
            <w:lang w:val="en-CA"/>
          </w:rPr>
          <w:delText>r</w:delText>
        </w:r>
      </w:del>
      <w:del w:id="944" w:author="Paulo Alencar" w:date="2017-04-06T00:43:00Z">
        <w:r w:rsidR="000C5725" w:rsidRPr="000C5725" w:rsidDel="00540A08">
          <w:rPr>
            <w:lang w:val="en-CA"/>
          </w:rPr>
          <w:delText>eaching the general goal of the</w:delText>
        </w:r>
        <w:r w:rsidR="003202A1" w:rsidDel="00540A08">
          <w:rPr>
            <w:lang w:val="en-CA"/>
          </w:rPr>
          <w:delText xml:space="preserve"> entire system</w:delText>
        </w:r>
        <w:r w:rsidR="00E541A3" w:rsidDel="00540A08">
          <w:rPr>
            <w:lang w:val="en-CA"/>
          </w:rPr>
          <w:delText xml:space="preserve"> when put together</w:delText>
        </w:r>
        <w:r w:rsidR="003202A1" w:rsidDel="00540A08">
          <w:rPr>
            <w:lang w:val="en-CA"/>
          </w:rPr>
          <w:delText>.</w:delText>
        </w:r>
      </w:del>
      <w:r w:rsidR="003202A1">
        <w:rPr>
          <w:lang w:val="en-CA"/>
        </w:rPr>
        <w:t xml:space="preserve"> </w:t>
      </w:r>
    </w:p>
    <w:p w:rsidR="00902D6F" w:rsidRDefault="00902D6F" w:rsidP="00A00295">
      <w:pPr>
        <w:pStyle w:val="BodyTextFirstIndent"/>
        <w:keepNext/>
        <w:spacing w:line="480" w:lineRule="auto"/>
        <w:ind w:firstLine="0"/>
      </w:pPr>
      <w:r>
        <w:rPr>
          <w:noProof/>
          <w:lang w:val="en-CA" w:eastAsia="en-CA"/>
        </w:rPr>
        <w:drawing>
          <wp:inline distT="0" distB="0" distL="0" distR="0" wp14:anchorId="3FD9709B" wp14:editId="13C1CA4B">
            <wp:extent cx="5715000" cy="2407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osed approach.JPG"/>
                    <pic:cNvPicPr/>
                  </pic:nvPicPr>
                  <pic:blipFill>
                    <a:blip r:embed="rId17">
                      <a:extLst>
                        <a:ext uri="{28A0092B-C50C-407E-A947-70E740481C1C}">
                          <a14:useLocalDpi xmlns:a14="http://schemas.microsoft.com/office/drawing/2010/main" val="0"/>
                        </a:ext>
                      </a:extLst>
                    </a:blip>
                    <a:stretch>
                      <a:fillRect/>
                    </a:stretch>
                  </pic:blipFill>
                  <pic:spPr>
                    <a:xfrm>
                      <a:off x="0" y="0"/>
                      <a:ext cx="5715000" cy="2407920"/>
                    </a:xfrm>
                    <a:prstGeom prst="rect">
                      <a:avLst/>
                    </a:prstGeom>
                  </pic:spPr>
                </pic:pic>
              </a:graphicData>
            </a:graphic>
          </wp:inline>
        </w:drawing>
      </w:r>
      <w:r w:rsidRPr="00902D6F">
        <w:t xml:space="preserve"> </w:t>
      </w:r>
    </w:p>
    <w:p w:rsidR="00902D6F" w:rsidRPr="005D58B6" w:rsidRDefault="00902D6F" w:rsidP="00902D6F">
      <w:pPr>
        <w:pStyle w:val="Caption"/>
        <w:rPr>
          <w:lang w:val="en-CA"/>
        </w:rPr>
      </w:pPr>
      <w:bookmarkStart w:id="945" w:name="_Toc478091080"/>
      <w:r>
        <w:t xml:space="preserve">Figure </w:t>
      </w:r>
      <w:r>
        <w:fldChar w:fldCharType="begin"/>
      </w:r>
      <w:r>
        <w:instrText xml:space="preserve"> SEQ Figure \* ARABIC </w:instrText>
      </w:r>
      <w:r>
        <w:fldChar w:fldCharType="separate"/>
      </w:r>
      <w:r w:rsidR="00823832">
        <w:rPr>
          <w:noProof/>
        </w:rPr>
        <w:t>3</w:t>
      </w:r>
      <w:r>
        <w:fldChar w:fldCharType="end"/>
      </w:r>
      <w:r>
        <w:t xml:space="preserve"> </w:t>
      </w:r>
      <w:ins w:id="946" w:author="Paulo Alencar" w:date="2017-04-06T00:43:00Z">
        <w:r w:rsidR="00540A08">
          <w:t>Combining Subsystem Goals to Achieve the System Goal</w:t>
        </w:r>
      </w:ins>
      <w:del w:id="947" w:author="Paulo Alencar" w:date="2017-04-06T00:43:00Z">
        <w:r w:rsidDel="00540A08">
          <w:delText>Proposed Approach</w:delText>
        </w:r>
      </w:del>
      <w:bookmarkEnd w:id="945"/>
    </w:p>
    <w:p w:rsidR="00200BFA" w:rsidRPr="00200BFA" w:rsidRDefault="000C5725" w:rsidP="00866177">
      <w:pPr>
        <w:pStyle w:val="BodyText"/>
        <w:spacing w:line="480" w:lineRule="auto"/>
        <w:rPr>
          <w:szCs w:val="22"/>
          <w:lang w:val="en-CA"/>
        </w:rPr>
      </w:pPr>
      <w:r w:rsidRPr="000C5725">
        <w:rPr>
          <w:lang w:val="en-CA"/>
        </w:rPr>
        <w:t>Specific goals</w:t>
      </w:r>
      <w:r w:rsidR="00E541A3">
        <w:rPr>
          <w:lang w:val="en-CA"/>
        </w:rPr>
        <w:t xml:space="preserve"> </w:t>
      </w:r>
      <w:ins w:id="948" w:author="Paulo Alencar" w:date="2017-04-06T00:44:00Z">
        <w:r w:rsidR="00F6414B">
          <w:rPr>
            <w:lang w:val="en-CA"/>
          </w:rPr>
          <w:t xml:space="preserve">of an </w:t>
        </w:r>
      </w:ins>
      <w:del w:id="949" w:author="Paulo Alencar" w:date="2017-04-06T00:44:00Z">
        <w:r w:rsidR="00E541A3" w:rsidDel="00F6414B">
          <w:rPr>
            <w:lang w:val="en-CA"/>
          </w:rPr>
          <w:delText xml:space="preserve">by the </w:delText>
        </w:r>
      </w:del>
      <w:r w:rsidR="00E541A3">
        <w:rPr>
          <w:lang w:val="en-CA"/>
        </w:rPr>
        <w:t>agent within a subsystem</w:t>
      </w:r>
      <w:r w:rsidRPr="000C5725">
        <w:rPr>
          <w:lang w:val="en-CA"/>
        </w:rPr>
        <w:t xml:space="preserve"> are reached through the</w:t>
      </w:r>
      <w:r w:rsidR="0063483A">
        <w:rPr>
          <w:lang w:val="en-CA"/>
        </w:rPr>
        <w:t xml:space="preserve"> </w:t>
      </w:r>
      <w:r w:rsidRPr="000C5725">
        <w:rPr>
          <w:lang w:val="en-CA"/>
        </w:rPr>
        <w:t>p</w:t>
      </w:r>
      <w:r w:rsidR="003202A1">
        <w:rPr>
          <w:lang w:val="en-CA"/>
        </w:rPr>
        <w:t>erformance of responsibilities</w:t>
      </w:r>
      <w:r w:rsidRPr="000C5725">
        <w:rPr>
          <w:lang w:val="en-CA"/>
        </w:rPr>
        <w:t xml:space="preserve"> that </w:t>
      </w:r>
      <w:r w:rsidR="003202A1">
        <w:rPr>
          <w:lang w:val="en-CA"/>
        </w:rPr>
        <w:t>agents</w:t>
      </w:r>
      <w:r w:rsidRPr="000C5725">
        <w:rPr>
          <w:lang w:val="en-CA"/>
        </w:rPr>
        <w:t xml:space="preserve"> have</w:t>
      </w:r>
      <w:r w:rsidR="00E541A3">
        <w:rPr>
          <w:lang w:val="en-CA"/>
        </w:rPr>
        <w:t>,</w:t>
      </w:r>
      <w:r w:rsidRPr="000C5725">
        <w:rPr>
          <w:lang w:val="en-CA"/>
        </w:rPr>
        <w:t xml:space="preserve"> </w:t>
      </w:r>
      <w:ins w:id="950" w:author="Paulo Alencar" w:date="2017-04-06T00:44:00Z">
        <w:r w:rsidR="00F6414B">
          <w:rPr>
            <w:lang w:val="en-CA"/>
          </w:rPr>
          <w:t xml:space="preserve">in which the agent plays </w:t>
        </w:r>
      </w:ins>
      <w:del w:id="951" w:author="Paulo Alencar" w:date="2017-04-06T00:44:00Z">
        <w:r w:rsidRPr="000C5725" w:rsidDel="00F6414B">
          <w:rPr>
            <w:lang w:val="en-CA"/>
          </w:rPr>
          <w:delText xml:space="preserve">by playing </w:delText>
        </w:r>
      </w:del>
      <w:r w:rsidRPr="000C5725">
        <w:rPr>
          <w:lang w:val="en-CA"/>
        </w:rPr>
        <w:t>roles wi</w:t>
      </w:r>
      <w:r w:rsidR="003202A1">
        <w:rPr>
          <w:lang w:val="en-CA"/>
        </w:rPr>
        <w:t>th a certain degree of autonomy</w:t>
      </w:r>
      <w:r w:rsidRPr="000C5725">
        <w:rPr>
          <w:lang w:val="en-CA"/>
        </w:rPr>
        <w:t>.</w:t>
      </w:r>
      <w:r w:rsidR="0063483A">
        <w:rPr>
          <w:lang w:val="en-CA"/>
        </w:rPr>
        <w:t xml:space="preserve"> </w:t>
      </w:r>
      <w:r w:rsidRPr="000C5725">
        <w:rPr>
          <w:lang w:val="en-CA"/>
        </w:rPr>
        <w:t>Responsibilities are exercised through the execution</w:t>
      </w:r>
      <w:r w:rsidR="0063483A">
        <w:rPr>
          <w:lang w:val="en-CA"/>
        </w:rPr>
        <w:t xml:space="preserve"> </w:t>
      </w:r>
      <w:r w:rsidRPr="000C5725">
        <w:rPr>
          <w:lang w:val="en-CA"/>
        </w:rPr>
        <w:t xml:space="preserve">of </w:t>
      </w:r>
      <w:r w:rsidR="003202A1" w:rsidRPr="000C5725">
        <w:rPr>
          <w:lang w:val="en-CA"/>
        </w:rPr>
        <w:t>activities</w:t>
      </w:r>
      <w:r w:rsidR="00E541A3">
        <w:rPr>
          <w:lang w:val="en-CA"/>
        </w:rPr>
        <w:t xml:space="preserve"> by each individual agent within the subsystem</w:t>
      </w:r>
      <w:r w:rsidR="003202A1" w:rsidRPr="000C5725">
        <w:rPr>
          <w:lang w:val="en-CA"/>
        </w:rPr>
        <w:t xml:space="preserve">. </w:t>
      </w:r>
      <w:r w:rsidRPr="000C5725">
        <w:rPr>
          <w:lang w:val="en-CA"/>
        </w:rPr>
        <w:t>The set of activities associated with a responsibility are a</w:t>
      </w:r>
      <w:r w:rsidR="0063483A">
        <w:rPr>
          <w:lang w:val="en-CA"/>
        </w:rPr>
        <w:t xml:space="preserve"> </w:t>
      </w:r>
      <w:r w:rsidRPr="000C5725">
        <w:rPr>
          <w:lang w:val="en-CA"/>
        </w:rPr>
        <w:t>functional decomposition of it.</w:t>
      </w:r>
      <w:r w:rsidR="0063483A">
        <w:rPr>
          <w:lang w:val="en-CA"/>
        </w:rPr>
        <w:t xml:space="preserve"> </w:t>
      </w:r>
      <w:r w:rsidRPr="000C5725">
        <w:rPr>
          <w:lang w:val="en-CA"/>
        </w:rPr>
        <w:t>Roles have skills on one or a set of techniques that</w:t>
      </w:r>
      <w:r w:rsidR="0063483A">
        <w:rPr>
          <w:lang w:val="en-CA"/>
        </w:rPr>
        <w:t xml:space="preserve"> </w:t>
      </w:r>
      <w:r w:rsidRPr="000C5725">
        <w:rPr>
          <w:lang w:val="en-CA"/>
        </w:rPr>
        <w:t>support the execution of responsibilities and activities in</w:t>
      </w:r>
      <w:r w:rsidR="0063483A">
        <w:rPr>
          <w:lang w:val="en-CA"/>
        </w:rPr>
        <w:t xml:space="preserve"> </w:t>
      </w:r>
      <w:r w:rsidR="003202A1">
        <w:rPr>
          <w:lang w:val="en-CA"/>
        </w:rPr>
        <w:t>an effective way</w:t>
      </w:r>
      <w:r w:rsidR="00E541A3">
        <w:rPr>
          <w:lang w:val="en-CA"/>
        </w:rPr>
        <w:t xml:space="preserve"> within the subsystem</w:t>
      </w:r>
      <w:r w:rsidRPr="000C5725">
        <w:rPr>
          <w:lang w:val="en-CA"/>
        </w:rPr>
        <w:t>. Pre</w:t>
      </w:r>
      <w:ins w:id="952" w:author="Paulo Alencar" w:date="2017-04-06T00:45:00Z">
        <w:r w:rsidR="00F6414B">
          <w:rPr>
            <w:lang w:val="en-CA"/>
          </w:rPr>
          <w:t>-</w:t>
        </w:r>
      </w:ins>
      <w:r w:rsidRPr="000C5725">
        <w:rPr>
          <w:lang w:val="en-CA"/>
        </w:rPr>
        <w:t>conditions</w:t>
      </w:r>
      <w:r w:rsidR="0063483A">
        <w:rPr>
          <w:lang w:val="en-CA"/>
        </w:rPr>
        <w:t xml:space="preserve"> </w:t>
      </w:r>
      <w:r w:rsidRPr="000C5725">
        <w:rPr>
          <w:lang w:val="en-CA"/>
        </w:rPr>
        <w:t>and post-conditions may need to be satisfied</w:t>
      </w:r>
      <w:r w:rsidR="0063483A">
        <w:rPr>
          <w:lang w:val="en-CA"/>
        </w:rPr>
        <w:t xml:space="preserve"> </w:t>
      </w:r>
      <w:ins w:id="953" w:author="Paulo Alencar" w:date="2017-04-06T00:45:00Z">
        <w:r w:rsidR="00F6414B">
          <w:rPr>
            <w:lang w:val="en-CA"/>
          </w:rPr>
          <w:t xml:space="preserve">before or </w:t>
        </w:r>
      </w:ins>
      <w:del w:id="954" w:author="Paulo Alencar" w:date="2017-04-06T00:45:00Z">
        <w:r w:rsidRPr="0063483A" w:rsidDel="00F6414B">
          <w:rPr>
            <w:szCs w:val="22"/>
            <w:lang w:val="en-CA"/>
          </w:rPr>
          <w:delText>for/a</w:delText>
        </w:r>
      </w:del>
      <w:ins w:id="955" w:author="Paulo Alencar" w:date="2017-04-06T00:45:00Z">
        <w:r w:rsidR="00F6414B">
          <w:rPr>
            <w:szCs w:val="22"/>
            <w:lang w:val="en-CA"/>
          </w:rPr>
          <w:t>a</w:t>
        </w:r>
      </w:ins>
      <w:r w:rsidRPr="0063483A">
        <w:rPr>
          <w:szCs w:val="22"/>
          <w:lang w:val="en-CA"/>
        </w:rPr>
        <w:t>fter the execution of an activity</w:t>
      </w:r>
      <w:r w:rsidR="00E541A3">
        <w:rPr>
          <w:szCs w:val="22"/>
          <w:lang w:val="en-CA"/>
        </w:rPr>
        <w:t xml:space="preserve"> by each agent within the subsystem</w:t>
      </w:r>
      <w:r w:rsidRPr="0063483A">
        <w:rPr>
          <w:szCs w:val="22"/>
          <w:lang w:val="en-CA"/>
        </w:rPr>
        <w:t>. Knowledge can be</w:t>
      </w:r>
      <w:r w:rsidR="0063483A" w:rsidRPr="0063483A">
        <w:rPr>
          <w:szCs w:val="22"/>
          <w:lang w:val="en-CA"/>
        </w:rPr>
        <w:t xml:space="preserve"> </w:t>
      </w:r>
      <w:r w:rsidRPr="0063483A">
        <w:rPr>
          <w:szCs w:val="22"/>
          <w:lang w:val="en-CA"/>
        </w:rPr>
        <w:t>consumed and produced through the execution of an</w:t>
      </w:r>
      <w:r w:rsidR="0063483A" w:rsidRPr="0063483A">
        <w:rPr>
          <w:szCs w:val="22"/>
          <w:lang w:val="en-CA"/>
        </w:rPr>
        <w:t xml:space="preserve"> </w:t>
      </w:r>
      <w:r w:rsidR="00E541A3">
        <w:rPr>
          <w:szCs w:val="22"/>
          <w:lang w:val="en-CA"/>
        </w:rPr>
        <w:t xml:space="preserve">activity. </w:t>
      </w:r>
      <w:r w:rsidRPr="0063483A">
        <w:rPr>
          <w:szCs w:val="22"/>
          <w:lang w:val="en-CA"/>
        </w:rPr>
        <w:t>Skills can be, for instance,</w:t>
      </w:r>
      <w:r w:rsidR="0063483A" w:rsidRPr="0063483A">
        <w:rPr>
          <w:szCs w:val="22"/>
          <w:lang w:val="en-CA"/>
        </w:rPr>
        <w:t xml:space="preserve"> </w:t>
      </w:r>
      <w:r w:rsidRPr="0063483A">
        <w:rPr>
          <w:szCs w:val="22"/>
          <w:lang w:val="en-CA"/>
        </w:rPr>
        <w:t xml:space="preserve">the rules of the </w:t>
      </w:r>
      <w:r w:rsidR="00EE3D6E">
        <w:rPr>
          <w:szCs w:val="22"/>
          <w:lang w:val="en-CA"/>
        </w:rPr>
        <w:t>subsystem</w:t>
      </w:r>
      <w:r w:rsidRPr="0063483A">
        <w:rPr>
          <w:szCs w:val="22"/>
          <w:lang w:val="en-CA"/>
        </w:rPr>
        <w:t xml:space="preserve"> that </w:t>
      </w:r>
      <w:r w:rsidR="00EE3D6E">
        <w:rPr>
          <w:szCs w:val="22"/>
          <w:lang w:val="en-CA"/>
        </w:rPr>
        <w:t>agents</w:t>
      </w:r>
      <w:r w:rsidRPr="0063483A">
        <w:rPr>
          <w:szCs w:val="22"/>
          <w:lang w:val="en-CA"/>
        </w:rPr>
        <w:t xml:space="preserve"> know </w:t>
      </w:r>
      <w:ins w:id="956" w:author="Paulo Alencar" w:date="2017-04-06T00:46:00Z">
        <w:r w:rsidR="00F6414B">
          <w:rPr>
            <w:szCs w:val="22"/>
            <w:lang w:val="en-CA"/>
          </w:rPr>
          <w:t xml:space="preserve">in order </w:t>
        </w:r>
      </w:ins>
      <w:r w:rsidRPr="0063483A">
        <w:rPr>
          <w:szCs w:val="22"/>
          <w:lang w:val="en-CA"/>
        </w:rPr>
        <w:t>to</w:t>
      </w:r>
      <w:r w:rsidR="0063483A" w:rsidRPr="0063483A">
        <w:rPr>
          <w:szCs w:val="22"/>
          <w:lang w:val="en-CA"/>
        </w:rPr>
        <w:t xml:space="preserve"> </w:t>
      </w:r>
      <w:r w:rsidRPr="0063483A">
        <w:rPr>
          <w:szCs w:val="22"/>
          <w:lang w:val="en-CA"/>
        </w:rPr>
        <w:t>access and structure its information sources.</w:t>
      </w:r>
      <w:r w:rsidR="0063483A" w:rsidRPr="0063483A">
        <w:rPr>
          <w:szCs w:val="22"/>
          <w:lang w:val="en-CA"/>
        </w:rPr>
        <w:t xml:space="preserve"> </w:t>
      </w:r>
      <w:r w:rsidRPr="0063483A">
        <w:rPr>
          <w:szCs w:val="22"/>
          <w:lang w:val="en-CA"/>
        </w:rPr>
        <w:t xml:space="preserve">Sometimes, </w:t>
      </w:r>
      <w:r w:rsidR="00EE3D6E">
        <w:rPr>
          <w:szCs w:val="22"/>
          <w:lang w:val="en-CA"/>
        </w:rPr>
        <w:t>agents</w:t>
      </w:r>
      <w:r w:rsidRPr="0063483A">
        <w:rPr>
          <w:szCs w:val="22"/>
          <w:lang w:val="en-CA"/>
        </w:rPr>
        <w:t xml:space="preserve"> have to communicate with other</w:t>
      </w:r>
      <w:r w:rsidR="0063483A" w:rsidRPr="0063483A">
        <w:rPr>
          <w:szCs w:val="22"/>
          <w:lang w:val="en-CA"/>
        </w:rPr>
        <w:t xml:space="preserve"> </w:t>
      </w:r>
      <w:r w:rsidR="00EE3D6E">
        <w:rPr>
          <w:szCs w:val="22"/>
          <w:lang w:val="en-CA"/>
        </w:rPr>
        <w:t>agents</w:t>
      </w:r>
      <w:r w:rsidRPr="0063483A">
        <w:rPr>
          <w:szCs w:val="22"/>
          <w:lang w:val="en-CA"/>
        </w:rPr>
        <w:t xml:space="preserve"> to cooperate in the execution</w:t>
      </w:r>
      <w:r w:rsidR="0063483A" w:rsidRPr="0063483A">
        <w:rPr>
          <w:szCs w:val="22"/>
          <w:lang w:val="en-CA"/>
        </w:rPr>
        <w:t xml:space="preserve"> </w:t>
      </w:r>
      <w:r w:rsidR="00397A65">
        <w:rPr>
          <w:szCs w:val="22"/>
          <w:lang w:val="en-CA"/>
        </w:rPr>
        <w:t>of an activity.</w:t>
      </w:r>
      <w:r w:rsidR="00E541A3">
        <w:rPr>
          <w:szCs w:val="22"/>
          <w:lang w:val="en-CA"/>
        </w:rPr>
        <w:t xml:space="preserve"> This approach allows for such communication to take place between the agents within the subsystems.</w:t>
      </w:r>
    </w:p>
    <w:p w:rsidR="002F5242" w:rsidRDefault="00174B19" w:rsidP="00866177">
      <w:pPr>
        <w:pStyle w:val="BodyTextFirstIndent"/>
        <w:keepNext/>
        <w:spacing w:line="480" w:lineRule="auto"/>
      </w:pPr>
      <w:r>
        <w:rPr>
          <w:noProof/>
          <w:lang w:val="en-CA" w:eastAsia="en-CA"/>
        </w:rPr>
        <w:lastRenderedPageBreak/>
        <w:drawing>
          <wp:inline distT="0" distB="0" distL="0" distR="0">
            <wp:extent cx="7152860" cy="4729631"/>
            <wp:effectExtent l="0" t="762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lationship model.JP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7183436" cy="4749849"/>
                    </a:xfrm>
                    <a:prstGeom prst="rect">
                      <a:avLst/>
                    </a:prstGeom>
                  </pic:spPr>
                </pic:pic>
              </a:graphicData>
            </a:graphic>
          </wp:inline>
        </w:drawing>
      </w:r>
    </w:p>
    <w:p w:rsidR="00DC259A" w:rsidRDefault="002F5242" w:rsidP="00AC09AD">
      <w:pPr>
        <w:pStyle w:val="Caption"/>
        <w:spacing w:line="480" w:lineRule="auto"/>
      </w:pPr>
      <w:bookmarkStart w:id="957" w:name="_Toc478091081"/>
      <w:r>
        <w:t xml:space="preserve">Figure </w:t>
      </w:r>
      <w:r>
        <w:fldChar w:fldCharType="begin"/>
      </w:r>
      <w:r>
        <w:instrText xml:space="preserve"> SEQ Figure \* ARABIC </w:instrText>
      </w:r>
      <w:r>
        <w:fldChar w:fldCharType="separate"/>
      </w:r>
      <w:r w:rsidR="00823832">
        <w:rPr>
          <w:noProof/>
        </w:rPr>
        <w:t>4</w:t>
      </w:r>
      <w:r>
        <w:fldChar w:fldCharType="end"/>
      </w:r>
      <w:r>
        <w:t xml:space="preserve"> Relationship model for subsystems</w:t>
      </w:r>
      <w:bookmarkEnd w:id="957"/>
    </w:p>
    <w:p w:rsidR="004F4C11" w:rsidRDefault="004F4C11" w:rsidP="004F4C11">
      <w:pPr>
        <w:pStyle w:val="Heading2"/>
      </w:pPr>
      <w:bookmarkStart w:id="958" w:name="_Toc478091036"/>
      <w:r>
        <w:lastRenderedPageBreak/>
        <w:t>Goal Models</w:t>
      </w:r>
      <w:r w:rsidR="007A51E3">
        <w:t xml:space="preserve"> for the Subsystems</w:t>
      </w:r>
      <w:bookmarkEnd w:id="958"/>
    </w:p>
    <w:p w:rsidR="003354E9" w:rsidRPr="003354E9" w:rsidRDefault="003354E9" w:rsidP="003354E9">
      <w:pPr>
        <w:pStyle w:val="BodyText"/>
        <w:spacing w:line="480" w:lineRule="auto"/>
        <w:rPr>
          <w:lang w:val="en-CA"/>
        </w:rPr>
      </w:pPr>
      <w:r>
        <w:rPr>
          <w:lang w:val="en-CA"/>
        </w:rPr>
        <w:t>We will now discuss the goal models of the subsystems</w:t>
      </w:r>
      <w:ins w:id="959" w:author="Paulo Alencar" w:date="2017-04-06T00:47:00Z">
        <w:r w:rsidR="007E3703">
          <w:rPr>
            <w:lang w:val="en-CA"/>
          </w:rPr>
          <w:t xml:space="preserve"> </w:t>
        </w:r>
      </w:ins>
      <w:del w:id="960" w:author="Paulo Alencar" w:date="2017-04-06T00:48:00Z">
        <w:r w:rsidDel="007E3703">
          <w:rPr>
            <w:lang w:val="en-CA"/>
          </w:rPr>
          <w:delText xml:space="preserve"> </w:delText>
        </w:r>
      </w:del>
      <w:r>
        <w:rPr>
          <w:lang w:val="en-CA"/>
        </w:rPr>
        <w:t>which make</w:t>
      </w:r>
      <w:del w:id="961" w:author="Paulo Alencar" w:date="2017-04-06T00:47:00Z">
        <w:r w:rsidDel="007E3703">
          <w:rPr>
            <w:lang w:val="en-CA"/>
          </w:rPr>
          <w:delText>s</w:delText>
        </w:r>
      </w:del>
      <w:r>
        <w:rPr>
          <w:lang w:val="en-CA"/>
        </w:rPr>
        <w:t xml:space="preserve"> up a </w:t>
      </w:r>
      <w:ins w:id="962" w:author="Paulo Alencar" w:date="2017-04-06T00:47:00Z">
        <w:r w:rsidR="007E3703">
          <w:rPr>
            <w:lang w:val="en-CA"/>
          </w:rPr>
          <w:t xml:space="preserve">RPRS and </w:t>
        </w:r>
      </w:ins>
      <w:del w:id="963" w:author="Paulo Alencar" w:date="2017-04-06T00:47:00Z">
        <w:r w:rsidDel="007E3703">
          <w:rPr>
            <w:lang w:val="en-CA"/>
          </w:rPr>
          <w:delText xml:space="preserve">risk aware and privacy preserving </w:delText>
        </w:r>
        <w:r w:rsidR="00390006" w:rsidDel="007E3703">
          <w:rPr>
            <w:lang w:val="en-CA"/>
          </w:rPr>
          <w:delText>Recommender System</w:delText>
        </w:r>
        <w:r w:rsidDel="007E3703">
          <w:rPr>
            <w:lang w:val="en-CA"/>
          </w:rPr>
          <w:delText xml:space="preserve"> and </w:delText>
        </w:r>
      </w:del>
      <w:r>
        <w:rPr>
          <w:lang w:val="en-CA"/>
        </w:rPr>
        <w:t>also explain the contribution of each subsystem</w:t>
      </w:r>
      <w:del w:id="964" w:author="Paulo Alencar" w:date="2017-04-06T00:47:00Z">
        <w:r w:rsidDel="007E3703">
          <w:rPr>
            <w:lang w:val="en-CA"/>
          </w:rPr>
          <w:delText>s</w:delText>
        </w:r>
      </w:del>
      <w:r>
        <w:rPr>
          <w:lang w:val="en-CA"/>
        </w:rPr>
        <w:t xml:space="preserve"> and the agents involved in the</w:t>
      </w:r>
      <w:ins w:id="965" w:author="Paulo Alencar" w:date="2017-04-06T00:49:00Z">
        <w:r w:rsidR="007E3703">
          <w:rPr>
            <w:lang w:val="en-CA"/>
          </w:rPr>
          <w:t>se</w:t>
        </w:r>
      </w:ins>
      <w:del w:id="966" w:author="Paulo Alencar" w:date="2017-04-06T00:49:00Z">
        <w:r w:rsidDel="007E3703">
          <w:rPr>
            <w:lang w:val="en-CA"/>
          </w:rPr>
          <w:delText xml:space="preserve"> respective</w:delText>
        </w:r>
      </w:del>
      <w:r>
        <w:rPr>
          <w:lang w:val="en-CA"/>
        </w:rPr>
        <w:t xml:space="preserve"> subsystems.</w:t>
      </w:r>
    </w:p>
    <w:p w:rsidR="004F4C11" w:rsidRDefault="004F4C11" w:rsidP="004F4C11">
      <w:pPr>
        <w:pStyle w:val="Heading3"/>
      </w:pPr>
      <w:bookmarkStart w:id="967" w:name="_Toc478091037"/>
      <w:r>
        <w:t>Goal Model: Data Subsystem</w:t>
      </w:r>
      <w:bookmarkEnd w:id="967"/>
    </w:p>
    <w:p w:rsidR="004F4C11" w:rsidRDefault="004F4C11" w:rsidP="004F4C11">
      <w:pPr>
        <w:pStyle w:val="BodyText"/>
        <w:keepNext/>
      </w:pPr>
      <w:r>
        <w:rPr>
          <w:noProof/>
          <w:lang w:val="en-CA" w:eastAsia="en-CA"/>
        </w:rPr>
        <w:drawing>
          <wp:inline distT="0" distB="0" distL="0" distR="0" wp14:anchorId="20EED3D2" wp14:editId="0540E2F4">
            <wp:extent cx="5715000" cy="316159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 goal model.JPG"/>
                    <pic:cNvPicPr/>
                  </pic:nvPicPr>
                  <pic:blipFill>
                    <a:blip r:embed="rId19">
                      <a:extLst>
                        <a:ext uri="{28A0092B-C50C-407E-A947-70E740481C1C}">
                          <a14:useLocalDpi xmlns:a14="http://schemas.microsoft.com/office/drawing/2010/main" val="0"/>
                        </a:ext>
                      </a:extLst>
                    </a:blip>
                    <a:stretch>
                      <a:fillRect/>
                    </a:stretch>
                  </pic:blipFill>
                  <pic:spPr>
                    <a:xfrm>
                      <a:off x="0" y="0"/>
                      <a:ext cx="5715000" cy="3161593"/>
                    </a:xfrm>
                    <a:prstGeom prst="rect">
                      <a:avLst/>
                    </a:prstGeom>
                  </pic:spPr>
                </pic:pic>
              </a:graphicData>
            </a:graphic>
          </wp:inline>
        </w:drawing>
      </w:r>
    </w:p>
    <w:p w:rsidR="004F4C11" w:rsidRDefault="004F4C11" w:rsidP="004F4C11">
      <w:pPr>
        <w:pStyle w:val="Caption"/>
      </w:pPr>
      <w:bookmarkStart w:id="968" w:name="_Toc478091082"/>
      <w:r>
        <w:t xml:space="preserve">Figure </w:t>
      </w:r>
      <w:r>
        <w:fldChar w:fldCharType="begin"/>
      </w:r>
      <w:r>
        <w:instrText xml:space="preserve"> SEQ Figure \* ARABIC </w:instrText>
      </w:r>
      <w:r>
        <w:fldChar w:fldCharType="separate"/>
      </w:r>
      <w:r w:rsidR="00823832">
        <w:rPr>
          <w:noProof/>
        </w:rPr>
        <w:t>5</w:t>
      </w:r>
      <w:r>
        <w:fldChar w:fldCharType="end"/>
      </w:r>
      <w:r>
        <w:t xml:space="preserve"> </w:t>
      </w:r>
      <w:r w:rsidRPr="00093142">
        <w:t xml:space="preserve">Goal </w:t>
      </w:r>
      <w:ins w:id="969" w:author="Paulo Alencar" w:date="2017-04-06T00:50:00Z">
        <w:r w:rsidR="007E3703">
          <w:t>M</w:t>
        </w:r>
      </w:ins>
      <w:del w:id="970" w:author="Paulo Alencar" w:date="2017-04-06T00:50:00Z">
        <w:r w:rsidRPr="00093142" w:rsidDel="007E3703">
          <w:delText>m</w:delText>
        </w:r>
      </w:del>
      <w:r w:rsidRPr="00093142">
        <w:t xml:space="preserve">odel for the </w:t>
      </w:r>
      <w:ins w:id="971" w:author="Paulo Alencar" w:date="2017-04-06T00:50:00Z">
        <w:r w:rsidR="007E3703">
          <w:t>D</w:t>
        </w:r>
      </w:ins>
      <w:del w:id="972" w:author="Paulo Alencar" w:date="2017-04-06T00:50:00Z">
        <w:r w:rsidRPr="00093142" w:rsidDel="007E3703">
          <w:delText>d</w:delText>
        </w:r>
      </w:del>
      <w:r w:rsidRPr="00093142">
        <w:t xml:space="preserve">ata </w:t>
      </w:r>
      <w:ins w:id="973" w:author="Paulo Alencar" w:date="2017-04-06T00:50:00Z">
        <w:r w:rsidR="007E3703">
          <w:t>A</w:t>
        </w:r>
      </w:ins>
      <w:del w:id="974" w:author="Paulo Alencar" w:date="2017-04-06T00:50:00Z">
        <w:r w:rsidRPr="00093142" w:rsidDel="007E3703">
          <w:delText>a</w:delText>
        </w:r>
      </w:del>
      <w:r w:rsidRPr="00093142">
        <w:t xml:space="preserve">gent and the </w:t>
      </w:r>
      <w:ins w:id="975" w:author="Paulo Alencar" w:date="2017-04-06T00:50:00Z">
        <w:r w:rsidR="007E3703">
          <w:t>A</w:t>
        </w:r>
      </w:ins>
      <w:del w:id="976" w:author="Paulo Alencar" w:date="2017-04-06T00:50:00Z">
        <w:r w:rsidRPr="00093142" w:rsidDel="007E3703">
          <w:delText>a</w:delText>
        </w:r>
      </w:del>
      <w:r w:rsidRPr="00093142">
        <w:t xml:space="preserve">ggregator </w:t>
      </w:r>
      <w:ins w:id="977" w:author="Paulo Alencar" w:date="2017-04-06T00:50:00Z">
        <w:r w:rsidR="007E3703">
          <w:t>A</w:t>
        </w:r>
      </w:ins>
      <w:del w:id="978" w:author="Paulo Alencar" w:date="2017-04-06T00:50:00Z">
        <w:r w:rsidRPr="00093142" w:rsidDel="007E3703">
          <w:delText>a</w:delText>
        </w:r>
      </w:del>
      <w:r w:rsidRPr="00093142">
        <w:t>gent</w:t>
      </w:r>
      <w:bookmarkEnd w:id="968"/>
    </w:p>
    <w:p w:rsidR="004F4C11" w:rsidRDefault="0046089A" w:rsidP="00306EBC">
      <w:pPr>
        <w:spacing w:line="480" w:lineRule="auto"/>
      </w:pPr>
      <w:r w:rsidRPr="0046089A">
        <w:rPr>
          <w:lang w:val="en-CA"/>
        </w:rPr>
        <w:t xml:space="preserve">Let us </w:t>
      </w:r>
      <w:del w:id="979" w:author="Paulo Alencar" w:date="2017-04-06T00:50:00Z">
        <w:r w:rsidRPr="0046089A" w:rsidDel="007E3703">
          <w:rPr>
            <w:lang w:val="en-CA"/>
          </w:rPr>
          <w:delText xml:space="preserve">first </w:delText>
        </w:r>
      </w:del>
      <w:r w:rsidRPr="0046089A">
        <w:rPr>
          <w:lang w:val="en-CA"/>
        </w:rPr>
        <w:t xml:space="preserve">start with the data </w:t>
      </w:r>
      <w:ins w:id="980" w:author="Paulo Alencar" w:date="2017-04-06T00:51:00Z">
        <w:r w:rsidR="007E3703">
          <w:rPr>
            <w:lang w:val="en-CA"/>
          </w:rPr>
          <w:t xml:space="preserve">management </w:t>
        </w:r>
      </w:ins>
      <w:r w:rsidRPr="0046089A">
        <w:rPr>
          <w:lang w:val="en-CA"/>
        </w:rPr>
        <w:t>subsystem</w:t>
      </w:r>
      <w:del w:id="981" w:author="Paulo Alencar" w:date="2017-04-06T00:51:00Z">
        <w:r w:rsidRPr="0046089A" w:rsidDel="007E3703">
          <w:rPr>
            <w:lang w:val="en-CA"/>
          </w:rPr>
          <w:delText xml:space="preserve"> manages</w:delText>
        </w:r>
      </w:del>
      <w:r w:rsidRPr="0046089A">
        <w:rPr>
          <w:lang w:val="en-CA"/>
        </w:rPr>
        <w:t xml:space="preserve">. This subsystem is responsible for managing the data inflow and outflow from the </w:t>
      </w:r>
      <w:r w:rsidR="00390006">
        <w:rPr>
          <w:lang w:val="en-CA"/>
        </w:rPr>
        <w:t>R</w:t>
      </w:r>
      <w:ins w:id="982" w:author="Paulo Alencar" w:date="2017-04-06T00:51:00Z">
        <w:r w:rsidR="007E3703">
          <w:rPr>
            <w:lang w:val="en-CA"/>
          </w:rPr>
          <w:t>PRS</w:t>
        </w:r>
      </w:ins>
      <w:del w:id="983" w:author="Paulo Alencar" w:date="2017-04-06T00:51:00Z">
        <w:r w:rsidR="00390006" w:rsidDel="007E3703">
          <w:rPr>
            <w:lang w:val="en-CA"/>
          </w:rPr>
          <w:delText>ecommender System</w:delText>
        </w:r>
      </w:del>
      <w:r w:rsidRPr="0046089A">
        <w:rPr>
          <w:lang w:val="en-CA"/>
        </w:rPr>
        <w:t>. Th</w:t>
      </w:r>
      <w:ins w:id="984" w:author="Paulo Alencar" w:date="2017-04-06T00:51:00Z">
        <w:r w:rsidR="007E3703">
          <w:rPr>
            <w:lang w:val="en-CA"/>
          </w:rPr>
          <w:t>e</w:t>
        </w:r>
      </w:ins>
      <w:del w:id="985" w:author="Paulo Alencar" w:date="2017-04-06T00:51:00Z">
        <w:r w:rsidRPr="0046089A" w:rsidDel="007E3703">
          <w:rPr>
            <w:lang w:val="en-CA"/>
          </w:rPr>
          <w:delText>is</w:delText>
        </w:r>
      </w:del>
      <w:r w:rsidRPr="0046089A">
        <w:rPr>
          <w:lang w:val="en-CA"/>
        </w:rPr>
        <w:t xml:space="preserve"> subsystem consists of two agent</w:t>
      </w:r>
      <w:ins w:id="986" w:author="Paulo Alencar" w:date="2017-04-06T00:51:00Z">
        <w:r w:rsidR="007E3703">
          <w:rPr>
            <w:lang w:val="en-CA"/>
          </w:rPr>
          <w:t xml:space="preserve">s, </w:t>
        </w:r>
      </w:ins>
      <w:del w:id="987" w:author="Paulo Alencar" w:date="2017-04-06T00:51:00Z">
        <w:r w:rsidRPr="0046089A" w:rsidDel="007E3703">
          <w:rPr>
            <w:lang w:val="en-CA"/>
          </w:rPr>
          <w:delText xml:space="preserve"> which are </w:delText>
        </w:r>
      </w:del>
      <w:r w:rsidRPr="0046089A">
        <w:rPr>
          <w:lang w:val="en-CA"/>
        </w:rPr>
        <w:t>the Data Manager Agent and the Aggregator Agent.</w:t>
      </w:r>
      <w:ins w:id="988" w:author="Paulo Alencar" w:date="2017-04-06T00:51:00Z">
        <w:r w:rsidR="007E3703">
          <w:rPr>
            <w:lang w:val="en-CA"/>
          </w:rPr>
          <w:t xml:space="preserve"> </w:t>
        </w:r>
      </w:ins>
      <w:r w:rsidRPr="0046089A">
        <w:t xml:space="preserve">The goal of the </w:t>
      </w:r>
      <w:ins w:id="989" w:author="Paulo Alencar" w:date="2017-04-06T00:51:00Z">
        <w:r w:rsidR="007E3703">
          <w:t>D</w:t>
        </w:r>
      </w:ins>
      <w:del w:id="990" w:author="Paulo Alencar" w:date="2017-04-06T00:51:00Z">
        <w:r w:rsidRPr="0046089A" w:rsidDel="007E3703">
          <w:delText>d</w:delText>
        </w:r>
      </w:del>
      <w:r w:rsidRPr="0046089A">
        <w:t xml:space="preserve">ata </w:t>
      </w:r>
      <w:ins w:id="991" w:author="Paulo Alencar" w:date="2017-04-06T00:51:00Z">
        <w:r w:rsidR="007E3703">
          <w:t>M</w:t>
        </w:r>
      </w:ins>
      <w:del w:id="992" w:author="Paulo Alencar" w:date="2017-04-06T00:51:00Z">
        <w:r w:rsidRPr="0046089A" w:rsidDel="007E3703">
          <w:delText>m</w:delText>
        </w:r>
      </w:del>
      <w:r w:rsidRPr="0046089A">
        <w:t xml:space="preserve">anager </w:t>
      </w:r>
      <w:ins w:id="993" w:author="Paulo Alencar" w:date="2017-04-06T00:52:00Z">
        <w:r w:rsidR="007E3703">
          <w:t>A</w:t>
        </w:r>
      </w:ins>
      <w:del w:id="994" w:author="Paulo Alencar" w:date="2017-04-06T00:52:00Z">
        <w:r w:rsidRPr="0046089A" w:rsidDel="007E3703">
          <w:delText>a</w:delText>
        </w:r>
      </w:del>
      <w:r w:rsidRPr="0046089A">
        <w:t xml:space="preserve">gent is to maintain the authenticity of the data by preventing it from getting corrupted and also to manage the piping of data from </w:t>
      </w:r>
      <w:ins w:id="995" w:author="Paulo Alencar" w:date="2017-04-06T00:53:00Z">
        <w:r w:rsidR="00A75807">
          <w:t xml:space="preserve">data </w:t>
        </w:r>
      </w:ins>
      <w:r w:rsidRPr="0046089A">
        <w:t>source</w:t>
      </w:r>
      <w:ins w:id="996" w:author="Paulo Alencar" w:date="2017-04-06T00:53:00Z">
        <w:r w:rsidR="00A75807">
          <w:t>s</w:t>
        </w:r>
      </w:ins>
      <w:r w:rsidRPr="0046089A">
        <w:t xml:space="preserve"> to the desired destination</w:t>
      </w:r>
      <w:ins w:id="997" w:author="Paulo Alencar" w:date="2017-04-06T00:53:00Z">
        <w:r w:rsidR="00A75807">
          <w:t>s</w:t>
        </w:r>
      </w:ins>
      <w:r w:rsidRPr="0046089A">
        <w:t xml:space="preserve">. This goal </w:t>
      </w:r>
      <w:ins w:id="998" w:author="Paulo Alencar" w:date="2017-04-06T00:53:00Z">
        <w:r w:rsidR="00A75807">
          <w:t>of</w:t>
        </w:r>
      </w:ins>
      <w:del w:id="999" w:author="Paulo Alencar" w:date="2017-04-06T00:53:00Z">
        <w:r w:rsidRPr="0046089A" w:rsidDel="00A75807">
          <w:delText>for</w:delText>
        </w:r>
      </w:del>
      <w:r w:rsidRPr="0046089A">
        <w:t xml:space="preserve"> the data agent is achieved by fulfilling two responsibilities</w:t>
      </w:r>
      <w:ins w:id="1000" w:author="Paulo Alencar" w:date="2017-04-06T00:53:00Z">
        <w:r w:rsidR="00A75807">
          <w:t>:</w:t>
        </w:r>
      </w:ins>
      <w:del w:id="1001" w:author="Paulo Alencar" w:date="2017-04-06T00:53:00Z">
        <w:r w:rsidRPr="0046089A" w:rsidDel="00A75807">
          <w:delText xml:space="preserve"> i.e.</w:delText>
        </w:r>
      </w:del>
      <w:r w:rsidRPr="0046089A">
        <w:t xml:space="preserve"> the responsibility of properly encrypting and decrypting the data from the source and the destination</w:t>
      </w:r>
      <w:ins w:id="1002" w:author="Paulo Alencar" w:date="2017-04-06T00:54:00Z">
        <w:r w:rsidR="00A75807">
          <w:t>,</w:t>
        </w:r>
      </w:ins>
      <w:r w:rsidRPr="0046089A">
        <w:t xml:space="preserve"> respectively</w:t>
      </w:r>
      <w:ins w:id="1003" w:author="Paulo Alencar" w:date="2017-04-06T00:54:00Z">
        <w:r w:rsidR="00A75807">
          <w:t>,</w:t>
        </w:r>
      </w:ins>
      <w:r w:rsidRPr="0046089A">
        <w:t xml:space="preserve"> and </w:t>
      </w:r>
      <w:ins w:id="1004" w:author="Paulo Alencar" w:date="2017-04-06T00:54:00Z">
        <w:r w:rsidR="00A75807">
          <w:t>of</w:t>
        </w:r>
      </w:ins>
      <w:del w:id="1005" w:author="Paulo Alencar" w:date="2017-04-06T00:54:00Z">
        <w:r w:rsidRPr="0046089A" w:rsidDel="00A75807">
          <w:delText>by</w:delText>
        </w:r>
      </w:del>
      <w:r w:rsidRPr="0046089A">
        <w:t xml:space="preserve"> updating the proper locations of source and destination </w:t>
      </w:r>
      <w:ins w:id="1006" w:author="Paulo Alencar" w:date="2017-04-06T00:54:00Z">
        <w:r w:rsidR="00A75807">
          <w:t>of</w:t>
        </w:r>
      </w:ins>
      <w:del w:id="1007" w:author="Paulo Alencar" w:date="2017-04-06T00:54:00Z">
        <w:r w:rsidRPr="0046089A" w:rsidDel="00A75807">
          <w:delText>for</w:delText>
        </w:r>
      </w:del>
      <w:r w:rsidRPr="0046089A">
        <w:t xml:space="preserve"> the data to be used by the system.</w:t>
      </w:r>
      <w:r w:rsidR="00A122E3">
        <w:t xml:space="preserve"> </w:t>
      </w:r>
      <w:del w:id="1008" w:author="Paulo Alencar" w:date="2017-04-06T00:55:00Z">
        <w:r w:rsidR="00A122E3" w:rsidRPr="0046089A" w:rsidDel="00A75807">
          <w:rPr>
            <w:lang w:val="en-CA"/>
          </w:rPr>
          <w:delText>.</w:delText>
        </w:r>
        <w:r w:rsidR="00A122E3" w:rsidRPr="00A122E3" w:rsidDel="00A75807">
          <w:delText xml:space="preserve"> </w:delText>
        </w:r>
      </w:del>
      <w:r w:rsidR="00A122E3">
        <w:t xml:space="preserve">The main task of the Aggregator </w:t>
      </w:r>
      <w:ins w:id="1009" w:author="Paulo Alencar" w:date="2017-04-06T00:55:00Z">
        <w:r w:rsidR="00A75807">
          <w:t>A</w:t>
        </w:r>
      </w:ins>
      <w:del w:id="1010" w:author="Paulo Alencar" w:date="2017-04-06T00:55:00Z">
        <w:r w:rsidR="00A122E3" w:rsidDel="00A75807">
          <w:delText>a</w:delText>
        </w:r>
      </w:del>
      <w:r w:rsidR="00A122E3">
        <w:t xml:space="preserve">gent is to channel between the user </w:t>
      </w:r>
      <w:r w:rsidR="00A122E3">
        <w:lastRenderedPageBreak/>
        <w:t xml:space="preserve">interface and the various servers </w:t>
      </w:r>
      <w:ins w:id="1011" w:author="Paulo Alencar" w:date="2017-04-06T00:56:00Z">
        <w:r w:rsidR="00A75807">
          <w:t>to support</w:t>
        </w:r>
      </w:ins>
      <w:del w:id="1012" w:author="Paulo Alencar" w:date="2017-04-06T00:56:00Z">
        <w:r w:rsidR="00A122E3" w:rsidDel="00A75807">
          <w:delText>for</w:delText>
        </w:r>
      </w:del>
      <w:r w:rsidR="00A122E3">
        <w:t xml:space="preserve"> computation, storage and generating recommendations. This specific goal is achieved by the proper distribution and redistribution of data within the system.</w:t>
      </w:r>
    </w:p>
    <w:p w:rsidR="004F4C11" w:rsidRDefault="004F4C11" w:rsidP="004F4C11">
      <w:pPr>
        <w:pStyle w:val="Heading3"/>
      </w:pPr>
      <w:bookmarkStart w:id="1013" w:name="_Toc478091038"/>
      <w:r>
        <w:t>Goal Model: Privacy Subsystem</w:t>
      </w:r>
      <w:bookmarkEnd w:id="1013"/>
    </w:p>
    <w:p w:rsidR="004F4C11" w:rsidRDefault="004F4C11" w:rsidP="004F4C11">
      <w:pPr>
        <w:pStyle w:val="BodyTextFirstIndent"/>
        <w:keepNext/>
      </w:pPr>
      <w:r>
        <w:rPr>
          <w:noProof/>
          <w:lang w:val="en-CA" w:eastAsia="en-CA"/>
        </w:rPr>
        <w:drawing>
          <wp:inline distT="0" distB="0" distL="0" distR="0" wp14:anchorId="012732B2" wp14:editId="57D08292">
            <wp:extent cx="5715000" cy="3959793"/>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vacy goal model.JPG"/>
                    <pic:cNvPicPr/>
                  </pic:nvPicPr>
                  <pic:blipFill>
                    <a:blip r:embed="rId20">
                      <a:extLst>
                        <a:ext uri="{28A0092B-C50C-407E-A947-70E740481C1C}">
                          <a14:useLocalDpi xmlns:a14="http://schemas.microsoft.com/office/drawing/2010/main" val="0"/>
                        </a:ext>
                      </a:extLst>
                    </a:blip>
                    <a:stretch>
                      <a:fillRect/>
                    </a:stretch>
                  </pic:blipFill>
                  <pic:spPr>
                    <a:xfrm>
                      <a:off x="0" y="0"/>
                      <a:ext cx="5715000" cy="3959793"/>
                    </a:xfrm>
                    <a:prstGeom prst="rect">
                      <a:avLst/>
                    </a:prstGeom>
                  </pic:spPr>
                </pic:pic>
              </a:graphicData>
            </a:graphic>
          </wp:inline>
        </w:drawing>
      </w:r>
    </w:p>
    <w:p w:rsidR="004F4C11" w:rsidRDefault="004F4C11" w:rsidP="004F4C11">
      <w:pPr>
        <w:pStyle w:val="Caption"/>
      </w:pPr>
      <w:bookmarkStart w:id="1014" w:name="_Toc478091083"/>
      <w:r>
        <w:t xml:space="preserve">Figure </w:t>
      </w:r>
      <w:r>
        <w:fldChar w:fldCharType="begin"/>
      </w:r>
      <w:r>
        <w:instrText xml:space="preserve"> SEQ Figure \* ARABIC </w:instrText>
      </w:r>
      <w:r>
        <w:fldChar w:fldCharType="separate"/>
      </w:r>
      <w:r w:rsidR="00823832">
        <w:rPr>
          <w:noProof/>
        </w:rPr>
        <w:t>6</w:t>
      </w:r>
      <w:r>
        <w:fldChar w:fldCharType="end"/>
      </w:r>
      <w:r>
        <w:t xml:space="preserve"> </w:t>
      </w:r>
      <w:r w:rsidRPr="00733A4C">
        <w:t xml:space="preserve">Goal model for the </w:t>
      </w:r>
      <w:ins w:id="1015" w:author="Paulo Alencar" w:date="2017-04-06T00:57:00Z">
        <w:r w:rsidR="00A75807">
          <w:t>U</w:t>
        </w:r>
      </w:ins>
      <w:del w:id="1016" w:author="Paulo Alencar" w:date="2017-04-06T00:57:00Z">
        <w:r w:rsidRPr="00733A4C" w:rsidDel="00A75807">
          <w:delText>u</w:delText>
        </w:r>
      </w:del>
      <w:r w:rsidRPr="00733A4C">
        <w:t xml:space="preserve">ser </w:t>
      </w:r>
      <w:ins w:id="1017" w:author="Paulo Alencar" w:date="2017-04-06T00:57:00Z">
        <w:r w:rsidR="00A75807">
          <w:t>P</w:t>
        </w:r>
      </w:ins>
      <w:del w:id="1018" w:author="Paulo Alencar" w:date="2017-04-06T00:57:00Z">
        <w:r w:rsidRPr="00733A4C" w:rsidDel="00A75807">
          <w:delText>p</w:delText>
        </w:r>
      </w:del>
      <w:r w:rsidRPr="00733A4C">
        <w:t xml:space="preserve">rivacy </w:t>
      </w:r>
      <w:ins w:id="1019" w:author="Paulo Alencar" w:date="2017-04-06T00:57:00Z">
        <w:r w:rsidR="00A75807">
          <w:t>A</w:t>
        </w:r>
      </w:ins>
      <w:del w:id="1020" w:author="Paulo Alencar" w:date="2017-04-06T00:57:00Z">
        <w:r w:rsidRPr="00733A4C" w:rsidDel="00A75807">
          <w:delText>a</w:delText>
        </w:r>
      </w:del>
      <w:r w:rsidRPr="00733A4C">
        <w:t>gent</w:t>
      </w:r>
      <w:bookmarkEnd w:id="1014"/>
    </w:p>
    <w:p w:rsidR="006E75FA" w:rsidRDefault="006E75FA" w:rsidP="004828CA">
      <w:pPr>
        <w:pStyle w:val="BodyText"/>
        <w:spacing w:line="480" w:lineRule="auto"/>
      </w:pPr>
      <w:r>
        <w:rPr>
          <w:lang w:val="en-CA"/>
        </w:rPr>
        <w:t xml:space="preserve">The </w:t>
      </w:r>
      <w:ins w:id="1021" w:author="Paulo Alencar" w:date="2017-04-06T00:57:00Z">
        <w:r w:rsidR="00A75807">
          <w:rPr>
            <w:lang w:val="en-CA"/>
          </w:rPr>
          <w:t>p</w:t>
        </w:r>
      </w:ins>
      <w:del w:id="1022" w:author="Paulo Alencar" w:date="2017-04-06T00:57:00Z">
        <w:r w:rsidDel="00A75807">
          <w:rPr>
            <w:lang w:val="en-CA"/>
          </w:rPr>
          <w:delText>P</w:delText>
        </w:r>
      </w:del>
      <w:r>
        <w:rPr>
          <w:lang w:val="en-CA"/>
        </w:rPr>
        <w:t xml:space="preserve">rivacy subsystem manages the privacy aspect of the </w:t>
      </w:r>
      <w:r w:rsidR="00390006">
        <w:rPr>
          <w:lang w:val="en-CA"/>
        </w:rPr>
        <w:t>R</w:t>
      </w:r>
      <w:ins w:id="1023" w:author="Paulo Alencar" w:date="2017-04-06T00:57:00Z">
        <w:r w:rsidR="00A75807">
          <w:rPr>
            <w:lang w:val="en-CA"/>
          </w:rPr>
          <w:t>PRS.</w:t>
        </w:r>
      </w:ins>
      <w:del w:id="1024" w:author="Paulo Alencar" w:date="2017-04-06T00:57:00Z">
        <w:r w:rsidR="00390006" w:rsidDel="00A75807">
          <w:rPr>
            <w:lang w:val="en-CA"/>
          </w:rPr>
          <w:delText>ecommender System</w:delText>
        </w:r>
        <w:r w:rsidDel="00A75807">
          <w:rPr>
            <w:lang w:val="en-CA"/>
          </w:rPr>
          <w:delText>.</w:delText>
        </w:r>
      </w:del>
      <w:r>
        <w:rPr>
          <w:lang w:val="en-CA"/>
        </w:rPr>
        <w:t xml:space="preserve"> This sub</w:t>
      </w:r>
      <w:del w:id="1025" w:author="Paulo Alencar" w:date="2017-04-06T00:57:00Z">
        <w:r w:rsidDel="00A75807">
          <w:rPr>
            <w:lang w:val="en-CA"/>
          </w:rPr>
          <w:delText xml:space="preserve"> </w:delText>
        </w:r>
      </w:del>
      <w:r>
        <w:rPr>
          <w:lang w:val="en-CA"/>
        </w:rPr>
        <w:t xml:space="preserve">system </w:t>
      </w:r>
      <w:ins w:id="1026" w:author="Paulo Alencar" w:date="2017-04-06T00:58:00Z">
        <w:r w:rsidR="00A75807">
          <w:rPr>
            <w:lang w:val="en-CA"/>
          </w:rPr>
          <w:t xml:space="preserve">relies on </w:t>
        </w:r>
      </w:ins>
      <w:del w:id="1027" w:author="Paulo Alencar" w:date="2017-04-06T00:58:00Z">
        <w:r w:rsidDel="00A75807">
          <w:rPr>
            <w:lang w:val="en-CA"/>
          </w:rPr>
          <w:delText xml:space="preserve">consist of </w:delText>
        </w:r>
      </w:del>
      <w:r>
        <w:rPr>
          <w:lang w:val="en-CA"/>
        </w:rPr>
        <w:t xml:space="preserve">the User Privacy Agent to carry out its operations. </w:t>
      </w:r>
      <w:r>
        <w:t xml:space="preserve">The main role of this subsystem is to provide </w:t>
      </w:r>
      <w:del w:id="1028" w:author="Paulo Alencar" w:date="2017-04-06T00:58:00Z">
        <w:r w:rsidDel="00A75807">
          <w:delText xml:space="preserve">the </w:delText>
        </w:r>
      </w:del>
      <w:r>
        <w:t>user</w:t>
      </w:r>
      <w:del w:id="1029" w:author="Paulo Alencar" w:date="2017-04-06T00:58:00Z">
        <w:r w:rsidDel="00A75807">
          <w:delText>’s</w:delText>
        </w:r>
      </w:del>
      <w:r>
        <w:t xml:space="preserve"> contextual data and the historic data </w:t>
      </w:r>
      <w:del w:id="1030" w:author="Paulo Alencar" w:date="2017-04-06T00:58:00Z">
        <w:r w:rsidDel="00A75807">
          <w:delText xml:space="preserve">of the user </w:delText>
        </w:r>
      </w:del>
      <w:r>
        <w:t xml:space="preserve">to the computation server in order to generate recommendations for the users. The contextual information </w:t>
      </w:r>
      <w:ins w:id="1031" w:author="Paulo Alencar" w:date="2017-04-06T00:59:00Z">
        <w:r w:rsidR="00A75807">
          <w:t xml:space="preserve">about </w:t>
        </w:r>
      </w:ins>
      <w:del w:id="1032" w:author="Paulo Alencar" w:date="2017-04-06T00:59:00Z">
        <w:r w:rsidDel="00A75807">
          <w:delText xml:space="preserve">from </w:delText>
        </w:r>
      </w:del>
      <w:r>
        <w:t>the user</w:t>
      </w:r>
      <w:ins w:id="1033" w:author="Paulo Alencar" w:date="2017-04-06T00:59:00Z">
        <w:r w:rsidR="00A75807">
          <w:t>s</w:t>
        </w:r>
      </w:ins>
      <w:r>
        <w:t xml:space="preserve"> can </w:t>
      </w:r>
      <w:ins w:id="1034" w:author="Paulo Alencar" w:date="2017-04-06T00:59:00Z">
        <w:r w:rsidR="00A75807">
          <w:t>involve</w:t>
        </w:r>
      </w:ins>
      <w:del w:id="1035" w:author="Paulo Alencar" w:date="2017-04-06T00:59:00Z">
        <w:r w:rsidDel="00A75807">
          <w:delText xml:space="preserve">be in from of </w:delText>
        </w:r>
      </w:del>
      <w:ins w:id="1036" w:author="Paulo Alencar" w:date="2017-04-06T00:59:00Z">
        <w:r w:rsidR="00A75807">
          <w:t xml:space="preserve"> </w:t>
        </w:r>
      </w:ins>
      <w:ins w:id="1037" w:author="Paulo Alencar" w:date="2017-04-06T01:01:00Z">
        <w:r w:rsidR="00A75807">
          <w:t xml:space="preserve">user </w:t>
        </w:r>
      </w:ins>
      <w:r>
        <w:t>location</w:t>
      </w:r>
      <w:ins w:id="1038" w:author="Paulo Alencar" w:date="2017-04-06T00:59:00Z">
        <w:r w:rsidR="00A75807">
          <w:t xml:space="preserve"> </w:t>
        </w:r>
      </w:ins>
      <w:ins w:id="1039" w:author="Paulo Alencar" w:date="2017-04-06T01:00:00Z">
        <w:r w:rsidR="00A75807">
          <w:t xml:space="preserve">and </w:t>
        </w:r>
      </w:ins>
      <w:del w:id="1040" w:author="Paulo Alencar" w:date="2017-04-06T01:01:00Z">
        <w:r w:rsidDel="00A75807">
          <w:delText xml:space="preserve">, </w:delText>
        </w:r>
      </w:del>
      <w:r>
        <w:t xml:space="preserve">social </w:t>
      </w:r>
      <w:ins w:id="1041" w:author="Paulo Alencar" w:date="2017-04-06T01:00:00Z">
        <w:r w:rsidR="00A75807">
          <w:t xml:space="preserve">user </w:t>
        </w:r>
      </w:ins>
      <w:r>
        <w:t>information</w:t>
      </w:r>
      <w:ins w:id="1042" w:author="Paulo Alencar" w:date="2017-04-06T01:01:00Z">
        <w:r w:rsidR="00A75807">
          <w:t xml:space="preserve">, </w:t>
        </w:r>
      </w:ins>
      <w:del w:id="1043" w:author="Paulo Alencar" w:date="2017-04-06T01:01:00Z">
        <w:r w:rsidDel="00A75807">
          <w:delText xml:space="preserve"> of the user, </w:delText>
        </w:r>
      </w:del>
      <w:r>
        <w:t>combined with the timing of the information. The user history data refers to the user</w:t>
      </w:r>
      <w:del w:id="1044" w:author="Paulo Alencar" w:date="2017-04-06T01:02:00Z">
        <w:r w:rsidDel="00A75807">
          <w:delText>’s</w:delText>
        </w:r>
      </w:del>
      <w:r>
        <w:t xml:space="preserve"> behavior </w:t>
      </w:r>
      <w:ins w:id="1045" w:author="Paulo Alencar" w:date="2017-04-06T01:01:00Z">
        <w:r w:rsidR="00A75807">
          <w:t xml:space="preserve">that is recorded </w:t>
        </w:r>
      </w:ins>
      <w:ins w:id="1046" w:author="Paulo Alencar" w:date="2017-04-06T01:02:00Z">
        <w:r w:rsidR="00A75807">
          <w:t xml:space="preserve">at runtime for </w:t>
        </w:r>
      </w:ins>
      <w:del w:id="1047" w:author="Paulo Alencar" w:date="2017-04-06T01:02:00Z">
        <w:r w:rsidDel="00A75807">
          <w:delText xml:space="preserve">while using the system that </w:delText>
        </w:r>
        <w:r w:rsidR="004828CA" w:rsidDel="00A75807">
          <w:delText xml:space="preserve">is being recorded for </w:delText>
        </w:r>
      </w:del>
      <w:r w:rsidR="004828CA">
        <w:t>analysis</w:t>
      </w:r>
      <w:ins w:id="1048" w:author="Paulo Alencar" w:date="2017-04-06T01:02:00Z">
        <w:r w:rsidR="00A75807">
          <w:t xml:space="preserve"> purposes</w:t>
        </w:r>
      </w:ins>
      <w:r w:rsidR="004828CA">
        <w:t>.</w:t>
      </w:r>
    </w:p>
    <w:p w:rsidR="006E75FA" w:rsidRPr="007173C9" w:rsidRDefault="006E75FA" w:rsidP="006E75FA">
      <w:pPr>
        <w:spacing w:line="480" w:lineRule="auto"/>
      </w:pPr>
      <w:r>
        <w:lastRenderedPageBreak/>
        <w:t xml:space="preserve">To understand the role of the privacy subsystem within the </w:t>
      </w:r>
      <w:ins w:id="1049" w:author="Paulo Alencar" w:date="2017-04-06T01:03:00Z">
        <w:r w:rsidR="005C7B15">
          <w:t>RPRS</w:t>
        </w:r>
      </w:ins>
      <w:del w:id="1050" w:author="Paulo Alencar" w:date="2017-04-06T01:03:00Z">
        <w:r w:rsidR="00390006" w:rsidDel="005C7B15">
          <w:delText>Recommender System</w:delText>
        </w:r>
        <w:r w:rsidDel="005C7B15">
          <w:delText xml:space="preserve"> mode</w:delText>
        </w:r>
      </w:del>
      <w:r>
        <w:t xml:space="preserve">, we need to look at the goals of the </w:t>
      </w:r>
      <w:ins w:id="1051" w:author="Paulo Alencar" w:date="2017-04-06T01:03:00Z">
        <w:r w:rsidR="003013EA">
          <w:t>U</w:t>
        </w:r>
      </w:ins>
      <w:del w:id="1052" w:author="Paulo Alencar" w:date="2017-04-06T01:03:00Z">
        <w:r w:rsidDel="003013EA">
          <w:delText>u</w:delText>
        </w:r>
      </w:del>
      <w:r>
        <w:t xml:space="preserve">ser </w:t>
      </w:r>
      <w:ins w:id="1053" w:author="Paulo Alencar" w:date="2017-04-06T01:03:00Z">
        <w:r w:rsidR="003013EA">
          <w:t>P</w:t>
        </w:r>
      </w:ins>
      <w:del w:id="1054" w:author="Paulo Alencar" w:date="2017-04-06T01:03:00Z">
        <w:r w:rsidDel="003013EA">
          <w:delText>p</w:delText>
        </w:r>
      </w:del>
      <w:r>
        <w:t xml:space="preserve">rivacy </w:t>
      </w:r>
      <w:ins w:id="1055" w:author="Paulo Alencar" w:date="2017-04-06T01:03:00Z">
        <w:r w:rsidR="003013EA">
          <w:t>A</w:t>
        </w:r>
      </w:ins>
      <w:del w:id="1056" w:author="Paulo Alencar" w:date="2017-04-06T01:03:00Z">
        <w:r w:rsidDel="003013EA">
          <w:delText>a</w:delText>
        </w:r>
      </w:del>
      <w:r>
        <w:t xml:space="preserve">gent. The </w:t>
      </w:r>
      <w:ins w:id="1057" w:author="Paulo Alencar" w:date="2017-04-06T01:03:00Z">
        <w:r w:rsidR="003013EA">
          <w:t>U</w:t>
        </w:r>
      </w:ins>
      <w:del w:id="1058" w:author="Paulo Alencar" w:date="2017-04-06T01:03:00Z">
        <w:r w:rsidDel="003013EA">
          <w:delText>u</w:delText>
        </w:r>
      </w:del>
      <w:r>
        <w:t xml:space="preserve">ser </w:t>
      </w:r>
      <w:ins w:id="1059" w:author="Paulo Alencar" w:date="2017-04-06T01:03:00Z">
        <w:r w:rsidR="003013EA">
          <w:t>P</w:t>
        </w:r>
      </w:ins>
      <w:del w:id="1060" w:author="Paulo Alencar" w:date="2017-04-06T01:03:00Z">
        <w:r w:rsidDel="003013EA">
          <w:delText>p</w:delText>
        </w:r>
      </w:del>
      <w:r>
        <w:t xml:space="preserve">rivacy </w:t>
      </w:r>
      <w:ins w:id="1061" w:author="Paulo Alencar" w:date="2017-04-06T01:03:00Z">
        <w:r w:rsidR="003013EA">
          <w:t>A</w:t>
        </w:r>
      </w:ins>
      <w:del w:id="1062" w:author="Paulo Alencar" w:date="2017-04-06T01:03:00Z">
        <w:r w:rsidDel="003013EA">
          <w:delText>a</w:delText>
        </w:r>
      </w:del>
      <w:r>
        <w:t>gent performs the task of maintaining user</w:t>
      </w:r>
      <w:del w:id="1063" w:author="Paulo Alencar" w:date="2017-04-06T01:04:00Z">
        <w:r w:rsidDel="003013EA">
          <w:delText>’s</w:delText>
        </w:r>
      </w:del>
      <w:r>
        <w:t xml:space="preserve"> privacy settings for the contextual data and </w:t>
      </w:r>
      <w:ins w:id="1064" w:author="Paulo Alencar" w:date="2017-04-06T01:05:00Z">
        <w:r w:rsidR="003013EA">
          <w:t xml:space="preserve">is responsible for </w:t>
        </w:r>
      </w:ins>
      <w:del w:id="1065" w:author="Paulo Alencar" w:date="2017-04-06T01:04:00Z">
        <w:r w:rsidDel="003013EA">
          <w:delText xml:space="preserve">also </w:delText>
        </w:r>
      </w:del>
      <w:del w:id="1066" w:author="Paulo Alencar" w:date="2017-04-06T01:05:00Z">
        <w:r w:rsidDel="003013EA">
          <w:delText xml:space="preserve">the responsibility of </w:delText>
        </w:r>
      </w:del>
      <w:r>
        <w:t xml:space="preserve">filtering out the noise from the contextual data </w:t>
      </w:r>
      <w:ins w:id="1067" w:author="Paulo Alencar" w:date="2017-04-06T01:05:00Z">
        <w:r w:rsidR="003013EA">
          <w:t xml:space="preserve">that is </w:t>
        </w:r>
      </w:ins>
      <w:del w:id="1068" w:author="Paulo Alencar" w:date="2017-04-06T01:05:00Z">
        <w:r w:rsidDel="003013EA">
          <w:delText>bein</w:delText>
        </w:r>
      </w:del>
      <w:del w:id="1069" w:author="Paulo Alencar" w:date="2017-04-06T01:06:00Z">
        <w:r w:rsidDel="003013EA">
          <w:delText xml:space="preserve">g </w:delText>
        </w:r>
      </w:del>
      <w:r>
        <w:t>obtained from the user</w:t>
      </w:r>
      <w:ins w:id="1070" w:author="Paulo Alencar" w:date="2017-04-06T01:06:00Z">
        <w:r w:rsidR="003013EA">
          <w:t>s</w:t>
        </w:r>
      </w:ins>
      <w:r>
        <w:t xml:space="preserve">. These two responsibilities form the specific goal of filtering and maintaining </w:t>
      </w:r>
      <w:ins w:id="1071" w:author="Paulo Alencar" w:date="2017-04-06T01:06:00Z">
        <w:r w:rsidR="003013EA">
          <w:t xml:space="preserve">the </w:t>
        </w:r>
      </w:ins>
      <w:r>
        <w:t>user</w:t>
      </w:r>
      <w:ins w:id="1072" w:author="Paulo Alencar" w:date="2017-04-06T01:06:00Z">
        <w:r w:rsidR="003013EA">
          <w:t>s</w:t>
        </w:r>
      </w:ins>
      <w:r>
        <w:t>’</w:t>
      </w:r>
      <w:del w:id="1073" w:author="Paulo Alencar" w:date="2017-04-06T01:06:00Z">
        <w:r w:rsidDel="003013EA">
          <w:delText>s</w:delText>
        </w:r>
      </w:del>
      <w:r>
        <w:t xml:space="preserve"> contextual privacy information. On the other hand, the </w:t>
      </w:r>
      <w:ins w:id="1074" w:author="Paulo Alencar" w:date="2017-04-06T01:06:00Z">
        <w:r w:rsidR="003013EA">
          <w:t>U</w:t>
        </w:r>
      </w:ins>
      <w:del w:id="1075" w:author="Paulo Alencar" w:date="2017-04-06T01:06:00Z">
        <w:r w:rsidDel="003013EA">
          <w:delText>u</w:delText>
        </w:r>
      </w:del>
      <w:r>
        <w:t xml:space="preserve">ser </w:t>
      </w:r>
      <w:ins w:id="1076" w:author="Paulo Alencar" w:date="2017-04-06T01:06:00Z">
        <w:r w:rsidR="003013EA">
          <w:t>P</w:t>
        </w:r>
      </w:ins>
      <w:del w:id="1077" w:author="Paulo Alencar" w:date="2017-04-06T01:06:00Z">
        <w:r w:rsidDel="003013EA">
          <w:delText>p</w:delText>
        </w:r>
      </w:del>
      <w:r>
        <w:t xml:space="preserve">rivacy </w:t>
      </w:r>
      <w:ins w:id="1078" w:author="Paulo Alencar" w:date="2017-04-06T01:06:00Z">
        <w:r w:rsidR="003013EA">
          <w:t>A</w:t>
        </w:r>
      </w:ins>
      <w:del w:id="1079" w:author="Paulo Alencar" w:date="2017-04-06T01:06:00Z">
        <w:r w:rsidDel="003013EA">
          <w:delText>a</w:delText>
        </w:r>
      </w:del>
      <w:r>
        <w:t xml:space="preserve">gent also fulfills the responsibility of maintaining the access to </w:t>
      </w:r>
      <w:ins w:id="1080" w:author="Paulo Alencar" w:date="2017-04-06T01:07:00Z">
        <w:r w:rsidR="003013EA">
          <w:t xml:space="preserve">the </w:t>
        </w:r>
      </w:ins>
      <w:r>
        <w:t>user</w:t>
      </w:r>
      <w:ins w:id="1081" w:author="Paulo Alencar" w:date="2017-04-06T01:07:00Z">
        <w:r w:rsidR="003013EA">
          <w:t>s</w:t>
        </w:r>
      </w:ins>
      <w:r>
        <w:t>’</w:t>
      </w:r>
      <w:del w:id="1082" w:author="Paulo Alencar" w:date="2017-04-06T01:07:00Z">
        <w:r w:rsidDel="003013EA">
          <w:delText>s</w:delText>
        </w:r>
      </w:del>
      <w:r>
        <w:t xml:space="preserve"> historic data based on the settings provided by the user</w:t>
      </w:r>
      <w:ins w:id="1083" w:author="Paulo Alencar" w:date="2017-04-06T01:07:00Z">
        <w:r w:rsidR="003013EA">
          <w:t>s</w:t>
        </w:r>
      </w:ins>
      <w:r>
        <w:t xml:space="preserve"> and </w:t>
      </w:r>
      <w:ins w:id="1084" w:author="Paulo Alencar" w:date="2017-04-06T01:07:00Z">
        <w:r w:rsidR="003013EA">
          <w:t xml:space="preserve">of </w:t>
        </w:r>
      </w:ins>
      <w:r>
        <w:t xml:space="preserve">selecting the most appropriate data for generating the recommendations </w:t>
      </w:r>
      <w:ins w:id="1085" w:author="Paulo Alencar" w:date="2017-04-06T01:08:00Z">
        <w:r w:rsidR="003013EA">
          <w:t>after</w:t>
        </w:r>
      </w:ins>
      <w:del w:id="1086" w:author="Paulo Alencar" w:date="2017-04-06T01:08:00Z">
        <w:r w:rsidDel="003013EA">
          <w:delText>by</w:delText>
        </w:r>
      </w:del>
      <w:r>
        <w:t xml:space="preserve"> filtering out the noise from </w:t>
      </w:r>
      <w:ins w:id="1087" w:author="Paulo Alencar" w:date="2017-04-06T01:08:00Z">
        <w:r w:rsidR="003013EA">
          <w:t>of</w:t>
        </w:r>
      </w:ins>
      <w:del w:id="1088" w:author="Paulo Alencar" w:date="2017-04-06T01:08:00Z">
        <w:r w:rsidDel="003013EA">
          <w:delText>the</w:delText>
        </w:r>
      </w:del>
      <w:r>
        <w:t xml:space="preserve"> historic data.</w:t>
      </w:r>
    </w:p>
    <w:p w:rsidR="004F4C11" w:rsidRDefault="004F4C11" w:rsidP="004F4C11">
      <w:pPr>
        <w:pStyle w:val="Heading3"/>
      </w:pPr>
      <w:bookmarkStart w:id="1089" w:name="_Toc478091039"/>
      <w:r>
        <w:t>Goal Model: Risk Subsystem</w:t>
      </w:r>
      <w:bookmarkEnd w:id="1089"/>
    </w:p>
    <w:p w:rsidR="004F4C11" w:rsidRDefault="004F4C11" w:rsidP="004F4C11">
      <w:pPr>
        <w:pStyle w:val="BodyTextFirstIndent"/>
        <w:keepNext/>
      </w:pPr>
      <w:r>
        <w:rPr>
          <w:noProof/>
          <w:lang w:val="en-CA" w:eastAsia="en-CA"/>
        </w:rPr>
        <w:drawing>
          <wp:inline distT="0" distB="0" distL="0" distR="0" wp14:anchorId="3A4D576F" wp14:editId="44200A20">
            <wp:extent cx="5715000" cy="3193354"/>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sk goal model.JPG"/>
                    <pic:cNvPicPr/>
                  </pic:nvPicPr>
                  <pic:blipFill>
                    <a:blip r:embed="rId21">
                      <a:extLst>
                        <a:ext uri="{28A0092B-C50C-407E-A947-70E740481C1C}">
                          <a14:useLocalDpi xmlns:a14="http://schemas.microsoft.com/office/drawing/2010/main" val="0"/>
                        </a:ext>
                      </a:extLst>
                    </a:blip>
                    <a:stretch>
                      <a:fillRect/>
                    </a:stretch>
                  </pic:blipFill>
                  <pic:spPr>
                    <a:xfrm>
                      <a:off x="0" y="0"/>
                      <a:ext cx="5715000" cy="3193354"/>
                    </a:xfrm>
                    <a:prstGeom prst="rect">
                      <a:avLst/>
                    </a:prstGeom>
                  </pic:spPr>
                </pic:pic>
              </a:graphicData>
            </a:graphic>
          </wp:inline>
        </w:drawing>
      </w:r>
    </w:p>
    <w:p w:rsidR="004F4C11" w:rsidRDefault="004F4C11" w:rsidP="004F4C11">
      <w:pPr>
        <w:pStyle w:val="Caption"/>
      </w:pPr>
      <w:bookmarkStart w:id="1090" w:name="_Toc478091084"/>
      <w:r>
        <w:t xml:space="preserve">Figure </w:t>
      </w:r>
      <w:r>
        <w:fldChar w:fldCharType="begin"/>
      </w:r>
      <w:r>
        <w:instrText xml:space="preserve"> SEQ Figure \* ARABIC </w:instrText>
      </w:r>
      <w:r>
        <w:fldChar w:fldCharType="separate"/>
      </w:r>
      <w:r w:rsidR="00823832">
        <w:rPr>
          <w:noProof/>
        </w:rPr>
        <w:t>7</w:t>
      </w:r>
      <w:r>
        <w:fldChar w:fldCharType="end"/>
      </w:r>
      <w:r>
        <w:t xml:space="preserve"> </w:t>
      </w:r>
      <w:r w:rsidRPr="00A510C6">
        <w:t xml:space="preserve">Goal </w:t>
      </w:r>
      <w:ins w:id="1091" w:author="Paulo Alencar" w:date="2017-04-06T01:09:00Z">
        <w:r w:rsidR="00CF445A">
          <w:t>M</w:t>
        </w:r>
      </w:ins>
      <w:del w:id="1092" w:author="Paulo Alencar" w:date="2017-04-06T01:09:00Z">
        <w:r w:rsidRPr="00A510C6" w:rsidDel="00CF445A">
          <w:delText>m</w:delText>
        </w:r>
      </w:del>
      <w:r w:rsidRPr="00A510C6">
        <w:t xml:space="preserve">odel for the </w:t>
      </w:r>
      <w:r>
        <w:t>User Risk</w:t>
      </w:r>
      <w:r w:rsidRPr="00A510C6">
        <w:t xml:space="preserve"> </w:t>
      </w:r>
      <w:ins w:id="1093" w:author="Paulo Alencar" w:date="2017-04-06T01:09:00Z">
        <w:r w:rsidR="00CF445A">
          <w:t xml:space="preserve">Agent and the </w:t>
        </w:r>
      </w:ins>
      <w:del w:id="1094" w:author="Paulo Alencar" w:date="2017-04-06T01:09:00Z">
        <w:r w:rsidDel="00CF445A">
          <w:delText xml:space="preserve">&amp; </w:delText>
        </w:r>
      </w:del>
      <w:r>
        <w:t xml:space="preserve">Context Analyzer </w:t>
      </w:r>
      <w:ins w:id="1095" w:author="Paulo Alencar" w:date="2017-04-06T01:09:00Z">
        <w:r w:rsidR="00CF445A">
          <w:t>A</w:t>
        </w:r>
      </w:ins>
      <w:del w:id="1096" w:author="Paulo Alencar" w:date="2017-04-06T01:09:00Z">
        <w:r w:rsidRPr="00A510C6" w:rsidDel="00CF445A">
          <w:delText>a</w:delText>
        </w:r>
      </w:del>
      <w:r w:rsidRPr="00A510C6">
        <w:t>gent</w:t>
      </w:r>
      <w:bookmarkEnd w:id="1090"/>
    </w:p>
    <w:p w:rsidR="00B86A7A" w:rsidRPr="009929A4" w:rsidRDefault="00B86A7A" w:rsidP="00B86A7A">
      <w:pPr>
        <w:pStyle w:val="BodyText"/>
        <w:spacing w:line="480" w:lineRule="auto"/>
        <w:rPr>
          <w:lang w:val="en-CA"/>
        </w:rPr>
      </w:pPr>
      <w:r>
        <w:rPr>
          <w:lang w:val="en-CA"/>
        </w:rPr>
        <w:t>This sub</w:t>
      </w:r>
      <w:del w:id="1097" w:author="Paulo Alencar" w:date="2017-04-06T01:09:00Z">
        <w:r w:rsidDel="00CF445A">
          <w:rPr>
            <w:lang w:val="en-CA"/>
          </w:rPr>
          <w:delText xml:space="preserve"> </w:delText>
        </w:r>
      </w:del>
      <w:r>
        <w:rPr>
          <w:lang w:val="en-CA"/>
        </w:rPr>
        <w:t xml:space="preserve">system handles the contextual risk by getting the contextual information </w:t>
      </w:r>
      <w:ins w:id="1098" w:author="Paulo Alencar" w:date="2017-04-06T01:09:00Z">
        <w:r w:rsidR="009B1FD9">
          <w:rPr>
            <w:lang w:val="en-CA"/>
          </w:rPr>
          <w:t>(</w:t>
        </w:r>
      </w:ins>
      <w:r>
        <w:rPr>
          <w:lang w:val="en-CA"/>
        </w:rPr>
        <w:t>i.e. time, location and social information</w:t>
      </w:r>
      <w:ins w:id="1099" w:author="Paulo Alencar" w:date="2017-04-06T01:09:00Z">
        <w:r w:rsidR="009B1FD9">
          <w:rPr>
            <w:lang w:val="en-CA"/>
          </w:rPr>
          <w:t>)</w:t>
        </w:r>
      </w:ins>
      <w:r>
        <w:rPr>
          <w:lang w:val="en-CA"/>
        </w:rPr>
        <w:t xml:space="preserve"> from the user and then feeding this information to the </w:t>
      </w:r>
      <w:r w:rsidR="00390006">
        <w:rPr>
          <w:lang w:val="en-CA"/>
        </w:rPr>
        <w:t>R</w:t>
      </w:r>
      <w:ins w:id="1100" w:author="Paulo Alencar" w:date="2017-04-06T01:10:00Z">
        <w:r w:rsidR="009B1FD9">
          <w:rPr>
            <w:lang w:val="en-CA"/>
          </w:rPr>
          <w:t>PRS</w:t>
        </w:r>
      </w:ins>
      <w:del w:id="1101" w:author="Paulo Alencar" w:date="2017-04-06T01:10:00Z">
        <w:r w:rsidR="00390006" w:rsidDel="009B1FD9">
          <w:rPr>
            <w:lang w:val="en-CA"/>
          </w:rPr>
          <w:delText>ecommender System</w:delText>
        </w:r>
      </w:del>
      <w:r>
        <w:rPr>
          <w:lang w:val="en-CA"/>
        </w:rPr>
        <w:t>. It consists of two agents</w:t>
      </w:r>
      <w:ins w:id="1102" w:author="Paulo Alencar" w:date="2017-04-06T01:10:00Z">
        <w:r w:rsidR="00E06438">
          <w:rPr>
            <w:lang w:val="en-CA"/>
          </w:rPr>
          <w:t>:</w:t>
        </w:r>
      </w:ins>
      <w:r>
        <w:rPr>
          <w:lang w:val="en-CA"/>
        </w:rPr>
        <w:t xml:space="preserve"> the Context Analyzer Agent and the User Risk Agent.</w:t>
      </w:r>
    </w:p>
    <w:p w:rsidR="00B86A7A" w:rsidRDefault="00B86A7A" w:rsidP="006034A2">
      <w:pPr>
        <w:spacing w:line="480" w:lineRule="auto"/>
      </w:pPr>
      <w:r>
        <w:lastRenderedPageBreak/>
        <w:t xml:space="preserve">The information processed in this step is utilized by the </w:t>
      </w:r>
      <w:r w:rsidR="00390006">
        <w:t>R</w:t>
      </w:r>
      <w:ins w:id="1103" w:author="Paulo Alencar" w:date="2017-04-06T01:10:00Z">
        <w:r w:rsidR="00BE6834">
          <w:t>PRS</w:t>
        </w:r>
      </w:ins>
      <w:del w:id="1104" w:author="Paulo Alencar" w:date="2017-04-06T01:10:00Z">
        <w:r w:rsidR="00390006" w:rsidDel="00BE6834">
          <w:delText>ecommender System</w:delText>
        </w:r>
      </w:del>
      <w:r>
        <w:t xml:space="preserve"> to </w:t>
      </w:r>
      <w:ins w:id="1105" w:author="Paulo Alencar" w:date="2017-04-06T01:11:00Z">
        <w:r w:rsidR="00BE6834">
          <w:t xml:space="preserve">produce </w:t>
        </w:r>
      </w:ins>
      <w:del w:id="1106" w:author="Paulo Alencar" w:date="2017-04-06T01:11:00Z">
        <w:r w:rsidDel="00BE6834">
          <w:delText xml:space="preserve">generate </w:delText>
        </w:r>
      </w:del>
      <w:ins w:id="1107" w:author="Paulo Alencar" w:date="2017-04-06T01:11:00Z">
        <w:r w:rsidR="00BE6834">
          <w:t xml:space="preserve">a </w:t>
        </w:r>
      </w:ins>
      <w:r>
        <w:t>more context</w:t>
      </w:r>
      <w:ins w:id="1108" w:author="Paulo Alencar" w:date="2017-04-06T01:11:00Z">
        <w:r w:rsidR="00BE6834">
          <w:t>-</w:t>
        </w:r>
      </w:ins>
      <w:del w:id="1109" w:author="Paulo Alencar" w:date="2017-04-06T01:11:00Z">
        <w:r w:rsidDel="00BE6834">
          <w:delText xml:space="preserve">ually </w:delText>
        </w:r>
      </w:del>
      <w:r>
        <w:t xml:space="preserve">aware system </w:t>
      </w:r>
      <w:del w:id="1110" w:author="Paulo Alencar" w:date="2017-04-06T01:11:00Z">
        <w:r w:rsidDel="00BE6834">
          <w:delText xml:space="preserve">by </w:delText>
        </w:r>
      </w:del>
      <w:r>
        <w:t xml:space="preserve">not only </w:t>
      </w:r>
      <w:ins w:id="1111" w:author="Paulo Alencar" w:date="2017-04-06T01:11:00Z">
        <w:r w:rsidR="00BE6834">
          <w:t xml:space="preserve">by </w:t>
        </w:r>
      </w:ins>
      <w:r>
        <w:t xml:space="preserve">providing more relevant information to its users but also </w:t>
      </w:r>
      <w:ins w:id="1112" w:author="Paulo Alencar" w:date="2017-04-06T01:11:00Z">
        <w:r w:rsidR="00BE6834">
          <w:t xml:space="preserve">by </w:t>
        </w:r>
      </w:ins>
      <w:r>
        <w:t>keeping itself aware of the risk</w:t>
      </w:r>
      <w:ins w:id="1113" w:author="Paulo Alencar" w:date="2017-04-06T01:11:00Z">
        <w:r w:rsidR="00BE6834">
          <w:t>s</w:t>
        </w:r>
      </w:ins>
      <w:r>
        <w:t xml:space="preserve"> associated with disturbing or negatively affecting the user with </w:t>
      </w:r>
      <w:ins w:id="1114" w:author="Paulo Alencar" w:date="2017-04-06T01:12:00Z">
        <w:r w:rsidR="00BE6834">
          <w:t>inconvenient</w:t>
        </w:r>
      </w:ins>
      <w:del w:id="1115" w:author="Paulo Alencar" w:date="2017-04-06T01:12:00Z">
        <w:r w:rsidDel="00BE6834">
          <w:delText xml:space="preserve">the bad </w:delText>
        </w:r>
      </w:del>
      <w:ins w:id="1116" w:author="Paulo Alencar" w:date="2017-04-06T01:12:00Z">
        <w:r w:rsidR="00BE6834">
          <w:t xml:space="preserve"> </w:t>
        </w:r>
      </w:ins>
      <w:r>
        <w:t>recommendation</w:t>
      </w:r>
      <w:ins w:id="1117" w:author="Paulo Alencar" w:date="2017-04-06T01:12:00Z">
        <w:r w:rsidR="00BE6834">
          <w:t>s</w:t>
        </w:r>
      </w:ins>
      <w:r>
        <w:t xml:space="preserve">. This tradeoff </w:t>
      </w:r>
      <w:ins w:id="1118" w:author="Paulo Alencar" w:date="2017-04-06T01:12:00Z">
        <w:r w:rsidR="00BE6834">
          <w:t xml:space="preserve">between </w:t>
        </w:r>
      </w:ins>
      <w:del w:id="1119" w:author="Paulo Alencar" w:date="2017-04-06T01:12:00Z">
        <w:r w:rsidDel="00BE6834">
          <w:delText xml:space="preserve">of </w:delText>
        </w:r>
      </w:del>
      <w:r>
        <w:t>providing relevant recommendations and the associated risk</w:t>
      </w:r>
      <w:ins w:id="1120" w:author="Paulo Alencar" w:date="2017-04-06T01:12:00Z">
        <w:r w:rsidR="00BE6834">
          <w:t>s of doing so</w:t>
        </w:r>
      </w:ins>
      <w:r>
        <w:t xml:space="preserve"> is the part of </w:t>
      </w:r>
      <w:ins w:id="1121" w:author="Paulo Alencar" w:date="2017-04-06T01:13:00Z">
        <w:r w:rsidR="00BE6834">
          <w:t xml:space="preserve">the </w:t>
        </w:r>
      </w:ins>
      <w:r>
        <w:t xml:space="preserve">risk calculation through the exploration and exploitation </w:t>
      </w:r>
      <w:ins w:id="1122" w:author="Paulo Alencar" w:date="2017-04-06T01:13:00Z">
        <w:r w:rsidR="00BE6834">
          <w:t>approach [7].</w:t>
        </w:r>
      </w:ins>
      <w:del w:id="1123" w:author="Paulo Alencar" w:date="2017-04-06T01:13:00Z">
        <w:r w:rsidDel="00BE6834">
          <w:delText>problem.</w:delText>
        </w:r>
      </w:del>
    </w:p>
    <w:p w:rsidR="006034A2" w:rsidRDefault="006034A2" w:rsidP="006034A2">
      <w:pPr>
        <w:spacing w:line="480" w:lineRule="auto"/>
      </w:pPr>
    </w:p>
    <w:p w:rsidR="00B86A7A" w:rsidRPr="00DA4540" w:rsidRDefault="00B86A7A" w:rsidP="00B86A7A">
      <w:pPr>
        <w:spacing w:line="480" w:lineRule="auto"/>
      </w:pPr>
      <w:r>
        <w:t xml:space="preserve">The two agents </w:t>
      </w:r>
      <w:ins w:id="1124" w:author="Paulo Alencar" w:date="2017-04-06T01:14:00Z">
        <w:r w:rsidR="00251C98">
          <w:t xml:space="preserve">involved in this subsystem </w:t>
        </w:r>
      </w:ins>
      <w:r>
        <w:t xml:space="preserve">have some specific goals and responsibilities. The responsibility of the </w:t>
      </w:r>
      <w:ins w:id="1125" w:author="Paulo Alencar" w:date="2017-04-06T01:14:00Z">
        <w:r w:rsidR="00251C98">
          <w:t>U</w:t>
        </w:r>
      </w:ins>
      <w:del w:id="1126" w:author="Paulo Alencar" w:date="2017-04-06T01:14:00Z">
        <w:r w:rsidDel="00251C98">
          <w:delText>u</w:delText>
        </w:r>
      </w:del>
      <w:r>
        <w:t>ser</w:t>
      </w:r>
      <w:ins w:id="1127" w:author="Paulo Alencar" w:date="2017-04-06T01:14:00Z">
        <w:r w:rsidR="00251C98">
          <w:t xml:space="preserve"> R</w:t>
        </w:r>
      </w:ins>
      <w:del w:id="1128" w:author="Paulo Alencar" w:date="2017-04-06T01:14:00Z">
        <w:r w:rsidDel="00251C98">
          <w:delText xml:space="preserve"> r</w:delText>
        </w:r>
      </w:del>
      <w:r>
        <w:t xml:space="preserve">isk </w:t>
      </w:r>
      <w:ins w:id="1129" w:author="Paulo Alencar" w:date="2017-04-06T01:14:00Z">
        <w:r w:rsidR="00251C98">
          <w:t>A</w:t>
        </w:r>
      </w:ins>
      <w:del w:id="1130" w:author="Paulo Alencar" w:date="2017-04-06T01:14:00Z">
        <w:r w:rsidDel="00251C98">
          <w:delText>a</w:delText>
        </w:r>
      </w:del>
      <w:r>
        <w:t xml:space="preserve">gent is to ensure that no noise remains in the data and to calculate the risk tradeoff for generating the recommendations and </w:t>
      </w:r>
      <w:ins w:id="1131" w:author="Paulo Alencar" w:date="2017-04-06T01:15:00Z">
        <w:r w:rsidR="00251C98">
          <w:t xml:space="preserve">the </w:t>
        </w:r>
      </w:ins>
      <w:r>
        <w:t>relevance of th</w:t>
      </w:r>
      <w:ins w:id="1132" w:author="Paulo Alencar" w:date="2017-04-06T01:15:00Z">
        <w:r w:rsidR="00251C98">
          <w:t>e</w:t>
        </w:r>
      </w:ins>
      <w:del w:id="1133" w:author="Paulo Alencar" w:date="2017-04-06T01:15:00Z">
        <w:r w:rsidDel="00251C98">
          <w:delText>o</w:delText>
        </w:r>
      </w:del>
      <w:r>
        <w:t xml:space="preserve">se recommendations to the user from </w:t>
      </w:r>
      <w:ins w:id="1134" w:author="Paulo Alencar" w:date="2017-04-06T01:15:00Z">
        <w:r w:rsidR="00251C98">
          <w:t xml:space="preserve">the </w:t>
        </w:r>
      </w:ins>
      <w:r>
        <w:t xml:space="preserve">user feedback </w:t>
      </w:r>
      <w:ins w:id="1135" w:author="Paulo Alencar" w:date="2017-04-06T01:16:00Z">
        <w:r w:rsidR="00251C98">
          <w:t xml:space="preserve">related to </w:t>
        </w:r>
      </w:ins>
      <w:del w:id="1136" w:author="Paulo Alencar" w:date="2017-04-06T01:16:00Z">
        <w:r w:rsidDel="00251C98">
          <w:delText xml:space="preserve">for </w:delText>
        </w:r>
      </w:del>
      <w:r>
        <w:t>the previously generated recommendations. These two responsibilities help</w:t>
      </w:r>
      <w:del w:id="1137" w:author="Paulo Alencar" w:date="2017-04-06T01:16:00Z">
        <w:r w:rsidDel="00251C98">
          <w:delText>s</w:delText>
        </w:r>
      </w:del>
      <w:r>
        <w:t xml:space="preserve"> in achieving the goal of carrying out </w:t>
      </w:r>
      <w:ins w:id="1138" w:author="Paulo Alencar" w:date="2017-04-06T01:16:00Z">
        <w:r w:rsidR="00251C98">
          <w:t xml:space="preserve">the </w:t>
        </w:r>
      </w:ins>
      <w:r>
        <w:t xml:space="preserve">risk calculation and </w:t>
      </w:r>
      <w:ins w:id="1139" w:author="Paulo Alencar" w:date="2017-04-06T01:17:00Z">
        <w:r w:rsidR="00251C98">
          <w:t xml:space="preserve">the </w:t>
        </w:r>
      </w:ins>
      <w:r>
        <w:t xml:space="preserve">analysis of the user data. The </w:t>
      </w:r>
      <w:ins w:id="1140" w:author="Paulo Alencar" w:date="2017-04-06T01:17:00Z">
        <w:r w:rsidR="00251C98">
          <w:t>C</w:t>
        </w:r>
      </w:ins>
      <w:del w:id="1141" w:author="Paulo Alencar" w:date="2017-04-06T01:17:00Z">
        <w:r w:rsidDel="00251C98">
          <w:delText>c</w:delText>
        </w:r>
      </w:del>
      <w:r>
        <w:t xml:space="preserve">ontext </w:t>
      </w:r>
      <w:ins w:id="1142" w:author="Paulo Alencar" w:date="2017-04-06T01:17:00Z">
        <w:r w:rsidR="00251C98">
          <w:t>A</w:t>
        </w:r>
      </w:ins>
      <w:del w:id="1143" w:author="Paulo Alencar" w:date="2017-04-06T01:17:00Z">
        <w:r w:rsidDel="00251C98">
          <w:delText>a</w:delText>
        </w:r>
      </w:del>
      <w:r>
        <w:t xml:space="preserve">nalyzer </w:t>
      </w:r>
      <w:ins w:id="1144" w:author="Paulo Alencar" w:date="2017-04-06T01:17:00Z">
        <w:r w:rsidR="00251C98">
          <w:t>A</w:t>
        </w:r>
      </w:ins>
      <w:del w:id="1145" w:author="Paulo Alencar" w:date="2017-04-06T01:17:00Z">
        <w:r w:rsidDel="00251C98">
          <w:delText>a</w:delText>
        </w:r>
      </w:del>
      <w:r>
        <w:t xml:space="preserve">gent is responsible for cleaning the data obtained from the risk calculation stage, selecting the best possible algorithm for the analysis and </w:t>
      </w:r>
      <w:del w:id="1146" w:author="Paulo Alencar" w:date="2017-04-06T01:18:00Z">
        <w:r w:rsidDel="00251C98">
          <w:delText xml:space="preserve">then by </w:delText>
        </w:r>
      </w:del>
      <w:r>
        <w:t>securing the generated data to be forwarded as recommendations to the user</w:t>
      </w:r>
      <w:ins w:id="1147" w:author="Paulo Alencar" w:date="2017-04-06T01:19:00Z">
        <w:r w:rsidR="00251C98">
          <w:t>s</w:t>
        </w:r>
      </w:ins>
      <w:r>
        <w:t>. This helps in achieving the task of semantic analysis of the user data and</w:t>
      </w:r>
      <w:ins w:id="1148" w:author="Paulo Alencar" w:date="2017-04-06T01:19:00Z">
        <w:r w:rsidR="00251C98">
          <w:t>,</w:t>
        </w:r>
      </w:ins>
      <w:r>
        <w:t xml:space="preserve"> finally</w:t>
      </w:r>
      <w:ins w:id="1149" w:author="Paulo Alencar" w:date="2017-04-06T01:19:00Z">
        <w:r w:rsidR="00251C98">
          <w:t>,</w:t>
        </w:r>
      </w:ins>
      <w:r>
        <w:t xml:space="preserve"> </w:t>
      </w:r>
      <w:ins w:id="1150" w:author="Paulo Alencar" w:date="2017-04-06T01:19:00Z">
        <w:r w:rsidR="00251C98">
          <w:t xml:space="preserve">in </w:t>
        </w:r>
      </w:ins>
      <w:r>
        <w:t>providing the analysis results as recommendations to the user</w:t>
      </w:r>
      <w:ins w:id="1151" w:author="Paulo Alencar" w:date="2017-04-06T01:20:00Z">
        <w:r w:rsidR="00251C98">
          <w:t>s</w:t>
        </w:r>
      </w:ins>
      <w:r>
        <w:t xml:space="preserve"> of the system.</w:t>
      </w:r>
    </w:p>
    <w:p w:rsidR="007A51E3" w:rsidRDefault="007A51E3" w:rsidP="007A51E3">
      <w:pPr>
        <w:pStyle w:val="Heading3"/>
      </w:pPr>
      <w:bookmarkStart w:id="1152" w:name="_Toc478091040"/>
      <w:r>
        <w:t>Combined Goal Model</w:t>
      </w:r>
      <w:r w:rsidR="006F75E5">
        <w:t xml:space="preserve"> of the System</w:t>
      </w:r>
      <w:bookmarkEnd w:id="1152"/>
    </w:p>
    <w:p w:rsidR="007A51E3" w:rsidRPr="007A51E3" w:rsidRDefault="004D677D" w:rsidP="004D677D">
      <w:pPr>
        <w:pStyle w:val="BodyText"/>
        <w:spacing w:line="480" w:lineRule="auto"/>
      </w:pPr>
      <w:r>
        <w:t xml:space="preserve">The combined </w:t>
      </w:r>
      <w:ins w:id="1153" w:author="Paulo Alencar" w:date="2017-04-06T01:20:00Z">
        <w:r w:rsidR="005D48EB">
          <w:t>g</w:t>
        </w:r>
      </w:ins>
      <w:del w:id="1154" w:author="Paulo Alencar" w:date="2017-04-06T01:20:00Z">
        <w:r w:rsidR="00FF27C0" w:rsidDel="005D48EB">
          <w:delText>G</w:delText>
        </w:r>
      </w:del>
      <w:r w:rsidR="00FF27C0">
        <w:t>oal</w:t>
      </w:r>
      <w:r>
        <w:t xml:space="preserve"> model of the </w:t>
      </w:r>
      <w:r w:rsidR="00390006">
        <w:t>R</w:t>
      </w:r>
      <w:ins w:id="1155" w:author="Paulo Alencar" w:date="2017-04-06T01:20:00Z">
        <w:r w:rsidR="005D48EB">
          <w:t>PRS</w:t>
        </w:r>
      </w:ins>
      <w:del w:id="1156" w:author="Paulo Alencar" w:date="2017-04-06T01:20:00Z">
        <w:r w:rsidR="00390006" w:rsidDel="005D48EB">
          <w:delText>ecommender System</w:delText>
        </w:r>
      </w:del>
      <w:r>
        <w:t xml:space="preserve"> consists of the aggregation of the individual subsystems and the </w:t>
      </w:r>
      <w:ins w:id="1157" w:author="Paulo Alencar" w:date="2017-04-06T01:20:00Z">
        <w:r w:rsidR="005D48EB">
          <w:t xml:space="preserve">combination of the goals of the agents </w:t>
        </w:r>
      </w:ins>
      <w:del w:id="1158" w:author="Paulo Alencar" w:date="2017-04-06T01:21:00Z">
        <w:r w:rsidDel="005D48EB">
          <w:delText xml:space="preserve">coherence of the agents working </w:delText>
        </w:r>
      </w:del>
      <w:r>
        <w:t xml:space="preserve">within each </w:t>
      </w:r>
      <w:del w:id="1159" w:author="Paulo Alencar" w:date="2017-04-06T01:21:00Z">
        <w:r w:rsidDel="005D48EB">
          <w:delText xml:space="preserve">working </w:delText>
        </w:r>
      </w:del>
      <w:r>
        <w:t xml:space="preserve">subsystem </w:t>
      </w:r>
      <w:ins w:id="1160" w:author="Paulo Alencar" w:date="2017-04-06T01:21:00Z">
        <w:r w:rsidR="005D48EB">
          <w:t xml:space="preserve">in order </w:t>
        </w:r>
      </w:ins>
      <w:r>
        <w:t xml:space="preserve">to achieve </w:t>
      </w:r>
      <w:r w:rsidR="00FF27C0">
        <w:t>the goal</w:t>
      </w:r>
      <w:del w:id="1161" w:author="Paulo Alencar" w:date="2017-04-06T01:21:00Z">
        <w:r w:rsidR="00FF27C0" w:rsidDel="005D48EB">
          <w:delText>s</w:delText>
        </w:r>
      </w:del>
      <w:r w:rsidR="00FF27C0">
        <w:t xml:space="preserve"> of the entire system.</w:t>
      </w:r>
    </w:p>
    <w:p w:rsidR="00460FFA" w:rsidRDefault="007A51E3" w:rsidP="00460FFA">
      <w:pPr>
        <w:pStyle w:val="BodyText"/>
        <w:keepNext/>
      </w:pPr>
      <w:r>
        <w:rPr>
          <w:noProof/>
          <w:lang w:val="en-CA" w:eastAsia="en-CA"/>
        </w:rPr>
        <w:lastRenderedPageBreak/>
        <w:drawing>
          <wp:inline distT="0" distB="0" distL="0" distR="0">
            <wp:extent cx="7410286" cy="4176109"/>
            <wp:effectExtent l="0" t="2222"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ystem goal Model.JPG"/>
                    <pic:cNvPicPr/>
                  </pic:nvPicPr>
                  <pic:blipFill>
                    <a:blip r:embed="rId22">
                      <a:extLst>
                        <a:ext uri="{28A0092B-C50C-407E-A947-70E740481C1C}">
                          <a14:useLocalDpi xmlns:a14="http://schemas.microsoft.com/office/drawing/2010/main" val="0"/>
                        </a:ext>
                      </a:extLst>
                    </a:blip>
                    <a:stretch>
                      <a:fillRect/>
                    </a:stretch>
                  </pic:blipFill>
                  <pic:spPr>
                    <a:xfrm rot="16200000">
                      <a:off x="0" y="0"/>
                      <a:ext cx="7446115" cy="4196301"/>
                    </a:xfrm>
                    <a:prstGeom prst="rect">
                      <a:avLst/>
                    </a:prstGeom>
                  </pic:spPr>
                </pic:pic>
              </a:graphicData>
            </a:graphic>
          </wp:inline>
        </w:drawing>
      </w:r>
    </w:p>
    <w:p w:rsidR="007A51E3" w:rsidRDefault="00460FFA" w:rsidP="00460FFA">
      <w:pPr>
        <w:pStyle w:val="Caption"/>
      </w:pPr>
      <w:bookmarkStart w:id="1162" w:name="_Toc478091085"/>
      <w:r>
        <w:t xml:space="preserve">Figure </w:t>
      </w:r>
      <w:r>
        <w:fldChar w:fldCharType="begin"/>
      </w:r>
      <w:r>
        <w:instrText xml:space="preserve"> SEQ Figure \* ARABIC </w:instrText>
      </w:r>
      <w:r>
        <w:fldChar w:fldCharType="separate"/>
      </w:r>
      <w:r w:rsidR="00823832">
        <w:rPr>
          <w:noProof/>
        </w:rPr>
        <w:t>8</w:t>
      </w:r>
      <w:r>
        <w:fldChar w:fldCharType="end"/>
      </w:r>
      <w:r>
        <w:t xml:space="preserve"> System Goal Model</w:t>
      </w:r>
      <w:bookmarkEnd w:id="1162"/>
    </w:p>
    <w:p w:rsidR="007A51E3" w:rsidRDefault="007A51E3" w:rsidP="007A51E3">
      <w:pPr>
        <w:pStyle w:val="Heading2"/>
      </w:pPr>
      <w:bookmarkStart w:id="1163" w:name="_Toc478091041"/>
      <w:r>
        <w:lastRenderedPageBreak/>
        <w:t>A</w:t>
      </w:r>
      <w:r w:rsidR="00BA13C8">
        <w:t>ctivity Models for the Subsystems</w:t>
      </w:r>
      <w:bookmarkEnd w:id="1163"/>
    </w:p>
    <w:p w:rsidR="004235D5" w:rsidRPr="000C6BF6" w:rsidRDefault="000C6BF6" w:rsidP="000C6BF6">
      <w:pPr>
        <w:pStyle w:val="BodyText"/>
        <w:spacing w:line="480" w:lineRule="auto"/>
        <w:rPr>
          <w:lang w:val="en-CA"/>
        </w:rPr>
      </w:pPr>
      <w:r>
        <w:rPr>
          <w:lang w:val="en-CA"/>
        </w:rPr>
        <w:t xml:space="preserve">We will now discuss the </w:t>
      </w:r>
      <w:ins w:id="1164" w:author="Paulo Alencar" w:date="2017-04-06T01:22:00Z">
        <w:r w:rsidR="00A11A6E">
          <w:rPr>
            <w:lang w:val="en-CA"/>
          </w:rPr>
          <w:t>a</w:t>
        </w:r>
      </w:ins>
      <w:del w:id="1165" w:author="Paulo Alencar" w:date="2017-04-06T01:22:00Z">
        <w:r w:rsidDel="00A11A6E">
          <w:rPr>
            <w:lang w:val="en-CA"/>
          </w:rPr>
          <w:delText>A</w:delText>
        </w:r>
      </w:del>
      <w:r>
        <w:rPr>
          <w:lang w:val="en-CA"/>
        </w:rPr>
        <w:t>ctivity models of the subsystems which make</w:t>
      </w:r>
      <w:del w:id="1166" w:author="Paulo Alencar" w:date="2017-04-06T01:22:00Z">
        <w:r w:rsidDel="00A11A6E">
          <w:rPr>
            <w:lang w:val="en-CA"/>
          </w:rPr>
          <w:delText>s</w:delText>
        </w:r>
      </w:del>
      <w:r>
        <w:rPr>
          <w:lang w:val="en-CA"/>
        </w:rPr>
        <w:t xml:space="preserve"> up a </w:t>
      </w:r>
      <w:ins w:id="1167" w:author="Paulo Alencar" w:date="2017-04-06T01:22:00Z">
        <w:r w:rsidR="00A11A6E">
          <w:rPr>
            <w:lang w:val="en-CA"/>
          </w:rPr>
          <w:t>RPRS</w:t>
        </w:r>
      </w:ins>
      <w:del w:id="1168" w:author="Paulo Alencar" w:date="2017-04-06T01:22:00Z">
        <w:r w:rsidDel="00A11A6E">
          <w:rPr>
            <w:lang w:val="en-CA"/>
          </w:rPr>
          <w:delText xml:space="preserve">risk aware and privacy preserving </w:delText>
        </w:r>
        <w:r w:rsidR="00390006" w:rsidDel="00A11A6E">
          <w:rPr>
            <w:lang w:val="en-CA"/>
          </w:rPr>
          <w:delText>Recommender System</w:delText>
        </w:r>
      </w:del>
      <w:r>
        <w:rPr>
          <w:lang w:val="en-CA"/>
        </w:rPr>
        <w:t xml:space="preserve"> and also </w:t>
      </w:r>
      <w:ins w:id="1169" w:author="Paulo Alencar" w:date="2017-04-06T01:23:00Z">
        <w:r w:rsidR="007E6A54">
          <w:rPr>
            <w:lang w:val="en-CA"/>
          </w:rPr>
          <w:t xml:space="preserve">in terms of these models </w:t>
        </w:r>
      </w:ins>
      <w:del w:id="1170" w:author="Paulo Alencar" w:date="2017-04-06T01:23:00Z">
        <w:r w:rsidDel="007E6A54">
          <w:rPr>
            <w:lang w:val="en-CA"/>
          </w:rPr>
          <w:delText xml:space="preserve">explain </w:delText>
        </w:r>
      </w:del>
      <w:r>
        <w:rPr>
          <w:lang w:val="en-CA"/>
        </w:rPr>
        <w:t>the contribution of each subsystem</w:t>
      </w:r>
      <w:del w:id="1171" w:author="Paulo Alencar" w:date="2017-04-06T01:24:00Z">
        <w:r w:rsidDel="007E6A54">
          <w:rPr>
            <w:lang w:val="en-CA"/>
          </w:rPr>
          <w:delText>s</w:delText>
        </w:r>
      </w:del>
      <w:r>
        <w:rPr>
          <w:lang w:val="en-CA"/>
        </w:rPr>
        <w:t xml:space="preserve"> and the agents involved in the respective subsystems.</w:t>
      </w:r>
    </w:p>
    <w:p w:rsidR="004235D5" w:rsidRDefault="004235D5" w:rsidP="004235D5">
      <w:pPr>
        <w:pStyle w:val="Heading3"/>
      </w:pPr>
      <w:bookmarkStart w:id="1172" w:name="_Toc478091042"/>
      <w:r>
        <w:t>Activity Model: Data Subsystem</w:t>
      </w:r>
      <w:bookmarkEnd w:id="1172"/>
    </w:p>
    <w:p w:rsidR="007978F0" w:rsidRDefault="007978F0" w:rsidP="007978F0">
      <w:pPr>
        <w:pStyle w:val="BodyText"/>
        <w:keepNext/>
      </w:pPr>
      <w:r>
        <w:rPr>
          <w:noProof/>
          <w:lang w:val="en-CA" w:eastAsia="en-CA"/>
        </w:rPr>
        <w:drawing>
          <wp:inline distT="0" distB="0" distL="0" distR="0" wp14:anchorId="08639CD4" wp14:editId="70841C9F">
            <wp:extent cx="5869172" cy="406798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Agent.JPG"/>
                    <pic:cNvPicPr/>
                  </pic:nvPicPr>
                  <pic:blipFill>
                    <a:blip r:embed="rId23">
                      <a:extLst>
                        <a:ext uri="{28A0092B-C50C-407E-A947-70E740481C1C}">
                          <a14:useLocalDpi xmlns:a14="http://schemas.microsoft.com/office/drawing/2010/main" val="0"/>
                        </a:ext>
                      </a:extLst>
                    </a:blip>
                    <a:stretch>
                      <a:fillRect/>
                    </a:stretch>
                  </pic:blipFill>
                  <pic:spPr>
                    <a:xfrm>
                      <a:off x="0" y="0"/>
                      <a:ext cx="5889824" cy="4082302"/>
                    </a:xfrm>
                    <a:prstGeom prst="rect">
                      <a:avLst/>
                    </a:prstGeom>
                  </pic:spPr>
                </pic:pic>
              </a:graphicData>
            </a:graphic>
          </wp:inline>
        </w:drawing>
      </w:r>
    </w:p>
    <w:p w:rsidR="004235D5" w:rsidRDefault="007978F0" w:rsidP="007978F0">
      <w:pPr>
        <w:pStyle w:val="Caption"/>
      </w:pPr>
      <w:bookmarkStart w:id="1173" w:name="_Toc478091086"/>
      <w:r>
        <w:t xml:space="preserve">Figure </w:t>
      </w:r>
      <w:r>
        <w:fldChar w:fldCharType="begin"/>
      </w:r>
      <w:r>
        <w:instrText xml:space="preserve"> SEQ Figure \* ARABIC </w:instrText>
      </w:r>
      <w:r>
        <w:fldChar w:fldCharType="separate"/>
      </w:r>
      <w:r w:rsidR="00823832">
        <w:rPr>
          <w:noProof/>
        </w:rPr>
        <w:t>9</w:t>
      </w:r>
      <w:r>
        <w:fldChar w:fldCharType="end"/>
      </w:r>
      <w:r>
        <w:t xml:space="preserve"> </w:t>
      </w:r>
      <w:r w:rsidRPr="00D37BF1">
        <w:t>Activity Diagram of Data Subsystem</w:t>
      </w:r>
      <w:bookmarkEnd w:id="1173"/>
    </w:p>
    <w:p w:rsidR="00A122E3" w:rsidRPr="00767B6C" w:rsidRDefault="0046089A" w:rsidP="00A122E3">
      <w:pPr>
        <w:spacing w:line="480" w:lineRule="auto"/>
      </w:pPr>
      <w:r w:rsidRPr="0046089A">
        <w:rPr>
          <w:lang w:val="en-CA"/>
        </w:rPr>
        <w:t xml:space="preserve">This subsystem </w:t>
      </w:r>
      <w:ins w:id="1174" w:author="Paulo Alencar" w:date="2017-04-06T01:25:00Z">
        <w:r w:rsidR="007847C8">
          <w:rPr>
            <w:lang w:val="en-CA"/>
          </w:rPr>
          <w:t>receives</w:t>
        </w:r>
      </w:ins>
      <w:del w:id="1175" w:author="Paulo Alencar" w:date="2017-04-06T01:25:00Z">
        <w:r w:rsidRPr="0046089A" w:rsidDel="007847C8">
          <w:rPr>
            <w:lang w:val="en-CA"/>
          </w:rPr>
          <w:delText>absorbs</w:delText>
        </w:r>
      </w:del>
      <w:r w:rsidRPr="0046089A">
        <w:rPr>
          <w:lang w:val="en-CA"/>
        </w:rPr>
        <w:t xml:space="preserve"> data in form of User Preferences and User </w:t>
      </w:r>
      <w:ins w:id="1176" w:author="Paulo Alencar" w:date="2017-04-06T01:25:00Z">
        <w:r w:rsidR="007847C8">
          <w:rPr>
            <w:lang w:val="en-CA"/>
          </w:rPr>
          <w:t>F</w:t>
        </w:r>
      </w:ins>
      <w:del w:id="1177" w:author="Paulo Alencar" w:date="2017-04-06T01:25:00Z">
        <w:r w:rsidRPr="0046089A" w:rsidDel="007847C8">
          <w:rPr>
            <w:lang w:val="en-CA"/>
          </w:rPr>
          <w:delText>f</w:delText>
        </w:r>
      </w:del>
      <w:r w:rsidRPr="0046089A">
        <w:rPr>
          <w:lang w:val="en-CA"/>
        </w:rPr>
        <w:t>eedback.</w:t>
      </w:r>
      <w:r w:rsidR="004A31F2" w:rsidRPr="004A31F2">
        <w:rPr>
          <w:lang w:val="en-CA"/>
        </w:rPr>
        <w:t xml:space="preserve"> </w:t>
      </w:r>
      <w:del w:id="1178" w:author="Paulo Alencar" w:date="2017-04-06T01:26:00Z">
        <w:r w:rsidR="004A31F2" w:rsidDel="007847C8">
          <w:rPr>
            <w:lang w:val="en-CA"/>
          </w:rPr>
          <w:delText>.</w:delText>
        </w:r>
        <w:r w:rsidR="004A31F2" w:rsidRPr="0046089A" w:rsidDel="007847C8">
          <w:rPr>
            <w:lang w:val="en-CA"/>
          </w:rPr>
          <w:delText xml:space="preserve"> </w:delText>
        </w:r>
      </w:del>
      <w:r w:rsidR="004A31F2" w:rsidRPr="0046089A">
        <w:rPr>
          <w:lang w:val="en-CA"/>
        </w:rPr>
        <w:t>It</w:t>
      </w:r>
      <w:ins w:id="1179" w:author="Paulo Alencar" w:date="2017-04-06T01:26:00Z">
        <w:r w:rsidR="007847C8">
          <w:rPr>
            <w:lang w:val="en-CA"/>
          </w:rPr>
          <w:t>s</w:t>
        </w:r>
      </w:ins>
      <w:del w:id="1180" w:author="Paulo Alencar" w:date="2017-04-06T01:26:00Z">
        <w:r w:rsidR="004A31F2" w:rsidRPr="0046089A" w:rsidDel="007847C8">
          <w:rPr>
            <w:lang w:val="en-CA"/>
          </w:rPr>
          <w:delText xml:space="preserve"> has</w:delText>
        </w:r>
      </w:del>
      <w:r w:rsidR="004A31F2" w:rsidRPr="0046089A">
        <w:rPr>
          <w:lang w:val="en-CA"/>
        </w:rPr>
        <w:t xml:space="preserve"> multiple elements </w:t>
      </w:r>
      <w:del w:id="1181" w:author="Paulo Alencar" w:date="2017-04-06T01:26:00Z">
        <w:r w:rsidR="004A31F2" w:rsidRPr="0046089A" w:rsidDel="007847C8">
          <w:rPr>
            <w:lang w:val="en-CA"/>
          </w:rPr>
          <w:delText xml:space="preserve">which </w:delText>
        </w:r>
      </w:del>
      <w:ins w:id="1182" w:author="Paulo Alencar" w:date="2017-04-06T01:26:00Z">
        <w:r w:rsidR="007847C8">
          <w:rPr>
            <w:lang w:val="en-CA"/>
          </w:rPr>
          <w:t xml:space="preserve"> </w:t>
        </w:r>
      </w:ins>
      <w:r w:rsidR="004A31F2" w:rsidRPr="0046089A">
        <w:rPr>
          <w:lang w:val="en-CA"/>
        </w:rPr>
        <w:t>perform</w:t>
      </w:r>
      <w:del w:id="1183" w:author="Paulo Alencar" w:date="2017-04-06T01:26:00Z">
        <w:r w:rsidR="004A31F2" w:rsidRPr="0046089A" w:rsidDel="007847C8">
          <w:rPr>
            <w:lang w:val="en-CA"/>
          </w:rPr>
          <w:delText>s</w:delText>
        </w:r>
      </w:del>
      <w:r w:rsidR="004A31F2" w:rsidRPr="0046089A">
        <w:rPr>
          <w:lang w:val="en-CA"/>
        </w:rPr>
        <w:t xml:space="preserve"> the task</w:t>
      </w:r>
      <w:ins w:id="1184" w:author="Paulo Alencar" w:date="2017-04-06T01:26:00Z">
        <w:r w:rsidR="007847C8">
          <w:rPr>
            <w:lang w:val="en-CA"/>
          </w:rPr>
          <w:t>s</w:t>
        </w:r>
      </w:ins>
      <w:r w:rsidR="004A31F2" w:rsidRPr="0046089A">
        <w:rPr>
          <w:lang w:val="en-CA"/>
        </w:rPr>
        <w:t xml:space="preserve"> that brings out the functioning of the data subsystem</w:t>
      </w:r>
      <w:del w:id="1185" w:author="Paulo Alencar" w:date="2017-04-06T01:27:00Z">
        <w:r w:rsidR="004A31F2" w:rsidRPr="0046089A" w:rsidDel="007847C8">
          <w:rPr>
            <w:lang w:val="en-CA"/>
          </w:rPr>
          <w:delText>s</w:delText>
        </w:r>
      </w:del>
      <w:r w:rsidR="004A31F2">
        <w:rPr>
          <w:lang w:val="en-CA"/>
        </w:rPr>
        <w:t xml:space="preserve">. The Data </w:t>
      </w:r>
      <w:ins w:id="1186" w:author="Paulo Alencar" w:date="2017-04-06T01:27:00Z">
        <w:r w:rsidR="007847C8">
          <w:rPr>
            <w:lang w:val="en-CA"/>
          </w:rPr>
          <w:t>Manager A</w:t>
        </w:r>
      </w:ins>
      <w:del w:id="1187" w:author="Paulo Alencar" w:date="2017-04-06T01:27:00Z">
        <w:r w:rsidR="004A31F2" w:rsidDel="007847C8">
          <w:rPr>
            <w:lang w:val="en-CA"/>
          </w:rPr>
          <w:delText>a</w:delText>
        </w:r>
      </w:del>
      <w:r w:rsidR="004A31F2">
        <w:rPr>
          <w:lang w:val="en-CA"/>
        </w:rPr>
        <w:t xml:space="preserve">gent uses hashing, SHA, </w:t>
      </w:r>
      <w:ins w:id="1188" w:author="Paulo Alencar" w:date="2017-04-06T01:27:00Z">
        <w:r w:rsidR="007847C8">
          <w:rPr>
            <w:lang w:val="en-CA"/>
          </w:rPr>
          <w:t xml:space="preserve">and </w:t>
        </w:r>
      </w:ins>
      <w:r w:rsidR="004A31F2">
        <w:rPr>
          <w:lang w:val="en-CA"/>
        </w:rPr>
        <w:t>MD5 checking to ensure data authenticity</w:t>
      </w:r>
      <w:ins w:id="1189" w:author="Paulo Alencar" w:date="2017-04-06T01:28:00Z">
        <w:r w:rsidR="007847C8">
          <w:rPr>
            <w:lang w:val="en-CA"/>
          </w:rPr>
          <w:t xml:space="preserve">. An </w:t>
        </w:r>
      </w:ins>
      <w:del w:id="1190" w:author="Paulo Alencar" w:date="2017-04-06T01:28:00Z">
        <w:r w:rsidR="004A31F2" w:rsidDel="007847C8">
          <w:delText xml:space="preserve">The best </w:delText>
        </w:r>
      </w:del>
      <w:r w:rsidR="004A31F2">
        <w:t xml:space="preserve">example of </w:t>
      </w:r>
      <w:ins w:id="1191" w:author="Paulo Alencar" w:date="2017-04-06T01:29:00Z">
        <w:r w:rsidR="007847C8">
          <w:t xml:space="preserve">an </w:t>
        </w:r>
      </w:ins>
      <w:ins w:id="1192" w:author="Paulo Alencar" w:date="2017-04-06T01:28:00Z">
        <w:r w:rsidR="007847C8">
          <w:t>Aggr</w:t>
        </w:r>
      </w:ins>
      <w:del w:id="1193" w:author="Paulo Alencar" w:date="2017-04-06T01:28:00Z">
        <w:r w:rsidR="004A31F2" w:rsidDel="007847C8">
          <w:delText>an A</w:delText>
        </w:r>
        <w:r w:rsidR="00A122E3" w:rsidDel="007847C8">
          <w:delText>ggr</w:delText>
        </w:r>
      </w:del>
      <w:r w:rsidR="00A122E3">
        <w:t xml:space="preserve">egator </w:t>
      </w:r>
      <w:ins w:id="1194" w:author="Paulo Alencar" w:date="2017-04-06T01:28:00Z">
        <w:r w:rsidR="007847C8">
          <w:t>A</w:t>
        </w:r>
      </w:ins>
      <w:del w:id="1195" w:author="Paulo Alencar" w:date="2017-04-06T01:28:00Z">
        <w:r w:rsidR="00A122E3" w:rsidDel="007847C8">
          <w:delText>a</w:delText>
        </w:r>
      </w:del>
      <w:r w:rsidR="00A122E3">
        <w:t xml:space="preserve">gent is </w:t>
      </w:r>
      <w:ins w:id="1196" w:author="Paulo Alencar" w:date="2017-04-06T01:29:00Z">
        <w:r w:rsidR="007847C8">
          <w:t xml:space="preserve">the typical </w:t>
        </w:r>
      </w:ins>
      <w:del w:id="1197" w:author="Paulo Alencar" w:date="2017-04-06T01:28:00Z">
        <w:r w:rsidR="00A122E3" w:rsidDel="007847C8">
          <w:delText xml:space="preserve">a </w:delText>
        </w:r>
      </w:del>
      <w:r w:rsidR="00A122E3">
        <w:t>messaging broker</w:t>
      </w:r>
      <w:del w:id="1198" w:author="Paulo Alencar" w:date="2017-04-06T01:29:00Z">
        <w:r w:rsidR="00A122E3" w:rsidDel="007847C8">
          <w:delText>s</w:delText>
        </w:r>
      </w:del>
      <w:r w:rsidR="00A122E3">
        <w:t xml:space="preserve"> used in modern applications. Apache </w:t>
      </w:r>
      <w:proofErr w:type="spellStart"/>
      <w:r w:rsidR="00A122E3">
        <w:t>Kafa</w:t>
      </w:r>
      <w:proofErr w:type="spellEnd"/>
      <w:r w:rsidR="00A122E3">
        <w:t xml:space="preserve"> and </w:t>
      </w:r>
      <w:proofErr w:type="spellStart"/>
      <w:r w:rsidR="00A122E3">
        <w:t>RabbitMQ</w:t>
      </w:r>
      <w:proofErr w:type="spellEnd"/>
      <w:r w:rsidR="00A122E3">
        <w:t xml:space="preserve"> are two </w:t>
      </w:r>
      <w:ins w:id="1199" w:author="Paulo Alencar" w:date="2017-04-06T01:29:00Z">
        <w:r w:rsidR="007847C8">
          <w:t xml:space="preserve">types </w:t>
        </w:r>
        <w:r w:rsidR="007847C8">
          <w:lastRenderedPageBreak/>
          <w:t xml:space="preserve">of </w:t>
        </w:r>
      </w:ins>
      <w:r w:rsidR="00A122E3">
        <w:t>such message brokers. Together</w:t>
      </w:r>
      <w:ins w:id="1200" w:author="Paulo Alencar" w:date="2017-04-06T01:29:00Z">
        <w:r w:rsidR="007847C8">
          <w:t>,</w:t>
        </w:r>
      </w:ins>
      <w:r w:rsidR="00A122E3">
        <w:t xml:space="preserve"> these two agents </w:t>
      </w:r>
      <w:ins w:id="1201" w:author="Paulo Alencar" w:date="2017-04-06T01:30:00Z">
        <w:r w:rsidR="007847C8">
          <w:t xml:space="preserve">fulfill </w:t>
        </w:r>
      </w:ins>
      <w:del w:id="1202" w:author="Paulo Alencar" w:date="2017-04-06T01:30:00Z">
        <w:r w:rsidR="00A122E3" w:rsidDel="007847C8">
          <w:delText xml:space="preserve">actives </w:delText>
        </w:r>
      </w:del>
      <w:r w:rsidR="00A122E3">
        <w:t xml:space="preserve">the objective of the </w:t>
      </w:r>
      <w:ins w:id="1203" w:author="Paulo Alencar" w:date="2017-04-06T01:30:00Z">
        <w:r w:rsidR="007847C8">
          <w:t>D</w:t>
        </w:r>
      </w:ins>
      <w:del w:id="1204" w:author="Paulo Alencar" w:date="2017-04-06T01:30:00Z">
        <w:r w:rsidR="00A122E3" w:rsidDel="007847C8">
          <w:delText>d</w:delText>
        </w:r>
      </w:del>
      <w:r w:rsidR="00A122E3">
        <w:t xml:space="preserve">ata </w:t>
      </w:r>
      <w:ins w:id="1205" w:author="Paulo Alencar" w:date="2017-04-06T01:30:00Z">
        <w:r w:rsidR="007847C8">
          <w:t>S</w:t>
        </w:r>
      </w:ins>
      <w:del w:id="1206" w:author="Paulo Alencar" w:date="2017-04-06T01:30:00Z">
        <w:r w:rsidR="00A122E3" w:rsidDel="007847C8">
          <w:delText>s</w:delText>
        </w:r>
      </w:del>
      <w:r w:rsidR="00A122E3">
        <w:t>ubsystem</w:t>
      </w:r>
      <w:ins w:id="1207" w:author="Paulo Alencar" w:date="2017-04-06T01:30:00Z">
        <w:r w:rsidR="007847C8">
          <w:t>,</w:t>
        </w:r>
      </w:ins>
      <w:r w:rsidR="00A122E3">
        <w:t xml:space="preserve"> i.e. </w:t>
      </w:r>
      <w:ins w:id="1208" w:author="Paulo Alencar" w:date="2017-04-06T01:30:00Z">
        <w:r w:rsidR="007847C8">
          <w:t xml:space="preserve">the </w:t>
        </w:r>
      </w:ins>
      <w:r w:rsidR="00A122E3">
        <w:t>management and maintenance of the data pipelines within the system</w:t>
      </w:r>
      <w:del w:id="1209" w:author="Paulo Alencar" w:date="2017-04-06T01:30:00Z">
        <w:r w:rsidR="00A122E3" w:rsidDel="007847C8">
          <w:delText xml:space="preserve"> to enable the sys</w:delText>
        </w:r>
      </w:del>
      <w:del w:id="1210" w:author="Paulo Alencar" w:date="2017-04-06T01:31:00Z">
        <w:r w:rsidR="00A122E3" w:rsidDel="007847C8">
          <w:delText>tem</w:delText>
        </w:r>
      </w:del>
      <w:r w:rsidR="00A122E3">
        <w:t>.</w:t>
      </w:r>
    </w:p>
    <w:p w:rsidR="0046089A" w:rsidRPr="0046089A" w:rsidRDefault="0046089A" w:rsidP="0046089A">
      <w:pPr>
        <w:spacing w:line="480" w:lineRule="auto"/>
      </w:pPr>
    </w:p>
    <w:p w:rsidR="007978F0" w:rsidRDefault="007978F0" w:rsidP="007978F0">
      <w:pPr>
        <w:pStyle w:val="Heading3"/>
      </w:pPr>
      <w:bookmarkStart w:id="1211" w:name="_Toc478091043"/>
      <w:r>
        <w:t>Activity Model: Privacy Subsystem</w:t>
      </w:r>
      <w:bookmarkEnd w:id="1211"/>
    </w:p>
    <w:p w:rsidR="00B94B1E" w:rsidRDefault="00B94B1E" w:rsidP="00B94B1E">
      <w:pPr>
        <w:pStyle w:val="BodyText"/>
        <w:keepNext/>
      </w:pPr>
      <w:r>
        <w:rPr>
          <w:noProof/>
          <w:lang w:val="en-CA" w:eastAsia="en-CA"/>
        </w:rPr>
        <w:drawing>
          <wp:inline distT="0" distB="0" distL="0" distR="0" wp14:anchorId="6E30B7E4" wp14:editId="5E0B9F96">
            <wp:extent cx="5305647" cy="2621922"/>
            <wp:effectExtent l="0" t="0" r="952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vacy agen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10879" cy="2624508"/>
                    </a:xfrm>
                    <a:prstGeom prst="rect">
                      <a:avLst/>
                    </a:prstGeom>
                  </pic:spPr>
                </pic:pic>
              </a:graphicData>
            </a:graphic>
          </wp:inline>
        </w:drawing>
      </w:r>
    </w:p>
    <w:p w:rsidR="007978F0" w:rsidRDefault="00B94B1E" w:rsidP="00B94B1E">
      <w:pPr>
        <w:pStyle w:val="Caption"/>
      </w:pPr>
      <w:bookmarkStart w:id="1212" w:name="_Toc478091087"/>
      <w:r>
        <w:t xml:space="preserve">Figure </w:t>
      </w:r>
      <w:r>
        <w:fldChar w:fldCharType="begin"/>
      </w:r>
      <w:r>
        <w:instrText xml:space="preserve"> SEQ Figure \* ARABIC </w:instrText>
      </w:r>
      <w:r>
        <w:fldChar w:fldCharType="separate"/>
      </w:r>
      <w:r w:rsidR="00823832">
        <w:rPr>
          <w:noProof/>
        </w:rPr>
        <w:t>10</w:t>
      </w:r>
      <w:r>
        <w:fldChar w:fldCharType="end"/>
      </w:r>
      <w:r>
        <w:t xml:space="preserve"> </w:t>
      </w:r>
      <w:r w:rsidRPr="005865E7">
        <w:t xml:space="preserve">Activity diagram for the </w:t>
      </w:r>
      <w:ins w:id="1213" w:author="Paulo Alencar" w:date="2017-04-06T09:43:00Z">
        <w:r w:rsidR="00F50853">
          <w:t xml:space="preserve">User </w:t>
        </w:r>
      </w:ins>
      <w:r w:rsidRPr="005865E7">
        <w:t xml:space="preserve">Privacy </w:t>
      </w:r>
      <w:ins w:id="1214" w:author="Paulo Alencar" w:date="2017-04-06T09:44:00Z">
        <w:r w:rsidR="00416489">
          <w:t>Subsystem</w:t>
        </w:r>
      </w:ins>
      <w:del w:id="1215" w:author="Paulo Alencar" w:date="2017-04-06T09:44:00Z">
        <w:r w:rsidRPr="005865E7" w:rsidDel="00416489">
          <w:delText>Agent</w:delText>
        </w:r>
      </w:del>
      <w:bookmarkEnd w:id="1212"/>
    </w:p>
    <w:p w:rsidR="00511C16" w:rsidRPr="00511C16" w:rsidRDefault="00511C16" w:rsidP="00511C16">
      <w:pPr>
        <w:spacing w:line="480" w:lineRule="auto"/>
      </w:pPr>
      <w:r>
        <w:rPr>
          <w:lang w:val="en-CA"/>
        </w:rPr>
        <w:t xml:space="preserve">Within this subsystem the contextual and personal information is extracted from the user and fed into the </w:t>
      </w:r>
      <w:r w:rsidR="00390006">
        <w:rPr>
          <w:lang w:val="en-CA"/>
        </w:rPr>
        <w:t>R</w:t>
      </w:r>
      <w:ins w:id="1216" w:author="Paulo Alencar" w:date="2017-04-06T09:44:00Z">
        <w:r w:rsidR="00416489">
          <w:rPr>
            <w:lang w:val="en-CA"/>
          </w:rPr>
          <w:t>PRS</w:t>
        </w:r>
      </w:ins>
      <w:del w:id="1217" w:author="Paulo Alencar" w:date="2017-04-06T09:44:00Z">
        <w:r w:rsidR="00390006" w:rsidDel="00416489">
          <w:rPr>
            <w:lang w:val="en-CA"/>
          </w:rPr>
          <w:delText>ecommender System</w:delText>
        </w:r>
      </w:del>
      <w:r>
        <w:rPr>
          <w:lang w:val="en-CA"/>
        </w:rPr>
        <w:t>. An addition differential privacy server is used to handle the differential privacy aspect of the subsystem.</w:t>
      </w:r>
      <w:r w:rsidR="004828CA">
        <w:rPr>
          <w:lang w:val="en-CA"/>
        </w:rPr>
        <w:t xml:space="preserve"> </w:t>
      </w:r>
      <w:r w:rsidR="004828CA">
        <w:t xml:space="preserve">The contextual data from the user along with the historic data of the user provides valuable insights </w:t>
      </w:r>
      <w:ins w:id="1218" w:author="Paulo Alencar" w:date="2017-04-06T09:45:00Z">
        <w:r w:rsidR="00416489">
          <w:t xml:space="preserve">that help to </w:t>
        </w:r>
      </w:ins>
      <w:del w:id="1219" w:author="Paulo Alencar" w:date="2017-04-06T09:45:00Z">
        <w:r w:rsidR="004828CA" w:rsidDel="00416489">
          <w:delText xml:space="preserve">in order to </w:delText>
        </w:r>
      </w:del>
      <w:r w:rsidR="004828CA">
        <w:t>provide quality recommendations to the user.</w:t>
      </w:r>
    </w:p>
    <w:p w:rsidR="00B94B1E" w:rsidRDefault="00B94B1E" w:rsidP="00B94B1E">
      <w:pPr>
        <w:pStyle w:val="Heading3"/>
      </w:pPr>
      <w:bookmarkStart w:id="1220" w:name="_Toc478091044"/>
      <w:r>
        <w:t>Activity Model: Risk Subsystem</w:t>
      </w:r>
      <w:bookmarkEnd w:id="1220"/>
    </w:p>
    <w:p w:rsidR="006C48FA" w:rsidRDefault="006C48FA" w:rsidP="006C48FA">
      <w:pPr>
        <w:spacing w:line="480" w:lineRule="auto"/>
      </w:pPr>
      <w:r>
        <w:t xml:space="preserve">The information processed in this step is utilized by the </w:t>
      </w:r>
      <w:r w:rsidR="00390006">
        <w:t>R</w:t>
      </w:r>
      <w:ins w:id="1221" w:author="Paulo Alencar" w:date="2017-04-06T09:45:00Z">
        <w:r w:rsidR="00416489">
          <w:t>PRS</w:t>
        </w:r>
      </w:ins>
      <w:del w:id="1222" w:author="Paulo Alencar" w:date="2017-04-06T09:45:00Z">
        <w:r w:rsidR="00390006" w:rsidDel="00416489">
          <w:delText>ecommender System</w:delText>
        </w:r>
      </w:del>
      <w:r>
        <w:t xml:space="preserve"> to generate </w:t>
      </w:r>
      <w:ins w:id="1223" w:author="Paulo Alencar" w:date="2017-04-06T09:46:00Z">
        <w:r w:rsidR="00416489">
          <w:t xml:space="preserve">a </w:t>
        </w:r>
      </w:ins>
      <w:r>
        <w:t>more context</w:t>
      </w:r>
      <w:ins w:id="1224" w:author="Paulo Alencar" w:date="2017-04-06T09:46:00Z">
        <w:r w:rsidR="00416489">
          <w:t>-</w:t>
        </w:r>
      </w:ins>
      <w:del w:id="1225" w:author="Paulo Alencar" w:date="2017-04-06T09:46:00Z">
        <w:r w:rsidDel="00416489">
          <w:delText xml:space="preserve">ually </w:delText>
        </w:r>
      </w:del>
      <w:r>
        <w:t>aware system by not only providing more relevant information to its users but also keeping itself aware of the risk</w:t>
      </w:r>
      <w:ins w:id="1226" w:author="Paulo Alencar" w:date="2017-04-06T09:46:00Z">
        <w:r w:rsidR="00416489">
          <w:t>s</w:t>
        </w:r>
      </w:ins>
      <w:r>
        <w:t xml:space="preserve"> associated with disturbing or negatively affecting the user with </w:t>
      </w:r>
      <w:ins w:id="1227" w:author="Paulo Alencar" w:date="2017-04-06T09:46:00Z">
        <w:r w:rsidR="00416489">
          <w:t>inconvenient</w:t>
        </w:r>
      </w:ins>
      <w:ins w:id="1228" w:author="Paulo Alencar" w:date="2017-04-06T09:47:00Z">
        <w:r w:rsidR="00416489">
          <w:t xml:space="preserve"> </w:t>
        </w:r>
      </w:ins>
      <w:del w:id="1229" w:author="Paulo Alencar" w:date="2017-04-06T09:46:00Z">
        <w:r w:rsidDel="00416489">
          <w:delText xml:space="preserve">the bad </w:delText>
        </w:r>
      </w:del>
      <w:r>
        <w:t>recommendation</w:t>
      </w:r>
      <w:ins w:id="1230" w:author="Paulo Alencar" w:date="2017-04-06T09:47:00Z">
        <w:r w:rsidR="00416489">
          <w:t>s</w:t>
        </w:r>
      </w:ins>
      <w:r>
        <w:t xml:space="preserve">. This tradeoff </w:t>
      </w:r>
      <w:ins w:id="1231" w:author="Paulo Alencar" w:date="2017-04-06T09:48:00Z">
        <w:r w:rsidR="00416489">
          <w:t xml:space="preserve">between </w:t>
        </w:r>
      </w:ins>
      <w:del w:id="1232" w:author="Paulo Alencar" w:date="2017-04-06T09:48:00Z">
        <w:r w:rsidDel="00416489">
          <w:delText xml:space="preserve">of </w:delText>
        </w:r>
      </w:del>
      <w:r>
        <w:t>providing relevant recommendations and the associated risk</w:t>
      </w:r>
      <w:ins w:id="1233" w:author="Paulo Alencar" w:date="2017-04-06T09:48:00Z">
        <w:r w:rsidR="00416489">
          <w:t>s</w:t>
        </w:r>
      </w:ins>
      <w:r>
        <w:t xml:space="preserve"> is </w:t>
      </w:r>
      <w:ins w:id="1234" w:author="Paulo Alencar" w:date="2017-04-06T09:50:00Z">
        <w:r w:rsidR="00416489">
          <w:t xml:space="preserve">captured in the </w:t>
        </w:r>
      </w:ins>
      <w:del w:id="1235" w:author="Paulo Alencar" w:date="2017-04-06T09:51:00Z">
        <w:r w:rsidDel="00416489">
          <w:delText xml:space="preserve">the part of </w:delText>
        </w:r>
      </w:del>
      <w:r>
        <w:t xml:space="preserve">risk calculation </w:t>
      </w:r>
      <w:ins w:id="1236" w:author="Paulo Alencar" w:date="2017-04-06T09:51:00Z">
        <w:r w:rsidR="00416489">
          <w:t xml:space="preserve">using </w:t>
        </w:r>
      </w:ins>
      <w:del w:id="1237" w:author="Paulo Alencar" w:date="2017-04-06T09:51:00Z">
        <w:r w:rsidDel="00416489">
          <w:delText xml:space="preserve">through </w:delText>
        </w:r>
      </w:del>
      <w:r>
        <w:t xml:space="preserve">the exploration and exploitation </w:t>
      </w:r>
      <w:ins w:id="1238" w:author="Paulo Alencar" w:date="2017-04-06T09:49:00Z">
        <w:r w:rsidR="00416489">
          <w:t>approach [7].</w:t>
        </w:r>
      </w:ins>
      <w:del w:id="1239" w:author="Paulo Alencar" w:date="2017-04-06T09:49:00Z">
        <w:r w:rsidDel="00416489">
          <w:delText>problem.</w:delText>
        </w:r>
      </w:del>
    </w:p>
    <w:p w:rsidR="006C48FA" w:rsidRPr="006C48FA" w:rsidRDefault="006C48FA" w:rsidP="006C48FA">
      <w:pPr>
        <w:pStyle w:val="BodyText"/>
      </w:pPr>
    </w:p>
    <w:p w:rsidR="00B94B1E" w:rsidRDefault="00B94B1E" w:rsidP="00B94B1E">
      <w:pPr>
        <w:pStyle w:val="BodyText"/>
        <w:keepNext/>
      </w:pPr>
      <w:r>
        <w:rPr>
          <w:noProof/>
          <w:lang w:val="en-CA" w:eastAsia="en-CA"/>
        </w:rPr>
        <w:drawing>
          <wp:inline distT="0" distB="0" distL="0" distR="0" wp14:anchorId="66DE0961" wp14:editId="6F1AA8E6">
            <wp:extent cx="4869712" cy="364525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sk Agent.JPG"/>
                    <pic:cNvPicPr/>
                  </pic:nvPicPr>
                  <pic:blipFill>
                    <a:blip r:embed="rId25">
                      <a:extLst>
                        <a:ext uri="{28A0092B-C50C-407E-A947-70E740481C1C}">
                          <a14:useLocalDpi xmlns:a14="http://schemas.microsoft.com/office/drawing/2010/main" val="0"/>
                        </a:ext>
                      </a:extLst>
                    </a:blip>
                    <a:stretch>
                      <a:fillRect/>
                    </a:stretch>
                  </pic:blipFill>
                  <pic:spPr>
                    <a:xfrm>
                      <a:off x="0" y="0"/>
                      <a:ext cx="4886844" cy="3658074"/>
                    </a:xfrm>
                    <a:prstGeom prst="rect">
                      <a:avLst/>
                    </a:prstGeom>
                  </pic:spPr>
                </pic:pic>
              </a:graphicData>
            </a:graphic>
          </wp:inline>
        </w:drawing>
      </w:r>
    </w:p>
    <w:p w:rsidR="00B94B1E" w:rsidRDefault="00B94B1E" w:rsidP="00B94B1E">
      <w:pPr>
        <w:pStyle w:val="Caption"/>
      </w:pPr>
      <w:bookmarkStart w:id="1240" w:name="_Toc478091088"/>
      <w:r>
        <w:t xml:space="preserve">Figure </w:t>
      </w:r>
      <w:r>
        <w:fldChar w:fldCharType="begin"/>
      </w:r>
      <w:r>
        <w:instrText xml:space="preserve"> SEQ Figure \* ARABIC </w:instrText>
      </w:r>
      <w:r>
        <w:fldChar w:fldCharType="separate"/>
      </w:r>
      <w:r w:rsidR="00823832">
        <w:rPr>
          <w:noProof/>
        </w:rPr>
        <w:t>11</w:t>
      </w:r>
      <w:r>
        <w:fldChar w:fldCharType="end"/>
      </w:r>
      <w:r>
        <w:t xml:space="preserve"> </w:t>
      </w:r>
      <w:r w:rsidRPr="009D6DF5">
        <w:t>Activity Diagram for the Risk Subsystem</w:t>
      </w:r>
      <w:bookmarkEnd w:id="1240"/>
    </w:p>
    <w:p w:rsidR="00B94B1E" w:rsidRDefault="00B94B1E" w:rsidP="00B00BF0">
      <w:pPr>
        <w:pStyle w:val="Heading3"/>
      </w:pPr>
      <w:bookmarkStart w:id="1241" w:name="_Toc478091045"/>
      <w:r>
        <w:t xml:space="preserve">Combined Activity Model for the </w:t>
      </w:r>
      <w:ins w:id="1242" w:author="Paulo Alencar" w:date="2017-04-06T09:52:00Z">
        <w:r w:rsidR="00416489">
          <w:t>S</w:t>
        </w:r>
      </w:ins>
      <w:del w:id="1243" w:author="Paulo Alencar" w:date="2017-04-06T09:52:00Z">
        <w:r w:rsidDel="00416489">
          <w:delText>s</w:delText>
        </w:r>
      </w:del>
      <w:r>
        <w:t>ystem</w:t>
      </w:r>
      <w:bookmarkEnd w:id="1241"/>
    </w:p>
    <w:p w:rsidR="00E35EC0" w:rsidRPr="00F61F81" w:rsidRDefault="00E35EC0" w:rsidP="00E35EC0">
      <w:pPr>
        <w:pStyle w:val="BodyText"/>
        <w:spacing w:line="480" w:lineRule="auto"/>
      </w:pPr>
      <w:r>
        <w:t>The co</w:t>
      </w:r>
      <w:r w:rsidR="00D80E0D">
        <w:t>mbined Activity model of the</w:t>
      </w:r>
      <w:r>
        <w:t xml:space="preserve"> </w:t>
      </w:r>
      <w:r w:rsidR="00390006">
        <w:t>R</w:t>
      </w:r>
      <w:ins w:id="1244" w:author="Paulo Alencar" w:date="2017-04-06T09:52:00Z">
        <w:r w:rsidR="00416489">
          <w:t>PRS</w:t>
        </w:r>
      </w:ins>
      <w:del w:id="1245" w:author="Paulo Alencar" w:date="2017-04-06T09:52:00Z">
        <w:r w:rsidR="00390006" w:rsidDel="00416489">
          <w:delText>ecommender System</w:delText>
        </w:r>
      </w:del>
      <w:r>
        <w:t xml:space="preserve"> consists of the aggregation of the individual subsystems and the </w:t>
      </w:r>
      <w:ins w:id="1246" w:author="Paulo Alencar" w:date="2017-04-06T09:52:00Z">
        <w:r w:rsidR="00416489">
          <w:t xml:space="preserve">combination of the activity diagrams of the </w:t>
        </w:r>
      </w:ins>
      <w:ins w:id="1247" w:author="Paulo Alencar" w:date="2017-04-06T09:53:00Z">
        <w:r w:rsidR="00416489">
          <w:t xml:space="preserve">individual </w:t>
        </w:r>
      </w:ins>
      <w:ins w:id="1248" w:author="Paulo Alencar" w:date="2017-04-06T09:52:00Z">
        <w:r w:rsidR="00416489">
          <w:t xml:space="preserve">agents </w:t>
        </w:r>
      </w:ins>
      <w:del w:id="1249" w:author="Paulo Alencar" w:date="2017-04-06T09:52:00Z">
        <w:r w:rsidDel="00416489">
          <w:delText>coherence of the agents wor</w:delText>
        </w:r>
      </w:del>
      <w:del w:id="1250" w:author="Paulo Alencar" w:date="2017-04-06T09:53:00Z">
        <w:r w:rsidDel="00416489">
          <w:delText xml:space="preserve">king </w:delText>
        </w:r>
      </w:del>
      <w:r>
        <w:t xml:space="preserve">within each </w:t>
      </w:r>
      <w:del w:id="1251" w:author="Paulo Alencar" w:date="2017-04-06T09:53:00Z">
        <w:r w:rsidDel="00416489">
          <w:delText xml:space="preserve">working </w:delText>
        </w:r>
      </w:del>
      <w:r>
        <w:t xml:space="preserve">subsystem to achieve the goals of the entire system. </w:t>
      </w:r>
      <w:del w:id="1252" w:author="Paulo Alencar" w:date="2017-04-06T09:54:00Z">
        <w:r w:rsidDel="00316CFA">
          <w:delText xml:space="preserve">The advantage of breaking down the </w:delText>
        </w:r>
        <w:r w:rsidR="00390006" w:rsidDel="00316CFA">
          <w:delText>Recommender System</w:delText>
        </w:r>
        <w:r w:rsidDel="00316CFA">
          <w:delText xml:space="preserve"> is to provide error detection and fault tolerance within the system. It also facilitates the understanding of the system in a clear sense. This model could be a better was of estimation of the value provided by the </w:delText>
        </w:r>
        <w:r w:rsidR="00390006" w:rsidDel="00316CFA">
          <w:delText>Recommender System</w:delText>
        </w:r>
        <w:r w:rsidDel="00316CFA">
          <w:delText xml:space="preserve"> than the traditional way in the sense that it provides the domain experts wit</w:delText>
        </w:r>
        <w:r w:rsidR="000423DF" w:rsidDel="00316CFA">
          <w:delText>h a better evaluation criteria.</w:delText>
        </w:r>
      </w:del>
    </w:p>
    <w:p w:rsidR="00B94B1E" w:rsidRDefault="00B94B1E" w:rsidP="00B94B1E">
      <w:r w:rsidRPr="00B94B1E">
        <w:rPr>
          <w:noProof/>
          <w:lang w:val="en-CA" w:eastAsia="en-CA"/>
        </w:rPr>
        <w:lastRenderedPageBreak/>
        <w:drawing>
          <wp:inline distT="0" distB="0" distL="0" distR="0" wp14:anchorId="255C5EED" wp14:editId="63B268A9">
            <wp:extent cx="7420887" cy="5740401"/>
            <wp:effectExtent l="1905"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ined.JPG"/>
                    <pic:cNvPicPr/>
                  </pic:nvPicPr>
                  <pic:blipFill>
                    <a:blip r:embed="rId26">
                      <a:extLst>
                        <a:ext uri="{28A0092B-C50C-407E-A947-70E740481C1C}">
                          <a14:useLocalDpi xmlns:a14="http://schemas.microsoft.com/office/drawing/2010/main" val="0"/>
                        </a:ext>
                      </a:extLst>
                    </a:blip>
                    <a:stretch>
                      <a:fillRect/>
                    </a:stretch>
                  </pic:blipFill>
                  <pic:spPr>
                    <a:xfrm rot="5400000">
                      <a:off x="0" y="0"/>
                      <a:ext cx="7449161" cy="5762272"/>
                    </a:xfrm>
                    <a:prstGeom prst="rect">
                      <a:avLst/>
                    </a:prstGeom>
                  </pic:spPr>
                </pic:pic>
              </a:graphicData>
            </a:graphic>
          </wp:inline>
        </w:drawing>
      </w:r>
    </w:p>
    <w:p w:rsidR="00B00BF0" w:rsidRDefault="00B94B1E" w:rsidP="00B00BF0">
      <w:pPr>
        <w:pStyle w:val="Caption"/>
      </w:pPr>
      <w:bookmarkStart w:id="1253" w:name="_Toc478091089"/>
      <w:r>
        <w:t xml:space="preserve">Figure </w:t>
      </w:r>
      <w:r>
        <w:fldChar w:fldCharType="begin"/>
      </w:r>
      <w:r>
        <w:instrText xml:space="preserve"> SEQ Figure \* ARABIC </w:instrText>
      </w:r>
      <w:r>
        <w:fldChar w:fldCharType="separate"/>
      </w:r>
      <w:r w:rsidR="00823832">
        <w:rPr>
          <w:noProof/>
        </w:rPr>
        <w:t>12</w:t>
      </w:r>
      <w:r>
        <w:fldChar w:fldCharType="end"/>
      </w:r>
      <w:r>
        <w:t xml:space="preserve"> </w:t>
      </w:r>
      <w:r w:rsidRPr="000B6174">
        <w:t xml:space="preserve">Complete Activity </w:t>
      </w:r>
      <w:ins w:id="1254" w:author="Paulo Alencar" w:date="2017-04-06T09:54:00Z">
        <w:r w:rsidR="00316CFA">
          <w:t>M</w:t>
        </w:r>
      </w:ins>
      <w:del w:id="1255" w:author="Paulo Alencar" w:date="2017-04-06T09:54:00Z">
        <w:r w:rsidRPr="000B6174" w:rsidDel="00316CFA">
          <w:delText>m</w:delText>
        </w:r>
      </w:del>
      <w:r w:rsidRPr="000B6174">
        <w:t xml:space="preserve">odel of the </w:t>
      </w:r>
      <w:ins w:id="1256" w:author="Paulo Alencar" w:date="2017-04-06T09:54:00Z">
        <w:r w:rsidR="00316CFA">
          <w:t>S</w:t>
        </w:r>
      </w:ins>
      <w:del w:id="1257" w:author="Paulo Alencar" w:date="2017-04-06T09:54:00Z">
        <w:r w:rsidRPr="000B6174" w:rsidDel="00316CFA">
          <w:delText>s</w:delText>
        </w:r>
      </w:del>
      <w:r w:rsidRPr="000B6174">
        <w:t>ystem</w:t>
      </w:r>
      <w:bookmarkEnd w:id="1253"/>
    </w:p>
    <w:p w:rsidR="00B00BF0" w:rsidRDefault="00B00BF0" w:rsidP="00B00BF0">
      <w:pPr>
        <w:pStyle w:val="Heading2"/>
      </w:pPr>
      <w:bookmarkStart w:id="1258" w:name="_Toc478091046"/>
      <w:r>
        <w:lastRenderedPageBreak/>
        <w:t xml:space="preserve">Sequence </w:t>
      </w:r>
      <w:r w:rsidR="00E9003E">
        <w:t>Diagrams</w:t>
      </w:r>
      <w:r>
        <w:t xml:space="preserve"> for the Subsystems</w:t>
      </w:r>
      <w:bookmarkEnd w:id="1258"/>
    </w:p>
    <w:p w:rsidR="000C6BF6" w:rsidRPr="000C6BF6" w:rsidRDefault="000C6BF6" w:rsidP="000C6BF6">
      <w:pPr>
        <w:pStyle w:val="BodyText"/>
        <w:spacing w:line="480" w:lineRule="auto"/>
        <w:rPr>
          <w:lang w:val="en-CA"/>
        </w:rPr>
      </w:pPr>
      <w:r>
        <w:rPr>
          <w:lang w:val="en-CA"/>
        </w:rPr>
        <w:t xml:space="preserve">We will now discuss the </w:t>
      </w:r>
      <w:ins w:id="1259" w:author="Paulo Alencar" w:date="2017-04-06T09:54:00Z">
        <w:r w:rsidR="00316CFA">
          <w:rPr>
            <w:lang w:val="en-CA"/>
          </w:rPr>
          <w:t>s</w:t>
        </w:r>
      </w:ins>
      <w:del w:id="1260" w:author="Paulo Alencar" w:date="2017-04-06T09:54:00Z">
        <w:r w:rsidDel="00316CFA">
          <w:rPr>
            <w:lang w:val="en-CA"/>
          </w:rPr>
          <w:delText>S</w:delText>
        </w:r>
      </w:del>
      <w:r>
        <w:rPr>
          <w:lang w:val="en-CA"/>
        </w:rPr>
        <w:t xml:space="preserve">equence </w:t>
      </w:r>
      <w:ins w:id="1261" w:author="Paulo Alencar" w:date="2017-04-06T09:54:00Z">
        <w:r w:rsidR="00316CFA">
          <w:rPr>
            <w:lang w:val="en-CA"/>
          </w:rPr>
          <w:t>d</w:t>
        </w:r>
      </w:ins>
      <w:del w:id="1262" w:author="Paulo Alencar" w:date="2017-04-06T09:54:00Z">
        <w:r w:rsidDel="00316CFA">
          <w:rPr>
            <w:lang w:val="en-CA"/>
          </w:rPr>
          <w:delText>D</w:delText>
        </w:r>
      </w:del>
      <w:r>
        <w:rPr>
          <w:lang w:val="en-CA"/>
        </w:rPr>
        <w:t>iagram</w:t>
      </w:r>
      <w:ins w:id="1263" w:author="Paulo Alencar" w:date="2017-04-06T09:54:00Z">
        <w:r w:rsidR="00316CFA">
          <w:rPr>
            <w:lang w:val="en-CA"/>
          </w:rPr>
          <w:t>s</w:t>
        </w:r>
      </w:ins>
      <w:r>
        <w:rPr>
          <w:lang w:val="en-CA"/>
        </w:rPr>
        <w:t xml:space="preserve"> of the subsystems </w:t>
      </w:r>
      <w:ins w:id="1264" w:author="Paulo Alencar" w:date="2017-04-06T09:55:00Z">
        <w:r w:rsidR="00316CFA">
          <w:rPr>
            <w:lang w:val="en-CA"/>
          </w:rPr>
          <w:t xml:space="preserve">involved in the RPRS </w:t>
        </w:r>
      </w:ins>
      <w:del w:id="1265" w:author="Paulo Alencar" w:date="2017-04-06T09:55:00Z">
        <w:r w:rsidDel="00316CFA">
          <w:rPr>
            <w:lang w:val="en-CA"/>
          </w:rPr>
          <w:delText xml:space="preserve">which makes up a risk aware and privacy preserving </w:delText>
        </w:r>
        <w:r w:rsidR="00390006" w:rsidDel="00316CFA">
          <w:rPr>
            <w:lang w:val="en-CA"/>
          </w:rPr>
          <w:delText>Recommender System</w:delText>
        </w:r>
        <w:r w:rsidDel="00316CFA">
          <w:rPr>
            <w:lang w:val="en-CA"/>
          </w:rPr>
          <w:delText xml:space="preserve"> </w:delText>
        </w:r>
      </w:del>
      <w:r>
        <w:rPr>
          <w:lang w:val="en-CA"/>
        </w:rPr>
        <w:t xml:space="preserve">and also explain the sequence of actions that takes place within </w:t>
      </w:r>
      <w:ins w:id="1266" w:author="Paulo Alencar" w:date="2017-04-06T09:55:00Z">
        <w:r w:rsidR="00316CFA">
          <w:rPr>
            <w:lang w:val="en-CA"/>
          </w:rPr>
          <w:t>each</w:t>
        </w:r>
      </w:ins>
      <w:del w:id="1267" w:author="Paulo Alencar" w:date="2017-04-06T09:55:00Z">
        <w:r w:rsidDel="00316CFA">
          <w:rPr>
            <w:lang w:val="en-CA"/>
          </w:rPr>
          <w:delText>the</w:delText>
        </w:r>
      </w:del>
      <w:r>
        <w:rPr>
          <w:lang w:val="en-CA"/>
        </w:rPr>
        <w:t xml:space="preserve"> subsystem.</w:t>
      </w:r>
    </w:p>
    <w:p w:rsidR="00B00BF0" w:rsidRDefault="00B00BF0" w:rsidP="00E9003E">
      <w:pPr>
        <w:pStyle w:val="Heading3"/>
      </w:pPr>
      <w:bookmarkStart w:id="1268" w:name="_Toc478091047"/>
      <w:r>
        <w:t xml:space="preserve">Sequence </w:t>
      </w:r>
      <w:r w:rsidR="00E9003E">
        <w:t>Diagrams</w:t>
      </w:r>
      <w:r>
        <w:t>: Data Subsystem</w:t>
      </w:r>
      <w:bookmarkEnd w:id="1268"/>
    </w:p>
    <w:p w:rsidR="00E9003E" w:rsidRDefault="00E9003E" w:rsidP="00E9003E">
      <w:pPr>
        <w:pStyle w:val="BodyText"/>
        <w:keepNext/>
      </w:pPr>
      <w:r>
        <w:rPr>
          <w:noProof/>
          <w:lang w:val="en-CA" w:eastAsia="en-CA"/>
        </w:rPr>
        <w:drawing>
          <wp:inline distT="0" distB="0" distL="0" distR="0" wp14:anchorId="7585F3A4" wp14:editId="2EE0DFBA">
            <wp:extent cx="5715000" cy="29045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 subsystem sequence diagram.JPG"/>
                    <pic:cNvPicPr/>
                  </pic:nvPicPr>
                  <pic:blipFill>
                    <a:blip r:embed="rId27">
                      <a:extLst>
                        <a:ext uri="{28A0092B-C50C-407E-A947-70E740481C1C}">
                          <a14:useLocalDpi xmlns:a14="http://schemas.microsoft.com/office/drawing/2010/main" val="0"/>
                        </a:ext>
                      </a:extLst>
                    </a:blip>
                    <a:stretch>
                      <a:fillRect/>
                    </a:stretch>
                  </pic:blipFill>
                  <pic:spPr>
                    <a:xfrm>
                      <a:off x="0" y="0"/>
                      <a:ext cx="5715000" cy="2904540"/>
                    </a:xfrm>
                    <a:prstGeom prst="rect">
                      <a:avLst/>
                    </a:prstGeom>
                  </pic:spPr>
                </pic:pic>
              </a:graphicData>
            </a:graphic>
          </wp:inline>
        </w:drawing>
      </w:r>
    </w:p>
    <w:p w:rsidR="00E9003E" w:rsidRDefault="00E9003E" w:rsidP="00E9003E">
      <w:pPr>
        <w:pStyle w:val="Caption"/>
      </w:pPr>
      <w:bookmarkStart w:id="1269" w:name="_Toc478091090"/>
      <w:r>
        <w:t xml:space="preserve">Figure </w:t>
      </w:r>
      <w:r>
        <w:fldChar w:fldCharType="begin"/>
      </w:r>
      <w:r>
        <w:instrText xml:space="preserve"> SEQ Figure \* ARABIC </w:instrText>
      </w:r>
      <w:r>
        <w:fldChar w:fldCharType="separate"/>
      </w:r>
      <w:r w:rsidR="00823832">
        <w:rPr>
          <w:noProof/>
        </w:rPr>
        <w:t>13</w:t>
      </w:r>
      <w:r>
        <w:fldChar w:fldCharType="end"/>
      </w:r>
      <w:r>
        <w:t xml:space="preserve"> </w:t>
      </w:r>
      <w:r w:rsidRPr="004813B1">
        <w:t>Data Subsystem sequence diagram</w:t>
      </w:r>
      <w:bookmarkEnd w:id="1269"/>
    </w:p>
    <w:p w:rsidR="00BC6A42" w:rsidRPr="00BC6A42" w:rsidRDefault="00BC6A42" w:rsidP="00BC6A42">
      <w:pPr>
        <w:spacing w:line="480" w:lineRule="auto"/>
      </w:pPr>
      <w:r>
        <w:t xml:space="preserve">The sequence diagram of the data subsystem </w:t>
      </w:r>
      <w:ins w:id="1270" w:author="Paulo Alencar" w:date="2017-04-06T09:55:00Z">
        <w:r w:rsidR="00316CFA">
          <w:t xml:space="preserve">is </w:t>
        </w:r>
      </w:ins>
      <w:del w:id="1271" w:author="Paulo Alencar" w:date="2017-04-06T09:55:00Z">
        <w:r w:rsidDel="00316CFA">
          <w:delText xml:space="preserve">has been </w:delText>
        </w:r>
      </w:del>
      <w:r>
        <w:t>provided</w:t>
      </w:r>
      <w:ins w:id="1272" w:author="Paulo Alencar" w:date="2017-04-06T09:55:00Z">
        <w:r w:rsidR="00316CFA">
          <w:t xml:space="preserve"> in Figure 13</w:t>
        </w:r>
      </w:ins>
      <w:r>
        <w:t>. In this diagram, a recommendation generation process starts when a connection is established between the user-data database and the computation server where the data to be used is decrypted. This data is then piped to the computation server. After the processing at the communication server, the recommendations are generated and are then forwarded to the user through an interface. Based on the quality of recommendation, the user provides a feedback which is stored in the user-data database. The transfer of data between the servers</w:t>
      </w:r>
      <w:ins w:id="1273" w:author="Paulo Alencar" w:date="2017-04-06T09:57:00Z">
        <w:r w:rsidR="00316CFA">
          <w:t>,</w:t>
        </w:r>
      </w:ins>
      <w:r>
        <w:t xml:space="preserve"> including the encryption and the decryption process</w:t>
      </w:r>
      <w:ins w:id="1274" w:author="Paulo Alencar" w:date="2017-04-06T09:57:00Z">
        <w:r w:rsidR="00316CFA">
          <w:t>,</w:t>
        </w:r>
      </w:ins>
      <w:r>
        <w:t xml:space="preserve"> is carried out within the data subsystem. These tasks </w:t>
      </w:r>
      <w:ins w:id="1275" w:author="Paulo Alencar" w:date="2017-04-06T09:57:00Z">
        <w:r w:rsidR="00316CFA">
          <w:t xml:space="preserve">are </w:t>
        </w:r>
      </w:ins>
      <w:del w:id="1276" w:author="Paulo Alencar" w:date="2017-04-06T09:57:00Z">
        <w:r w:rsidDel="00316CFA">
          <w:delText xml:space="preserve">can be assumed to be </w:delText>
        </w:r>
      </w:del>
      <w:r>
        <w:t xml:space="preserve">carried out by the </w:t>
      </w:r>
      <w:ins w:id="1277" w:author="Paulo Alencar" w:date="2017-04-06T09:57:00Z">
        <w:r w:rsidR="00316CFA">
          <w:t>D</w:t>
        </w:r>
      </w:ins>
      <w:del w:id="1278" w:author="Paulo Alencar" w:date="2017-04-06T09:57:00Z">
        <w:r w:rsidDel="00316CFA">
          <w:delText>d</w:delText>
        </w:r>
      </w:del>
      <w:r>
        <w:t xml:space="preserve">ata </w:t>
      </w:r>
      <w:ins w:id="1279" w:author="Paulo Alencar" w:date="2017-04-06T09:58:00Z">
        <w:r w:rsidR="00316CFA">
          <w:t>A</w:t>
        </w:r>
      </w:ins>
      <w:del w:id="1280" w:author="Paulo Alencar" w:date="2017-04-06T09:58:00Z">
        <w:r w:rsidDel="00316CFA">
          <w:delText>a</w:delText>
        </w:r>
      </w:del>
      <w:r>
        <w:t xml:space="preserve">gent and the </w:t>
      </w:r>
      <w:ins w:id="1281" w:author="Paulo Alencar" w:date="2017-04-06T09:58:00Z">
        <w:r w:rsidR="00316CFA">
          <w:t>A</w:t>
        </w:r>
      </w:ins>
      <w:del w:id="1282" w:author="Paulo Alencar" w:date="2017-04-06T09:58:00Z">
        <w:r w:rsidDel="00316CFA">
          <w:delText>a</w:delText>
        </w:r>
      </w:del>
      <w:r>
        <w:t xml:space="preserve">ggregator </w:t>
      </w:r>
      <w:ins w:id="1283" w:author="Paulo Alencar" w:date="2017-04-06T09:58:00Z">
        <w:r w:rsidR="00316CFA">
          <w:t>A</w:t>
        </w:r>
      </w:ins>
      <w:del w:id="1284" w:author="Paulo Alencar" w:date="2017-04-06T09:58:00Z">
        <w:r w:rsidDel="00316CFA">
          <w:delText>a</w:delText>
        </w:r>
      </w:del>
      <w:r>
        <w:t xml:space="preserve">gent within </w:t>
      </w:r>
      <w:r>
        <w:lastRenderedPageBreak/>
        <w:t xml:space="preserve">the data subsystem, </w:t>
      </w:r>
      <w:ins w:id="1285" w:author="Paulo Alencar" w:date="2017-04-06T09:59:00Z">
        <w:r w:rsidR="00316CFA">
          <w:t xml:space="preserve">and </w:t>
        </w:r>
      </w:ins>
      <w:ins w:id="1286" w:author="Paulo Alencar" w:date="2017-04-06T10:01:00Z">
        <w:r w:rsidR="00316CFA">
          <w:t xml:space="preserve">a summarized description of their behavior </w:t>
        </w:r>
      </w:ins>
      <w:del w:id="1287" w:author="Paulo Alencar" w:date="2017-04-06T09:59:00Z">
        <w:r w:rsidDel="00316CFA">
          <w:delText xml:space="preserve">the </w:delText>
        </w:r>
      </w:del>
      <w:del w:id="1288" w:author="Paulo Alencar" w:date="2017-04-06T10:02:00Z">
        <w:r w:rsidDel="00316CFA">
          <w:delText xml:space="preserve">outline of which </w:delText>
        </w:r>
      </w:del>
      <w:r>
        <w:t>has been provided in the previous section</w:t>
      </w:r>
      <w:ins w:id="1289" w:author="Paulo Alencar" w:date="2017-04-06T10:03:00Z">
        <w:r w:rsidR="00316CFA">
          <w:t>.</w:t>
        </w:r>
      </w:ins>
    </w:p>
    <w:p w:rsidR="00E9003E" w:rsidRDefault="00E9003E" w:rsidP="00E9003E">
      <w:pPr>
        <w:pStyle w:val="Heading3"/>
      </w:pPr>
      <w:bookmarkStart w:id="1290" w:name="_Toc478091048"/>
      <w:r>
        <w:t>Sequence Diagram: Privacy Subsystem</w:t>
      </w:r>
      <w:bookmarkEnd w:id="1290"/>
    </w:p>
    <w:p w:rsidR="00E9003E" w:rsidRDefault="00E9003E" w:rsidP="00E9003E">
      <w:pPr>
        <w:pStyle w:val="BodyText"/>
        <w:keepNext/>
      </w:pPr>
      <w:r>
        <w:rPr>
          <w:noProof/>
          <w:lang w:val="en-CA" w:eastAsia="en-CA"/>
        </w:rPr>
        <w:drawing>
          <wp:inline distT="0" distB="0" distL="0" distR="0" wp14:anchorId="5C0C67C6" wp14:editId="62F5F7F6">
            <wp:extent cx="5715000" cy="3280043"/>
            <wp:effectExtent l="0" t="1588"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ivacy subsystem sequence diagram.JPG"/>
                    <pic:cNvPicPr/>
                  </pic:nvPicPr>
                  <pic:blipFill>
                    <a:blip r:embed="rId28">
                      <a:extLst>
                        <a:ext uri="{28A0092B-C50C-407E-A947-70E740481C1C}">
                          <a14:useLocalDpi xmlns:a14="http://schemas.microsoft.com/office/drawing/2010/main" val="0"/>
                        </a:ext>
                      </a:extLst>
                    </a:blip>
                    <a:stretch>
                      <a:fillRect/>
                    </a:stretch>
                  </pic:blipFill>
                  <pic:spPr>
                    <a:xfrm rot="5400000">
                      <a:off x="0" y="0"/>
                      <a:ext cx="5715000" cy="3280043"/>
                    </a:xfrm>
                    <a:prstGeom prst="rect">
                      <a:avLst/>
                    </a:prstGeom>
                  </pic:spPr>
                </pic:pic>
              </a:graphicData>
            </a:graphic>
          </wp:inline>
        </w:drawing>
      </w:r>
    </w:p>
    <w:p w:rsidR="00E9003E" w:rsidRDefault="00E9003E" w:rsidP="00E9003E">
      <w:pPr>
        <w:pStyle w:val="Caption"/>
      </w:pPr>
      <w:bookmarkStart w:id="1291" w:name="_Toc478091091"/>
      <w:r>
        <w:t xml:space="preserve">Figure </w:t>
      </w:r>
      <w:r>
        <w:fldChar w:fldCharType="begin"/>
      </w:r>
      <w:r>
        <w:instrText xml:space="preserve"> SEQ Figure \* ARABIC </w:instrText>
      </w:r>
      <w:r>
        <w:fldChar w:fldCharType="separate"/>
      </w:r>
      <w:r w:rsidR="00823832">
        <w:rPr>
          <w:noProof/>
        </w:rPr>
        <w:t>14</w:t>
      </w:r>
      <w:r>
        <w:fldChar w:fldCharType="end"/>
      </w:r>
      <w:r>
        <w:t xml:space="preserve"> </w:t>
      </w:r>
      <w:r w:rsidRPr="005D0322">
        <w:t xml:space="preserve">Privacy </w:t>
      </w:r>
      <w:ins w:id="1292" w:author="Paulo Alencar" w:date="2017-04-06T10:03:00Z">
        <w:r w:rsidR="008C4FF0">
          <w:t>S</w:t>
        </w:r>
      </w:ins>
      <w:del w:id="1293" w:author="Paulo Alencar" w:date="2017-04-06T10:03:00Z">
        <w:r w:rsidRPr="005D0322" w:rsidDel="008C4FF0">
          <w:delText>s</w:delText>
        </w:r>
      </w:del>
      <w:r w:rsidRPr="005D0322">
        <w:t xml:space="preserve">ubsystem </w:t>
      </w:r>
      <w:ins w:id="1294" w:author="Paulo Alencar" w:date="2017-04-06T10:03:00Z">
        <w:r w:rsidR="008C4FF0">
          <w:t>S</w:t>
        </w:r>
      </w:ins>
      <w:del w:id="1295" w:author="Paulo Alencar" w:date="2017-04-06T10:03:00Z">
        <w:r w:rsidRPr="005D0322" w:rsidDel="008C4FF0">
          <w:delText>s</w:delText>
        </w:r>
      </w:del>
      <w:r w:rsidRPr="005D0322">
        <w:t xml:space="preserve">equence </w:t>
      </w:r>
      <w:ins w:id="1296" w:author="Paulo Alencar" w:date="2017-04-06T10:03:00Z">
        <w:r w:rsidR="008C4FF0">
          <w:t>D</w:t>
        </w:r>
      </w:ins>
      <w:del w:id="1297" w:author="Paulo Alencar" w:date="2017-04-06T10:03:00Z">
        <w:r w:rsidRPr="005D0322" w:rsidDel="008C4FF0">
          <w:delText>d</w:delText>
        </w:r>
      </w:del>
      <w:r w:rsidRPr="005D0322">
        <w:t>iagram</w:t>
      </w:r>
      <w:bookmarkEnd w:id="1291"/>
    </w:p>
    <w:p w:rsidR="004828CA" w:rsidRDefault="004828CA" w:rsidP="004828CA">
      <w:pPr>
        <w:spacing w:line="480" w:lineRule="auto"/>
      </w:pPr>
      <w:r>
        <w:t xml:space="preserve">In order to </w:t>
      </w:r>
      <w:del w:id="1298" w:author="Paulo Alencar" w:date="2017-04-06T10:04:00Z">
        <w:r w:rsidDel="00015736">
          <w:delText xml:space="preserve">gain the </w:delText>
        </w:r>
      </w:del>
      <w:r>
        <w:t>understand</w:t>
      </w:r>
      <w:del w:id="1299" w:author="Paulo Alencar" w:date="2017-04-06T10:04:00Z">
        <w:r w:rsidDel="00015736">
          <w:delText>ing</w:delText>
        </w:r>
      </w:del>
      <w:r>
        <w:t xml:space="preserve"> </w:t>
      </w:r>
      <w:del w:id="1300" w:author="Paulo Alencar" w:date="2017-04-06T10:04:00Z">
        <w:r w:rsidDel="00015736">
          <w:delText xml:space="preserve">of </w:delText>
        </w:r>
      </w:del>
      <w:r>
        <w:t xml:space="preserve">the privacy subsystem </w:t>
      </w:r>
      <w:ins w:id="1301" w:author="Paulo Alencar" w:date="2017-04-06T10:05:00Z">
        <w:r w:rsidR="00015736">
          <w:t xml:space="preserve">it is necessary to </w:t>
        </w:r>
      </w:ins>
      <w:ins w:id="1302" w:author="Paulo Alencar" w:date="2017-04-06T10:04:00Z">
        <w:r w:rsidR="00015736">
          <w:t xml:space="preserve">know </w:t>
        </w:r>
      </w:ins>
      <w:ins w:id="1303" w:author="Paulo Alencar" w:date="2017-04-06T10:05:00Z">
        <w:r w:rsidR="00015736">
          <w:t xml:space="preserve">the </w:t>
        </w:r>
      </w:ins>
      <w:del w:id="1304" w:author="Paulo Alencar" w:date="2017-04-06T10:04:00Z">
        <w:r w:rsidDel="00015736">
          <w:delText xml:space="preserve">is to get the knowledge </w:delText>
        </w:r>
      </w:del>
      <w:del w:id="1305" w:author="Paulo Alencar" w:date="2017-04-06T10:05:00Z">
        <w:r w:rsidDel="00015736">
          <w:delText xml:space="preserve">of </w:delText>
        </w:r>
      </w:del>
      <w:r>
        <w:t xml:space="preserve">flow of control </w:t>
      </w:r>
      <w:del w:id="1306" w:author="Paulo Alencar" w:date="2017-04-06T10:05:00Z">
        <w:r w:rsidDel="00015736">
          <w:delText xml:space="preserve">that happens </w:delText>
        </w:r>
      </w:del>
      <w:r>
        <w:t>within th</w:t>
      </w:r>
      <w:ins w:id="1307" w:author="Paulo Alencar" w:date="2017-04-06T10:05:00Z">
        <w:r w:rsidR="00015736">
          <w:t>is</w:t>
        </w:r>
      </w:ins>
      <w:del w:id="1308" w:author="Paulo Alencar" w:date="2017-04-06T10:05:00Z">
        <w:r w:rsidDel="00015736">
          <w:delText>e</w:delText>
        </w:r>
      </w:del>
      <w:r>
        <w:t xml:space="preserve"> subsystem. The first step involves establishing a connection with the user</w:t>
      </w:r>
      <w:del w:id="1309" w:author="Paulo Alencar" w:date="2017-04-06T10:06:00Z">
        <w:r w:rsidDel="00015736">
          <w:delText>-</w:delText>
        </w:r>
      </w:del>
      <w:ins w:id="1310" w:author="Paulo Alencar" w:date="2017-04-06T10:06:00Z">
        <w:r w:rsidR="00015736">
          <w:t xml:space="preserve"> </w:t>
        </w:r>
      </w:ins>
      <w:r>
        <w:t xml:space="preserve">data server and with the </w:t>
      </w:r>
      <w:r>
        <w:lastRenderedPageBreak/>
        <w:t xml:space="preserve">privacy server. This is followed </w:t>
      </w:r>
      <w:ins w:id="1311" w:author="Paulo Alencar" w:date="2017-04-06T10:06:00Z">
        <w:r w:rsidR="00015736">
          <w:t xml:space="preserve">by </w:t>
        </w:r>
      </w:ins>
      <w:r>
        <w:t xml:space="preserve">extracting the user data and </w:t>
      </w:r>
      <w:ins w:id="1312" w:author="Paulo Alencar" w:date="2017-04-06T10:06:00Z">
        <w:r w:rsidR="00015736">
          <w:t xml:space="preserve">the </w:t>
        </w:r>
      </w:ins>
      <w:r>
        <w:t>user privacy settings from the s</w:t>
      </w:r>
      <w:ins w:id="1313" w:author="Paulo Alencar" w:date="2017-04-06T10:07:00Z">
        <w:r w:rsidR="00015736">
          <w:t>erver</w:t>
        </w:r>
      </w:ins>
      <w:del w:id="1314" w:author="Paulo Alencar" w:date="2017-04-06T10:07:00Z">
        <w:r w:rsidDel="00015736">
          <w:delText>ystem</w:delText>
        </w:r>
      </w:del>
      <w:r>
        <w:t>. Once th</w:t>
      </w:r>
      <w:ins w:id="1315" w:author="Paulo Alencar" w:date="2017-04-06T10:07:00Z">
        <w:r w:rsidR="00015736">
          <w:t>is</w:t>
        </w:r>
      </w:ins>
      <w:del w:id="1316" w:author="Paulo Alencar" w:date="2017-04-06T10:07:00Z">
        <w:r w:rsidDel="00015736">
          <w:delText>e</w:delText>
        </w:r>
      </w:del>
      <w:r>
        <w:t xml:space="preserve"> data has been extracted from the server, it is filtered against the user settings. The user data includes the contextual data </w:t>
      </w:r>
      <w:ins w:id="1317" w:author="Paulo Alencar" w:date="2017-04-06T10:08:00Z">
        <w:r w:rsidR="00015736">
          <w:t>(</w:t>
        </w:r>
      </w:ins>
      <w:r>
        <w:t>i.e. location, time and social</w:t>
      </w:r>
      <w:ins w:id="1318" w:author="Paulo Alencar" w:date="2017-04-06T10:08:00Z">
        <w:r w:rsidR="00015736">
          <w:t>)</w:t>
        </w:r>
      </w:ins>
      <w:r>
        <w:t xml:space="preserve"> data as well as the user’s previous behavior pattern</w:t>
      </w:r>
      <w:ins w:id="1319" w:author="Paulo Alencar" w:date="2017-04-06T10:08:00Z">
        <w:r w:rsidR="00015736">
          <w:t>s</w:t>
        </w:r>
      </w:ins>
      <w:r>
        <w:t xml:space="preserve"> obtained while the user interacted </w:t>
      </w:r>
      <w:ins w:id="1320" w:author="Paulo Alencar" w:date="2017-04-06T10:08:00Z">
        <w:r w:rsidR="00015736">
          <w:t xml:space="preserve">with </w:t>
        </w:r>
      </w:ins>
      <w:del w:id="1321" w:author="Paulo Alencar" w:date="2017-04-06T10:08:00Z">
        <w:r w:rsidDel="00015736">
          <w:delText xml:space="preserve">in </w:delText>
        </w:r>
      </w:del>
      <w:r>
        <w:t xml:space="preserve">the system. The user is made aware of the data through </w:t>
      </w:r>
      <w:del w:id="1322" w:author="Paulo Alencar" w:date="2017-04-06T10:09:00Z">
        <w:r w:rsidDel="00015736">
          <w:delText xml:space="preserve">the </w:delText>
        </w:r>
      </w:del>
      <w:r>
        <w:t xml:space="preserve">user controls and </w:t>
      </w:r>
      <w:ins w:id="1323" w:author="Paulo Alencar" w:date="2017-04-06T10:09:00Z">
        <w:r w:rsidR="00015736">
          <w:t xml:space="preserve">is asked permission to utilize his or her data for </w:t>
        </w:r>
      </w:ins>
      <w:del w:id="1324" w:author="Paulo Alencar" w:date="2017-04-06T10:09:00Z">
        <w:r w:rsidDel="00015736">
          <w:delText xml:space="preserve">asking permission from the user to utilize the data for </w:delText>
        </w:r>
      </w:del>
      <w:r>
        <w:t xml:space="preserve">generating </w:t>
      </w:r>
      <w:del w:id="1325" w:author="Paulo Alencar" w:date="2017-04-06T10:10:00Z">
        <w:r w:rsidDel="00015736">
          <w:delText>the</w:delText>
        </w:r>
      </w:del>
      <w:r>
        <w:t xml:space="preserve"> recommendations.</w:t>
      </w:r>
    </w:p>
    <w:p w:rsidR="004828CA" w:rsidRDefault="004828CA" w:rsidP="004828CA">
      <w:pPr>
        <w:spacing w:line="480" w:lineRule="auto"/>
      </w:pPr>
      <w:r>
        <w:t xml:space="preserve">Once the data has been filtered of the noise and against the user settings, it is piped through the computation server to generate the recommendations to the user. </w:t>
      </w:r>
      <w:ins w:id="1326" w:author="Paulo Alencar" w:date="2017-04-06T10:10:00Z">
        <w:r w:rsidR="00015736">
          <w:t xml:space="preserve">After </w:t>
        </w:r>
      </w:ins>
      <w:del w:id="1327" w:author="Paulo Alencar" w:date="2017-04-06T10:10:00Z">
        <w:r w:rsidDel="00015736">
          <w:delText xml:space="preserve">Once </w:delText>
        </w:r>
      </w:del>
      <w:r>
        <w:t>the recommendations ha</w:t>
      </w:r>
      <w:ins w:id="1328" w:author="Paulo Alencar" w:date="2017-04-06T10:10:00Z">
        <w:r w:rsidR="00015736">
          <w:t>ve</w:t>
        </w:r>
      </w:ins>
      <w:del w:id="1329" w:author="Paulo Alencar" w:date="2017-04-06T10:10:00Z">
        <w:r w:rsidDel="00015736">
          <w:delText>s</w:delText>
        </w:r>
      </w:del>
      <w:r>
        <w:t xml:space="preserve"> been generated, they are forwarded to the user via </w:t>
      </w:r>
      <w:ins w:id="1330" w:author="Paulo Alencar" w:date="2017-04-06T10:10:00Z">
        <w:r w:rsidR="00015736">
          <w:t xml:space="preserve">a specific </w:t>
        </w:r>
      </w:ins>
      <w:r>
        <w:t>interface.</w:t>
      </w:r>
    </w:p>
    <w:p w:rsidR="004828CA" w:rsidRDefault="004828CA" w:rsidP="004828CA">
      <w:pPr>
        <w:spacing w:line="480" w:lineRule="auto"/>
      </w:pPr>
      <w:r>
        <w:t>Based on the quality of the recommendations, the user provides a feedback or exhibits certain behavior pattern</w:t>
      </w:r>
      <w:ins w:id="1331" w:author="Paulo Alencar" w:date="2017-04-06T10:11:00Z">
        <w:r w:rsidR="00015736">
          <w:t>s</w:t>
        </w:r>
      </w:ins>
      <w:r>
        <w:t xml:space="preserve"> (</w:t>
      </w:r>
      <w:ins w:id="1332" w:author="Paulo Alencar" w:date="2017-04-06T10:11:00Z">
        <w:r w:rsidR="00015736">
          <w:t xml:space="preserve">e.g. </w:t>
        </w:r>
      </w:ins>
      <w:r>
        <w:t>clicks, navigation, dismiss) which indicate</w:t>
      </w:r>
      <w:del w:id="1333" w:author="Paulo Alencar" w:date="2017-04-06T10:11:00Z">
        <w:r w:rsidDel="00015736">
          <w:delText>s</w:delText>
        </w:r>
      </w:del>
      <w:r>
        <w:t xml:space="preserve"> the user’s </w:t>
      </w:r>
      <w:ins w:id="1334" w:author="Paulo Alencar" w:date="2017-04-06T10:11:00Z">
        <w:r w:rsidR="00015736">
          <w:t xml:space="preserve">opinion about </w:t>
        </w:r>
      </w:ins>
      <w:del w:id="1335" w:author="Paulo Alencar" w:date="2017-04-06T10:11:00Z">
        <w:r w:rsidDel="00015736">
          <w:delText xml:space="preserve">perspective on </w:delText>
        </w:r>
      </w:del>
      <w:r>
        <w:t xml:space="preserve">the quality of the generated recommendations. This feedback data is then encrypted and stored in the user-data database to serve as an input </w:t>
      </w:r>
      <w:del w:id="1336" w:author="Paulo Alencar" w:date="2017-04-06T10:12:00Z">
        <w:r w:rsidDel="00015736">
          <w:delText xml:space="preserve">future </w:delText>
        </w:r>
      </w:del>
      <w:r>
        <w:t xml:space="preserve">for </w:t>
      </w:r>
      <w:del w:id="1337" w:author="Paulo Alencar" w:date="2017-04-06T10:12:00Z">
        <w:r w:rsidDel="00015736">
          <w:delText xml:space="preserve">the </w:delText>
        </w:r>
      </w:del>
      <w:r>
        <w:t xml:space="preserve">future computations for </w:t>
      </w:r>
      <w:ins w:id="1338" w:author="Paulo Alencar" w:date="2017-04-06T10:12:00Z">
        <w:r w:rsidR="00015736">
          <w:t xml:space="preserve">recommendation </w:t>
        </w:r>
      </w:ins>
      <w:r>
        <w:t>generati</w:t>
      </w:r>
      <w:ins w:id="1339" w:author="Paulo Alencar" w:date="2017-04-06T10:12:00Z">
        <w:r w:rsidR="00015736">
          <w:t>on.</w:t>
        </w:r>
      </w:ins>
      <w:del w:id="1340" w:author="Paulo Alencar" w:date="2017-04-06T10:12:00Z">
        <w:r w:rsidDel="00015736">
          <w:delText>ng recommendations.</w:delText>
        </w:r>
      </w:del>
    </w:p>
    <w:p w:rsidR="000432CB" w:rsidRPr="004828CA" w:rsidRDefault="000432CB" w:rsidP="004828CA">
      <w:pPr>
        <w:spacing w:line="480" w:lineRule="auto"/>
      </w:pPr>
    </w:p>
    <w:p w:rsidR="00E9003E" w:rsidRDefault="00E9003E" w:rsidP="00E9003E">
      <w:pPr>
        <w:pStyle w:val="Heading3"/>
      </w:pPr>
      <w:bookmarkStart w:id="1341" w:name="_Toc478091049"/>
      <w:r>
        <w:lastRenderedPageBreak/>
        <w:t>Sequence Diagram: Risk Subsystem</w:t>
      </w:r>
      <w:bookmarkEnd w:id="1341"/>
    </w:p>
    <w:p w:rsidR="00E9003E" w:rsidRDefault="00E9003E" w:rsidP="00E9003E">
      <w:pPr>
        <w:keepNext/>
      </w:pPr>
      <w:r>
        <w:rPr>
          <w:noProof/>
          <w:lang w:val="en-CA" w:eastAsia="en-CA"/>
        </w:rPr>
        <w:drawing>
          <wp:inline distT="0" distB="0" distL="0" distR="0" wp14:anchorId="705A6D3D" wp14:editId="581DA516">
            <wp:extent cx="5715000" cy="271307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sk Use Case.JPG"/>
                    <pic:cNvPicPr/>
                  </pic:nvPicPr>
                  <pic:blipFill>
                    <a:blip r:embed="rId29">
                      <a:extLst>
                        <a:ext uri="{28A0092B-C50C-407E-A947-70E740481C1C}">
                          <a14:useLocalDpi xmlns:a14="http://schemas.microsoft.com/office/drawing/2010/main" val="0"/>
                        </a:ext>
                      </a:extLst>
                    </a:blip>
                    <a:stretch>
                      <a:fillRect/>
                    </a:stretch>
                  </pic:blipFill>
                  <pic:spPr>
                    <a:xfrm>
                      <a:off x="0" y="0"/>
                      <a:ext cx="5715000" cy="2713074"/>
                    </a:xfrm>
                    <a:prstGeom prst="rect">
                      <a:avLst/>
                    </a:prstGeom>
                  </pic:spPr>
                </pic:pic>
              </a:graphicData>
            </a:graphic>
          </wp:inline>
        </w:drawing>
      </w:r>
    </w:p>
    <w:p w:rsidR="00E9003E" w:rsidRDefault="00E9003E" w:rsidP="00E9003E">
      <w:pPr>
        <w:pStyle w:val="Caption"/>
      </w:pPr>
      <w:bookmarkStart w:id="1342" w:name="_Toc478091092"/>
      <w:r>
        <w:t xml:space="preserve">Figure </w:t>
      </w:r>
      <w:r>
        <w:fldChar w:fldCharType="begin"/>
      </w:r>
      <w:r>
        <w:instrText xml:space="preserve"> SEQ Figure \* ARABIC </w:instrText>
      </w:r>
      <w:r>
        <w:fldChar w:fldCharType="separate"/>
      </w:r>
      <w:r w:rsidR="00823832">
        <w:rPr>
          <w:noProof/>
        </w:rPr>
        <w:t>15</w:t>
      </w:r>
      <w:r>
        <w:fldChar w:fldCharType="end"/>
      </w:r>
      <w:r>
        <w:t xml:space="preserve"> </w:t>
      </w:r>
      <w:r w:rsidRPr="000939A7">
        <w:t>Contextual Risk Subsystem Sequence Diagram</w:t>
      </w:r>
      <w:bookmarkEnd w:id="1342"/>
    </w:p>
    <w:p w:rsidR="006034A2" w:rsidRPr="00A04B7C" w:rsidRDefault="006034A2" w:rsidP="006034A2">
      <w:pPr>
        <w:spacing w:line="480" w:lineRule="auto"/>
      </w:pPr>
      <w:r>
        <w:t xml:space="preserve">The sequence diagram helps in understanding the steps that take place within the contextual risk subsystem. First, a connection is established with a sensing device at the user’s end, through an interface. </w:t>
      </w:r>
      <w:ins w:id="1343" w:author="Paulo Alencar" w:date="2017-04-06T10:13:00Z">
        <w:r w:rsidR="00EE13A4">
          <w:t xml:space="preserve">After this </w:t>
        </w:r>
      </w:ins>
      <w:del w:id="1344" w:author="Paulo Alencar" w:date="2017-04-06T10:13:00Z">
        <w:r w:rsidDel="00EE13A4">
          <w:delText xml:space="preserve">This </w:delText>
        </w:r>
      </w:del>
      <w:r>
        <w:t>step</w:t>
      </w:r>
      <w:ins w:id="1345" w:author="Paulo Alencar" w:date="2017-04-06T10:13:00Z">
        <w:r w:rsidR="00EE13A4">
          <w:t>,</w:t>
        </w:r>
      </w:ins>
      <w:r>
        <w:t xml:space="preserve"> </w:t>
      </w:r>
      <w:del w:id="1346" w:author="Paulo Alencar" w:date="2017-04-06T10:13:00Z">
        <w:r w:rsidDel="00EE13A4">
          <w:delText xml:space="preserve">is followed by </w:delText>
        </w:r>
      </w:del>
      <w:r>
        <w:t>the low</w:t>
      </w:r>
      <w:ins w:id="1347" w:author="Paulo Alencar" w:date="2017-04-06T10:13:00Z">
        <w:r w:rsidR="00EE13A4">
          <w:t>-</w:t>
        </w:r>
      </w:ins>
      <w:del w:id="1348" w:author="Paulo Alencar" w:date="2017-04-06T10:13:00Z">
        <w:r w:rsidDel="00EE13A4">
          <w:delText xml:space="preserve"> </w:delText>
        </w:r>
      </w:del>
      <w:r>
        <w:t xml:space="preserve">level abstraction of the user’s data </w:t>
      </w:r>
      <w:ins w:id="1349" w:author="Paulo Alencar" w:date="2017-04-06T10:13:00Z">
        <w:r w:rsidR="00EE13A4">
          <w:t xml:space="preserve">is sent </w:t>
        </w:r>
      </w:ins>
      <w:del w:id="1350" w:author="Paulo Alencar" w:date="2017-04-06T10:13:00Z">
        <w:r w:rsidDel="00EE13A4">
          <w:delText>and fee</w:delText>
        </w:r>
      </w:del>
      <w:del w:id="1351" w:author="Paulo Alencar" w:date="2017-04-06T10:14:00Z">
        <w:r w:rsidDel="00EE13A4">
          <w:delText xml:space="preserve">ding it </w:delText>
        </w:r>
      </w:del>
      <w:r>
        <w:t>to the servers running the semantic analysis. As a result</w:t>
      </w:r>
      <w:del w:id="1352" w:author="Paulo Alencar" w:date="2017-04-06T10:14:00Z">
        <w:r w:rsidDel="008073C6">
          <w:delText xml:space="preserve"> of this,</w:delText>
        </w:r>
      </w:del>
      <w:r>
        <w:t xml:space="preserve"> the risk is calculated and based on the value of this parameter the recommendations are forwarded to the user.</w:t>
      </w:r>
    </w:p>
    <w:p w:rsidR="006034A2" w:rsidRPr="006034A2" w:rsidRDefault="006034A2" w:rsidP="006034A2"/>
    <w:p w:rsidR="00276E27" w:rsidRDefault="00276E27" w:rsidP="00276E27">
      <w:pPr>
        <w:pStyle w:val="Heading3"/>
      </w:pPr>
      <w:bookmarkStart w:id="1353" w:name="_Toc478091050"/>
      <w:r>
        <w:t>Combined Sequence Diagram</w:t>
      </w:r>
      <w:bookmarkEnd w:id="1353"/>
    </w:p>
    <w:p w:rsidR="00E35EC0" w:rsidRPr="00F61F81" w:rsidRDefault="00E35EC0" w:rsidP="00E35EC0">
      <w:pPr>
        <w:pStyle w:val="BodyText"/>
        <w:spacing w:line="480" w:lineRule="auto"/>
      </w:pPr>
      <w:r>
        <w:t xml:space="preserve">The </w:t>
      </w:r>
      <w:ins w:id="1354" w:author="Paulo Alencar" w:date="2017-04-06T10:14:00Z">
        <w:r w:rsidR="008073C6">
          <w:t>s</w:t>
        </w:r>
      </w:ins>
      <w:del w:id="1355" w:author="Paulo Alencar" w:date="2017-04-06T10:14:00Z">
        <w:r w:rsidR="00FF1721" w:rsidDel="008073C6">
          <w:delText>S</w:delText>
        </w:r>
      </w:del>
      <w:r w:rsidR="00FF1721">
        <w:t>equence diagram</w:t>
      </w:r>
      <w:r>
        <w:t xml:space="preserve"> of the </w:t>
      </w:r>
      <w:r w:rsidR="00390006">
        <w:t>R</w:t>
      </w:r>
      <w:ins w:id="1356" w:author="Paulo Alencar" w:date="2017-04-06T10:14:00Z">
        <w:r w:rsidR="008073C6">
          <w:t>PRS</w:t>
        </w:r>
      </w:ins>
      <w:del w:id="1357" w:author="Paulo Alencar" w:date="2017-04-06T10:14:00Z">
        <w:r w:rsidR="00390006" w:rsidDel="008073C6">
          <w:delText>ecommender System</w:delText>
        </w:r>
      </w:del>
      <w:r>
        <w:t xml:space="preserve"> consists of the </w:t>
      </w:r>
      <w:ins w:id="1358" w:author="Paulo Alencar" w:date="2017-04-06T10:15:00Z">
        <w:r w:rsidR="008073C6">
          <w:t xml:space="preserve">combination of the </w:t>
        </w:r>
      </w:ins>
      <w:del w:id="1359" w:author="Paulo Alencar" w:date="2017-04-06T10:15:00Z">
        <w:r w:rsidDel="008073C6">
          <w:delText xml:space="preserve">aggregation </w:delText>
        </w:r>
      </w:del>
      <w:r w:rsidR="00FF1721">
        <w:t>actions taking place within the system</w:t>
      </w:r>
      <w:r>
        <w:t xml:space="preserve"> to achieve the goals of the entire system.</w:t>
      </w:r>
    </w:p>
    <w:p w:rsidR="00E35EC0" w:rsidRPr="00E35EC0" w:rsidRDefault="00E35EC0" w:rsidP="00E35EC0">
      <w:pPr>
        <w:pStyle w:val="BodyText"/>
      </w:pPr>
    </w:p>
    <w:p w:rsidR="00002256" w:rsidRDefault="00002256" w:rsidP="00002256">
      <w:pPr>
        <w:pStyle w:val="BodyText"/>
        <w:keepNext/>
      </w:pPr>
      <w:r>
        <w:rPr>
          <w:noProof/>
          <w:lang w:val="en-CA" w:eastAsia="en-CA"/>
        </w:rPr>
        <w:lastRenderedPageBreak/>
        <w:drawing>
          <wp:inline distT="0" distB="0" distL="0" distR="0">
            <wp:extent cx="7339049" cy="3595320"/>
            <wp:effectExtent l="508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mbined sequence.JPG"/>
                    <pic:cNvPicPr/>
                  </pic:nvPicPr>
                  <pic:blipFill>
                    <a:blip r:embed="rId30">
                      <a:extLst>
                        <a:ext uri="{28A0092B-C50C-407E-A947-70E740481C1C}">
                          <a14:useLocalDpi xmlns:a14="http://schemas.microsoft.com/office/drawing/2010/main" val="0"/>
                        </a:ext>
                      </a:extLst>
                    </a:blip>
                    <a:stretch>
                      <a:fillRect/>
                    </a:stretch>
                  </pic:blipFill>
                  <pic:spPr>
                    <a:xfrm rot="16200000">
                      <a:off x="0" y="0"/>
                      <a:ext cx="7354186" cy="3602735"/>
                    </a:xfrm>
                    <a:prstGeom prst="rect">
                      <a:avLst/>
                    </a:prstGeom>
                  </pic:spPr>
                </pic:pic>
              </a:graphicData>
            </a:graphic>
          </wp:inline>
        </w:drawing>
      </w:r>
    </w:p>
    <w:p w:rsidR="00C131AD" w:rsidRPr="004B727C" w:rsidRDefault="00002256" w:rsidP="004B727C">
      <w:pPr>
        <w:pStyle w:val="Caption"/>
      </w:pPr>
      <w:bookmarkStart w:id="1360" w:name="_Toc478091093"/>
      <w:r>
        <w:t xml:space="preserve">Figure </w:t>
      </w:r>
      <w:r>
        <w:fldChar w:fldCharType="begin"/>
      </w:r>
      <w:r>
        <w:instrText xml:space="preserve"> SEQ Figure \* ARABIC </w:instrText>
      </w:r>
      <w:r>
        <w:fldChar w:fldCharType="separate"/>
      </w:r>
      <w:r w:rsidR="00823832">
        <w:rPr>
          <w:noProof/>
        </w:rPr>
        <w:t>16</w:t>
      </w:r>
      <w:r>
        <w:fldChar w:fldCharType="end"/>
      </w:r>
      <w:r>
        <w:t xml:space="preserve"> Combined Sequence Diagra</w:t>
      </w:r>
      <w:r w:rsidR="00D35CF3">
        <w:t>m</w:t>
      </w:r>
      <w:bookmarkEnd w:id="1360"/>
    </w:p>
    <w:p w:rsidR="00AE7543" w:rsidRDefault="00AE7543" w:rsidP="00866177">
      <w:pPr>
        <w:pStyle w:val="Heading1"/>
        <w:spacing w:line="480" w:lineRule="auto"/>
      </w:pPr>
      <w:r>
        <w:lastRenderedPageBreak/>
        <w:br/>
      </w:r>
      <w:bookmarkStart w:id="1361" w:name="_Toc478091051"/>
      <w:r w:rsidR="00CE12C1">
        <w:t xml:space="preserve">Case Study: </w:t>
      </w:r>
      <w:r w:rsidR="00DF7B86">
        <w:t xml:space="preserve">Job </w:t>
      </w:r>
      <w:r w:rsidR="00390006">
        <w:t xml:space="preserve">Recommender </w:t>
      </w:r>
      <w:bookmarkStart w:id="1362" w:name="_GoBack"/>
      <w:bookmarkEnd w:id="1362"/>
      <w:r w:rsidR="00390006">
        <w:t>System</w:t>
      </w:r>
      <w:bookmarkEnd w:id="1361"/>
    </w:p>
    <w:p w:rsidR="00AE7543" w:rsidRDefault="00342A61" w:rsidP="00866177">
      <w:pPr>
        <w:pStyle w:val="BodyText"/>
        <w:spacing w:line="480" w:lineRule="auto"/>
      </w:pPr>
      <w:r>
        <w:t>G</w:t>
      </w:r>
      <w:r w:rsidRPr="00342A61">
        <w:t xml:space="preserve">enerally a </w:t>
      </w:r>
      <w:r w:rsidRPr="00A72713">
        <w:t xml:space="preserve">recommendation system suggests personalized choices from a large set of possible options with the </w:t>
      </w:r>
      <w:r w:rsidR="00A72713">
        <w:t>objective of reducing complex</w:t>
      </w:r>
      <w:r w:rsidRPr="00A72713">
        <w:t xml:space="preserve"> decision making. The last decade has witnessed the emergence of lots of </w:t>
      </w:r>
      <w:r w:rsidR="00134D6D" w:rsidRPr="00A72713">
        <w:t>job portals</w:t>
      </w:r>
      <w:r w:rsidRPr="00A72713">
        <w:t xml:space="preserve"> offering</w:t>
      </w:r>
      <w:r w:rsidRPr="00342A61">
        <w:t xml:space="preserve"> such services to their users. Generally a recommendation system works on information filtering technique and provides information which is of the interest </w:t>
      </w:r>
      <w:r w:rsidR="00CA76F2">
        <w:t xml:space="preserve">to </w:t>
      </w:r>
      <w:r w:rsidRPr="00342A61">
        <w:t>the concerned user. Typically, a recommendation engine, which employs a set of algorithms, compares the user’s profile to some reference characteristics</w:t>
      </w:r>
      <w:r w:rsidR="00A72713">
        <w:t xml:space="preserve"> collected from the job description across multiple jobs posted on the job portal</w:t>
      </w:r>
      <w:r w:rsidR="00134D6D" w:rsidRPr="00342A61">
        <w:t xml:space="preserve"> or</w:t>
      </w:r>
      <w:r w:rsidR="00134D6D">
        <w:t xml:space="preserve"> the user’s social environment,</w:t>
      </w:r>
      <w:r w:rsidRPr="00342A61">
        <w:t xml:space="preserve"> and seeks to predict </w:t>
      </w:r>
      <w:r w:rsidR="00134D6D">
        <w:t xml:space="preserve">a set of suitable jobs for the user. </w:t>
      </w:r>
    </w:p>
    <w:p w:rsidR="006D0A04" w:rsidRPr="006D0A04" w:rsidRDefault="000B36FC" w:rsidP="006D0A04">
      <w:pPr>
        <w:pStyle w:val="Heading2"/>
      </w:pPr>
      <w:bookmarkStart w:id="1363" w:name="_Toc478091052"/>
      <w:r>
        <w:t>Problem</w:t>
      </w:r>
      <w:r w:rsidR="006D0A04">
        <w:t xml:space="preserve"> Description</w:t>
      </w:r>
      <w:bookmarkEnd w:id="1363"/>
    </w:p>
    <w:p w:rsidR="00DD7E84" w:rsidRDefault="00440DB2" w:rsidP="00454CDE">
      <w:pPr>
        <w:pStyle w:val="BodyTextFirstIndent"/>
        <w:spacing w:line="480" w:lineRule="auto"/>
      </w:pPr>
      <w:r>
        <w:t xml:space="preserve">We will now describe a </w:t>
      </w:r>
      <w:r w:rsidR="00390006">
        <w:t>Recommender System</w:t>
      </w:r>
      <w:r w:rsidR="004A65E8">
        <w:t xml:space="preserve"> proposed by [9]</w:t>
      </w:r>
      <w:r w:rsidR="00C07482">
        <w:t xml:space="preserve"> </w:t>
      </w:r>
      <w:r w:rsidR="004A65E8">
        <w:t xml:space="preserve">in </w:t>
      </w:r>
      <w:r w:rsidR="00C07482">
        <w:t>2013</w:t>
      </w:r>
      <w:r w:rsidR="004A65E8">
        <w:t xml:space="preserve"> and [10]</w:t>
      </w:r>
      <w:r w:rsidR="0061117F">
        <w:t xml:space="preserve"> </w:t>
      </w:r>
      <w:r w:rsidR="004A65E8">
        <w:t xml:space="preserve">in </w:t>
      </w:r>
      <w:r w:rsidR="0061117F">
        <w:t>2016</w:t>
      </w:r>
      <w:r w:rsidR="00C07482">
        <w:t>.</w:t>
      </w:r>
      <w:r w:rsidR="006F738F">
        <w:t xml:space="preserve"> </w:t>
      </w:r>
      <w:r w:rsidR="0011648B">
        <w:t xml:space="preserve">Paper </w:t>
      </w:r>
      <w:r w:rsidR="006F738F">
        <w:t>[9] d</w:t>
      </w:r>
      <w:r w:rsidR="006F738F">
        <w:rPr>
          <w:lang w:val="en-CA"/>
        </w:rPr>
        <w:t xml:space="preserve">escribes </w:t>
      </w:r>
      <w:r w:rsidR="006F738F" w:rsidRPr="006F738F">
        <w:rPr>
          <w:lang w:val="en-CA"/>
        </w:rPr>
        <w:t xml:space="preserve">a hybrid </w:t>
      </w:r>
      <w:r w:rsidR="00390006">
        <w:rPr>
          <w:lang w:val="en-CA"/>
        </w:rPr>
        <w:t>Recommender System</w:t>
      </w:r>
      <w:r w:rsidR="006F738F" w:rsidRPr="006F738F">
        <w:rPr>
          <w:lang w:val="en-CA"/>
        </w:rPr>
        <w:t xml:space="preserve"> for job seeking and</w:t>
      </w:r>
      <w:r w:rsidR="006F738F">
        <w:rPr>
          <w:lang w:val="en-CA"/>
        </w:rPr>
        <w:t xml:space="preserve"> recruiting websites.</w:t>
      </w:r>
      <w:r w:rsidR="006F738F" w:rsidRPr="006F738F">
        <w:rPr>
          <w:lang w:val="en-CA"/>
        </w:rPr>
        <w:t xml:space="preserve"> The </w:t>
      </w:r>
      <w:r w:rsidR="006F738F">
        <w:rPr>
          <w:lang w:val="en-CA"/>
        </w:rPr>
        <w:t xml:space="preserve">described </w:t>
      </w:r>
      <w:r w:rsidR="006F738F" w:rsidRPr="006F738F">
        <w:rPr>
          <w:lang w:val="en-CA"/>
        </w:rPr>
        <w:t xml:space="preserve">hybrid </w:t>
      </w:r>
      <w:r w:rsidR="00390006">
        <w:rPr>
          <w:lang w:val="en-CA"/>
        </w:rPr>
        <w:t>Recommender System</w:t>
      </w:r>
      <w:r w:rsidR="006F738F" w:rsidRPr="006F738F">
        <w:rPr>
          <w:lang w:val="en-CA"/>
        </w:rPr>
        <w:t xml:space="preserve"> exploits the job and user profiles and the actions</w:t>
      </w:r>
      <w:r w:rsidR="006F738F">
        <w:rPr>
          <w:lang w:val="en-CA"/>
        </w:rPr>
        <w:t xml:space="preserve"> </w:t>
      </w:r>
      <w:r w:rsidR="006F738F" w:rsidRPr="006F738F">
        <w:rPr>
          <w:lang w:val="en-CA"/>
        </w:rPr>
        <w:t>undertaken by users in order to generate personalized</w:t>
      </w:r>
      <w:r w:rsidR="006F738F">
        <w:rPr>
          <w:lang w:val="en-CA"/>
        </w:rPr>
        <w:t xml:space="preserve"> </w:t>
      </w:r>
      <w:r w:rsidR="006F738F" w:rsidRPr="006F738F">
        <w:rPr>
          <w:lang w:val="en-CA"/>
        </w:rPr>
        <w:t>recommendations of candidates and jobs. The data collected from</w:t>
      </w:r>
      <w:r w:rsidR="006F738F">
        <w:rPr>
          <w:lang w:val="en-CA"/>
        </w:rPr>
        <w:t xml:space="preserve"> </w:t>
      </w:r>
      <w:r w:rsidR="006F738F" w:rsidRPr="006F738F">
        <w:rPr>
          <w:lang w:val="en-CA"/>
        </w:rPr>
        <w:t>the website is modeled using a directed, weighted, and multi</w:t>
      </w:r>
      <w:r w:rsidR="006F738F">
        <w:rPr>
          <w:lang w:val="en-CA"/>
        </w:rPr>
        <w:t>-</w:t>
      </w:r>
      <w:r w:rsidR="006F738F" w:rsidRPr="006F738F">
        <w:rPr>
          <w:lang w:val="en-CA"/>
        </w:rPr>
        <w:t>relational</w:t>
      </w:r>
      <w:r w:rsidR="006F738F">
        <w:rPr>
          <w:lang w:val="en-CA"/>
        </w:rPr>
        <w:t xml:space="preserve"> </w:t>
      </w:r>
      <w:r w:rsidR="006F738F" w:rsidRPr="006F738F">
        <w:rPr>
          <w:lang w:val="en-CA"/>
        </w:rPr>
        <w:t>graph, and the 3A ranking algorithm</w:t>
      </w:r>
      <w:r w:rsidR="00924E78">
        <w:rPr>
          <w:lang w:val="en-CA"/>
        </w:rPr>
        <w:t xml:space="preserve"> [16]</w:t>
      </w:r>
      <w:r w:rsidR="006F738F" w:rsidRPr="006F738F">
        <w:rPr>
          <w:lang w:val="en-CA"/>
        </w:rPr>
        <w:t xml:space="preserve"> is exploited to rank</w:t>
      </w:r>
      <w:r w:rsidR="006F738F">
        <w:rPr>
          <w:lang w:val="en-CA"/>
        </w:rPr>
        <w:t xml:space="preserve"> </w:t>
      </w:r>
      <w:r w:rsidR="006F738F" w:rsidRPr="006F738F">
        <w:rPr>
          <w:lang w:val="en-CA"/>
        </w:rPr>
        <w:t xml:space="preserve">items according to their relevance to the target user. </w:t>
      </w:r>
      <w:r w:rsidR="006F738F">
        <w:rPr>
          <w:lang w:val="en-CA"/>
        </w:rPr>
        <w:t>This paper also provides a</w:t>
      </w:r>
      <w:r w:rsidR="006F738F" w:rsidRPr="006F738F">
        <w:rPr>
          <w:lang w:val="en-CA"/>
        </w:rPr>
        <w:t xml:space="preserve"> preliminary</w:t>
      </w:r>
      <w:r w:rsidR="006F738F">
        <w:rPr>
          <w:lang w:val="en-CA"/>
        </w:rPr>
        <w:t xml:space="preserve"> </w:t>
      </w:r>
      <w:r w:rsidR="006F738F" w:rsidRPr="006F738F">
        <w:rPr>
          <w:lang w:val="en-CA"/>
        </w:rPr>
        <w:t>evaluation based on simulated data and production</w:t>
      </w:r>
      <w:r w:rsidR="006F738F">
        <w:rPr>
          <w:lang w:val="en-CA"/>
        </w:rPr>
        <w:t xml:space="preserve"> </w:t>
      </w:r>
      <w:r w:rsidR="006F738F" w:rsidRPr="006F738F">
        <w:rPr>
          <w:lang w:val="en-CA"/>
        </w:rPr>
        <w:t>data from a job hunting website in Switzerland.</w:t>
      </w:r>
      <w:r w:rsidR="00454CDE">
        <w:rPr>
          <w:lang w:val="en-CA"/>
        </w:rPr>
        <w:t xml:space="preserve"> The approach in the paper consisting of modelling the entity-interaction based relations in the followed by the formation of a graph consisting of these entities and computation of ranking from this graph.</w:t>
      </w:r>
    </w:p>
    <w:p w:rsidR="00DD7E84" w:rsidRDefault="00DD7E84" w:rsidP="00DD7E84">
      <w:pPr>
        <w:pStyle w:val="Caption"/>
        <w:keepNext/>
      </w:pPr>
      <w:bookmarkStart w:id="1364" w:name="_Toc478091113"/>
      <w:r>
        <w:lastRenderedPageBreak/>
        <w:t xml:space="preserve">Table </w:t>
      </w:r>
      <w:r>
        <w:fldChar w:fldCharType="begin"/>
      </w:r>
      <w:r>
        <w:instrText xml:space="preserve"> SEQ Table \* ARABIC </w:instrText>
      </w:r>
      <w:r>
        <w:fldChar w:fldCharType="separate"/>
      </w:r>
      <w:r w:rsidR="00823832">
        <w:rPr>
          <w:noProof/>
        </w:rPr>
        <w:t>1</w:t>
      </w:r>
      <w:r>
        <w:fldChar w:fldCharType="end"/>
      </w:r>
      <w:r>
        <w:t xml:space="preserve"> Interaction Entities</w:t>
      </w:r>
      <w:r w:rsidR="00B91FB0">
        <w:t xml:space="preserve"> proposed in [9]</w:t>
      </w:r>
      <w:bookmarkEnd w:id="1364"/>
    </w:p>
    <w:p w:rsidR="00622C3C" w:rsidRDefault="00DD7E84" w:rsidP="00924E78">
      <w:pPr>
        <w:pStyle w:val="BodyTextFirstIndent"/>
        <w:ind w:firstLine="0"/>
      </w:pPr>
      <w:r>
        <w:rPr>
          <w:noProof/>
          <w:lang w:val="en-CA" w:eastAsia="en-CA"/>
        </w:rPr>
        <w:drawing>
          <wp:inline distT="0" distB="0" distL="0" distR="0">
            <wp:extent cx="3118212" cy="1382233"/>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action entities.JPG"/>
                    <pic:cNvPicPr/>
                  </pic:nvPicPr>
                  <pic:blipFill>
                    <a:blip r:embed="rId31">
                      <a:extLst>
                        <a:ext uri="{28A0092B-C50C-407E-A947-70E740481C1C}">
                          <a14:useLocalDpi xmlns:a14="http://schemas.microsoft.com/office/drawing/2010/main" val="0"/>
                        </a:ext>
                      </a:extLst>
                    </a:blip>
                    <a:stretch>
                      <a:fillRect/>
                    </a:stretch>
                  </pic:blipFill>
                  <pic:spPr>
                    <a:xfrm>
                      <a:off x="0" y="0"/>
                      <a:ext cx="3221323" cy="1427940"/>
                    </a:xfrm>
                    <a:prstGeom prst="rect">
                      <a:avLst/>
                    </a:prstGeom>
                  </pic:spPr>
                </pic:pic>
              </a:graphicData>
            </a:graphic>
          </wp:inline>
        </w:drawing>
      </w:r>
    </w:p>
    <w:p w:rsidR="00CA76F2" w:rsidRPr="00924E78" w:rsidRDefault="00CA76F2" w:rsidP="00924E78">
      <w:pPr>
        <w:pStyle w:val="BodyTextFirstIndent"/>
        <w:ind w:firstLine="0"/>
      </w:pPr>
    </w:p>
    <w:p w:rsidR="006D6C47" w:rsidRDefault="00924E78" w:rsidP="00767796">
      <w:pPr>
        <w:pStyle w:val="BodyTextFirstIndent"/>
        <w:spacing w:line="480" w:lineRule="auto"/>
      </w:pPr>
      <w:r>
        <w:rPr>
          <w:lang w:val="en-CA"/>
        </w:rPr>
        <w:t>The technique used in the paper involves interaction based relations. The first of these relations is the ‘POST’ relation which is described as a</w:t>
      </w:r>
      <w:r w:rsidR="00622C3C" w:rsidRPr="00622C3C">
        <w:rPr>
          <w:lang w:val="en-CA"/>
        </w:rPr>
        <w:t xml:space="preserve"> bidirectional relation between the employer and</w:t>
      </w:r>
      <w:r>
        <w:rPr>
          <w:lang w:val="en-CA"/>
        </w:rPr>
        <w:t xml:space="preserve"> its jobs which comes into play while </w:t>
      </w:r>
      <w:r w:rsidR="00622C3C" w:rsidRPr="00622C3C">
        <w:rPr>
          <w:lang w:val="en-CA"/>
        </w:rPr>
        <w:t>comparing two similar jobs posted by different employers</w:t>
      </w:r>
      <w:r>
        <w:rPr>
          <w:lang w:val="en-CA"/>
        </w:rPr>
        <w:t>. The next relationship that is described in the paper is the ‘APPLY’</w:t>
      </w:r>
      <w:r>
        <w:rPr>
          <w:iCs/>
          <w:lang w:val="en-CA"/>
        </w:rPr>
        <w:t xml:space="preserve"> which signals that a</w:t>
      </w:r>
      <w:r w:rsidR="00622C3C" w:rsidRPr="00622C3C">
        <w:rPr>
          <w:lang w:val="en-CA"/>
        </w:rPr>
        <w:t xml:space="preserve"> candidate is interested in the job.</w:t>
      </w:r>
      <w:r>
        <w:rPr>
          <w:lang w:val="en-CA"/>
        </w:rPr>
        <w:t xml:space="preserve"> </w:t>
      </w:r>
      <w:r w:rsidR="00622C3C" w:rsidRPr="00622C3C">
        <w:rPr>
          <w:lang w:val="en-CA"/>
        </w:rPr>
        <w:t xml:space="preserve">This signal </w:t>
      </w:r>
      <w:r>
        <w:rPr>
          <w:lang w:val="en-CA"/>
        </w:rPr>
        <w:t>leads</w:t>
      </w:r>
      <w:r w:rsidR="00622C3C" w:rsidRPr="00622C3C">
        <w:rPr>
          <w:lang w:val="en-CA"/>
        </w:rPr>
        <w:t xml:space="preserve"> the candidate to other jobs similar to the ones</w:t>
      </w:r>
      <w:r>
        <w:rPr>
          <w:lang w:val="en-CA"/>
        </w:rPr>
        <w:t xml:space="preserve"> </w:t>
      </w:r>
      <w:r w:rsidR="00622C3C" w:rsidRPr="00622C3C">
        <w:rPr>
          <w:lang w:val="en-CA"/>
        </w:rPr>
        <w:t>he/she applied for.</w:t>
      </w:r>
      <w:r>
        <w:rPr>
          <w:lang w:val="en-CA"/>
        </w:rPr>
        <w:t xml:space="preserve"> The next relationship that is described in the paper is ‘FAVOURITE’, using which, </w:t>
      </w:r>
      <w:r w:rsidR="00622C3C" w:rsidRPr="00622C3C">
        <w:rPr>
          <w:lang w:val="en-CA"/>
        </w:rPr>
        <w:t>a user can add an entity into his/her ‘favorite list’. This</w:t>
      </w:r>
      <w:r>
        <w:rPr>
          <w:lang w:val="en-CA"/>
        </w:rPr>
        <w:t xml:space="preserve"> </w:t>
      </w:r>
      <w:r w:rsidR="00622C3C" w:rsidRPr="00622C3C">
        <w:rPr>
          <w:lang w:val="en-CA"/>
        </w:rPr>
        <w:t>is also a strong a</w:t>
      </w:r>
      <w:r w:rsidR="00990F82">
        <w:rPr>
          <w:lang w:val="en-CA"/>
        </w:rPr>
        <w:t>nd explicit signal of interest. Similar to the previous relationship, the ‘LIKE’ relationship with a difference that a</w:t>
      </w:r>
      <w:r w:rsidR="00622C3C" w:rsidRPr="00622C3C">
        <w:rPr>
          <w:lang w:val="en-CA"/>
        </w:rPr>
        <w:t xml:space="preserve"> user may</w:t>
      </w:r>
      <w:r>
        <w:rPr>
          <w:lang w:val="en-CA"/>
        </w:rPr>
        <w:t xml:space="preserve"> </w:t>
      </w:r>
      <w:r w:rsidR="00622C3C" w:rsidRPr="00622C3C">
        <w:rPr>
          <w:lang w:val="en-CA"/>
        </w:rPr>
        <w:t xml:space="preserve">not revisit the items they liked. </w:t>
      </w:r>
      <w:r w:rsidR="00990F82">
        <w:rPr>
          <w:lang w:val="en-CA"/>
        </w:rPr>
        <w:t xml:space="preserve"> In the paper, the ‘LIKE</w:t>
      </w:r>
      <w:r w:rsidR="00622C3C" w:rsidRPr="00622C3C">
        <w:rPr>
          <w:lang w:val="en-CA"/>
        </w:rPr>
        <w:t>’</w:t>
      </w:r>
      <w:r>
        <w:rPr>
          <w:lang w:val="en-CA"/>
        </w:rPr>
        <w:t xml:space="preserve"> </w:t>
      </w:r>
      <w:r w:rsidR="00990F82">
        <w:rPr>
          <w:lang w:val="en-CA"/>
        </w:rPr>
        <w:t>relationship</w:t>
      </w:r>
      <w:r w:rsidR="00622C3C" w:rsidRPr="00622C3C">
        <w:rPr>
          <w:lang w:val="en-CA"/>
        </w:rPr>
        <w:t xml:space="preserve"> is considered as an explicit feedback but weaker than</w:t>
      </w:r>
      <w:r>
        <w:rPr>
          <w:lang w:val="en-CA"/>
        </w:rPr>
        <w:t xml:space="preserve"> </w:t>
      </w:r>
      <w:r w:rsidR="00622C3C" w:rsidRPr="00622C3C">
        <w:rPr>
          <w:lang w:val="en-CA"/>
        </w:rPr>
        <w:t>‘</w:t>
      </w:r>
      <w:r w:rsidR="00990F82">
        <w:rPr>
          <w:lang w:val="en-CA"/>
        </w:rPr>
        <w:t>APPLY</w:t>
      </w:r>
      <w:r w:rsidR="00622C3C" w:rsidRPr="00622C3C">
        <w:rPr>
          <w:lang w:val="en-CA"/>
        </w:rPr>
        <w:t xml:space="preserve">’ </w:t>
      </w:r>
      <w:r w:rsidR="00990F82">
        <w:rPr>
          <w:lang w:val="en-CA"/>
        </w:rPr>
        <w:t>or</w:t>
      </w:r>
      <w:r w:rsidR="00622C3C" w:rsidRPr="00622C3C">
        <w:rPr>
          <w:lang w:val="en-CA"/>
        </w:rPr>
        <w:t xml:space="preserve"> ‘favorite’.</w:t>
      </w:r>
      <w:r>
        <w:rPr>
          <w:lang w:val="en-CA"/>
        </w:rPr>
        <w:t xml:space="preserve"> </w:t>
      </w:r>
      <w:r w:rsidR="00990F82">
        <w:rPr>
          <w:lang w:val="en-CA"/>
        </w:rPr>
        <w:t>The final relationship signal that is discussed in the paper is ‘VISIT’ which is an</w:t>
      </w:r>
      <w:r w:rsidR="00622C3C" w:rsidRPr="00622C3C">
        <w:rPr>
          <w:i/>
          <w:iCs/>
          <w:lang w:val="en-CA"/>
        </w:rPr>
        <w:t xml:space="preserve"> </w:t>
      </w:r>
      <w:r w:rsidR="00990F82" w:rsidRPr="00990F82">
        <w:rPr>
          <w:iCs/>
          <w:lang w:val="en-CA"/>
        </w:rPr>
        <w:t>imp</w:t>
      </w:r>
      <w:r w:rsidR="00622C3C" w:rsidRPr="00990F82">
        <w:rPr>
          <w:lang w:val="en-CA"/>
        </w:rPr>
        <w:t>licit</w:t>
      </w:r>
      <w:r w:rsidR="00622C3C" w:rsidRPr="00622C3C">
        <w:rPr>
          <w:lang w:val="en-CA"/>
        </w:rPr>
        <w:t xml:space="preserve"> feedback </w:t>
      </w:r>
      <w:r w:rsidR="00990F82">
        <w:rPr>
          <w:lang w:val="en-CA"/>
        </w:rPr>
        <w:t>for user’s interest.</w:t>
      </w:r>
    </w:p>
    <w:p w:rsidR="00DD7E84" w:rsidRDefault="00DD7E84" w:rsidP="00DD7E84">
      <w:pPr>
        <w:pStyle w:val="BodyTextFirstIndent"/>
        <w:keepNext/>
        <w:ind w:firstLine="0"/>
      </w:pPr>
      <w:r>
        <w:rPr>
          <w:noProof/>
          <w:lang w:val="en-CA" w:eastAsia="en-CA"/>
        </w:rPr>
        <w:lastRenderedPageBreak/>
        <w:drawing>
          <wp:inline distT="0" distB="0" distL="0" distR="0">
            <wp:extent cx="2253488" cy="20201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 framework.jpg"/>
                    <pic:cNvPicPr/>
                  </pic:nvPicPr>
                  <pic:blipFill>
                    <a:blip r:embed="rId32">
                      <a:extLst>
                        <a:ext uri="{28A0092B-C50C-407E-A947-70E740481C1C}">
                          <a14:useLocalDpi xmlns:a14="http://schemas.microsoft.com/office/drawing/2010/main" val="0"/>
                        </a:ext>
                      </a:extLst>
                    </a:blip>
                    <a:stretch>
                      <a:fillRect/>
                    </a:stretch>
                  </pic:blipFill>
                  <pic:spPr>
                    <a:xfrm>
                      <a:off x="0" y="0"/>
                      <a:ext cx="2314380" cy="2074774"/>
                    </a:xfrm>
                    <a:prstGeom prst="rect">
                      <a:avLst/>
                    </a:prstGeom>
                  </pic:spPr>
                </pic:pic>
              </a:graphicData>
            </a:graphic>
          </wp:inline>
        </w:drawing>
      </w:r>
    </w:p>
    <w:p w:rsidR="00DD7E84" w:rsidRDefault="00DD7E84" w:rsidP="00DD7E84">
      <w:pPr>
        <w:pStyle w:val="Caption"/>
      </w:pPr>
      <w:bookmarkStart w:id="1365" w:name="_Toc478091094"/>
      <w:r>
        <w:t xml:space="preserve">Figure </w:t>
      </w:r>
      <w:r>
        <w:fldChar w:fldCharType="begin"/>
      </w:r>
      <w:r>
        <w:instrText xml:space="preserve"> SEQ Figure \* ARABIC </w:instrText>
      </w:r>
      <w:r>
        <w:fldChar w:fldCharType="separate"/>
      </w:r>
      <w:r w:rsidR="00823832">
        <w:rPr>
          <w:noProof/>
        </w:rPr>
        <w:t>17</w:t>
      </w:r>
      <w:r>
        <w:fldChar w:fldCharType="end"/>
      </w:r>
      <w:r>
        <w:t xml:space="preserve"> Graph Framework</w:t>
      </w:r>
      <w:r w:rsidR="00B91FB0">
        <w:t xml:space="preserve"> described in [9]</w:t>
      </w:r>
      <w:bookmarkEnd w:id="1365"/>
    </w:p>
    <w:p w:rsidR="00D273D5" w:rsidRPr="00D273D5" w:rsidRDefault="00D273D5" w:rsidP="005F27CC">
      <w:pPr>
        <w:spacing w:line="480" w:lineRule="auto"/>
        <w:rPr>
          <w:lang w:val="en-CA"/>
        </w:rPr>
      </w:pPr>
      <w:r w:rsidRPr="00D273D5">
        <w:rPr>
          <w:lang w:val="en-CA"/>
        </w:rPr>
        <w:t xml:space="preserve">A pipelined hybrid recommendation approach </w:t>
      </w:r>
      <w:r w:rsidR="00B4606F">
        <w:rPr>
          <w:lang w:val="en-CA"/>
        </w:rPr>
        <w:t>is described and implemented in [9] along with providing</w:t>
      </w:r>
      <w:r w:rsidRPr="00D273D5">
        <w:rPr>
          <w:lang w:val="en-CA"/>
        </w:rPr>
        <w:t xml:space="preserve"> the result of content-based similarity </w:t>
      </w:r>
      <w:r w:rsidR="00B4606F">
        <w:rPr>
          <w:lang w:val="en-CA"/>
        </w:rPr>
        <w:t xml:space="preserve">which </w:t>
      </w:r>
      <w:r w:rsidRPr="00D273D5">
        <w:rPr>
          <w:lang w:val="en-CA"/>
        </w:rPr>
        <w:t>is fed into</w:t>
      </w:r>
      <w:r w:rsidR="00087B3C">
        <w:rPr>
          <w:lang w:val="en-CA"/>
        </w:rPr>
        <w:t xml:space="preserve"> </w:t>
      </w:r>
      <w:r w:rsidRPr="00D273D5">
        <w:rPr>
          <w:lang w:val="en-CA"/>
        </w:rPr>
        <w:t>a relation-based algorithm as an additional relation after</w:t>
      </w:r>
      <w:r w:rsidR="00087B3C">
        <w:rPr>
          <w:lang w:val="en-CA"/>
        </w:rPr>
        <w:t xml:space="preserve"> </w:t>
      </w:r>
      <w:r w:rsidR="00B4606F">
        <w:rPr>
          <w:lang w:val="en-CA"/>
        </w:rPr>
        <w:t xml:space="preserve">normalization. The above figure </w:t>
      </w:r>
      <w:r w:rsidRPr="00D273D5">
        <w:rPr>
          <w:lang w:val="en-CA"/>
        </w:rPr>
        <w:t>sho</w:t>
      </w:r>
      <w:r w:rsidR="00B4606F">
        <w:rPr>
          <w:lang w:val="en-CA"/>
        </w:rPr>
        <w:t>ws the recommendation framework described in the paper for generating personalized job recommendations to the users.</w:t>
      </w:r>
    </w:p>
    <w:p w:rsidR="006D6C47" w:rsidRPr="006D6C47" w:rsidRDefault="00356895" w:rsidP="00401578">
      <w:pPr>
        <w:spacing w:line="480" w:lineRule="auto"/>
      </w:pPr>
      <w:r>
        <w:t>On the other hand, paper [10]</w:t>
      </w:r>
      <w:r w:rsidR="00977C54">
        <w:t xml:space="preserve"> </w:t>
      </w:r>
      <w:r w:rsidR="00704AFB">
        <w:t>describes</w:t>
      </w:r>
      <w:r w:rsidR="00977C54" w:rsidRPr="00977C54">
        <w:rPr>
          <w:lang w:val="en-CA"/>
        </w:rPr>
        <w:t xml:space="preserve"> a resume matching system</w:t>
      </w:r>
      <w:r w:rsidR="00401578">
        <w:rPr>
          <w:lang w:val="en-CA"/>
        </w:rPr>
        <w:t xml:space="preserve"> </w:t>
      </w:r>
      <w:r w:rsidR="00977C54" w:rsidRPr="00977C54">
        <w:rPr>
          <w:lang w:val="en-CA"/>
        </w:rPr>
        <w:t>which intelligently extracts the qualifications and experience of a job seeker directly from his/her résumé, and relevant information about the qualifications and experience requirements of job postings. Using a novel statistical similarity index</w:t>
      </w:r>
      <w:r w:rsidR="00401578">
        <w:rPr>
          <w:lang w:val="en-CA"/>
        </w:rPr>
        <w:t xml:space="preserve"> the resume matching system</w:t>
      </w:r>
      <w:r w:rsidR="00977C54" w:rsidRPr="00977C54">
        <w:rPr>
          <w:lang w:val="en-CA"/>
        </w:rPr>
        <w:t xml:space="preserve"> returns results that are more relevant to the job seekers experience, academic, and technical qualifications, with minimal active user input. </w:t>
      </w:r>
    </w:p>
    <w:p w:rsidR="00401578" w:rsidRDefault="00997332" w:rsidP="00401578">
      <w:pPr>
        <w:keepNext/>
      </w:pPr>
      <w:r>
        <w:t xml:space="preserve">                                                       </w:t>
      </w:r>
      <w:r w:rsidR="00401578">
        <w:rPr>
          <w:noProof/>
          <w:lang w:val="en-CA" w:eastAsia="en-CA"/>
        </w:rPr>
        <w:drawing>
          <wp:inline distT="0" distB="0" distL="0" distR="0">
            <wp:extent cx="5347433" cy="139286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 processing.JPG"/>
                    <pic:cNvPicPr/>
                  </pic:nvPicPr>
                  <pic:blipFill>
                    <a:blip r:embed="rId33">
                      <a:extLst>
                        <a:ext uri="{28A0092B-C50C-407E-A947-70E740481C1C}">
                          <a14:useLocalDpi xmlns:a14="http://schemas.microsoft.com/office/drawing/2010/main" val="0"/>
                        </a:ext>
                      </a:extLst>
                    </a:blip>
                    <a:stretch>
                      <a:fillRect/>
                    </a:stretch>
                  </pic:blipFill>
                  <pic:spPr>
                    <a:xfrm>
                      <a:off x="0" y="0"/>
                      <a:ext cx="5409442" cy="1409017"/>
                    </a:xfrm>
                    <a:prstGeom prst="rect">
                      <a:avLst/>
                    </a:prstGeom>
                  </pic:spPr>
                </pic:pic>
              </a:graphicData>
            </a:graphic>
          </wp:inline>
        </w:drawing>
      </w:r>
    </w:p>
    <w:p w:rsidR="00401578" w:rsidRDefault="00401578" w:rsidP="00401578">
      <w:pPr>
        <w:pStyle w:val="Caption"/>
      </w:pPr>
      <w:bookmarkStart w:id="1366" w:name="_Toc478091095"/>
      <w:r>
        <w:t xml:space="preserve">Figure </w:t>
      </w:r>
      <w:r>
        <w:fldChar w:fldCharType="begin"/>
      </w:r>
      <w:r>
        <w:instrText xml:space="preserve"> SEQ Figure \* ARABIC </w:instrText>
      </w:r>
      <w:r>
        <w:fldChar w:fldCharType="separate"/>
      </w:r>
      <w:r w:rsidR="00823832">
        <w:rPr>
          <w:noProof/>
        </w:rPr>
        <w:t>18</w:t>
      </w:r>
      <w:r>
        <w:fldChar w:fldCharType="end"/>
      </w:r>
      <w:r>
        <w:t xml:space="preserve"> </w:t>
      </w:r>
      <w:r w:rsidRPr="001D7FF8">
        <w:t>Resume matcher System as described in [10]</w:t>
      </w:r>
      <w:bookmarkEnd w:id="1366"/>
    </w:p>
    <w:p w:rsidR="005C5FB4" w:rsidRDefault="00997332" w:rsidP="00997332">
      <w:pPr>
        <w:keepNext/>
      </w:pPr>
      <w:r>
        <w:t xml:space="preserve">       </w:t>
      </w:r>
      <w:r w:rsidR="008815B3">
        <w:br w:type="page"/>
      </w:r>
    </w:p>
    <w:p w:rsidR="0083141F" w:rsidRDefault="005C5FB4" w:rsidP="0083141F">
      <w:pPr>
        <w:keepNext/>
        <w:spacing w:line="240" w:lineRule="auto"/>
      </w:pPr>
      <w:r>
        <w:rPr>
          <w:noProof/>
          <w:lang w:val="en-CA" w:eastAsia="en-CA"/>
        </w:rPr>
        <w:lastRenderedPageBreak/>
        <w:drawing>
          <wp:inline distT="0" distB="0" distL="0" distR="0" wp14:anchorId="39E08098" wp14:editId="74B209C1">
            <wp:extent cx="6908839" cy="4173506"/>
            <wp:effectExtent l="0" t="381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ume matcher system.JPG"/>
                    <pic:cNvPicPr/>
                  </pic:nvPicPr>
                  <pic:blipFill>
                    <a:blip r:embed="rId34">
                      <a:extLst>
                        <a:ext uri="{28A0092B-C50C-407E-A947-70E740481C1C}">
                          <a14:useLocalDpi xmlns:a14="http://schemas.microsoft.com/office/drawing/2010/main" val="0"/>
                        </a:ext>
                      </a:extLst>
                    </a:blip>
                    <a:stretch>
                      <a:fillRect/>
                    </a:stretch>
                  </pic:blipFill>
                  <pic:spPr>
                    <a:xfrm rot="5400000">
                      <a:off x="0" y="0"/>
                      <a:ext cx="6931165" cy="4186993"/>
                    </a:xfrm>
                    <a:prstGeom prst="rect">
                      <a:avLst/>
                    </a:prstGeom>
                  </pic:spPr>
                </pic:pic>
              </a:graphicData>
            </a:graphic>
          </wp:inline>
        </w:drawing>
      </w:r>
    </w:p>
    <w:p w:rsidR="008815B3" w:rsidRDefault="0083141F" w:rsidP="0083141F">
      <w:pPr>
        <w:pStyle w:val="Caption"/>
      </w:pPr>
      <w:bookmarkStart w:id="1367" w:name="_Toc478091096"/>
      <w:r>
        <w:t xml:space="preserve">Figure </w:t>
      </w:r>
      <w:r>
        <w:fldChar w:fldCharType="begin"/>
      </w:r>
      <w:r>
        <w:instrText xml:space="preserve"> SEQ Figure \* ARABIC </w:instrText>
      </w:r>
      <w:r>
        <w:fldChar w:fldCharType="separate"/>
      </w:r>
      <w:r w:rsidR="00823832">
        <w:rPr>
          <w:noProof/>
        </w:rPr>
        <w:t>19</w:t>
      </w:r>
      <w:r>
        <w:fldChar w:fldCharType="end"/>
      </w:r>
      <w:r>
        <w:t xml:space="preserve"> </w:t>
      </w:r>
      <w:r w:rsidRPr="005C1A3E">
        <w:t>Information Processing Pipeline described in [10]</w:t>
      </w:r>
      <w:bookmarkEnd w:id="1367"/>
    </w:p>
    <w:p w:rsidR="00B237D3" w:rsidRDefault="000B36FC" w:rsidP="00B00BF0">
      <w:pPr>
        <w:pStyle w:val="Heading2"/>
      </w:pPr>
      <w:bookmarkStart w:id="1368" w:name="_Toc478091053"/>
      <w:r>
        <w:lastRenderedPageBreak/>
        <w:t>Approach</w:t>
      </w:r>
      <w:bookmarkEnd w:id="1368"/>
    </w:p>
    <w:p w:rsidR="00A02BB0" w:rsidRDefault="004D3BBC" w:rsidP="0089112A">
      <w:pPr>
        <w:pStyle w:val="BodyText"/>
        <w:spacing w:line="480" w:lineRule="auto"/>
      </w:pPr>
      <w:r>
        <w:t xml:space="preserve">Representation of the two job </w:t>
      </w:r>
      <w:r w:rsidR="00390006">
        <w:t>Recommender System</w:t>
      </w:r>
      <w:r w:rsidR="00EC59C4">
        <w:t>s</w:t>
      </w:r>
      <w:r>
        <w:t xml:space="preserve"> that are described in the previous section and combining them in a model of a job </w:t>
      </w:r>
      <w:r w:rsidR="00390006">
        <w:t>Recommender System</w:t>
      </w:r>
      <w:r>
        <w:t xml:space="preserve"> which can be efficiently described by the approach used in this thesis will be discussed in this section. The first step towards this description is to determine the features of the described </w:t>
      </w:r>
      <w:r w:rsidR="00390006">
        <w:t>Recommender System</w:t>
      </w:r>
      <w:r w:rsidR="00EC59C4">
        <w:t>s</w:t>
      </w:r>
      <w:r>
        <w:t xml:space="preserve"> and then laying out those features in terms of the discussed approach. This involves breaking down the </w:t>
      </w:r>
      <w:r w:rsidR="00390006">
        <w:t>Recommender System</w:t>
      </w:r>
      <w:r>
        <w:t xml:space="preserve"> and focusing on the multi-agent aspect of the system and separating different components of the system into different subsystems and finding out a way to integrate the subsystems into one compact unit.</w:t>
      </w:r>
    </w:p>
    <w:p w:rsidR="004D2538" w:rsidRDefault="004D2538" w:rsidP="004D2538"/>
    <w:p w:rsidR="00AE25A4" w:rsidRDefault="00AE25A4" w:rsidP="00AE25A4">
      <w:pPr>
        <w:pStyle w:val="Heading2"/>
      </w:pPr>
      <w:bookmarkStart w:id="1369" w:name="_Toc478091054"/>
      <w:r>
        <w:t>Goal Models of the subsystems</w:t>
      </w:r>
      <w:bookmarkEnd w:id="1369"/>
    </w:p>
    <w:p w:rsidR="0024112B" w:rsidRPr="0024112B" w:rsidRDefault="0024112B" w:rsidP="0024112B">
      <w:pPr>
        <w:pStyle w:val="BodyText"/>
        <w:spacing w:line="480" w:lineRule="auto"/>
        <w:rPr>
          <w:lang w:val="en-CA"/>
        </w:rPr>
      </w:pPr>
      <w:r>
        <w:rPr>
          <w:lang w:val="en-CA"/>
        </w:rPr>
        <w:t xml:space="preserve">This subsystem has two responsibilities. The first responsibility is to encrypt the data obtained from the employers and/or the candidate and store it in the database and also making it available it for use by fetching it from the system and decrypting it. The second responsibility is to not only maintain the pipelines of candidate’s data and employer’s data within the system but also help in anonymization of the data by piping it through the differential privacy servers. These responsibilities gives rise to two goals of the system i.e. maintain the authenticity of the data and the channelling of the data through the system while protecting it as well. These tasks are performed by the data management agent and the aggregator agent. The end goal of this subsystem is to manage and maintain the data pipelines thought the subsystem. As before there are multiple software libraries used within this subsystem. Some examples of such software are messaging brokers like Apache KAFKA, </w:t>
      </w:r>
      <w:proofErr w:type="spellStart"/>
      <w:r>
        <w:rPr>
          <w:lang w:val="en-CA"/>
        </w:rPr>
        <w:t>RabbitMQ</w:t>
      </w:r>
      <w:proofErr w:type="spellEnd"/>
      <w:r w:rsidR="00182CF1">
        <w:rPr>
          <w:lang w:val="en-CA"/>
        </w:rPr>
        <w:t xml:space="preserve"> etc. working within a distributed system framework like Hadoop Distributed File </w:t>
      </w:r>
      <w:proofErr w:type="spellStart"/>
      <w:r w:rsidR="00182CF1">
        <w:rPr>
          <w:lang w:val="en-CA"/>
        </w:rPr>
        <w:t>Fystem</w:t>
      </w:r>
      <w:proofErr w:type="spellEnd"/>
      <w:r w:rsidR="00182CF1">
        <w:rPr>
          <w:lang w:val="en-CA"/>
        </w:rPr>
        <w:t>.</w:t>
      </w:r>
    </w:p>
    <w:p w:rsidR="00AE25A4" w:rsidRDefault="00AE25A4" w:rsidP="00AE25A4">
      <w:pPr>
        <w:pStyle w:val="Heading3"/>
      </w:pPr>
      <w:bookmarkStart w:id="1370" w:name="_Toc478091055"/>
      <w:r>
        <w:lastRenderedPageBreak/>
        <w:t>Goal Model: Data Subsystem</w:t>
      </w:r>
      <w:bookmarkEnd w:id="1370"/>
    </w:p>
    <w:p w:rsidR="007D7887" w:rsidRDefault="007D7887" w:rsidP="007D7887">
      <w:pPr>
        <w:pStyle w:val="BodyTextFirstIndent"/>
        <w:keepNext/>
      </w:pPr>
      <w:r>
        <w:rPr>
          <w:noProof/>
          <w:lang w:val="en-CA" w:eastAsia="en-CA"/>
        </w:rPr>
        <w:drawing>
          <wp:inline distT="0" distB="0" distL="0" distR="0">
            <wp:extent cx="6262577" cy="3946951"/>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ob data goal.JPG"/>
                    <pic:cNvPicPr/>
                  </pic:nvPicPr>
                  <pic:blipFill>
                    <a:blip r:embed="rId35">
                      <a:extLst>
                        <a:ext uri="{28A0092B-C50C-407E-A947-70E740481C1C}">
                          <a14:useLocalDpi xmlns:a14="http://schemas.microsoft.com/office/drawing/2010/main" val="0"/>
                        </a:ext>
                      </a:extLst>
                    </a:blip>
                    <a:stretch>
                      <a:fillRect/>
                    </a:stretch>
                  </pic:blipFill>
                  <pic:spPr>
                    <a:xfrm>
                      <a:off x="0" y="0"/>
                      <a:ext cx="6262577" cy="3946951"/>
                    </a:xfrm>
                    <a:prstGeom prst="rect">
                      <a:avLst/>
                    </a:prstGeom>
                  </pic:spPr>
                </pic:pic>
              </a:graphicData>
            </a:graphic>
          </wp:inline>
        </w:drawing>
      </w:r>
    </w:p>
    <w:p w:rsidR="00875D29" w:rsidRPr="00875D29" w:rsidRDefault="007D7887" w:rsidP="007D7887">
      <w:pPr>
        <w:pStyle w:val="Caption"/>
      </w:pPr>
      <w:bookmarkStart w:id="1371" w:name="_Toc478091097"/>
      <w:r>
        <w:t xml:space="preserve">Figure </w:t>
      </w:r>
      <w:r>
        <w:fldChar w:fldCharType="begin"/>
      </w:r>
      <w:r>
        <w:instrText xml:space="preserve"> SEQ Figure \* ARABIC </w:instrText>
      </w:r>
      <w:r>
        <w:fldChar w:fldCharType="separate"/>
      </w:r>
      <w:r w:rsidR="00823832">
        <w:rPr>
          <w:noProof/>
        </w:rPr>
        <w:t>20</w:t>
      </w:r>
      <w:r>
        <w:fldChar w:fldCharType="end"/>
      </w:r>
      <w:r>
        <w:t xml:space="preserve"> Goal Model: Data Subsystem</w:t>
      </w:r>
      <w:bookmarkEnd w:id="1371"/>
    </w:p>
    <w:p w:rsidR="00AE25A4" w:rsidRDefault="00AE25A4" w:rsidP="00AE25A4">
      <w:pPr>
        <w:pStyle w:val="Heading3"/>
      </w:pPr>
      <w:bookmarkStart w:id="1372" w:name="_Toc478091056"/>
      <w:r>
        <w:t>Goal Model: Privacy Subsystem</w:t>
      </w:r>
      <w:bookmarkEnd w:id="1372"/>
    </w:p>
    <w:p w:rsidR="007D7887" w:rsidRDefault="00DA7A33" w:rsidP="00860365">
      <w:pPr>
        <w:spacing w:line="480" w:lineRule="auto"/>
      </w:pPr>
      <w:r>
        <w:t xml:space="preserve">The privacy subsystem has a user privacy agent. The goals of the privacy agent is to filter the contextual data and the historic data. But the filtering has to be carried out by fulfilling the responsibilities. The first responsibility is to maintain the privacy settings of the employers and the candidate’s data in the system. This is followed by the responsibility of filtering out contextual data based on the privacy settings. This is followed by maintaining the historic data setting for both type of the users and then filtering out the historic data based on those settings. These goals and responsibilities helps in achieving the goal of the privacy subsystem i.e. provide filtered user contextual data and user historic data to the </w:t>
      </w:r>
      <w:r w:rsidR="00390006">
        <w:t>Recommender System</w:t>
      </w:r>
      <w:r>
        <w:t>.</w:t>
      </w:r>
    </w:p>
    <w:p w:rsidR="007D7887" w:rsidRDefault="007D7887" w:rsidP="007D7887">
      <w:pPr>
        <w:pStyle w:val="BodyTextFirstIndent"/>
        <w:keepNext/>
      </w:pPr>
      <w:r>
        <w:rPr>
          <w:noProof/>
          <w:lang w:val="en-CA" w:eastAsia="en-CA"/>
        </w:rPr>
        <w:lastRenderedPageBreak/>
        <w:drawing>
          <wp:inline distT="0" distB="0" distL="0" distR="0">
            <wp:extent cx="5715000" cy="42049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ob privacy goal.JPG"/>
                    <pic:cNvPicPr/>
                  </pic:nvPicPr>
                  <pic:blipFill>
                    <a:blip r:embed="rId36">
                      <a:extLst>
                        <a:ext uri="{28A0092B-C50C-407E-A947-70E740481C1C}">
                          <a14:useLocalDpi xmlns:a14="http://schemas.microsoft.com/office/drawing/2010/main" val="0"/>
                        </a:ext>
                      </a:extLst>
                    </a:blip>
                    <a:stretch>
                      <a:fillRect/>
                    </a:stretch>
                  </pic:blipFill>
                  <pic:spPr>
                    <a:xfrm>
                      <a:off x="0" y="0"/>
                      <a:ext cx="5715000" cy="4204970"/>
                    </a:xfrm>
                    <a:prstGeom prst="rect">
                      <a:avLst/>
                    </a:prstGeom>
                  </pic:spPr>
                </pic:pic>
              </a:graphicData>
            </a:graphic>
          </wp:inline>
        </w:drawing>
      </w:r>
    </w:p>
    <w:p w:rsidR="007D7887" w:rsidRPr="007D7887" w:rsidRDefault="007D7887" w:rsidP="007D7887">
      <w:pPr>
        <w:pStyle w:val="Caption"/>
      </w:pPr>
      <w:bookmarkStart w:id="1373" w:name="_Toc478091098"/>
      <w:r>
        <w:t xml:space="preserve">Figure </w:t>
      </w:r>
      <w:r>
        <w:fldChar w:fldCharType="begin"/>
      </w:r>
      <w:r>
        <w:instrText xml:space="preserve"> SEQ Figure \* ARABIC </w:instrText>
      </w:r>
      <w:r>
        <w:fldChar w:fldCharType="separate"/>
      </w:r>
      <w:r w:rsidR="00823832">
        <w:rPr>
          <w:noProof/>
        </w:rPr>
        <w:t>21</w:t>
      </w:r>
      <w:r>
        <w:fldChar w:fldCharType="end"/>
      </w:r>
      <w:r>
        <w:t xml:space="preserve"> Goal Model: Privacy Subsystem</w:t>
      </w:r>
      <w:bookmarkEnd w:id="1373"/>
    </w:p>
    <w:p w:rsidR="00AE25A4" w:rsidRDefault="00AE25A4" w:rsidP="00AE25A4">
      <w:pPr>
        <w:pStyle w:val="Heading3"/>
      </w:pPr>
      <w:bookmarkStart w:id="1374" w:name="_Toc478091057"/>
      <w:r>
        <w:t>Goal Model: Risk Subsystem</w:t>
      </w:r>
      <w:bookmarkEnd w:id="1374"/>
    </w:p>
    <w:p w:rsidR="00860365" w:rsidRPr="00DA4540" w:rsidRDefault="007D19FC" w:rsidP="00860365">
      <w:pPr>
        <w:pStyle w:val="BodyText"/>
        <w:spacing w:line="480" w:lineRule="auto"/>
      </w:pPr>
      <w:r>
        <w:rPr>
          <w:lang w:val="en-CA"/>
        </w:rPr>
        <w:t>T</w:t>
      </w:r>
      <w:r w:rsidR="005654A4">
        <w:rPr>
          <w:lang w:val="en-CA"/>
        </w:rPr>
        <w:t xml:space="preserve"> Risk subsystem has two agents, the user risk agent and the Context Analyzer Agent. The goal of the user risk agent is to calculate the risk factor for contextual data. The goal of the context analyzer is to carry out the semantic analysis of the user data. These goals help in fulfilling responsibilities. The responsibilities are calculating risk using candidate’s profile information, employer’s job description, extract </w:t>
      </w:r>
      <w:proofErr w:type="spellStart"/>
      <w:r w:rsidR="005654A4">
        <w:rPr>
          <w:lang w:val="en-CA"/>
        </w:rPr>
        <w:t>relavent</w:t>
      </w:r>
      <w:proofErr w:type="spellEnd"/>
      <w:r w:rsidR="005654A4">
        <w:rPr>
          <w:lang w:val="en-CA"/>
        </w:rPr>
        <w:t xml:space="preserve"> information from the candidate’s profile and the job description and then use a </w:t>
      </w:r>
      <w:proofErr w:type="spellStart"/>
      <w:r w:rsidR="005654A4">
        <w:rPr>
          <w:lang w:val="en-CA"/>
        </w:rPr>
        <w:t>anlysis</w:t>
      </w:r>
      <w:proofErr w:type="spellEnd"/>
      <w:r w:rsidR="005654A4">
        <w:rPr>
          <w:lang w:val="en-CA"/>
        </w:rPr>
        <w:t xml:space="preserve"> /matching algorithm for the current scenario. The overall objective of the subsystem is to provide risk valuation to the </w:t>
      </w:r>
      <w:r w:rsidR="00390006">
        <w:rPr>
          <w:lang w:val="en-CA"/>
        </w:rPr>
        <w:t>Recommender System</w:t>
      </w:r>
      <w:r w:rsidR="005654A4">
        <w:rPr>
          <w:lang w:val="en-CA"/>
        </w:rPr>
        <w:t>.</w:t>
      </w:r>
    </w:p>
    <w:p w:rsidR="007D19FC" w:rsidRPr="00DA4540" w:rsidRDefault="007D19FC" w:rsidP="007D19FC">
      <w:pPr>
        <w:spacing w:line="480" w:lineRule="auto"/>
      </w:pPr>
    </w:p>
    <w:p w:rsidR="007D7887" w:rsidRDefault="007D7887" w:rsidP="007D7887">
      <w:pPr>
        <w:pStyle w:val="BodyTextFirstIndent"/>
        <w:keepNext/>
      </w:pPr>
      <w:r>
        <w:rPr>
          <w:noProof/>
          <w:lang w:val="en-CA" w:eastAsia="en-CA"/>
        </w:rPr>
        <w:lastRenderedPageBreak/>
        <w:drawing>
          <wp:inline distT="0" distB="0" distL="0" distR="0">
            <wp:extent cx="5975498" cy="3613184"/>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ob risk goal.JPG"/>
                    <pic:cNvPicPr/>
                  </pic:nvPicPr>
                  <pic:blipFill>
                    <a:blip r:embed="rId37">
                      <a:extLst>
                        <a:ext uri="{28A0092B-C50C-407E-A947-70E740481C1C}">
                          <a14:useLocalDpi xmlns:a14="http://schemas.microsoft.com/office/drawing/2010/main" val="0"/>
                        </a:ext>
                      </a:extLst>
                    </a:blip>
                    <a:stretch>
                      <a:fillRect/>
                    </a:stretch>
                  </pic:blipFill>
                  <pic:spPr>
                    <a:xfrm>
                      <a:off x="0" y="0"/>
                      <a:ext cx="5984276" cy="3618492"/>
                    </a:xfrm>
                    <a:prstGeom prst="rect">
                      <a:avLst/>
                    </a:prstGeom>
                  </pic:spPr>
                </pic:pic>
              </a:graphicData>
            </a:graphic>
          </wp:inline>
        </w:drawing>
      </w:r>
    </w:p>
    <w:p w:rsidR="007D7887" w:rsidRPr="007D7887" w:rsidRDefault="007D7887" w:rsidP="007D7887">
      <w:pPr>
        <w:pStyle w:val="Caption"/>
      </w:pPr>
      <w:bookmarkStart w:id="1375" w:name="_Toc478091099"/>
      <w:r>
        <w:t xml:space="preserve">Figure </w:t>
      </w:r>
      <w:r>
        <w:fldChar w:fldCharType="begin"/>
      </w:r>
      <w:r>
        <w:instrText xml:space="preserve"> SEQ Figure \* ARABIC </w:instrText>
      </w:r>
      <w:r>
        <w:fldChar w:fldCharType="separate"/>
      </w:r>
      <w:r w:rsidR="00823832">
        <w:rPr>
          <w:noProof/>
        </w:rPr>
        <w:t>22</w:t>
      </w:r>
      <w:r>
        <w:fldChar w:fldCharType="end"/>
      </w:r>
      <w:r>
        <w:t xml:space="preserve"> Goal Model: Risk Subsystem</w:t>
      </w:r>
      <w:bookmarkEnd w:id="1375"/>
    </w:p>
    <w:p w:rsidR="00AE25A4" w:rsidRDefault="00AE25A4" w:rsidP="00AE25A4">
      <w:pPr>
        <w:pStyle w:val="Heading3"/>
      </w:pPr>
      <w:bookmarkStart w:id="1376" w:name="_Toc478091058"/>
      <w:r>
        <w:t>Combined Goal Model of the System</w:t>
      </w:r>
      <w:bookmarkEnd w:id="1376"/>
    </w:p>
    <w:p w:rsidR="007738D9" w:rsidRPr="007A51E3" w:rsidRDefault="007738D9" w:rsidP="007738D9">
      <w:pPr>
        <w:pStyle w:val="BodyText"/>
        <w:spacing w:line="480" w:lineRule="auto"/>
      </w:pPr>
      <w:r>
        <w:t xml:space="preserve">The combined Goal model of the </w:t>
      </w:r>
      <w:r w:rsidR="00390006">
        <w:t>Recommender System</w:t>
      </w:r>
      <w:r>
        <w:t xml:space="preserve"> consists of the aggregation of the individual subsystems and the coherence of the agents working within each working subsystem to achieve the goals of the entire system.</w:t>
      </w:r>
      <w:r w:rsidR="007627B2">
        <w:t xml:space="preserve"> The risk subsystem, the data subsystem and the privacy subsystem in the </w:t>
      </w:r>
      <w:r w:rsidR="00390006">
        <w:t>Recommender System</w:t>
      </w:r>
      <w:r w:rsidR="007627B2">
        <w:t xml:space="preserve"> accomplishes the goal of the entire system by generating recommendations.</w:t>
      </w:r>
    </w:p>
    <w:p w:rsidR="007D7887" w:rsidRDefault="007D7887" w:rsidP="007D7887">
      <w:pPr>
        <w:pStyle w:val="BodyText"/>
      </w:pPr>
    </w:p>
    <w:p w:rsidR="007D7887" w:rsidRDefault="007D7887" w:rsidP="007D7887">
      <w:pPr>
        <w:pStyle w:val="BodyTextFirstIndent"/>
        <w:keepNext/>
      </w:pPr>
      <w:r>
        <w:rPr>
          <w:noProof/>
          <w:lang w:val="en-CA" w:eastAsia="en-CA"/>
        </w:rPr>
        <w:lastRenderedPageBreak/>
        <w:drawing>
          <wp:inline distT="0" distB="0" distL="0" distR="0">
            <wp:extent cx="7312151" cy="4186612"/>
            <wp:effectExtent l="635"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ob combine goal.JP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7312151" cy="4186612"/>
                    </a:xfrm>
                    <a:prstGeom prst="rect">
                      <a:avLst/>
                    </a:prstGeom>
                  </pic:spPr>
                </pic:pic>
              </a:graphicData>
            </a:graphic>
          </wp:inline>
        </w:drawing>
      </w:r>
    </w:p>
    <w:p w:rsidR="007D7887" w:rsidRPr="007D7887" w:rsidRDefault="007D7887" w:rsidP="007D7887">
      <w:pPr>
        <w:pStyle w:val="Caption"/>
      </w:pPr>
      <w:bookmarkStart w:id="1377" w:name="_Toc478091100"/>
      <w:r>
        <w:t xml:space="preserve">Figure </w:t>
      </w:r>
      <w:r>
        <w:fldChar w:fldCharType="begin"/>
      </w:r>
      <w:r>
        <w:instrText xml:space="preserve"> SEQ Figure \* ARABIC </w:instrText>
      </w:r>
      <w:r>
        <w:fldChar w:fldCharType="separate"/>
      </w:r>
      <w:r w:rsidR="00823832">
        <w:rPr>
          <w:noProof/>
        </w:rPr>
        <w:t>23</w:t>
      </w:r>
      <w:r>
        <w:fldChar w:fldCharType="end"/>
      </w:r>
      <w:r>
        <w:t xml:space="preserve"> Combined Goal Model of the Job </w:t>
      </w:r>
      <w:r w:rsidR="00390006">
        <w:t>Recommender System</w:t>
      </w:r>
      <w:bookmarkEnd w:id="1377"/>
    </w:p>
    <w:p w:rsidR="00AE25A4" w:rsidRPr="00AE25A4" w:rsidRDefault="00AE25A4" w:rsidP="00AE25A4">
      <w:pPr>
        <w:pStyle w:val="Heading2"/>
      </w:pPr>
      <w:bookmarkStart w:id="1378" w:name="_Toc478091059"/>
      <w:r>
        <w:lastRenderedPageBreak/>
        <w:t>Activity Models of the subsystems</w:t>
      </w:r>
      <w:bookmarkEnd w:id="1378"/>
    </w:p>
    <w:p w:rsidR="00A31611" w:rsidRDefault="00A31611" w:rsidP="00A31611">
      <w:pPr>
        <w:pStyle w:val="Heading3"/>
        <w:rPr>
          <w:lang w:val="en-CA"/>
        </w:rPr>
      </w:pPr>
      <w:bookmarkStart w:id="1379" w:name="_Toc478091060"/>
      <w:r>
        <w:rPr>
          <w:lang w:val="en-CA"/>
        </w:rPr>
        <w:t>Activity Model: Data Subsystem</w:t>
      </w:r>
      <w:bookmarkEnd w:id="1379"/>
    </w:p>
    <w:p w:rsidR="00F134E4" w:rsidRPr="00F134E4" w:rsidRDefault="00F134E4" w:rsidP="00F134E4">
      <w:pPr>
        <w:pStyle w:val="BodyText"/>
        <w:rPr>
          <w:lang w:val="en-CA"/>
        </w:rPr>
      </w:pPr>
    </w:p>
    <w:p w:rsidR="00F134E4" w:rsidRDefault="00F134E4" w:rsidP="00F134E4">
      <w:pPr>
        <w:keepNext/>
      </w:pPr>
      <w:r>
        <w:rPr>
          <w:noProof/>
          <w:lang w:val="en-CA" w:eastAsia="en-CA"/>
        </w:rPr>
        <w:drawing>
          <wp:inline distT="0" distB="0" distL="0" distR="0" wp14:anchorId="58288BF3" wp14:editId="268DCD9C">
            <wp:extent cx="6378980" cy="4276751"/>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ob data agent.JPG"/>
                    <pic:cNvPicPr/>
                  </pic:nvPicPr>
                  <pic:blipFill>
                    <a:blip r:embed="rId39">
                      <a:extLst>
                        <a:ext uri="{28A0092B-C50C-407E-A947-70E740481C1C}">
                          <a14:useLocalDpi xmlns:a14="http://schemas.microsoft.com/office/drawing/2010/main" val="0"/>
                        </a:ext>
                      </a:extLst>
                    </a:blip>
                    <a:stretch>
                      <a:fillRect/>
                    </a:stretch>
                  </pic:blipFill>
                  <pic:spPr>
                    <a:xfrm>
                      <a:off x="0" y="0"/>
                      <a:ext cx="6398985" cy="4290163"/>
                    </a:xfrm>
                    <a:prstGeom prst="rect">
                      <a:avLst/>
                    </a:prstGeom>
                  </pic:spPr>
                </pic:pic>
              </a:graphicData>
            </a:graphic>
          </wp:inline>
        </w:drawing>
      </w:r>
    </w:p>
    <w:p w:rsidR="00F134E4" w:rsidRDefault="00F134E4" w:rsidP="00F134E4">
      <w:pPr>
        <w:pStyle w:val="Caption"/>
      </w:pPr>
      <w:bookmarkStart w:id="1380" w:name="_Toc478091101"/>
      <w:r>
        <w:t xml:space="preserve">Figure </w:t>
      </w:r>
      <w:r>
        <w:fldChar w:fldCharType="begin"/>
      </w:r>
      <w:r>
        <w:instrText xml:space="preserve"> SEQ Figure \* ARABIC </w:instrText>
      </w:r>
      <w:r>
        <w:fldChar w:fldCharType="separate"/>
      </w:r>
      <w:r w:rsidR="00823832">
        <w:rPr>
          <w:noProof/>
        </w:rPr>
        <w:t>24</w:t>
      </w:r>
      <w:r>
        <w:fldChar w:fldCharType="end"/>
      </w:r>
      <w:r>
        <w:t xml:space="preserve"> Job Data Agent</w:t>
      </w:r>
      <w:bookmarkEnd w:id="1380"/>
    </w:p>
    <w:p w:rsidR="00F134E4" w:rsidRDefault="00F134E4" w:rsidP="00F134E4">
      <w:pPr>
        <w:spacing w:line="480" w:lineRule="auto"/>
        <w:rPr>
          <w:lang w:val="en-CA"/>
        </w:rPr>
      </w:pPr>
      <w:r>
        <w:rPr>
          <w:lang w:val="en-CA"/>
        </w:rPr>
        <w:t xml:space="preserve">The Data subsystem manages the data flow within the </w:t>
      </w:r>
      <w:r w:rsidR="00390006">
        <w:rPr>
          <w:lang w:val="en-CA"/>
        </w:rPr>
        <w:t>Recommender System</w:t>
      </w:r>
      <w:r>
        <w:rPr>
          <w:lang w:val="en-CA"/>
        </w:rPr>
        <w:t xml:space="preserve">. It manages the data from the </w:t>
      </w:r>
      <w:r w:rsidR="00A15B3B">
        <w:rPr>
          <w:lang w:val="en-CA"/>
        </w:rPr>
        <w:t>candidate</w:t>
      </w:r>
      <w:r>
        <w:rPr>
          <w:lang w:val="en-CA"/>
        </w:rPr>
        <w:t xml:space="preserve"> and the employer and the subsequent distribution of that data between different channels and filters such as noise filters which is usually followed by encryption/decryption. This is one of the most important subsystems and probably serves as the backbone of the entire system.</w:t>
      </w:r>
    </w:p>
    <w:p w:rsidR="00F134E4" w:rsidRPr="00F134E4" w:rsidRDefault="00F134E4" w:rsidP="00F134E4">
      <w:pPr>
        <w:pStyle w:val="BodyText"/>
        <w:rPr>
          <w:lang w:val="en-CA"/>
        </w:rPr>
      </w:pPr>
    </w:p>
    <w:p w:rsidR="00A31611" w:rsidRDefault="00A31611" w:rsidP="00A31611">
      <w:pPr>
        <w:pStyle w:val="Heading3"/>
        <w:rPr>
          <w:lang w:val="en-CA"/>
        </w:rPr>
      </w:pPr>
      <w:bookmarkStart w:id="1381" w:name="_Toc478091061"/>
      <w:r>
        <w:rPr>
          <w:lang w:val="en-CA"/>
        </w:rPr>
        <w:lastRenderedPageBreak/>
        <w:t>Activity Model: Risk Subsystem</w:t>
      </w:r>
      <w:bookmarkEnd w:id="1381"/>
    </w:p>
    <w:p w:rsidR="002D7713" w:rsidRDefault="002D7713" w:rsidP="002D7713">
      <w:pPr>
        <w:pStyle w:val="BodyTextFirstIndent"/>
        <w:keepNext/>
      </w:pPr>
      <w:r>
        <w:rPr>
          <w:noProof/>
          <w:lang w:val="en-CA" w:eastAsia="en-CA"/>
        </w:rPr>
        <w:drawing>
          <wp:inline distT="0" distB="0" distL="0" distR="0" wp14:anchorId="0DFDAD77" wp14:editId="57F45E8F">
            <wp:extent cx="4922875" cy="40405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ob risk agent risk.JPG"/>
                    <pic:cNvPicPr/>
                  </pic:nvPicPr>
                  <pic:blipFill>
                    <a:blip r:embed="rId40">
                      <a:extLst>
                        <a:ext uri="{28A0092B-C50C-407E-A947-70E740481C1C}">
                          <a14:useLocalDpi xmlns:a14="http://schemas.microsoft.com/office/drawing/2010/main" val="0"/>
                        </a:ext>
                      </a:extLst>
                    </a:blip>
                    <a:stretch>
                      <a:fillRect/>
                    </a:stretch>
                  </pic:blipFill>
                  <pic:spPr>
                    <a:xfrm>
                      <a:off x="0" y="0"/>
                      <a:ext cx="4979094" cy="4086729"/>
                    </a:xfrm>
                    <a:prstGeom prst="rect">
                      <a:avLst/>
                    </a:prstGeom>
                  </pic:spPr>
                </pic:pic>
              </a:graphicData>
            </a:graphic>
          </wp:inline>
        </w:drawing>
      </w:r>
    </w:p>
    <w:p w:rsidR="002D7713" w:rsidRDefault="002D7713" w:rsidP="002D7713">
      <w:pPr>
        <w:pStyle w:val="Caption"/>
      </w:pPr>
      <w:bookmarkStart w:id="1382" w:name="_Toc478091102"/>
      <w:r>
        <w:t xml:space="preserve">Figure </w:t>
      </w:r>
      <w:r>
        <w:fldChar w:fldCharType="begin"/>
      </w:r>
      <w:r>
        <w:instrText xml:space="preserve"> SEQ Figure \* ARABIC </w:instrText>
      </w:r>
      <w:r>
        <w:fldChar w:fldCharType="separate"/>
      </w:r>
      <w:r w:rsidR="00823832">
        <w:rPr>
          <w:noProof/>
        </w:rPr>
        <w:t>25</w:t>
      </w:r>
      <w:r>
        <w:fldChar w:fldCharType="end"/>
      </w:r>
      <w:r>
        <w:t xml:space="preserve"> Risk Agent for job recommender</w:t>
      </w:r>
      <w:bookmarkEnd w:id="1382"/>
    </w:p>
    <w:p w:rsidR="002D7713" w:rsidRDefault="002D7713" w:rsidP="002D7713">
      <w:pPr>
        <w:spacing w:line="480" w:lineRule="auto"/>
      </w:pPr>
      <w:r>
        <w:rPr>
          <w:lang w:val="en-CA"/>
        </w:rPr>
        <w:t xml:space="preserve">The contextual risk subsystem, as described earlier provides the risk calculation in order to generate suitable recommendations by the </w:t>
      </w:r>
      <w:r w:rsidR="00390006">
        <w:rPr>
          <w:lang w:val="en-CA"/>
        </w:rPr>
        <w:t>Recommender System</w:t>
      </w:r>
      <w:r>
        <w:rPr>
          <w:lang w:val="en-CA"/>
        </w:rPr>
        <w:t xml:space="preserve">. The contextual information in </w:t>
      </w:r>
      <w:r w:rsidR="00EE4D7C">
        <w:rPr>
          <w:lang w:val="en-CA"/>
        </w:rPr>
        <w:t xml:space="preserve">the job </w:t>
      </w:r>
      <w:r w:rsidR="00390006">
        <w:rPr>
          <w:lang w:val="en-CA"/>
        </w:rPr>
        <w:t>Recommender System</w:t>
      </w:r>
      <w:r w:rsidR="00EE4D7C">
        <w:rPr>
          <w:lang w:val="en-CA"/>
        </w:rPr>
        <w:t xml:space="preserve"> is the location of the candidate and the employer and the social connections of the </w:t>
      </w:r>
      <w:r w:rsidR="003C1801">
        <w:rPr>
          <w:lang w:val="en-CA"/>
        </w:rPr>
        <w:t>candidate. As</w:t>
      </w:r>
      <w:r>
        <w:rPr>
          <w:lang w:val="en-CA"/>
        </w:rPr>
        <w:t xml:space="preserve"> described in the earlier sessions, this system consists of two agents the Context Analyzer Agent and the User Risk Agent. </w:t>
      </w:r>
      <w:r>
        <w:t xml:space="preserve">The information processed in this step is utilized by the </w:t>
      </w:r>
      <w:r w:rsidR="00390006">
        <w:t>Recommender System</w:t>
      </w:r>
      <w:r>
        <w:t xml:space="preserve"> to generate more contextually aware system by not only providing more relevant information to its users but also keeping itself aware of the risk associated with disturbing or negatively affecting the user with the bad recommendation. This tradeoff of providing relevant </w:t>
      </w:r>
      <w:r>
        <w:lastRenderedPageBreak/>
        <w:t>recommendations and the associated risk is the part of risk calculation through the exploration and exploitation problem.</w:t>
      </w:r>
    </w:p>
    <w:p w:rsidR="002D7713" w:rsidRPr="002D7713" w:rsidRDefault="002D7713" w:rsidP="002D7713">
      <w:pPr>
        <w:pStyle w:val="BodyText"/>
        <w:rPr>
          <w:lang w:val="en-CA"/>
        </w:rPr>
      </w:pPr>
    </w:p>
    <w:p w:rsidR="00A31611" w:rsidRDefault="00A31611" w:rsidP="00A31611">
      <w:pPr>
        <w:pStyle w:val="Heading3"/>
        <w:rPr>
          <w:lang w:val="en-CA"/>
        </w:rPr>
      </w:pPr>
      <w:bookmarkStart w:id="1383" w:name="_Toc478091062"/>
      <w:r>
        <w:rPr>
          <w:lang w:val="en-CA"/>
        </w:rPr>
        <w:t>Activity Model: Privacy Subsystem</w:t>
      </w:r>
      <w:bookmarkEnd w:id="1383"/>
    </w:p>
    <w:p w:rsidR="0054763B" w:rsidRDefault="0054763B" w:rsidP="0054763B">
      <w:pPr>
        <w:keepNext/>
      </w:pPr>
      <w:r>
        <w:rPr>
          <w:noProof/>
          <w:lang w:val="en-CA" w:eastAsia="en-CA"/>
        </w:rPr>
        <w:drawing>
          <wp:inline distT="0" distB="0" distL="0" distR="0" wp14:anchorId="33A20D62" wp14:editId="6AE83075">
            <wp:extent cx="5715000" cy="24218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ob risk agent.JPG"/>
                    <pic:cNvPicPr/>
                  </pic:nvPicPr>
                  <pic:blipFill>
                    <a:blip r:embed="rId41">
                      <a:extLst>
                        <a:ext uri="{28A0092B-C50C-407E-A947-70E740481C1C}">
                          <a14:useLocalDpi xmlns:a14="http://schemas.microsoft.com/office/drawing/2010/main" val="0"/>
                        </a:ext>
                      </a:extLst>
                    </a:blip>
                    <a:stretch>
                      <a:fillRect/>
                    </a:stretch>
                  </pic:blipFill>
                  <pic:spPr>
                    <a:xfrm>
                      <a:off x="0" y="0"/>
                      <a:ext cx="5715000" cy="2421895"/>
                    </a:xfrm>
                    <a:prstGeom prst="rect">
                      <a:avLst/>
                    </a:prstGeom>
                  </pic:spPr>
                </pic:pic>
              </a:graphicData>
            </a:graphic>
          </wp:inline>
        </w:drawing>
      </w:r>
      <w:r w:rsidRPr="0054763B">
        <w:t xml:space="preserve"> </w:t>
      </w:r>
    </w:p>
    <w:p w:rsidR="0054763B" w:rsidRDefault="0054763B" w:rsidP="0054763B">
      <w:pPr>
        <w:pStyle w:val="Caption"/>
      </w:pPr>
      <w:bookmarkStart w:id="1384" w:name="_Toc478091103"/>
      <w:r>
        <w:t xml:space="preserve">Figure </w:t>
      </w:r>
      <w:r>
        <w:fldChar w:fldCharType="begin"/>
      </w:r>
      <w:r>
        <w:instrText xml:space="preserve"> SEQ Figure \* ARABIC </w:instrText>
      </w:r>
      <w:r>
        <w:fldChar w:fldCharType="separate"/>
      </w:r>
      <w:r w:rsidR="00823832">
        <w:rPr>
          <w:noProof/>
        </w:rPr>
        <w:t>26</w:t>
      </w:r>
      <w:r>
        <w:fldChar w:fldCharType="end"/>
      </w:r>
      <w:r>
        <w:t xml:space="preserve"> Privacy Agent for job recommender</w:t>
      </w:r>
      <w:bookmarkEnd w:id="1384"/>
    </w:p>
    <w:p w:rsidR="0054763B" w:rsidRPr="0054763B" w:rsidRDefault="0054763B" w:rsidP="0008769B">
      <w:pPr>
        <w:pStyle w:val="BodyText"/>
        <w:spacing w:line="480" w:lineRule="auto"/>
        <w:rPr>
          <w:lang w:val="en-CA"/>
        </w:rPr>
      </w:pPr>
      <w:r>
        <w:rPr>
          <w:lang w:val="en-CA"/>
        </w:rPr>
        <w:t xml:space="preserve">The above diagram is the activity model of the privacy subsystem of the </w:t>
      </w:r>
      <w:r w:rsidR="00390006">
        <w:rPr>
          <w:lang w:val="en-CA"/>
        </w:rPr>
        <w:t>Recommender System</w:t>
      </w:r>
      <w:r>
        <w:rPr>
          <w:lang w:val="en-CA"/>
        </w:rPr>
        <w:t xml:space="preserve">. Within this subsystem the contextual and </w:t>
      </w:r>
      <w:r w:rsidR="0008769B">
        <w:rPr>
          <w:lang w:val="en-CA"/>
        </w:rPr>
        <w:t>Resume Information</w:t>
      </w:r>
      <w:r>
        <w:rPr>
          <w:lang w:val="en-CA"/>
        </w:rPr>
        <w:t xml:space="preserve"> in form of resume information is extracted from the user and fed into the </w:t>
      </w:r>
      <w:r w:rsidR="00390006">
        <w:rPr>
          <w:lang w:val="en-CA"/>
        </w:rPr>
        <w:t>Recommender System</w:t>
      </w:r>
      <w:r>
        <w:rPr>
          <w:lang w:val="en-CA"/>
        </w:rPr>
        <w:t xml:space="preserve">. A differential privacy server manages the anonymity of data within this subsystems by implementing privacy differential algorithms. </w:t>
      </w:r>
      <w:r>
        <w:t>The main role of this subsystem is to provide the user’s contextual data, personal information and the historic data i.e. favorites, visits and applications, of the user to the computation server in order to generate recommendations for the users. The user history data refers to the user’s behavior while using the system that is being recorded for analysis. The contextual data from the user along with the historic data of the user presents valuable insights in order to provide quality recommendations to the user.</w:t>
      </w:r>
    </w:p>
    <w:p w:rsidR="00AE25A4" w:rsidRDefault="00AE25A4" w:rsidP="00AE25A4">
      <w:pPr>
        <w:pStyle w:val="Heading3"/>
        <w:rPr>
          <w:lang w:val="en-CA"/>
        </w:rPr>
      </w:pPr>
      <w:bookmarkStart w:id="1385" w:name="_Toc478091063"/>
      <w:r>
        <w:rPr>
          <w:lang w:val="en-CA"/>
        </w:rPr>
        <w:lastRenderedPageBreak/>
        <w:t>Combined Activity Model of the system</w:t>
      </w:r>
      <w:bookmarkEnd w:id="1385"/>
    </w:p>
    <w:p w:rsidR="00D80E0D" w:rsidRPr="00F61F81" w:rsidRDefault="00D80E0D" w:rsidP="00D80E0D">
      <w:pPr>
        <w:pStyle w:val="BodyText"/>
        <w:spacing w:line="480" w:lineRule="auto"/>
      </w:pPr>
      <w:r>
        <w:t xml:space="preserve">The combined Activity model of the </w:t>
      </w:r>
      <w:r w:rsidR="00C62FB5">
        <w:t xml:space="preserve">job </w:t>
      </w:r>
      <w:r w:rsidR="00390006">
        <w:t>Recommender System</w:t>
      </w:r>
      <w:r>
        <w:t xml:space="preserve"> consists of the aggregation of the individual subsystems and the coherence of the agents working within each working subsystem to achieve the goals of the entire system. The advantage of breaking down the </w:t>
      </w:r>
      <w:r w:rsidR="00390006">
        <w:t>Recommender System</w:t>
      </w:r>
      <w:r>
        <w:t xml:space="preserve"> is to provide error detection and fault tolerance within the system. It also facilitates the understanding of the system in a clear sense. This model could be a better was of estimation of the value provided by the </w:t>
      </w:r>
      <w:r w:rsidR="00390006">
        <w:t>Recommender System</w:t>
      </w:r>
      <w:r>
        <w:t xml:space="preserve"> than the traditional way in the sense that it provides the domain experts with a better evaluation criteria. </w:t>
      </w:r>
    </w:p>
    <w:p w:rsidR="00E90523" w:rsidRPr="00E90523" w:rsidRDefault="00E90523" w:rsidP="00E90523">
      <w:pPr>
        <w:pStyle w:val="BodyText"/>
        <w:rPr>
          <w:lang w:val="en-CA"/>
        </w:rPr>
      </w:pPr>
    </w:p>
    <w:p w:rsidR="00D60647" w:rsidRDefault="00D60647" w:rsidP="00D60647">
      <w:pPr>
        <w:keepNext/>
      </w:pPr>
      <w:r>
        <w:rPr>
          <w:noProof/>
          <w:lang w:val="en-CA" w:eastAsia="en-CA"/>
        </w:rPr>
        <w:lastRenderedPageBreak/>
        <w:drawing>
          <wp:inline distT="0" distB="0" distL="0" distR="0" wp14:anchorId="2C5A022D" wp14:editId="141255DC">
            <wp:extent cx="7400889" cy="5287525"/>
            <wp:effectExtent l="889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ob combined.JPG"/>
                    <pic:cNvPicPr/>
                  </pic:nvPicPr>
                  <pic:blipFill>
                    <a:blip r:embed="rId42">
                      <a:extLst>
                        <a:ext uri="{28A0092B-C50C-407E-A947-70E740481C1C}">
                          <a14:useLocalDpi xmlns:a14="http://schemas.microsoft.com/office/drawing/2010/main" val="0"/>
                        </a:ext>
                      </a:extLst>
                    </a:blip>
                    <a:stretch>
                      <a:fillRect/>
                    </a:stretch>
                  </pic:blipFill>
                  <pic:spPr>
                    <a:xfrm rot="5400000">
                      <a:off x="0" y="0"/>
                      <a:ext cx="7461961" cy="5331157"/>
                    </a:xfrm>
                    <a:prstGeom prst="rect">
                      <a:avLst/>
                    </a:prstGeom>
                  </pic:spPr>
                </pic:pic>
              </a:graphicData>
            </a:graphic>
          </wp:inline>
        </w:drawing>
      </w:r>
    </w:p>
    <w:p w:rsidR="00D60647" w:rsidRDefault="00D60647" w:rsidP="00D60647">
      <w:pPr>
        <w:pStyle w:val="Caption"/>
      </w:pPr>
      <w:bookmarkStart w:id="1386" w:name="_Toc478091104"/>
      <w:r>
        <w:t xml:space="preserve">Figure </w:t>
      </w:r>
      <w:r>
        <w:fldChar w:fldCharType="begin"/>
      </w:r>
      <w:r>
        <w:instrText xml:space="preserve"> SEQ Figure \* ARABIC </w:instrText>
      </w:r>
      <w:r>
        <w:fldChar w:fldCharType="separate"/>
      </w:r>
      <w:r w:rsidR="00823832">
        <w:rPr>
          <w:noProof/>
        </w:rPr>
        <w:t>27</w:t>
      </w:r>
      <w:r>
        <w:fldChar w:fldCharType="end"/>
      </w:r>
      <w:r>
        <w:t xml:space="preserve"> Job </w:t>
      </w:r>
      <w:r w:rsidR="00390006">
        <w:t>Recommender System</w:t>
      </w:r>
      <w:r>
        <w:t xml:space="preserve"> model</w:t>
      </w:r>
      <w:bookmarkEnd w:id="1386"/>
      <w:r>
        <w:t xml:space="preserve"> </w:t>
      </w:r>
    </w:p>
    <w:p w:rsidR="00D60647" w:rsidRPr="00D60647" w:rsidRDefault="00D60647" w:rsidP="00D60647">
      <w:pPr>
        <w:pStyle w:val="BodyText"/>
        <w:rPr>
          <w:lang w:val="en-CA"/>
        </w:rPr>
      </w:pPr>
    </w:p>
    <w:p w:rsidR="00EF60EA" w:rsidRDefault="00EF60EA" w:rsidP="00EF60EA">
      <w:pPr>
        <w:pStyle w:val="Heading2"/>
        <w:rPr>
          <w:lang w:val="en-CA"/>
        </w:rPr>
      </w:pPr>
      <w:bookmarkStart w:id="1387" w:name="_Toc478091064"/>
      <w:r>
        <w:rPr>
          <w:lang w:val="en-CA"/>
        </w:rPr>
        <w:t>Sequence Diagram for the Subsystems</w:t>
      </w:r>
      <w:bookmarkEnd w:id="1387"/>
    </w:p>
    <w:p w:rsidR="00EF60EA" w:rsidRDefault="00EF60EA" w:rsidP="00EF60EA">
      <w:pPr>
        <w:pStyle w:val="Heading3"/>
        <w:rPr>
          <w:lang w:val="en-CA"/>
        </w:rPr>
      </w:pPr>
      <w:bookmarkStart w:id="1388" w:name="_Toc478091065"/>
      <w:r>
        <w:rPr>
          <w:lang w:val="en-CA"/>
        </w:rPr>
        <w:t>Sequence Diagram: Data Subsystem</w:t>
      </w:r>
      <w:bookmarkEnd w:id="1388"/>
    </w:p>
    <w:p w:rsidR="00E47371" w:rsidRDefault="00E47371" w:rsidP="00E47371">
      <w:pPr>
        <w:pStyle w:val="BodyText"/>
        <w:rPr>
          <w:lang w:val="en-CA"/>
        </w:rPr>
      </w:pPr>
    </w:p>
    <w:p w:rsidR="00E47371" w:rsidRDefault="00E47371" w:rsidP="00E47371">
      <w:pPr>
        <w:pStyle w:val="BodyTextFirstIndent"/>
        <w:keepNext/>
      </w:pPr>
      <w:r>
        <w:rPr>
          <w:noProof/>
          <w:lang w:val="en-CA" w:eastAsia="en-CA"/>
        </w:rPr>
        <w:drawing>
          <wp:inline distT="0" distB="0" distL="0" distR="0">
            <wp:extent cx="5715000" cy="38157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ob data sequence.JPG"/>
                    <pic:cNvPicPr/>
                  </pic:nvPicPr>
                  <pic:blipFill>
                    <a:blip r:embed="rId43">
                      <a:extLst>
                        <a:ext uri="{28A0092B-C50C-407E-A947-70E740481C1C}">
                          <a14:useLocalDpi xmlns:a14="http://schemas.microsoft.com/office/drawing/2010/main" val="0"/>
                        </a:ext>
                      </a:extLst>
                    </a:blip>
                    <a:stretch>
                      <a:fillRect/>
                    </a:stretch>
                  </pic:blipFill>
                  <pic:spPr>
                    <a:xfrm>
                      <a:off x="0" y="0"/>
                      <a:ext cx="5715000" cy="3815715"/>
                    </a:xfrm>
                    <a:prstGeom prst="rect">
                      <a:avLst/>
                    </a:prstGeom>
                  </pic:spPr>
                </pic:pic>
              </a:graphicData>
            </a:graphic>
          </wp:inline>
        </w:drawing>
      </w:r>
    </w:p>
    <w:p w:rsidR="00E47371" w:rsidRDefault="00E47371" w:rsidP="00E47371">
      <w:pPr>
        <w:pStyle w:val="Caption"/>
      </w:pPr>
      <w:bookmarkStart w:id="1389" w:name="_Toc478091105"/>
      <w:r>
        <w:t xml:space="preserve">Figure </w:t>
      </w:r>
      <w:r>
        <w:fldChar w:fldCharType="begin"/>
      </w:r>
      <w:r>
        <w:instrText xml:space="preserve"> SEQ Figure \* ARABIC </w:instrText>
      </w:r>
      <w:r>
        <w:fldChar w:fldCharType="separate"/>
      </w:r>
      <w:r w:rsidR="00823832">
        <w:rPr>
          <w:noProof/>
        </w:rPr>
        <w:t>28</w:t>
      </w:r>
      <w:r>
        <w:fldChar w:fldCharType="end"/>
      </w:r>
      <w:r>
        <w:t xml:space="preserve"> Sequence Diagram: Data Subsystem</w:t>
      </w:r>
      <w:bookmarkEnd w:id="1389"/>
    </w:p>
    <w:p w:rsidR="00CB5D6A" w:rsidRPr="00BC6A42" w:rsidRDefault="00CB5D6A" w:rsidP="00CB5D6A">
      <w:pPr>
        <w:spacing w:line="480" w:lineRule="auto"/>
      </w:pPr>
      <w:r>
        <w:t>The sequence diagram of the data subsystem has been provided</w:t>
      </w:r>
      <w:r w:rsidR="000626E1">
        <w:t>. The process within the data subsystem is initiated when the candidate interacts with the interface. The interface can be the website or a mobile device. The data from the interface is sent to the computation server from where the recommendations are generated. The data is then encrypted and stored in the data server. The recommendations are forwarded to the interface and the feedback is obtained in order to enhance the recommendations. This data is again stored in the database.</w:t>
      </w:r>
    </w:p>
    <w:p w:rsidR="00CB5D6A" w:rsidRPr="00CB5D6A" w:rsidRDefault="00CB5D6A" w:rsidP="00CB5D6A">
      <w:pPr>
        <w:rPr>
          <w:lang w:val="en-CA"/>
        </w:rPr>
      </w:pPr>
    </w:p>
    <w:p w:rsidR="00EF60EA" w:rsidRDefault="00EF60EA" w:rsidP="00EF60EA">
      <w:pPr>
        <w:pStyle w:val="Heading3"/>
        <w:rPr>
          <w:lang w:val="en-CA"/>
        </w:rPr>
      </w:pPr>
      <w:bookmarkStart w:id="1390" w:name="_Toc478091066"/>
      <w:r>
        <w:rPr>
          <w:lang w:val="en-CA"/>
        </w:rPr>
        <w:t>Sequence Diagram: Risk Subsystem</w:t>
      </w:r>
      <w:bookmarkEnd w:id="1390"/>
    </w:p>
    <w:p w:rsidR="00E47371" w:rsidRDefault="00E47371" w:rsidP="00E47371">
      <w:pPr>
        <w:pStyle w:val="BodyText"/>
        <w:rPr>
          <w:lang w:val="en-CA"/>
        </w:rPr>
      </w:pPr>
    </w:p>
    <w:p w:rsidR="00E47371" w:rsidRDefault="00E47371" w:rsidP="00E47371">
      <w:pPr>
        <w:pStyle w:val="BodyTextFirstIndent"/>
        <w:keepNext/>
      </w:pPr>
      <w:r>
        <w:rPr>
          <w:noProof/>
          <w:lang w:val="en-CA" w:eastAsia="en-CA"/>
        </w:rPr>
        <w:drawing>
          <wp:inline distT="0" distB="0" distL="0" distR="0">
            <wp:extent cx="6093249" cy="3349256"/>
            <wp:effectExtent l="0" t="0" r="317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job risk sequence.JPG"/>
                    <pic:cNvPicPr/>
                  </pic:nvPicPr>
                  <pic:blipFill>
                    <a:blip r:embed="rId44">
                      <a:extLst>
                        <a:ext uri="{28A0092B-C50C-407E-A947-70E740481C1C}">
                          <a14:useLocalDpi xmlns:a14="http://schemas.microsoft.com/office/drawing/2010/main" val="0"/>
                        </a:ext>
                      </a:extLst>
                    </a:blip>
                    <a:stretch>
                      <a:fillRect/>
                    </a:stretch>
                  </pic:blipFill>
                  <pic:spPr>
                    <a:xfrm>
                      <a:off x="0" y="0"/>
                      <a:ext cx="6103221" cy="3354737"/>
                    </a:xfrm>
                    <a:prstGeom prst="rect">
                      <a:avLst/>
                    </a:prstGeom>
                  </pic:spPr>
                </pic:pic>
              </a:graphicData>
            </a:graphic>
          </wp:inline>
        </w:drawing>
      </w:r>
    </w:p>
    <w:p w:rsidR="00E47371" w:rsidRDefault="00E47371" w:rsidP="00E47371">
      <w:pPr>
        <w:pStyle w:val="Caption"/>
      </w:pPr>
      <w:bookmarkStart w:id="1391" w:name="_Toc478091106"/>
      <w:r>
        <w:t xml:space="preserve">Figure </w:t>
      </w:r>
      <w:r>
        <w:fldChar w:fldCharType="begin"/>
      </w:r>
      <w:r>
        <w:instrText xml:space="preserve"> SEQ Figure \* ARABIC </w:instrText>
      </w:r>
      <w:r>
        <w:fldChar w:fldCharType="separate"/>
      </w:r>
      <w:r w:rsidR="00823832">
        <w:rPr>
          <w:noProof/>
        </w:rPr>
        <w:t>29</w:t>
      </w:r>
      <w:r>
        <w:fldChar w:fldCharType="end"/>
      </w:r>
      <w:r>
        <w:t xml:space="preserve"> Sequence Diagram: Risk Subsystem</w:t>
      </w:r>
      <w:bookmarkEnd w:id="1391"/>
    </w:p>
    <w:p w:rsidR="00CB5D6A" w:rsidRPr="00A04B7C" w:rsidRDefault="002446BF" w:rsidP="00CB5D6A">
      <w:pPr>
        <w:spacing w:line="480" w:lineRule="auto"/>
      </w:pPr>
      <w:r>
        <w:t>The sequence diagram of the risk subsystem is shown above. The contextual information is fed into the computation server through the interface, which is passed through a semantic analyzer. Based on the algorithms on the computation server, the recommendations are generated and forwarded to the interface and displayed to the user.</w:t>
      </w:r>
    </w:p>
    <w:p w:rsidR="00CB5D6A" w:rsidRPr="00CB5D6A" w:rsidRDefault="00CB5D6A" w:rsidP="00CB5D6A">
      <w:pPr>
        <w:rPr>
          <w:lang w:val="en-CA"/>
        </w:rPr>
      </w:pPr>
    </w:p>
    <w:p w:rsidR="00EF60EA" w:rsidRDefault="00EF60EA" w:rsidP="00EF60EA">
      <w:pPr>
        <w:pStyle w:val="Heading3"/>
        <w:rPr>
          <w:lang w:val="en-CA"/>
        </w:rPr>
      </w:pPr>
      <w:bookmarkStart w:id="1392" w:name="_Toc478091067"/>
      <w:r>
        <w:rPr>
          <w:lang w:val="en-CA"/>
        </w:rPr>
        <w:t>Sequence Diagram: Privacy Subsystem</w:t>
      </w:r>
      <w:bookmarkEnd w:id="1392"/>
    </w:p>
    <w:p w:rsidR="00E47371" w:rsidRDefault="00B032EB" w:rsidP="00B032EB">
      <w:pPr>
        <w:pStyle w:val="BodyText"/>
        <w:spacing w:line="480" w:lineRule="auto"/>
        <w:rPr>
          <w:lang w:val="en-CA"/>
        </w:rPr>
      </w:pPr>
      <w:r>
        <w:rPr>
          <w:lang w:val="en-CA"/>
        </w:rPr>
        <w:t xml:space="preserve">The Sequence diagram of the privacy subsystem represents the sequence of processes within the system. The contextual data is first passed through a privacy filter before travelling to the database or the server. The filtered data is recovered from the database for the purpose of generating </w:t>
      </w:r>
      <w:r w:rsidR="004F1785">
        <w:rPr>
          <w:lang w:val="en-CA"/>
        </w:rPr>
        <w:lastRenderedPageBreak/>
        <w:t>recommendations. It is passed through a differential privacy server to introduce anonymity. This data is then processed by the recommendation server to generate recommendations and pass it to the user through an interface.</w:t>
      </w:r>
    </w:p>
    <w:p w:rsidR="00E47371" w:rsidRDefault="00E47371" w:rsidP="00E47371">
      <w:pPr>
        <w:pStyle w:val="BodyTextFirstIndent"/>
        <w:keepNext/>
      </w:pPr>
      <w:r>
        <w:rPr>
          <w:noProof/>
          <w:lang w:val="en-CA" w:eastAsia="en-CA"/>
        </w:rPr>
        <w:drawing>
          <wp:inline distT="0" distB="0" distL="0" distR="0">
            <wp:extent cx="6049926" cy="3417536"/>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ob privacy sequence.JPG"/>
                    <pic:cNvPicPr/>
                  </pic:nvPicPr>
                  <pic:blipFill>
                    <a:blip r:embed="rId45">
                      <a:extLst>
                        <a:ext uri="{28A0092B-C50C-407E-A947-70E740481C1C}">
                          <a14:useLocalDpi xmlns:a14="http://schemas.microsoft.com/office/drawing/2010/main" val="0"/>
                        </a:ext>
                      </a:extLst>
                    </a:blip>
                    <a:stretch>
                      <a:fillRect/>
                    </a:stretch>
                  </pic:blipFill>
                  <pic:spPr>
                    <a:xfrm>
                      <a:off x="0" y="0"/>
                      <a:ext cx="6055371" cy="3420612"/>
                    </a:xfrm>
                    <a:prstGeom prst="rect">
                      <a:avLst/>
                    </a:prstGeom>
                  </pic:spPr>
                </pic:pic>
              </a:graphicData>
            </a:graphic>
          </wp:inline>
        </w:drawing>
      </w:r>
    </w:p>
    <w:p w:rsidR="00E47371" w:rsidRDefault="00E47371" w:rsidP="00E47371">
      <w:pPr>
        <w:pStyle w:val="Caption"/>
      </w:pPr>
      <w:bookmarkStart w:id="1393" w:name="_Toc478091107"/>
      <w:r>
        <w:t xml:space="preserve">Figure </w:t>
      </w:r>
      <w:r>
        <w:fldChar w:fldCharType="begin"/>
      </w:r>
      <w:r>
        <w:instrText xml:space="preserve"> SEQ Figure \* ARABIC </w:instrText>
      </w:r>
      <w:r>
        <w:fldChar w:fldCharType="separate"/>
      </w:r>
      <w:r w:rsidR="00823832">
        <w:rPr>
          <w:noProof/>
        </w:rPr>
        <w:t>30</w:t>
      </w:r>
      <w:r>
        <w:fldChar w:fldCharType="end"/>
      </w:r>
      <w:r>
        <w:t xml:space="preserve"> Sequence Diagram: Privacy Subsystem</w:t>
      </w:r>
      <w:bookmarkEnd w:id="1393"/>
    </w:p>
    <w:p w:rsidR="00EF60EA" w:rsidRDefault="00EF60EA" w:rsidP="00EF60EA">
      <w:pPr>
        <w:pStyle w:val="Heading3"/>
        <w:rPr>
          <w:lang w:val="en-CA"/>
        </w:rPr>
      </w:pPr>
      <w:bookmarkStart w:id="1394" w:name="_Toc478091068"/>
      <w:r>
        <w:rPr>
          <w:lang w:val="en-CA"/>
        </w:rPr>
        <w:t>Combined Sequence Diagram of the System</w:t>
      </w:r>
      <w:bookmarkEnd w:id="1394"/>
    </w:p>
    <w:p w:rsidR="00E47371" w:rsidRDefault="00CB5D6A" w:rsidP="00CB5D6A">
      <w:pPr>
        <w:pStyle w:val="BodyText"/>
        <w:spacing w:line="480" w:lineRule="auto"/>
        <w:rPr>
          <w:lang w:val="en-CA"/>
        </w:rPr>
      </w:pPr>
      <w:r>
        <w:t xml:space="preserve">The Sequence diagram of the </w:t>
      </w:r>
      <w:r w:rsidR="00390006">
        <w:t>Recommender System</w:t>
      </w:r>
      <w:r>
        <w:t xml:space="preserve"> consists of the aggregation actions taking place within the system to achieve the goals of the entire system.</w:t>
      </w:r>
    </w:p>
    <w:p w:rsidR="00E47371" w:rsidRDefault="00E47371" w:rsidP="00E47371">
      <w:pPr>
        <w:pStyle w:val="BodyTextFirstIndent"/>
        <w:keepNext/>
      </w:pPr>
      <w:r>
        <w:rPr>
          <w:noProof/>
          <w:lang w:val="en-CA" w:eastAsia="en-CA"/>
        </w:rPr>
        <w:lastRenderedPageBreak/>
        <w:drawing>
          <wp:inline distT="0" distB="0" distL="0" distR="0">
            <wp:extent cx="7165001" cy="4638144"/>
            <wp:effectExtent l="6033" t="0" r="4127" b="4128"/>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job combine sequence.JPG"/>
                    <pic:cNvPicPr/>
                  </pic:nvPicPr>
                  <pic:blipFill>
                    <a:blip r:embed="rId46">
                      <a:extLst>
                        <a:ext uri="{28A0092B-C50C-407E-A947-70E740481C1C}">
                          <a14:useLocalDpi xmlns:a14="http://schemas.microsoft.com/office/drawing/2010/main" val="0"/>
                        </a:ext>
                      </a:extLst>
                    </a:blip>
                    <a:stretch>
                      <a:fillRect/>
                    </a:stretch>
                  </pic:blipFill>
                  <pic:spPr>
                    <a:xfrm rot="16200000">
                      <a:off x="0" y="0"/>
                      <a:ext cx="7175053" cy="4644651"/>
                    </a:xfrm>
                    <a:prstGeom prst="rect">
                      <a:avLst/>
                    </a:prstGeom>
                  </pic:spPr>
                </pic:pic>
              </a:graphicData>
            </a:graphic>
          </wp:inline>
        </w:drawing>
      </w:r>
    </w:p>
    <w:p w:rsidR="00E47371" w:rsidRPr="00E47371" w:rsidRDefault="00E47371" w:rsidP="00E47371">
      <w:pPr>
        <w:pStyle w:val="Caption"/>
        <w:rPr>
          <w:lang w:val="en-CA"/>
        </w:rPr>
      </w:pPr>
      <w:bookmarkStart w:id="1395" w:name="_Toc478091108"/>
      <w:r>
        <w:t xml:space="preserve">Figure </w:t>
      </w:r>
      <w:r>
        <w:fldChar w:fldCharType="begin"/>
      </w:r>
      <w:r>
        <w:instrText xml:space="preserve"> SEQ Figure \* ARABIC </w:instrText>
      </w:r>
      <w:r>
        <w:fldChar w:fldCharType="separate"/>
      </w:r>
      <w:r w:rsidR="00823832">
        <w:rPr>
          <w:noProof/>
        </w:rPr>
        <w:t>31</w:t>
      </w:r>
      <w:r>
        <w:fldChar w:fldCharType="end"/>
      </w:r>
      <w:r>
        <w:t xml:space="preserve"> Combined Sequence diagram of the Job </w:t>
      </w:r>
      <w:r w:rsidR="00390006">
        <w:t>Recommender System</w:t>
      </w:r>
      <w:bookmarkEnd w:id="1395"/>
    </w:p>
    <w:p w:rsidR="00806D85" w:rsidRDefault="00806D85" w:rsidP="00806D85">
      <w:pPr>
        <w:pStyle w:val="BodyTextFirstIndent"/>
      </w:pPr>
    </w:p>
    <w:p w:rsidR="009E64A4" w:rsidRPr="009E64A4" w:rsidRDefault="00AE7543" w:rsidP="009E64A4">
      <w:pPr>
        <w:pStyle w:val="Heading1"/>
        <w:spacing w:line="480" w:lineRule="auto"/>
      </w:pPr>
      <w:r>
        <w:br/>
      </w:r>
      <w:bookmarkStart w:id="1396" w:name="_Toc478091069"/>
      <w:r w:rsidR="00CE12C1">
        <w:t>Conclusion</w:t>
      </w:r>
      <w:r w:rsidR="00E16ADE">
        <w:t>s</w:t>
      </w:r>
      <w:r w:rsidR="00CE12C1">
        <w:t xml:space="preserve"> </w:t>
      </w:r>
      <w:r w:rsidR="00E16ADE">
        <w:t>and</w:t>
      </w:r>
      <w:r w:rsidR="00CE12C1">
        <w:t xml:space="preserve"> Future Work</w:t>
      </w:r>
      <w:bookmarkEnd w:id="1396"/>
    </w:p>
    <w:p w:rsidR="008F3374" w:rsidRPr="008F3374" w:rsidRDefault="008F3374" w:rsidP="008F3374">
      <w:pPr>
        <w:pStyle w:val="Heading2"/>
      </w:pPr>
      <w:bookmarkStart w:id="1397" w:name="_Toc478091070"/>
      <w:r>
        <w:t>Conclusion</w:t>
      </w:r>
      <w:bookmarkEnd w:id="1397"/>
      <w:r w:rsidR="00E16ADE">
        <w:t>s</w:t>
      </w:r>
    </w:p>
    <w:p w:rsidR="008F3374" w:rsidRPr="008F3374" w:rsidRDefault="00E51BC7" w:rsidP="008F3374">
      <w:pPr>
        <w:pStyle w:val="BodyText"/>
        <w:spacing w:line="480" w:lineRule="auto"/>
      </w:pPr>
      <w:r>
        <w:t>We have now show how the proposed approach provides a broader aspect to the syste</w:t>
      </w:r>
      <w:r w:rsidR="002929AD">
        <w:t xml:space="preserve">m description and </w:t>
      </w:r>
      <w:r w:rsidR="00D8759F">
        <w:t xml:space="preserve">a prospect for </w:t>
      </w:r>
      <w:r w:rsidR="002929AD">
        <w:t xml:space="preserve">evaluation of a </w:t>
      </w:r>
      <w:r w:rsidR="00390006">
        <w:t>Recommender System</w:t>
      </w:r>
      <w:r w:rsidR="002929AD">
        <w:t xml:space="preserve"> across multiple application areas.</w:t>
      </w:r>
      <w:r w:rsidR="008F3374">
        <w:t xml:space="preserve">  We have also shown that t</w:t>
      </w:r>
      <w:r w:rsidR="008F3374" w:rsidRPr="008F3374">
        <w:t>h</w:t>
      </w:r>
      <w:r w:rsidR="008F3374">
        <w:t>is</w:t>
      </w:r>
      <w:r w:rsidR="008F3374" w:rsidRPr="008F3374">
        <w:t xml:space="preserve"> approach utilizes multi-agent system description in a sense that the designers of the </w:t>
      </w:r>
      <w:r w:rsidR="00390006">
        <w:t>Recommender System</w:t>
      </w:r>
      <w:r w:rsidR="00EC59C4">
        <w:t>s</w:t>
      </w:r>
      <w:r w:rsidR="008F3374" w:rsidRPr="008F3374">
        <w:t xml:space="preserve"> can focus on individual units</w:t>
      </w:r>
      <w:r w:rsidR="008F3374">
        <w:t xml:space="preserve"> by breaking </w:t>
      </w:r>
      <w:r w:rsidR="008F3374" w:rsidRPr="008F3374">
        <w:t xml:space="preserve">the </w:t>
      </w:r>
      <w:r w:rsidR="00390006">
        <w:t>Recommender System</w:t>
      </w:r>
      <w:r w:rsidR="008F3374" w:rsidRPr="008F3374">
        <w:t xml:space="preserve"> into small individual units enables fast and fault tolerant development of the system. It </w:t>
      </w:r>
      <w:r w:rsidR="008F3374">
        <w:t xml:space="preserve">also </w:t>
      </w:r>
      <w:r w:rsidR="008F3374" w:rsidRPr="008F3374">
        <w:t xml:space="preserve">enables the designers of the </w:t>
      </w:r>
      <w:r w:rsidR="00390006">
        <w:t>Recommender System</w:t>
      </w:r>
      <w:r w:rsidR="008F3374" w:rsidRPr="008F3374">
        <w:t xml:space="preserve"> to be aware of the each of the small objectives that must be accomplished by the each individual units in order to fulfil the objective of the entire system.</w:t>
      </w:r>
      <w:r w:rsidR="008F3374">
        <w:t xml:space="preserve"> </w:t>
      </w:r>
      <w:r w:rsidR="002265FF" w:rsidRPr="008F3374">
        <w:t>This</w:t>
      </w:r>
      <w:r w:rsidR="002265FF">
        <w:t xml:space="preserve"> h</w:t>
      </w:r>
      <w:r w:rsidR="008F3374" w:rsidRPr="008F3374">
        <w:t xml:space="preserve">igh level approach to describe the system is helpful for domain experts to gain valuable knowledge of a </w:t>
      </w:r>
      <w:r w:rsidR="00390006">
        <w:t>Recommender System</w:t>
      </w:r>
      <w:r w:rsidR="008F3374" w:rsidRPr="008F3374">
        <w:t>, operational in a particular application area in a short period of time.</w:t>
      </w:r>
    </w:p>
    <w:p w:rsidR="008A4C42" w:rsidRDefault="008F3374" w:rsidP="008F3374">
      <w:pPr>
        <w:pStyle w:val="Heading2"/>
      </w:pPr>
      <w:bookmarkStart w:id="1398" w:name="_Toc478091071"/>
      <w:r>
        <w:t>Future Work</w:t>
      </w:r>
      <w:bookmarkEnd w:id="1398"/>
    </w:p>
    <w:p w:rsidR="005D22F0" w:rsidRDefault="00D643EE" w:rsidP="002308C2">
      <w:pPr>
        <w:pStyle w:val="BodyTextFirstIndent"/>
        <w:spacing w:line="480" w:lineRule="auto"/>
        <w:rPr>
          <w:rFonts w:ascii="Arial" w:hAnsi="Arial"/>
          <w:b/>
          <w:sz w:val="28"/>
        </w:rPr>
      </w:pPr>
      <w:r>
        <w:t xml:space="preserve">The multi-agent approach can be extended in the future to include other domains of </w:t>
      </w:r>
      <w:r w:rsidR="00390006">
        <w:t>Recommender System</w:t>
      </w:r>
      <w:r>
        <w:t xml:space="preserve"> such as news recommender or restraint </w:t>
      </w:r>
      <w:r w:rsidR="00390006">
        <w:t>Recommender System</w:t>
      </w:r>
      <w:r>
        <w:t xml:space="preserve">. The system can be represented with other UML models like a state model or class diagram. Frameworks can be implemented to use domain specific language to generate class structure for the </w:t>
      </w:r>
      <w:r w:rsidR="00390006">
        <w:t>Recommender System</w:t>
      </w:r>
      <w:r>
        <w:t xml:space="preserve"> or can be used to generate code. But most importantly, a model verification method, possibly through experimentation can be used to enhance the model.</w:t>
      </w:r>
    </w:p>
    <w:p w:rsidR="008A4C42" w:rsidRDefault="008A4C42" w:rsidP="00866177">
      <w:pPr>
        <w:pStyle w:val="BackHead"/>
        <w:spacing w:line="480" w:lineRule="auto"/>
        <w:sectPr w:rsidR="008A4C42" w:rsidSect="00C71003">
          <w:headerReference w:type="default" r:id="rId47"/>
          <w:footerReference w:type="first" r:id="rId48"/>
          <w:pgSz w:w="12240" w:h="15840" w:code="1"/>
          <w:pgMar w:top="1440" w:right="1440" w:bottom="1440" w:left="1800" w:header="1440" w:footer="1440" w:gutter="0"/>
          <w:cols w:space="720"/>
          <w:noEndnote/>
          <w:titlePg/>
          <w:docGrid w:linePitch="299"/>
        </w:sectPr>
      </w:pPr>
    </w:p>
    <w:p w:rsidR="000872E1" w:rsidRDefault="005D22F0" w:rsidP="000872E1">
      <w:pPr>
        <w:pStyle w:val="Heading1"/>
        <w:numPr>
          <w:ilvl w:val="0"/>
          <w:numId w:val="0"/>
        </w:numPr>
      </w:pPr>
      <w:bookmarkStart w:id="1399" w:name="_Toc478091072"/>
      <w:bookmarkStart w:id="1400" w:name="_Toc323217438"/>
      <w:r>
        <w:lastRenderedPageBreak/>
        <w:t>Appendix</w:t>
      </w:r>
      <w:bookmarkEnd w:id="1399"/>
    </w:p>
    <w:p w:rsidR="00C575E6" w:rsidRPr="00C575E6" w:rsidRDefault="00C575E6" w:rsidP="00C575E6">
      <w:pPr>
        <w:pStyle w:val="BodyText"/>
      </w:pPr>
    </w:p>
    <w:p w:rsidR="000872E1" w:rsidRPr="000872E1" w:rsidRDefault="000872E1" w:rsidP="006E4730">
      <w:pPr>
        <w:spacing w:line="480" w:lineRule="auto"/>
      </w:pPr>
      <w:r>
        <w:t xml:space="preserve">This section discusses a </w:t>
      </w:r>
      <w:r w:rsidR="00E16ADE">
        <w:t xml:space="preserve">preliminary approach for evaluating recommender systems based on </w:t>
      </w:r>
      <w:r w:rsidR="00736580">
        <w:t xml:space="preserve">dimensions involving </w:t>
      </w:r>
      <w:r w:rsidR="00E16ADE">
        <w:t xml:space="preserve">two scopes, namely the privacy scope and the </w:t>
      </w:r>
      <w:r w:rsidR="00736580">
        <w:t xml:space="preserve">contextual risk scope. </w:t>
      </w:r>
      <w:r>
        <w:t xml:space="preserve"> Traditionally, </w:t>
      </w:r>
      <w:r w:rsidR="00736580">
        <w:t>r</w:t>
      </w:r>
      <w:r w:rsidR="00390006">
        <w:t xml:space="preserve">ecommender </w:t>
      </w:r>
      <w:r w:rsidR="00736580">
        <w:t>s</w:t>
      </w:r>
      <w:r w:rsidR="00390006">
        <w:t>ystem</w:t>
      </w:r>
      <w:r w:rsidR="00EC59C4">
        <w:t>s</w:t>
      </w:r>
      <w:r>
        <w:t xml:space="preserve"> are evaluated based on the accuracy of the results produced by the system but, using this approach, </w:t>
      </w:r>
      <w:r w:rsidR="00736580">
        <w:t>r</w:t>
      </w:r>
      <w:r w:rsidR="00390006">
        <w:t xml:space="preserve">ecommender </w:t>
      </w:r>
      <w:r w:rsidR="00736580">
        <w:t>s</w:t>
      </w:r>
      <w:r w:rsidR="00390006">
        <w:t>ystem</w:t>
      </w:r>
      <w:r w:rsidR="00EC59C4">
        <w:t>s</w:t>
      </w:r>
      <w:r>
        <w:t xml:space="preserve"> c</w:t>
      </w:r>
      <w:r w:rsidR="00736580">
        <w:t xml:space="preserve">ould, in principle, </w:t>
      </w:r>
      <w:r>
        <w:t xml:space="preserve">be evaluated based on features </w:t>
      </w:r>
      <w:r w:rsidR="00736580">
        <w:t xml:space="preserve">related to privacy and risk. </w:t>
      </w:r>
    </w:p>
    <w:p w:rsidR="004E486E" w:rsidRDefault="004E486E" w:rsidP="0038369D">
      <w:pPr>
        <w:pStyle w:val="Heading3"/>
        <w:numPr>
          <w:ilvl w:val="0"/>
          <w:numId w:val="0"/>
        </w:numPr>
        <w:spacing w:line="480" w:lineRule="auto"/>
      </w:pPr>
      <w:bookmarkStart w:id="1401" w:name="_Toc478091073"/>
      <w:r>
        <w:t>Privacy scope of a system</w:t>
      </w:r>
      <w:bookmarkEnd w:id="1401"/>
    </w:p>
    <w:p w:rsidR="004E486E" w:rsidRPr="00794BD6" w:rsidRDefault="004E486E" w:rsidP="004E486E">
      <w:pPr>
        <w:pStyle w:val="BodyText"/>
        <w:spacing w:line="480" w:lineRule="auto"/>
      </w:pPr>
      <w:r>
        <w:t xml:space="preserve">We introduce a coordinate system to describe the state of a </w:t>
      </w:r>
      <w:r w:rsidR="00390006">
        <w:t>Recommender System</w:t>
      </w:r>
      <w:r>
        <w:t xml:space="preserve"> in terms of the privacy it offers to the user. It is a 3 dimensional representation with each of the mutually independent axis representing the state of the </w:t>
      </w:r>
      <w:r w:rsidR="00390006">
        <w:t>Recommender System</w:t>
      </w:r>
      <w:r>
        <w:t>. On one of the axis we have a feature which states the size of the audience to which recommendations will be disclosed using data of a participant in the system i.e. if a user allows the system to use his/her data, then how many people other than the user, will be able to receive the recommendation based on that user’s data in a collaborative environment. The extent of usage axis refers to the amount of information that is extracted from each participant in the system. The third and the final axis represents the duration for which the data remains in the system.</w:t>
      </w:r>
    </w:p>
    <w:p w:rsidR="004E486E" w:rsidRDefault="004E486E" w:rsidP="004E486E">
      <w:pPr>
        <w:keepNext/>
        <w:spacing w:line="480" w:lineRule="auto"/>
      </w:pPr>
      <w:r>
        <w:rPr>
          <w:noProof/>
          <w:lang w:val="en-CA" w:eastAsia="en-CA"/>
        </w:rPr>
        <w:lastRenderedPageBreak/>
        <w:drawing>
          <wp:inline distT="0" distB="0" distL="0" distR="0" wp14:anchorId="67912CDB" wp14:editId="4772BFE6">
            <wp:extent cx="5448300" cy="2505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vacy Scope.JPG"/>
                    <pic:cNvPicPr/>
                  </pic:nvPicPr>
                  <pic:blipFill>
                    <a:blip r:embed="rId49">
                      <a:extLst>
                        <a:ext uri="{28A0092B-C50C-407E-A947-70E740481C1C}">
                          <a14:useLocalDpi xmlns:a14="http://schemas.microsoft.com/office/drawing/2010/main" val="0"/>
                        </a:ext>
                      </a:extLst>
                    </a:blip>
                    <a:stretch>
                      <a:fillRect/>
                    </a:stretch>
                  </pic:blipFill>
                  <pic:spPr>
                    <a:xfrm>
                      <a:off x="0" y="0"/>
                      <a:ext cx="5448300" cy="2505075"/>
                    </a:xfrm>
                    <a:prstGeom prst="rect">
                      <a:avLst/>
                    </a:prstGeom>
                  </pic:spPr>
                </pic:pic>
              </a:graphicData>
            </a:graphic>
          </wp:inline>
        </w:drawing>
      </w:r>
    </w:p>
    <w:p w:rsidR="004E486E" w:rsidRDefault="004E486E" w:rsidP="004E486E">
      <w:pPr>
        <w:pStyle w:val="Caption"/>
        <w:spacing w:line="480" w:lineRule="auto"/>
      </w:pPr>
      <w:bookmarkStart w:id="1402" w:name="_Toc478091109"/>
      <w:r>
        <w:t xml:space="preserve">Figure </w:t>
      </w:r>
      <w:r>
        <w:fldChar w:fldCharType="begin"/>
      </w:r>
      <w:r>
        <w:instrText xml:space="preserve"> SEQ Figure \* ARABIC </w:instrText>
      </w:r>
      <w:r>
        <w:fldChar w:fldCharType="separate"/>
      </w:r>
      <w:r w:rsidR="00823832">
        <w:rPr>
          <w:noProof/>
        </w:rPr>
        <w:t>32</w:t>
      </w:r>
      <w:r>
        <w:fldChar w:fldCharType="end"/>
      </w:r>
      <w:r>
        <w:t xml:space="preserve"> Privacy Scope</w:t>
      </w:r>
      <w:bookmarkEnd w:id="1402"/>
    </w:p>
    <w:p w:rsidR="004E486E" w:rsidRDefault="004E486E" w:rsidP="0038369D">
      <w:pPr>
        <w:pStyle w:val="Heading3"/>
        <w:numPr>
          <w:ilvl w:val="0"/>
          <w:numId w:val="0"/>
        </w:numPr>
        <w:spacing w:line="480" w:lineRule="auto"/>
      </w:pPr>
      <w:bookmarkStart w:id="1403" w:name="_Toc478091074"/>
      <w:r>
        <w:t>Contextual risk scope</w:t>
      </w:r>
      <w:bookmarkEnd w:id="1403"/>
      <w:r>
        <w:t xml:space="preserve"> </w:t>
      </w:r>
    </w:p>
    <w:p w:rsidR="004E486E" w:rsidRDefault="004E486E" w:rsidP="004E486E">
      <w:pPr>
        <w:pStyle w:val="BodyText"/>
        <w:spacing w:line="480" w:lineRule="auto"/>
      </w:pPr>
      <w:r>
        <w:t xml:space="preserve">This section describe the contextual risk scope of a </w:t>
      </w:r>
      <w:r w:rsidR="00390006">
        <w:t>Recommender System</w:t>
      </w:r>
      <w:r>
        <w:t xml:space="preserve">. Similar to the description of the privacy scope, the contextual scope is also a three dimensional representation for the purpose of characterizing </w:t>
      </w:r>
      <w:r w:rsidR="00390006">
        <w:t>Recommender System</w:t>
      </w:r>
      <w:r w:rsidR="00EC59C4">
        <w:t>s</w:t>
      </w:r>
      <w:r>
        <w:t xml:space="preserve">. The three axis of the contextual risk scope are mutually independent. The first axis is the similarity axis denoted of the R(s) notation. It is defined as the extent of similarity between the user and the user group into which the user is placed. The second axis denoted by R(C) is the axis of intention and is described as the extent of awareness of the user’s intention by the system. This axis is conceptual i.e. the valuation provided by the </w:t>
      </w:r>
      <w:r w:rsidR="00390006">
        <w:t>Recommender System</w:t>
      </w:r>
      <w:r>
        <w:t xml:space="preserve"> based on this metric is highly based on experimentation results. The third and the last axis is the axis of duration and is the measure of how long the contextual data will be stored by the system.</w:t>
      </w:r>
    </w:p>
    <w:p w:rsidR="004E486E" w:rsidRPr="00CB6A0F" w:rsidRDefault="004E486E" w:rsidP="004E486E">
      <w:pPr>
        <w:pStyle w:val="BodyTextFirstIndent"/>
        <w:spacing w:line="480" w:lineRule="auto"/>
        <w:ind w:firstLine="0"/>
      </w:pPr>
      <w:r>
        <w:t xml:space="preserve">This axis is represented by the notation R(T) and may also represent the period of data used by the </w:t>
      </w:r>
      <w:r w:rsidR="00390006">
        <w:t>Recommender System</w:t>
      </w:r>
      <w:r>
        <w:t xml:space="preserve"> for the purpose of generating recommendations.</w:t>
      </w:r>
    </w:p>
    <w:p w:rsidR="004E486E" w:rsidRDefault="004E486E" w:rsidP="004E486E">
      <w:pPr>
        <w:keepNext/>
        <w:spacing w:line="480" w:lineRule="auto"/>
      </w:pPr>
      <w:r>
        <w:rPr>
          <w:noProof/>
          <w:lang w:val="en-CA" w:eastAsia="en-CA"/>
        </w:rPr>
        <w:lastRenderedPageBreak/>
        <w:drawing>
          <wp:inline distT="0" distB="0" distL="0" distR="0" wp14:anchorId="1838BB71" wp14:editId="537B8C35">
            <wp:extent cx="4905375" cy="2762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ual risk scope.JPG"/>
                    <pic:cNvPicPr/>
                  </pic:nvPicPr>
                  <pic:blipFill>
                    <a:blip r:embed="rId50">
                      <a:extLst>
                        <a:ext uri="{28A0092B-C50C-407E-A947-70E740481C1C}">
                          <a14:useLocalDpi xmlns:a14="http://schemas.microsoft.com/office/drawing/2010/main" val="0"/>
                        </a:ext>
                      </a:extLst>
                    </a:blip>
                    <a:stretch>
                      <a:fillRect/>
                    </a:stretch>
                  </pic:blipFill>
                  <pic:spPr>
                    <a:xfrm>
                      <a:off x="0" y="0"/>
                      <a:ext cx="4905375" cy="2762250"/>
                    </a:xfrm>
                    <a:prstGeom prst="rect">
                      <a:avLst/>
                    </a:prstGeom>
                  </pic:spPr>
                </pic:pic>
              </a:graphicData>
            </a:graphic>
          </wp:inline>
        </w:drawing>
      </w:r>
    </w:p>
    <w:p w:rsidR="004E486E" w:rsidRDefault="004E486E" w:rsidP="004E486E">
      <w:pPr>
        <w:pStyle w:val="Caption"/>
        <w:spacing w:line="480" w:lineRule="auto"/>
      </w:pPr>
      <w:bookmarkStart w:id="1404" w:name="_Toc478091110"/>
      <w:r>
        <w:t xml:space="preserve">Figure </w:t>
      </w:r>
      <w:r>
        <w:fldChar w:fldCharType="begin"/>
      </w:r>
      <w:r>
        <w:instrText xml:space="preserve"> SEQ Figure \* ARABIC </w:instrText>
      </w:r>
      <w:r>
        <w:fldChar w:fldCharType="separate"/>
      </w:r>
      <w:r w:rsidR="00823832">
        <w:rPr>
          <w:noProof/>
        </w:rPr>
        <w:t>33</w:t>
      </w:r>
      <w:r>
        <w:fldChar w:fldCharType="end"/>
      </w:r>
      <w:r>
        <w:t xml:space="preserve"> Contextual Risk Scope</w:t>
      </w:r>
      <w:bookmarkEnd w:id="1404"/>
    </w:p>
    <w:p w:rsidR="004E486E" w:rsidRDefault="004E486E" w:rsidP="00696A99">
      <w:pPr>
        <w:pStyle w:val="Heading3"/>
        <w:numPr>
          <w:ilvl w:val="0"/>
          <w:numId w:val="0"/>
        </w:numPr>
        <w:spacing w:line="480" w:lineRule="auto"/>
      </w:pPr>
      <w:bookmarkStart w:id="1405" w:name="_Toc478091075"/>
      <w:r>
        <w:t>Explanation of a multidimensional system diagram</w:t>
      </w:r>
      <w:bookmarkEnd w:id="1405"/>
    </w:p>
    <w:p w:rsidR="004E486E" w:rsidRDefault="004E486E" w:rsidP="004E486E">
      <w:pPr>
        <w:pStyle w:val="BodyText"/>
        <w:spacing w:line="480" w:lineRule="auto"/>
      </w:pPr>
      <w:r>
        <w:t xml:space="preserve">We are now in position to describe a </w:t>
      </w:r>
      <w:r w:rsidR="00390006">
        <w:t>Recommender System</w:t>
      </w:r>
      <w:r>
        <w:t xml:space="preserve"> in a five dimensional representation. </w:t>
      </w:r>
      <w:r w:rsidRPr="00137548">
        <w:t>Parallel coordinates is a visualization technique used to plot individual data elements across many dimensions. Each of the dimensions corresponds to a vertical axis and each data element is displayed as a series of connected points along the dimensions/axes.</w:t>
      </w:r>
      <w:r>
        <w:t xml:space="preserve"> Thus, a </w:t>
      </w:r>
      <w:r w:rsidR="00390006">
        <w:t>Recommender System</w:t>
      </w:r>
      <w:r>
        <w:t xml:space="preserve"> can be described as</w:t>
      </w:r>
      <w:r w:rsidRPr="00137548">
        <w:t xml:space="preserve"> a series of connected points along the</w:t>
      </w:r>
      <w:r>
        <w:t xml:space="preserve"> diagram, intersecting at these axis/dimensions.</w:t>
      </w:r>
    </w:p>
    <w:p w:rsidR="004E486E" w:rsidRPr="00137548" w:rsidRDefault="004E486E" w:rsidP="004E486E">
      <w:pPr>
        <w:pStyle w:val="BodyTextFirstIndent"/>
        <w:spacing w:line="480" w:lineRule="auto"/>
        <w:ind w:firstLine="0"/>
      </w:pPr>
      <w:r>
        <w:t xml:space="preserve">Since it is a start of a research for visualizing a </w:t>
      </w:r>
      <w:r w:rsidR="00390006">
        <w:t>Recommender System</w:t>
      </w:r>
      <w:r>
        <w:t xml:space="preserve"> by these axis, there is the dearth of data for exactly calculating the exact value of a particular recommendation. Hence, </w:t>
      </w:r>
      <w:r w:rsidR="002308C2">
        <w:t>through</w:t>
      </w:r>
      <w:r>
        <w:t xml:space="preserve"> this thesis, an approximate representation is used for visualizing a </w:t>
      </w:r>
      <w:r w:rsidR="00390006">
        <w:t>Recommender System</w:t>
      </w:r>
      <w:r>
        <w:t xml:space="preserve"> by using this method.</w:t>
      </w:r>
    </w:p>
    <w:p w:rsidR="004E486E" w:rsidRDefault="004E486E" w:rsidP="004E486E">
      <w:pPr>
        <w:keepNext/>
        <w:spacing w:line="480" w:lineRule="auto"/>
      </w:pPr>
      <w:r>
        <w:rPr>
          <w:noProof/>
          <w:lang w:val="en-CA" w:eastAsia="en-CA"/>
        </w:rPr>
        <w:lastRenderedPageBreak/>
        <w:drawing>
          <wp:inline distT="0" distB="0" distL="0" distR="0" wp14:anchorId="45BEA2E6" wp14:editId="3D7C1CA2">
            <wp:extent cx="5146158" cy="27326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lti Dimensional Plot.JPG"/>
                    <pic:cNvPicPr/>
                  </pic:nvPicPr>
                  <pic:blipFill>
                    <a:blip r:embed="rId51">
                      <a:extLst>
                        <a:ext uri="{28A0092B-C50C-407E-A947-70E740481C1C}">
                          <a14:useLocalDpi xmlns:a14="http://schemas.microsoft.com/office/drawing/2010/main" val="0"/>
                        </a:ext>
                      </a:extLst>
                    </a:blip>
                    <a:stretch>
                      <a:fillRect/>
                    </a:stretch>
                  </pic:blipFill>
                  <pic:spPr>
                    <a:xfrm>
                      <a:off x="0" y="0"/>
                      <a:ext cx="5178837" cy="2749961"/>
                    </a:xfrm>
                    <a:prstGeom prst="rect">
                      <a:avLst/>
                    </a:prstGeom>
                  </pic:spPr>
                </pic:pic>
              </a:graphicData>
            </a:graphic>
          </wp:inline>
        </w:drawing>
      </w:r>
    </w:p>
    <w:p w:rsidR="004E486E" w:rsidRDefault="004E486E" w:rsidP="004E486E">
      <w:pPr>
        <w:pStyle w:val="Caption"/>
        <w:spacing w:line="480" w:lineRule="auto"/>
      </w:pPr>
      <w:bookmarkStart w:id="1406" w:name="_Toc478091111"/>
      <w:r>
        <w:t xml:space="preserve">Figure </w:t>
      </w:r>
      <w:r>
        <w:fldChar w:fldCharType="begin"/>
      </w:r>
      <w:r>
        <w:instrText xml:space="preserve"> SEQ Figure \* ARABIC </w:instrText>
      </w:r>
      <w:r>
        <w:fldChar w:fldCharType="separate"/>
      </w:r>
      <w:r w:rsidR="00823832">
        <w:rPr>
          <w:noProof/>
        </w:rPr>
        <w:t>34</w:t>
      </w:r>
      <w:r>
        <w:fldChar w:fldCharType="end"/>
      </w:r>
      <w:r>
        <w:t xml:space="preserve"> Dimensional Plot of a </w:t>
      </w:r>
      <w:r w:rsidR="00390006">
        <w:t>Recommender System</w:t>
      </w:r>
      <w:bookmarkEnd w:id="1406"/>
    </w:p>
    <w:p w:rsidR="004E486E" w:rsidRDefault="004E486E" w:rsidP="004E486E">
      <w:pPr>
        <w:spacing w:line="480" w:lineRule="auto"/>
      </w:pPr>
    </w:p>
    <w:p w:rsidR="004E486E" w:rsidRDefault="004E486E" w:rsidP="004E486E">
      <w:pPr>
        <w:pStyle w:val="Caption"/>
        <w:keepNext/>
        <w:spacing w:line="480" w:lineRule="auto"/>
      </w:pPr>
      <w:bookmarkStart w:id="1407" w:name="_Toc478091114"/>
      <w:r>
        <w:t xml:space="preserve">Table </w:t>
      </w:r>
      <w:r>
        <w:fldChar w:fldCharType="begin"/>
      </w:r>
      <w:r>
        <w:instrText xml:space="preserve"> SEQ Table \* ARABIC </w:instrText>
      </w:r>
      <w:r>
        <w:fldChar w:fldCharType="separate"/>
      </w:r>
      <w:r w:rsidR="00823832">
        <w:rPr>
          <w:noProof/>
        </w:rPr>
        <w:t>2</w:t>
      </w:r>
      <w:r>
        <w:fldChar w:fldCharType="end"/>
      </w:r>
      <w:r>
        <w:t xml:space="preserve"> General Dimensional Analysis of various Algorithms</w:t>
      </w:r>
      <w:bookmarkEnd w:id="1407"/>
    </w:p>
    <w:p w:rsidR="004E486E" w:rsidRDefault="004E486E" w:rsidP="004E486E">
      <w:pPr>
        <w:spacing w:line="480" w:lineRule="auto"/>
      </w:pPr>
      <w:r>
        <w:rPr>
          <w:noProof/>
          <w:lang w:val="en-CA" w:eastAsia="en-CA"/>
        </w:rPr>
        <w:drawing>
          <wp:inline distT="0" distB="0" distL="0" distR="0" wp14:anchorId="5D634CD7" wp14:editId="4587B3B7">
            <wp:extent cx="5715000" cy="944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mensional Analysis.JPG"/>
                    <pic:cNvPicPr/>
                  </pic:nvPicPr>
                  <pic:blipFill>
                    <a:blip r:embed="rId52">
                      <a:extLst>
                        <a:ext uri="{28A0092B-C50C-407E-A947-70E740481C1C}">
                          <a14:useLocalDpi xmlns:a14="http://schemas.microsoft.com/office/drawing/2010/main" val="0"/>
                        </a:ext>
                      </a:extLst>
                    </a:blip>
                    <a:stretch>
                      <a:fillRect/>
                    </a:stretch>
                  </pic:blipFill>
                  <pic:spPr>
                    <a:xfrm>
                      <a:off x="0" y="0"/>
                      <a:ext cx="5715000" cy="944880"/>
                    </a:xfrm>
                    <a:prstGeom prst="rect">
                      <a:avLst/>
                    </a:prstGeom>
                  </pic:spPr>
                </pic:pic>
              </a:graphicData>
            </a:graphic>
          </wp:inline>
        </w:drawing>
      </w:r>
    </w:p>
    <w:p w:rsidR="004E486E" w:rsidRDefault="004E486E" w:rsidP="004E486E">
      <w:pPr>
        <w:spacing w:line="480" w:lineRule="auto"/>
      </w:pPr>
    </w:p>
    <w:p w:rsidR="004E486E" w:rsidRDefault="004E486E" w:rsidP="004E486E">
      <w:pPr>
        <w:spacing w:line="480" w:lineRule="auto"/>
      </w:pPr>
      <w:r>
        <w:t xml:space="preserve">In the above table an approximate idea has been provided about the possible dimensions that can be used by the </w:t>
      </w:r>
      <w:r w:rsidR="00390006">
        <w:t>Recommender System</w:t>
      </w:r>
      <w:r>
        <w:t xml:space="preserve"> using different methodologies, architecture and algorithms. The conclusion listed above is a result of review of current text in the area of </w:t>
      </w:r>
      <w:r w:rsidR="00390006">
        <w:t>Recommender System</w:t>
      </w:r>
      <w:r w:rsidR="00EC59C4">
        <w:t>s</w:t>
      </w:r>
      <w:r>
        <w:t>.</w:t>
      </w:r>
    </w:p>
    <w:p w:rsidR="004E486E" w:rsidRPr="001F3E63" w:rsidRDefault="004E486E" w:rsidP="004E486E">
      <w:pPr>
        <w:spacing w:line="480" w:lineRule="auto"/>
      </w:pPr>
      <w:r>
        <w:t>The extent of utilization/valuation of different metrics on the five dimensional recommendations is being distinguished in the table by using two different notations. The ‘O’ symbol is used where the utilization/valuation on a particular dimension is conceptually high and the ‘o’ notation is used for those system whose utilization/valuation on a particular dimension is relatively low.</w:t>
      </w:r>
    </w:p>
    <w:p w:rsidR="004E486E" w:rsidRDefault="004E486E" w:rsidP="00696A99">
      <w:pPr>
        <w:pStyle w:val="Heading3"/>
        <w:numPr>
          <w:ilvl w:val="0"/>
          <w:numId w:val="0"/>
        </w:numPr>
      </w:pPr>
      <w:bookmarkStart w:id="1408" w:name="_Toc478091076"/>
      <w:r>
        <w:lastRenderedPageBreak/>
        <w:t>Extension of the evaluation method to the case study</w:t>
      </w:r>
      <w:bookmarkEnd w:id="1408"/>
    </w:p>
    <w:p w:rsidR="004E486E" w:rsidRPr="00DD7E84" w:rsidRDefault="004E486E" w:rsidP="004E486E">
      <w:pPr>
        <w:spacing w:line="240" w:lineRule="auto"/>
      </w:pPr>
    </w:p>
    <w:p w:rsidR="004E486E" w:rsidRDefault="004E486E" w:rsidP="004E486E">
      <w:pPr>
        <w:pStyle w:val="BodyText"/>
        <w:keepNext/>
        <w:spacing w:line="480" w:lineRule="auto"/>
      </w:pPr>
      <w:r>
        <w:rPr>
          <w:noProof/>
          <w:lang w:val="en-CA" w:eastAsia="en-CA"/>
        </w:rPr>
        <w:drawing>
          <wp:inline distT="0" distB="0" distL="0" distR="0" wp14:anchorId="020644A2" wp14:editId="4583A376">
            <wp:extent cx="6616315" cy="3466214"/>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ob dimension.JPG"/>
                    <pic:cNvPicPr/>
                  </pic:nvPicPr>
                  <pic:blipFill>
                    <a:blip r:embed="rId53">
                      <a:extLst>
                        <a:ext uri="{28A0092B-C50C-407E-A947-70E740481C1C}">
                          <a14:useLocalDpi xmlns:a14="http://schemas.microsoft.com/office/drawing/2010/main" val="0"/>
                        </a:ext>
                      </a:extLst>
                    </a:blip>
                    <a:stretch>
                      <a:fillRect/>
                    </a:stretch>
                  </pic:blipFill>
                  <pic:spPr>
                    <a:xfrm>
                      <a:off x="0" y="0"/>
                      <a:ext cx="6639681" cy="3478455"/>
                    </a:xfrm>
                    <a:prstGeom prst="rect">
                      <a:avLst/>
                    </a:prstGeom>
                  </pic:spPr>
                </pic:pic>
              </a:graphicData>
            </a:graphic>
          </wp:inline>
        </w:drawing>
      </w:r>
    </w:p>
    <w:p w:rsidR="004E486E" w:rsidRDefault="004E486E" w:rsidP="004E486E">
      <w:pPr>
        <w:pStyle w:val="Caption"/>
      </w:pPr>
      <w:bookmarkStart w:id="1409" w:name="_Toc478091112"/>
      <w:r>
        <w:t xml:space="preserve">Figure </w:t>
      </w:r>
      <w:r>
        <w:fldChar w:fldCharType="begin"/>
      </w:r>
      <w:r>
        <w:instrText xml:space="preserve"> SEQ Figure \* ARABIC </w:instrText>
      </w:r>
      <w:r>
        <w:fldChar w:fldCharType="separate"/>
      </w:r>
      <w:r w:rsidR="00823832">
        <w:rPr>
          <w:noProof/>
        </w:rPr>
        <w:t>35</w:t>
      </w:r>
      <w:r>
        <w:fldChar w:fldCharType="end"/>
      </w:r>
      <w:r>
        <w:t xml:space="preserve"> Multidimensional description of the Job </w:t>
      </w:r>
      <w:r w:rsidR="00390006">
        <w:t>Recommender System</w:t>
      </w:r>
      <w:bookmarkEnd w:id="1409"/>
    </w:p>
    <w:p w:rsidR="004E486E" w:rsidRDefault="004E486E" w:rsidP="004E486E">
      <w:pPr>
        <w:spacing w:line="240" w:lineRule="auto"/>
      </w:pPr>
    </w:p>
    <w:p w:rsidR="004E486E" w:rsidRDefault="004E486E" w:rsidP="004E486E">
      <w:pPr>
        <w:pStyle w:val="BodyText"/>
        <w:spacing w:line="480" w:lineRule="auto"/>
      </w:pPr>
      <w:r>
        <w:t xml:space="preserve">The five dimensional representation of the </w:t>
      </w:r>
      <w:r w:rsidR="00390006">
        <w:t>Recommender System</w:t>
      </w:r>
      <w:r>
        <w:t>, described in the previous section is now provided. The duration dimension is described as the period of time for which the job data and the resume were kept in the system and duration of chunk of historic data being used for generating recommendation. It is evident from the papers that this factor is on the higher side.</w:t>
      </w:r>
    </w:p>
    <w:p w:rsidR="004E486E" w:rsidRDefault="004E486E" w:rsidP="004E486E">
      <w:pPr>
        <w:pStyle w:val="BodyTextFirstIndent"/>
        <w:spacing w:line="480" w:lineRule="auto"/>
        <w:ind w:firstLine="0"/>
      </w:pPr>
      <w:r>
        <w:t xml:space="preserve">The next factor to consider is the extent of usage of user data by the </w:t>
      </w:r>
      <w:r w:rsidR="00390006">
        <w:t>Recommender System</w:t>
      </w:r>
      <w:r>
        <w:t>. Since, large extent of user’s personal data is available to the system in form of resume and user’s actions (like, favorite, apply etc.) were being recorded by the system, the extent of data usage is supposed to be at high levels.</w:t>
      </w:r>
    </w:p>
    <w:p w:rsidR="004E486E" w:rsidRDefault="004E486E" w:rsidP="004E486E">
      <w:pPr>
        <w:pStyle w:val="BodyTextFirstIndent"/>
        <w:spacing w:line="480" w:lineRule="auto"/>
        <w:ind w:firstLine="0"/>
      </w:pPr>
      <w:r>
        <w:lastRenderedPageBreak/>
        <w:t>The size of audience in this scenario is also a big factor on the higher side. It can be considered to be higher than the valuation/utilization of the two previously discussed dimension because the data is available to many organizations and users that are accessing the system for their job search and getting recommendations from the system.</w:t>
      </w:r>
    </w:p>
    <w:p w:rsidR="004E486E" w:rsidRDefault="004E486E" w:rsidP="004E486E">
      <w:pPr>
        <w:pStyle w:val="BodyTextFirstIndent"/>
        <w:spacing w:line="480" w:lineRule="auto"/>
        <w:ind w:firstLine="0"/>
      </w:pPr>
      <w:r>
        <w:t xml:space="preserve">Since, most of the user data that is obtained, stored and utilized by the system is in static form involving personal information of both the job applicant and the employers, the value of user situation awareness by the </w:t>
      </w:r>
      <w:r w:rsidR="00390006">
        <w:t>Recommender System</w:t>
      </w:r>
      <w:r>
        <w:t xml:space="preserve"> is on the lower side.</w:t>
      </w:r>
    </w:p>
    <w:p w:rsidR="004E486E" w:rsidRPr="00C46A6E" w:rsidRDefault="004E486E" w:rsidP="004E486E">
      <w:pPr>
        <w:pStyle w:val="BodyTextFirstIndent"/>
        <w:spacing w:line="480" w:lineRule="auto"/>
        <w:ind w:firstLine="0"/>
      </w:pPr>
      <w:r>
        <w:t>Finally, the user intention factor of the system is at a high level in the graph because of the fact that the main objective of the system is to obtain meaningful job recommendation to the user and being aware of the user’s intention to display better results.</w:t>
      </w:r>
    </w:p>
    <w:p w:rsidR="004E486E" w:rsidRDefault="004E486E" w:rsidP="004E486E">
      <w:pPr>
        <w:pStyle w:val="BodyText"/>
        <w:spacing w:line="480" w:lineRule="auto"/>
      </w:pPr>
      <w:r>
        <w:t xml:space="preserve">The future work can be focused on either reducing the number of dimensions from five, in order to better represent the system by finding relationship or equations between the existing dimensions. More dimensions can be added into the system by figuring out more parameter for the evaluation of the </w:t>
      </w:r>
      <w:r w:rsidR="00390006">
        <w:t>Recommender System</w:t>
      </w:r>
      <w:r>
        <w:t xml:space="preserve"> across multiple platforms.</w:t>
      </w:r>
    </w:p>
    <w:p w:rsidR="004E486E" w:rsidRDefault="004E486E" w:rsidP="004E486E">
      <w:pPr>
        <w:pStyle w:val="BodyTextFirstIndent"/>
        <w:spacing w:line="480" w:lineRule="auto"/>
        <w:ind w:firstLine="0"/>
      </w:pPr>
      <w:r>
        <w:t xml:space="preserve">Quantitative analysis can be performed over the </w:t>
      </w:r>
      <w:r w:rsidR="00390006">
        <w:t>Recommender System</w:t>
      </w:r>
      <w:r w:rsidR="00EC59C4">
        <w:t>s</w:t>
      </w:r>
      <w:r>
        <w:t xml:space="preserve"> across multiple dimension in order to find the optimal values for each of the existing dimension that the </w:t>
      </w:r>
      <w:r w:rsidR="00390006">
        <w:t>Recommender System</w:t>
      </w:r>
      <w:r>
        <w:t xml:space="preserve"> must satisfy. These optimal value can be served as the threshold values for these dimensions and the </w:t>
      </w:r>
      <w:r w:rsidR="00390006">
        <w:t>Recommender System</w:t>
      </w:r>
      <w:r w:rsidR="00EC59C4">
        <w:t>s</w:t>
      </w:r>
      <w:r>
        <w:t xml:space="preserve"> can be characterized based on these threshold values. The characterization of the </w:t>
      </w:r>
      <w:r w:rsidR="00390006">
        <w:t>Recommender System</w:t>
      </w:r>
      <w:r>
        <w:t xml:space="preserve"> could lead to a standard for evaluation for these systems contrary to the existent metric i.e. the accuracy and predictability. </w:t>
      </w:r>
    </w:p>
    <w:p w:rsidR="004E486E" w:rsidRPr="004E486E" w:rsidRDefault="004E486E" w:rsidP="004C7DFD">
      <w:pPr>
        <w:pStyle w:val="BodyTextFirstIndent"/>
        <w:spacing w:line="480" w:lineRule="auto"/>
        <w:ind w:firstLine="0"/>
      </w:pPr>
      <w:r>
        <w:t xml:space="preserve">This metric of </w:t>
      </w:r>
      <w:r w:rsidR="00390006">
        <w:t>Recommender System</w:t>
      </w:r>
      <w:r>
        <w:t xml:space="preserve"> evaluation will be more efficient and fair because sample used for predicting the accuracy can be colluded or the testing and validation set for determine the accuracy of the </w:t>
      </w:r>
      <w:r w:rsidR="00390006">
        <w:t>Recommender System</w:t>
      </w:r>
      <w:r>
        <w:t xml:space="preserve"> might not be applicable in the real world applications.</w:t>
      </w:r>
    </w:p>
    <w:p w:rsidR="008A4C42" w:rsidRDefault="008A4C42" w:rsidP="008A4C42">
      <w:pPr>
        <w:pStyle w:val="BackHead"/>
      </w:pPr>
      <w:bookmarkStart w:id="1410" w:name="_Toc478091077"/>
      <w:r>
        <w:lastRenderedPageBreak/>
        <w:t>Bibliography</w:t>
      </w:r>
      <w:bookmarkEnd w:id="1400"/>
      <w:bookmarkEnd w:id="1410"/>
    </w:p>
    <w:p w:rsidR="008F38AF" w:rsidRDefault="00E3464A" w:rsidP="001326E9">
      <w:pPr>
        <w:pStyle w:val="Biblio"/>
      </w:pPr>
      <w:r>
        <w:t xml:space="preserve">[1] </w:t>
      </w:r>
      <w:r w:rsidR="00B24209" w:rsidRPr="00B24209">
        <w:t xml:space="preserve">Girardi, Rosario, and Leandro </w:t>
      </w:r>
      <w:proofErr w:type="spellStart"/>
      <w:r w:rsidR="00B24209" w:rsidRPr="00B24209">
        <w:t>Balby</w:t>
      </w:r>
      <w:proofErr w:type="spellEnd"/>
      <w:r w:rsidR="00B24209" w:rsidRPr="00B24209">
        <w:t xml:space="preserve"> </w:t>
      </w:r>
      <w:proofErr w:type="spellStart"/>
      <w:r w:rsidR="00B24209" w:rsidRPr="00B24209">
        <w:t>Marinho</w:t>
      </w:r>
      <w:proofErr w:type="spellEnd"/>
      <w:r w:rsidR="00B24209" w:rsidRPr="00B24209">
        <w:t xml:space="preserve">. "A </w:t>
      </w:r>
      <w:r w:rsidR="00944D64">
        <w:t>model</w:t>
      </w:r>
      <w:r w:rsidR="00B24209" w:rsidRPr="00B24209">
        <w:t xml:space="preserve"> of </w:t>
      </w:r>
      <w:r w:rsidR="00390006">
        <w:t>Recommender System</w:t>
      </w:r>
      <w:r w:rsidR="00EC59C4">
        <w:t>s</w:t>
      </w:r>
      <w:r w:rsidR="00B24209" w:rsidRPr="00B24209">
        <w:t xml:space="preserve"> based on usage mining and collaborative filtering." </w:t>
      </w:r>
      <w:r w:rsidR="00B24209" w:rsidRPr="00B24209">
        <w:rPr>
          <w:i/>
          <w:iCs/>
        </w:rPr>
        <w:t>Requirements Engineering</w:t>
      </w:r>
      <w:r w:rsidR="00B24209" w:rsidRPr="00B24209">
        <w:t> 12.1 (2007): 23-40.</w:t>
      </w:r>
    </w:p>
    <w:p w:rsidR="00356EA4" w:rsidRDefault="00356EA4" w:rsidP="001326E9">
      <w:pPr>
        <w:pStyle w:val="Biblio"/>
      </w:pPr>
      <w:r>
        <w:t>[2]</w:t>
      </w:r>
      <w:r w:rsidR="00051402" w:rsidRPr="00051402">
        <w:rPr>
          <w:rFonts w:ascii="Arial" w:hAnsi="Arial" w:cs="Arial"/>
          <w:color w:val="222222"/>
          <w:sz w:val="20"/>
          <w:shd w:val="clear" w:color="auto" w:fill="FFFFFF"/>
        </w:rPr>
        <w:t xml:space="preserve"> </w:t>
      </w:r>
      <w:r w:rsidR="00051402" w:rsidRPr="00051402">
        <w:t>Rasmussen, Curtis, and Rozita Dara. "</w:t>
      </w:r>
      <w:r w:rsidR="00390006">
        <w:t>Recommender System</w:t>
      </w:r>
      <w:r w:rsidR="00EC59C4">
        <w:t>s</w:t>
      </w:r>
      <w:r w:rsidR="00051402" w:rsidRPr="00051402">
        <w:t xml:space="preserve"> for Privacy Management: A Framework." </w:t>
      </w:r>
      <w:r w:rsidR="00051402" w:rsidRPr="00051402">
        <w:rPr>
          <w:i/>
          <w:iCs/>
        </w:rPr>
        <w:t>High-Assurance Systems Engineering (HASE), 2014 IEEE 15th International Symposium on</w:t>
      </w:r>
      <w:r w:rsidR="00051402" w:rsidRPr="00051402">
        <w:t>. IEEE, 2014.</w:t>
      </w:r>
    </w:p>
    <w:p w:rsidR="00051402" w:rsidRDefault="00051402" w:rsidP="001326E9">
      <w:pPr>
        <w:pStyle w:val="Biblio"/>
      </w:pPr>
      <w:r>
        <w:t>[3]</w:t>
      </w:r>
      <w:r w:rsidRPr="00051402">
        <w:rPr>
          <w:rFonts w:ascii="Arial" w:hAnsi="Arial" w:cs="Arial"/>
          <w:color w:val="222222"/>
          <w:sz w:val="20"/>
          <w:shd w:val="clear" w:color="auto" w:fill="FFFFFF"/>
        </w:rPr>
        <w:t xml:space="preserve"> </w:t>
      </w:r>
      <w:proofErr w:type="spellStart"/>
      <w:r w:rsidRPr="00051402">
        <w:t>Sankar</w:t>
      </w:r>
      <w:proofErr w:type="spellEnd"/>
      <w:r w:rsidRPr="00051402">
        <w:t xml:space="preserve">, C. </w:t>
      </w:r>
      <w:proofErr w:type="spellStart"/>
      <w:r w:rsidRPr="00051402">
        <w:t>Prem</w:t>
      </w:r>
      <w:proofErr w:type="spellEnd"/>
      <w:r w:rsidRPr="00051402">
        <w:t xml:space="preserve">, R. </w:t>
      </w:r>
      <w:proofErr w:type="spellStart"/>
      <w:r w:rsidRPr="00051402">
        <w:t>Vidyaraj</w:t>
      </w:r>
      <w:proofErr w:type="spellEnd"/>
      <w:r w:rsidRPr="00051402">
        <w:t xml:space="preserve">, and K. </w:t>
      </w:r>
      <w:proofErr w:type="spellStart"/>
      <w:r w:rsidRPr="00051402">
        <w:t>Satheesh</w:t>
      </w:r>
      <w:proofErr w:type="spellEnd"/>
      <w:r w:rsidRPr="00051402">
        <w:t xml:space="preserve"> Kumar. "Trust Based Stock Recommendation System–A Social Network Analysis Approach." </w:t>
      </w:r>
      <w:r w:rsidRPr="00051402">
        <w:rPr>
          <w:i/>
          <w:iCs/>
        </w:rPr>
        <w:t>Procedia Computer Science</w:t>
      </w:r>
      <w:r w:rsidRPr="00051402">
        <w:t> 46 (2015): 299-305.</w:t>
      </w:r>
    </w:p>
    <w:p w:rsidR="00051402" w:rsidRDefault="00051402" w:rsidP="001326E9">
      <w:pPr>
        <w:pStyle w:val="Biblio"/>
      </w:pPr>
      <w:r>
        <w:t>[4]</w:t>
      </w:r>
      <w:r w:rsidRPr="00051402">
        <w:rPr>
          <w:rFonts w:ascii="Arial" w:hAnsi="Arial" w:cs="Arial"/>
          <w:color w:val="222222"/>
          <w:sz w:val="20"/>
          <w:shd w:val="clear" w:color="auto" w:fill="FFFFFF"/>
        </w:rPr>
        <w:t xml:space="preserve"> </w:t>
      </w:r>
      <w:r w:rsidRPr="00051402">
        <w:t xml:space="preserve">Zhao, Vicky Na, Melody </w:t>
      </w:r>
      <w:proofErr w:type="spellStart"/>
      <w:r w:rsidRPr="00051402">
        <w:t>Moh</w:t>
      </w:r>
      <w:proofErr w:type="spellEnd"/>
      <w:r w:rsidRPr="00051402">
        <w:t xml:space="preserve">, and </w:t>
      </w:r>
      <w:proofErr w:type="spellStart"/>
      <w:r w:rsidRPr="00051402">
        <w:t>Teng</w:t>
      </w:r>
      <w:proofErr w:type="spellEnd"/>
      <w:r w:rsidRPr="00051402">
        <w:t xml:space="preserve">-Sheng </w:t>
      </w:r>
      <w:proofErr w:type="spellStart"/>
      <w:r w:rsidRPr="00051402">
        <w:t>Moh</w:t>
      </w:r>
      <w:proofErr w:type="spellEnd"/>
      <w:r w:rsidRPr="00051402">
        <w:t xml:space="preserve">. "Contextual-Aware Hybrid </w:t>
      </w:r>
      <w:r w:rsidR="00390006">
        <w:t>Recommender System</w:t>
      </w:r>
      <w:r w:rsidRPr="00051402">
        <w:t xml:space="preserve"> for Mixed Cold-Start Problems in Privacy Protection." </w:t>
      </w:r>
      <w:r w:rsidRPr="00051402">
        <w:rPr>
          <w:i/>
          <w:iCs/>
        </w:rPr>
        <w:t>Big Data Security on Cloud (</w:t>
      </w:r>
      <w:proofErr w:type="spellStart"/>
      <w:r w:rsidRPr="00051402">
        <w:rPr>
          <w:i/>
          <w:iCs/>
        </w:rPr>
        <w:t>BigDataSecurity</w:t>
      </w:r>
      <w:proofErr w:type="spellEnd"/>
      <w:r w:rsidRPr="00051402">
        <w:rPr>
          <w:i/>
          <w:iCs/>
        </w:rPr>
        <w:t>), IEEE International Conference on High Performance and Smart Computing (HPSC), and IEEE International Conference on Intelligent Data and Security (IDS), 2016 IEEE 2nd International Conference on</w:t>
      </w:r>
      <w:r w:rsidRPr="00051402">
        <w:t>. IEEE, 2016.</w:t>
      </w:r>
    </w:p>
    <w:p w:rsidR="00051402" w:rsidRDefault="00051402" w:rsidP="001326E9">
      <w:pPr>
        <w:pStyle w:val="Biblio"/>
      </w:pPr>
      <w:r>
        <w:t>[5]</w:t>
      </w:r>
      <w:r w:rsidRPr="00051402">
        <w:rPr>
          <w:rFonts w:ascii="Arial" w:hAnsi="Arial" w:cs="Arial"/>
          <w:color w:val="222222"/>
          <w:sz w:val="20"/>
          <w:shd w:val="clear" w:color="auto" w:fill="FFFFFF"/>
        </w:rPr>
        <w:t xml:space="preserve"> </w:t>
      </w:r>
      <w:proofErr w:type="spellStart"/>
      <w:r w:rsidRPr="00051402">
        <w:t>Elmisery</w:t>
      </w:r>
      <w:proofErr w:type="spellEnd"/>
      <w:r w:rsidRPr="00051402">
        <w:t xml:space="preserve">, Ahmed M., </w:t>
      </w:r>
      <w:proofErr w:type="spellStart"/>
      <w:r w:rsidRPr="00051402">
        <w:t>Seungmin</w:t>
      </w:r>
      <w:proofErr w:type="spellEnd"/>
      <w:r w:rsidRPr="00051402">
        <w:t xml:space="preserve"> Rho, and Dmitri </w:t>
      </w:r>
      <w:proofErr w:type="spellStart"/>
      <w:r w:rsidRPr="00051402">
        <w:t>Botvich</w:t>
      </w:r>
      <w:proofErr w:type="spellEnd"/>
      <w:r w:rsidRPr="00051402">
        <w:t>. "Collaborative privacy framework for minimizing privacy risks in an IPTV social recommender service." </w:t>
      </w:r>
      <w:r w:rsidRPr="00051402">
        <w:rPr>
          <w:i/>
          <w:iCs/>
        </w:rPr>
        <w:t>Multimedia Tools and Applications</w:t>
      </w:r>
      <w:r w:rsidRPr="00051402">
        <w:t> 75.22 (2016): 14927-14957.</w:t>
      </w:r>
    </w:p>
    <w:p w:rsidR="00051402" w:rsidRDefault="00051402" w:rsidP="001326E9">
      <w:pPr>
        <w:pStyle w:val="Biblio"/>
      </w:pPr>
      <w:r>
        <w:t>[6]</w:t>
      </w:r>
      <w:r w:rsidRPr="00051402">
        <w:rPr>
          <w:rFonts w:ascii="Arial" w:hAnsi="Arial" w:cs="Arial"/>
          <w:color w:val="222222"/>
          <w:sz w:val="20"/>
          <w:shd w:val="clear" w:color="auto" w:fill="FFFFFF"/>
        </w:rPr>
        <w:t xml:space="preserve"> </w:t>
      </w:r>
      <w:r w:rsidRPr="00051402">
        <w:t xml:space="preserve">Ma, </w:t>
      </w:r>
      <w:proofErr w:type="spellStart"/>
      <w:r w:rsidRPr="00051402">
        <w:t>Xindi</w:t>
      </w:r>
      <w:proofErr w:type="spellEnd"/>
      <w:r w:rsidRPr="00051402">
        <w:t xml:space="preserve">, et al. "APPLET: a privacy-preserving framework for location-aware </w:t>
      </w:r>
      <w:r w:rsidR="00390006">
        <w:t>Recommender System</w:t>
      </w:r>
      <w:r w:rsidRPr="00051402">
        <w:t>." </w:t>
      </w:r>
      <w:r w:rsidRPr="00051402">
        <w:rPr>
          <w:i/>
          <w:iCs/>
        </w:rPr>
        <w:t>Science China Information Sciences</w:t>
      </w:r>
      <w:r w:rsidRPr="00051402">
        <w:t> 60.9 (2017): 092101.</w:t>
      </w:r>
    </w:p>
    <w:p w:rsidR="00051402" w:rsidRDefault="00051402" w:rsidP="001326E9">
      <w:pPr>
        <w:pStyle w:val="Biblio"/>
      </w:pPr>
      <w:r>
        <w:t>[7]</w:t>
      </w:r>
      <w:r w:rsidRPr="00051402">
        <w:rPr>
          <w:rFonts w:ascii="Arial" w:hAnsi="Arial" w:cs="Arial"/>
          <w:color w:val="222222"/>
          <w:sz w:val="20"/>
          <w:shd w:val="clear" w:color="auto" w:fill="FFFFFF"/>
        </w:rPr>
        <w:t xml:space="preserve"> </w:t>
      </w:r>
      <w:proofErr w:type="spellStart"/>
      <w:r w:rsidRPr="00051402">
        <w:t>Bouneffouf</w:t>
      </w:r>
      <w:proofErr w:type="spellEnd"/>
      <w:r w:rsidRPr="00051402">
        <w:t xml:space="preserve">, </w:t>
      </w:r>
      <w:proofErr w:type="spellStart"/>
      <w:r w:rsidRPr="00051402">
        <w:t>Djallel</w:t>
      </w:r>
      <w:proofErr w:type="spellEnd"/>
      <w:r w:rsidRPr="00051402">
        <w:t>. </w:t>
      </w:r>
      <w:r w:rsidRPr="00051402">
        <w:rPr>
          <w:i/>
          <w:iCs/>
        </w:rPr>
        <w:t xml:space="preserve">DRARS, A Dynamic Risk-Aware </w:t>
      </w:r>
      <w:r w:rsidR="00390006">
        <w:rPr>
          <w:i/>
          <w:iCs/>
        </w:rPr>
        <w:t>Recommender System</w:t>
      </w:r>
      <w:r w:rsidRPr="00051402">
        <w:t xml:space="preserve">. Diss. </w:t>
      </w:r>
      <w:proofErr w:type="spellStart"/>
      <w:r w:rsidRPr="00051402">
        <w:t>Institut</w:t>
      </w:r>
      <w:proofErr w:type="spellEnd"/>
      <w:r w:rsidRPr="00051402">
        <w:t xml:space="preserve"> National des </w:t>
      </w:r>
      <w:proofErr w:type="spellStart"/>
      <w:r w:rsidRPr="00051402">
        <w:t>Télécommunications</w:t>
      </w:r>
      <w:proofErr w:type="spellEnd"/>
      <w:r w:rsidRPr="00051402">
        <w:t>, 2013.</w:t>
      </w:r>
    </w:p>
    <w:p w:rsidR="00051402" w:rsidRDefault="00051402" w:rsidP="001326E9">
      <w:pPr>
        <w:pStyle w:val="Biblio"/>
      </w:pPr>
      <w:r>
        <w:t>[8]</w:t>
      </w:r>
      <w:r w:rsidRPr="00051402">
        <w:rPr>
          <w:rFonts w:ascii="Arial" w:hAnsi="Arial" w:cs="Arial"/>
          <w:color w:val="222222"/>
          <w:sz w:val="20"/>
          <w:shd w:val="clear" w:color="auto" w:fill="FFFFFF"/>
        </w:rPr>
        <w:t xml:space="preserve"> </w:t>
      </w:r>
      <w:r w:rsidRPr="00051402">
        <w:t xml:space="preserve">Wang, </w:t>
      </w:r>
      <w:proofErr w:type="spellStart"/>
      <w:r w:rsidRPr="00051402">
        <w:t>Zhibo</w:t>
      </w:r>
      <w:proofErr w:type="spellEnd"/>
      <w:r w:rsidRPr="00051402">
        <w:t>, et al. "</w:t>
      </w:r>
      <w:proofErr w:type="spellStart"/>
      <w:r w:rsidRPr="00051402">
        <w:t>Friendbook</w:t>
      </w:r>
      <w:proofErr w:type="spellEnd"/>
      <w:r w:rsidRPr="00051402">
        <w:t>: a semantic-based friend recommendation system for social networks." </w:t>
      </w:r>
      <w:r w:rsidRPr="00051402">
        <w:rPr>
          <w:i/>
          <w:iCs/>
        </w:rPr>
        <w:t>IEEE Transactions on Mobile Computing</w:t>
      </w:r>
      <w:r w:rsidRPr="00051402">
        <w:t> 14.3 (2015): 538-551.</w:t>
      </w:r>
    </w:p>
    <w:p w:rsidR="00051402" w:rsidRDefault="00051402" w:rsidP="001326E9">
      <w:pPr>
        <w:pStyle w:val="Biblio"/>
      </w:pPr>
      <w:r>
        <w:t>[9]</w:t>
      </w:r>
      <w:r w:rsidRPr="00051402">
        <w:rPr>
          <w:rFonts w:ascii="Arial" w:hAnsi="Arial" w:cs="Arial"/>
          <w:color w:val="222222"/>
          <w:sz w:val="20"/>
          <w:shd w:val="clear" w:color="auto" w:fill="FFFFFF"/>
        </w:rPr>
        <w:t xml:space="preserve"> </w:t>
      </w:r>
      <w:r w:rsidRPr="00051402">
        <w:t xml:space="preserve">Guo, </w:t>
      </w:r>
      <w:proofErr w:type="spellStart"/>
      <w:r w:rsidRPr="00051402">
        <w:t>Shiqiang</w:t>
      </w:r>
      <w:proofErr w:type="spellEnd"/>
      <w:r w:rsidRPr="00051402">
        <w:t xml:space="preserve">, </w:t>
      </w:r>
      <w:proofErr w:type="spellStart"/>
      <w:r w:rsidRPr="00051402">
        <w:t>Folami</w:t>
      </w:r>
      <w:proofErr w:type="spellEnd"/>
      <w:r w:rsidRPr="00051402">
        <w:t xml:space="preserve"> </w:t>
      </w:r>
      <w:proofErr w:type="spellStart"/>
      <w:r w:rsidRPr="00051402">
        <w:t>Alamudun</w:t>
      </w:r>
      <w:proofErr w:type="spellEnd"/>
      <w:r w:rsidRPr="00051402">
        <w:t>, and Tracy Hammond. "</w:t>
      </w:r>
      <w:proofErr w:type="spellStart"/>
      <w:r w:rsidRPr="00051402">
        <w:t>RésuMatcher</w:t>
      </w:r>
      <w:proofErr w:type="spellEnd"/>
      <w:r w:rsidRPr="00051402">
        <w:t>: A personalized résumé-job matching system." </w:t>
      </w:r>
      <w:r w:rsidRPr="00051402">
        <w:rPr>
          <w:i/>
          <w:iCs/>
        </w:rPr>
        <w:t>Expert Systems with Applications</w:t>
      </w:r>
      <w:r w:rsidRPr="00051402">
        <w:t> 60 (2016): 169-182.</w:t>
      </w:r>
    </w:p>
    <w:p w:rsidR="00051402" w:rsidRDefault="00051402" w:rsidP="001326E9">
      <w:pPr>
        <w:pStyle w:val="Biblio"/>
      </w:pPr>
      <w:r>
        <w:t>[10]</w:t>
      </w:r>
      <w:r w:rsidRPr="00051402">
        <w:rPr>
          <w:rFonts w:ascii="Arial" w:hAnsi="Arial" w:cs="Arial"/>
          <w:color w:val="222222"/>
          <w:sz w:val="20"/>
          <w:shd w:val="clear" w:color="auto" w:fill="FFFFFF"/>
        </w:rPr>
        <w:t xml:space="preserve"> </w:t>
      </w:r>
      <w:r w:rsidRPr="00051402">
        <w:t xml:space="preserve">Lu, Yao, Sandy El </w:t>
      </w:r>
      <w:proofErr w:type="spellStart"/>
      <w:r w:rsidRPr="00051402">
        <w:t>Helou</w:t>
      </w:r>
      <w:proofErr w:type="spellEnd"/>
      <w:r w:rsidRPr="00051402">
        <w:t xml:space="preserve">, and Denis Gillet. "A </w:t>
      </w:r>
      <w:r w:rsidR="00390006">
        <w:t>Recommender System</w:t>
      </w:r>
      <w:r w:rsidRPr="00051402">
        <w:t xml:space="preserve"> for job seeking and recruiting website." </w:t>
      </w:r>
      <w:r w:rsidRPr="00051402">
        <w:rPr>
          <w:i/>
          <w:iCs/>
        </w:rPr>
        <w:t>Proceedings of the 22nd International Conference on World Wide Web</w:t>
      </w:r>
      <w:r w:rsidRPr="00051402">
        <w:t>. ACM, 2013.</w:t>
      </w:r>
    </w:p>
    <w:p w:rsidR="00051402" w:rsidRDefault="00051402" w:rsidP="001326E9">
      <w:pPr>
        <w:pStyle w:val="Biblio"/>
      </w:pPr>
      <w:r>
        <w:lastRenderedPageBreak/>
        <w:t>[11]</w:t>
      </w:r>
      <w:r w:rsidRPr="00051402">
        <w:rPr>
          <w:rFonts w:ascii="Arial" w:hAnsi="Arial" w:cs="Arial"/>
          <w:color w:val="222222"/>
          <w:sz w:val="20"/>
          <w:shd w:val="clear" w:color="auto" w:fill="FFFFFF"/>
        </w:rPr>
        <w:t xml:space="preserve"> </w:t>
      </w:r>
      <w:proofErr w:type="spellStart"/>
      <w:r w:rsidRPr="00051402">
        <w:t>McSherry</w:t>
      </w:r>
      <w:proofErr w:type="spellEnd"/>
      <w:r w:rsidRPr="00051402">
        <w:t xml:space="preserve">, Frank, and Ilya </w:t>
      </w:r>
      <w:proofErr w:type="spellStart"/>
      <w:r w:rsidRPr="00051402">
        <w:t>Mironov</w:t>
      </w:r>
      <w:proofErr w:type="spellEnd"/>
      <w:r w:rsidRPr="00051402">
        <w:t xml:space="preserve">. "Differentially private </w:t>
      </w:r>
      <w:r w:rsidR="00390006">
        <w:t>Recommender System</w:t>
      </w:r>
      <w:r w:rsidR="00EC59C4">
        <w:t>s</w:t>
      </w:r>
      <w:r w:rsidRPr="00051402">
        <w:t>: building privacy into the net." </w:t>
      </w:r>
      <w:r w:rsidRPr="00051402">
        <w:rPr>
          <w:i/>
          <w:iCs/>
        </w:rPr>
        <w:t>Proceedings of the 15th ACM SIGKDD international conference on Knowledge discovery and data mining</w:t>
      </w:r>
      <w:r w:rsidRPr="00051402">
        <w:t>. ACM, 2009.</w:t>
      </w:r>
    </w:p>
    <w:p w:rsidR="00051402" w:rsidRDefault="00051402" w:rsidP="001326E9">
      <w:pPr>
        <w:pStyle w:val="Biblio"/>
      </w:pPr>
      <w:r>
        <w:t>[12]</w:t>
      </w:r>
      <w:r w:rsidRPr="00051402">
        <w:rPr>
          <w:rFonts w:ascii="Arial" w:hAnsi="Arial" w:cs="Arial"/>
          <w:color w:val="222222"/>
          <w:sz w:val="20"/>
          <w:shd w:val="clear" w:color="auto" w:fill="FFFFFF"/>
        </w:rPr>
        <w:t xml:space="preserve"> </w:t>
      </w:r>
      <w:r w:rsidRPr="00051402">
        <w:t>Shokri, Reza, et al. "Preserving privacy in collaborative filtering through distributed aggregation of offline profiles." </w:t>
      </w:r>
      <w:r w:rsidRPr="00051402">
        <w:rPr>
          <w:i/>
          <w:iCs/>
        </w:rPr>
        <w:t xml:space="preserve">Proceedings of the third ACM conference on </w:t>
      </w:r>
      <w:r w:rsidR="00390006">
        <w:rPr>
          <w:i/>
          <w:iCs/>
        </w:rPr>
        <w:t>Recommender System</w:t>
      </w:r>
      <w:r w:rsidR="00EC59C4">
        <w:rPr>
          <w:i/>
          <w:iCs/>
        </w:rPr>
        <w:t>s</w:t>
      </w:r>
      <w:r w:rsidRPr="00051402">
        <w:t>. ACM, 2009.</w:t>
      </w:r>
    </w:p>
    <w:p w:rsidR="00051402" w:rsidRDefault="00051402" w:rsidP="001326E9">
      <w:pPr>
        <w:pStyle w:val="Biblio"/>
      </w:pPr>
      <w:r>
        <w:t>[13]</w:t>
      </w:r>
      <w:r w:rsidRPr="00051402">
        <w:rPr>
          <w:rFonts w:ascii="Arial" w:hAnsi="Arial" w:cs="Arial"/>
          <w:color w:val="222222"/>
          <w:sz w:val="20"/>
          <w:shd w:val="clear" w:color="auto" w:fill="FFFFFF"/>
        </w:rPr>
        <w:t xml:space="preserve"> </w:t>
      </w:r>
      <w:r w:rsidRPr="00051402">
        <w:t xml:space="preserve">Shang, Shang, et al. "Beyond personalization and anonymity: Towards a group-based </w:t>
      </w:r>
      <w:r w:rsidR="00390006">
        <w:t>Recommender System</w:t>
      </w:r>
      <w:r w:rsidRPr="00051402">
        <w:t>." </w:t>
      </w:r>
      <w:r w:rsidRPr="00051402">
        <w:rPr>
          <w:i/>
          <w:iCs/>
        </w:rPr>
        <w:t>Proceedings of the 29th Annual ACM Symposium on Applied Computing</w:t>
      </w:r>
      <w:r w:rsidRPr="00051402">
        <w:t>. ACM, 2014.</w:t>
      </w:r>
    </w:p>
    <w:p w:rsidR="00051402" w:rsidRDefault="00051402" w:rsidP="001326E9">
      <w:pPr>
        <w:pStyle w:val="Biblio"/>
      </w:pPr>
      <w:r>
        <w:t>[14]</w:t>
      </w:r>
      <w:r w:rsidRPr="00051402">
        <w:rPr>
          <w:rFonts w:ascii="Arial" w:hAnsi="Arial" w:cs="Arial"/>
          <w:color w:val="222222"/>
          <w:sz w:val="20"/>
          <w:shd w:val="clear" w:color="auto" w:fill="FFFFFF"/>
        </w:rPr>
        <w:t xml:space="preserve"> </w:t>
      </w:r>
      <w:r w:rsidRPr="00051402">
        <w:t xml:space="preserve">Zhang, Bo, Na Wang, and </w:t>
      </w:r>
      <w:proofErr w:type="spellStart"/>
      <w:r w:rsidRPr="00051402">
        <w:t>Hongxia</w:t>
      </w:r>
      <w:proofErr w:type="spellEnd"/>
      <w:r w:rsidRPr="00051402">
        <w:t xml:space="preserve"> </w:t>
      </w:r>
      <w:proofErr w:type="spellStart"/>
      <w:r w:rsidRPr="00051402">
        <w:t>Jin</w:t>
      </w:r>
      <w:proofErr w:type="spellEnd"/>
      <w:r w:rsidRPr="00051402">
        <w:t xml:space="preserve">. "Privacy concerns in online </w:t>
      </w:r>
      <w:r w:rsidR="00390006">
        <w:t>Recommender System</w:t>
      </w:r>
      <w:r w:rsidR="00EC59C4">
        <w:t>s</w:t>
      </w:r>
      <w:r w:rsidRPr="00051402">
        <w:t>: influences of control and user data input." </w:t>
      </w:r>
      <w:r w:rsidRPr="00051402">
        <w:rPr>
          <w:i/>
          <w:iCs/>
        </w:rPr>
        <w:t>Symposium on Usable Privacy and Security (SOUPS)</w:t>
      </w:r>
      <w:r w:rsidRPr="00051402">
        <w:t>. 2014.</w:t>
      </w:r>
    </w:p>
    <w:p w:rsidR="00051402" w:rsidRDefault="00051402" w:rsidP="001326E9">
      <w:pPr>
        <w:pStyle w:val="Biblio"/>
      </w:pPr>
      <w:r>
        <w:t>[15]</w:t>
      </w:r>
      <w:r w:rsidRPr="00051402">
        <w:rPr>
          <w:rFonts w:ascii="Arial" w:hAnsi="Arial" w:cs="Arial"/>
          <w:color w:val="222222"/>
          <w:sz w:val="20"/>
          <w:shd w:val="clear" w:color="auto" w:fill="FFFFFF"/>
        </w:rPr>
        <w:t xml:space="preserve"> </w:t>
      </w:r>
      <w:r w:rsidRPr="00051402">
        <w:t>Zimmermann, Thomas, and Christian Bird. "Collaborative software development in ten years: Diversity, tools, and remix culture." </w:t>
      </w:r>
      <w:r w:rsidRPr="00051402">
        <w:rPr>
          <w:i/>
          <w:iCs/>
        </w:rPr>
        <w:t>Proceedings of the Workshop on The Future of Collaborative Software Development</w:t>
      </w:r>
      <w:r w:rsidRPr="00051402">
        <w:t>. 2012.</w:t>
      </w:r>
    </w:p>
    <w:p w:rsidR="00622C3C" w:rsidRDefault="00622C3C" w:rsidP="001326E9">
      <w:pPr>
        <w:pStyle w:val="Biblio"/>
      </w:pPr>
      <w:r>
        <w:t>[16]</w:t>
      </w:r>
      <w:r w:rsidRPr="00622C3C">
        <w:rPr>
          <w:rFonts w:ascii="Arial" w:hAnsi="Arial" w:cs="Arial"/>
          <w:color w:val="222222"/>
          <w:sz w:val="20"/>
          <w:shd w:val="clear" w:color="auto" w:fill="FFFFFF"/>
        </w:rPr>
        <w:t xml:space="preserve"> </w:t>
      </w:r>
      <w:r w:rsidRPr="00622C3C">
        <w:t xml:space="preserve">El </w:t>
      </w:r>
      <w:proofErr w:type="spellStart"/>
      <w:r w:rsidRPr="00622C3C">
        <w:t>Helou</w:t>
      </w:r>
      <w:proofErr w:type="spellEnd"/>
      <w:r w:rsidRPr="00622C3C">
        <w:t>, Sandy, et al. "The 3A contextual ranking system: simultaneously recommending actors, assets, and group activities." </w:t>
      </w:r>
      <w:r w:rsidRPr="00622C3C">
        <w:rPr>
          <w:i/>
          <w:iCs/>
        </w:rPr>
        <w:t xml:space="preserve">Proceedings of the third ACM conference on </w:t>
      </w:r>
      <w:r w:rsidR="00390006">
        <w:rPr>
          <w:i/>
          <w:iCs/>
        </w:rPr>
        <w:t>Recommender System</w:t>
      </w:r>
      <w:r w:rsidR="00EC59C4">
        <w:rPr>
          <w:i/>
          <w:iCs/>
        </w:rPr>
        <w:t>s</w:t>
      </w:r>
      <w:r w:rsidRPr="00622C3C">
        <w:t>. ACM, 2009.</w:t>
      </w:r>
    </w:p>
    <w:p w:rsidR="00537BE7" w:rsidRDefault="00537BE7" w:rsidP="001326E9">
      <w:pPr>
        <w:pStyle w:val="Biblio"/>
      </w:pPr>
      <w:r>
        <w:t>[17]</w:t>
      </w:r>
      <w:r w:rsidRPr="00537BE7">
        <w:rPr>
          <w:rFonts w:ascii="Arial" w:hAnsi="Arial" w:cs="Arial"/>
          <w:color w:val="222222"/>
          <w:sz w:val="20"/>
          <w:shd w:val="clear" w:color="auto" w:fill="FFFFFF"/>
        </w:rPr>
        <w:t xml:space="preserve"> </w:t>
      </w:r>
      <w:proofErr w:type="spellStart"/>
      <w:r w:rsidRPr="00537BE7">
        <w:t>Adomavicius</w:t>
      </w:r>
      <w:proofErr w:type="spellEnd"/>
      <w:r w:rsidRPr="00537BE7">
        <w:t xml:space="preserve">, Gediminas, and Alexander </w:t>
      </w:r>
      <w:proofErr w:type="spellStart"/>
      <w:r w:rsidRPr="00537BE7">
        <w:t>Tuzhilin</w:t>
      </w:r>
      <w:proofErr w:type="spellEnd"/>
      <w:r w:rsidRPr="00537BE7">
        <w:t xml:space="preserve">. "Toward the next generation of </w:t>
      </w:r>
      <w:r w:rsidR="00390006">
        <w:t>Recommender System</w:t>
      </w:r>
      <w:r w:rsidR="00EC59C4">
        <w:t>s</w:t>
      </w:r>
      <w:r w:rsidRPr="00537BE7">
        <w:t>: A survey of the state-of-the-art and possible extensions." </w:t>
      </w:r>
      <w:r w:rsidRPr="00537BE7">
        <w:rPr>
          <w:i/>
          <w:iCs/>
        </w:rPr>
        <w:t>IEEE transactions on knowledge and data engineering</w:t>
      </w:r>
      <w:r w:rsidRPr="00537BE7">
        <w:t> 17.6 (2005): 734-749.</w:t>
      </w:r>
    </w:p>
    <w:p w:rsidR="00537BE7" w:rsidRDefault="00537BE7" w:rsidP="001326E9">
      <w:pPr>
        <w:pStyle w:val="Biblio"/>
      </w:pPr>
      <w:r>
        <w:t>[18]</w:t>
      </w:r>
      <w:r w:rsidR="003A06F4" w:rsidRPr="003A06F4">
        <w:rPr>
          <w:rFonts w:ascii="Arial" w:hAnsi="Arial" w:cs="Arial"/>
          <w:color w:val="222222"/>
          <w:sz w:val="20"/>
          <w:shd w:val="clear" w:color="auto" w:fill="FFFFFF"/>
        </w:rPr>
        <w:t xml:space="preserve"> </w:t>
      </w:r>
      <w:proofErr w:type="spellStart"/>
      <w:r w:rsidR="003A06F4" w:rsidRPr="003A06F4">
        <w:t>Beel</w:t>
      </w:r>
      <w:proofErr w:type="spellEnd"/>
      <w:r w:rsidR="003A06F4" w:rsidRPr="003A06F4">
        <w:t xml:space="preserve">, </w:t>
      </w:r>
      <w:proofErr w:type="spellStart"/>
      <w:r w:rsidR="003A06F4" w:rsidRPr="003A06F4">
        <w:t>Joeran</w:t>
      </w:r>
      <w:proofErr w:type="spellEnd"/>
      <w:r w:rsidR="003A06F4" w:rsidRPr="003A06F4">
        <w:t xml:space="preserve">, et al. "Research-paper </w:t>
      </w:r>
      <w:r w:rsidR="00390006">
        <w:t>Recommender System</w:t>
      </w:r>
      <w:r w:rsidR="00EC59C4">
        <w:t>s</w:t>
      </w:r>
      <w:r w:rsidR="003A06F4" w:rsidRPr="003A06F4">
        <w:t>: a literature survey." </w:t>
      </w:r>
      <w:r w:rsidR="003A06F4" w:rsidRPr="003A06F4">
        <w:rPr>
          <w:i/>
          <w:iCs/>
        </w:rPr>
        <w:t>International Journal on Digital Libraries</w:t>
      </w:r>
      <w:r w:rsidR="003A06F4" w:rsidRPr="003A06F4">
        <w:t> 17.4 (2016): 305-338.</w:t>
      </w:r>
    </w:p>
    <w:p w:rsidR="005C5E0E" w:rsidRDefault="005C5E0E" w:rsidP="001326E9">
      <w:pPr>
        <w:pStyle w:val="Biblio"/>
      </w:pPr>
      <w:r>
        <w:t>[19]</w:t>
      </w:r>
      <w:r w:rsidRPr="005C5E0E">
        <w:rPr>
          <w:rFonts w:ascii="Arial" w:hAnsi="Arial" w:cs="Arial"/>
          <w:color w:val="222222"/>
          <w:sz w:val="20"/>
          <w:shd w:val="clear" w:color="auto" w:fill="FFFFFF"/>
        </w:rPr>
        <w:t xml:space="preserve"> </w:t>
      </w:r>
      <w:proofErr w:type="spellStart"/>
      <w:r w:rsidRPr="005C5E0E">
        <w:t>Jeckmans</w:t>
      </w:r>
      <w:proofErr w:type="spellEnd"/>
      <w:r w:rsidRPr="005C5E0E">
        <w:t xml:space="preserve">, </w:t>
      </w:r>
      <w:proofErr w:type="spellStart"/>
      <w:r w:rsidRPr="005C5E0E">
        <w:t>Arjan</w:t>
      </w:r>
      <w:proofErr w:type="spellEnd"/>
      <w:r w:rsidRPr="005C5E0E">
        <w:t xml:space="preserve"> JP, et al. "Privacy in </w:t>
      </w:r>
      <w:r w:rsidR="00390006">
        <w:t>Recommender System</w:t>
      </w:r>
      <w:r w:rsidR="00EC59C4">
        <w:t>s</w:t>
      </w:r>
      <w:r w:rsidRPr="005C5E0E">
        <w:t>." </w:t>
      </w:r>
      <w:r w:rsidRPr="005C5E0E">
        <w:rPr>
          <w:i/>
          <w:iCs/>
        </w:rPr>
        <w:t>Social media retrieval</w:t>
      </w:r>
      <w:r w:rsidRPr="005C5E0E">
        <w:t>. Springer London, 2013. 263-281.</w:t>
      </w:r>
    </w:p>
    <w:p w:rsidR="00060260" w:rsidRDefault="00060260" w:rsidP="001326E9">
      <w:pPr>
        <w:pStyle w:val="Biblio"/>
      </w:pPr>
      <w:r>
        <w:t xml:space="preserve">[20] </w:t>
      </w:r>
      <w:proofErr w:type="spellStart"/>
      <w:r w:rsidRPr="00060260">
        <w:t>Jafarkarimi</w:t>
      </w:r>
      <w:proofErr w:type="spellEnd"/>
      <w:r w:rsidRPr="00060260">
        <w:t xml:space="preserve">, </w:t>
      </w:r>
      <w:proofErr w:type="spellStart"/>
      <w:r w:rsidRPr="00060260">
        <w:t>Hosein</w:t>
      </w:r>
      <w:proofErr w:type="spellEnd"/>
      <w:r w:rsidRPr="00060260">
        <w:t xml:space="preserve">, Alex </w:t>
      </w:r>
      <w:proofErr w:type="spellStart"/>
      <w:r w:rsidRPr="00060260">
        <w:t>Tze</w:t>
      </w:r>
      <w:proofErr w:type="spellEnd"/>
      <w:r w:rsidRPr="00060260">
        <w:t xml:space="preserve"> </w:t>
      </w:r>
      <w:proofErr w:type="spellStart"/>
      <w:r w:rsidRPr="00060260">
        <w:t>Hiang</w:t>
      </w:r>
      <w:proofErr w:type="spellEnd"/>
      <w:r w:rsidRPr="00060260">
        <w:t xml:space="preserve"> Sim, and </w:t>
      </w:r>
      <w:proofErr w:type="spellStart"/>
      <w:r w:rsidRPr="00060260">
        <w:t>Robab</w:t>
      </w:r>
      <w:proofErr w:type="spellEnd"/>
      <w:r w:rsidRPr="00060260">
        <w:t xml:space="preserve"> </w:t>
      </w:r>
      <w:proofErr w:type="spellStart"/>
      <w:r w:rsidRPr="00060260">
        <w:t>Saadatdoost</w:t>
      </w:r>
      <w:proofErr w:type="spellEnd"/>
      <w:r w:rsidRPr="00060260">
        <w:t>. "A naive recommendation model for large databases." </w:t>
      </w:r>
      <w:r w:rsidRPr="00060260">
        <w:rPr>
          <w:i/>
          <w:iCs/>
        </w:rPr>
        <w:t>International Journal of Information and Education Technology</w:t>
      </w:r>
      <w:r w:rsidRPr="00060260">
        <w:t> 2.3 (2012): 216.</w:t>
      </w:r>
    </w:p>
    <w:p w:rsidR="00DA6389" w:rsidRDefault="00DA6389" w:rsidP="001326E9">
      <w:pPr>
        <w:pStyle w:val="Biblio"/>
      </w:pPr>
      <w:r>
        <w:lastRenderedPageBreak/>
        <w:t>[21]</w:t>
      </w:r>
      <w:r w:rsidRPr="00DA6389">
        <w:rPr>
          <w:rFonts w:ascii="Arial" w:hAnsi="Arial" w:cs="Arial"/>
          <w:color w:val="222222"/>
          <w:sz w:val="20"/>
          <w:shd w:val="clear" w:color="auto" w:fill="FFFFFF"/>
        </w:rPr>
        <w:t xml:space="preserve"> </w:t>
      </w:r>
      <w:proofErr w:type="spellStart"/>
      <w:r w:rsidRPr="00DA6389">
        <w:t>Dey</w:t>
      </w:r>
      <w:proofErr w:type="spellEnd"/>
      <w:r w:rsidRPr="00DA6389">
        <w:t xml:space="preserve">, </w:t>
      </w:r>
      <w:proofErr w:type="spellStart"/>
      <w:r w:rsidRPr="00DA6389">
        <w:t>Anind</w:t>
      </w:r>
      <w:proofErr w:type="spellEnd"/>
      <w:r w:rsidRPr="00DA6389">
        <w:t xml:space="preserve"> K. "Understanding and using context." </w:t>
      </w:r>
      <w:r w:rsidRPr="00DA6389">
        <w:rPr>
          <w:i/>
          <w:iCs/>
        </w:rPr>
        <w:t>Personal and ubiquitous computing</w:t>
      </w:r>
      <w:r w:rsidRPr="00DA6389">
        <w:t> 5.1 (2001): 4-7.</w:t>
      </w:r>
    </w:p>
    <w:p w:rsidR="0088164D" w:rsidRDefault="0088164D" w:rsidP="001326E9">
      <w:pPr>
        <w:pStyle w:val="Biblio"/>
      </w:pPr>
      <w:r>
        <w:t>[22]</w:t>
      </w:r>
      <w:r w:rsidRPr="0088164D">
        <w:rPr>
          <w:rFonts w:ascii="Arial" w:hAnsi="Arial" w:cs="Arial"/>
          <w:color w:val="222222"/>
          <w:sz w:val="20"/>
          <w:shd w:val="clear" w:color="auto" w:fill="FFFFFF"/>
        </w:rPr>
        <w:t xml:space="preserve"> </w:t>
      </w:r>
      <w:r w:rsidRPr="0088164D">
        <w:t xml:space="preserve">Melville, </w:t>
      </w:r>
      <w:proofErr w:type="spellStart"/>
      <w:r w:rsidRPr="0088164D">
        <w:t>Prem</w:t>
      </w:r>
      <w:proofErr w:type="spellEnd"/>
      <w:r w:rsidRPr="0088164D">
        <w:t xml:space="preserve">, and </w:t>
      </w:r>
      <w:proofErr w:type="spellStart"/>
      <w:r w:rsidRPr="0088164D">
        <w:t>Vikas</w:t>
      </w:r>
      <w:proofErr w:type="spellEnd"/>
      <w:r w:rsidRPr="0088164D">
        <w:t xml:space="preserve"> </w:t>
      </w:r>
      <w:proofErr w:type="spellStart"/>
      <w:r w:rsidRPr="0088164D">
        <w:t>Sindhwani</w:t>
      </w:r>
      <w:proofErr w:type="spellEnd"/>
      <w:r w:rsidRPr="0088164D">
        <w:t>. "</w:t>
      </w:r>
      <w:r w:rsidR="00390006">
        <w:t>Recommender System</w:t>
      </w:r>
      <w:r w:rsidR="00EC59C4">
        <w:t>s</w:t>
      </w:r>
      <w:r w:rsidRPr="0088164D">
        <w:t>." </w:t>
      </w:r>
      <w:r w:rsidRPr="0088164D">
        <w:rPr>
          <w:i/>
          <w:iCs/>
        </w:rPr>
        <w:t>Encyclopedia of machine learning</w:t>
      </w:r>
      <w:r w:rsidRPr="0088164D">
        <w:t>. Springer US, 2011. 829-838.</w:t>
      </w:r>
    </w:p>
    <w:p w:rsidR="0088164D" w:rsidRDefault="0088164D" w:rsidP="001326E9">
      <w:pPr>
        <w:pStyle w:val="Biblio"/>
      </w:pPr>
      <w:r>
        <w:t>[23]</w:t>
      </w:r>
      <w:r w:rsidR="00825D8E" w:rsidRPr="00825D8E">
        <w:rPr>
          <w:rFonts w:ascii="Arial" w:hAnsi="Arial" w:cs="Arial"/>
          <w:color w:val="222222"/>
          <w:sz w:val="20"/>
          <w:shd w:val="clear" w:color="auto" w:fill="FFFFFF"/>
        </w:rPr>
        <w:t xml:space="preserve"> </w:t>
      </w:r>
      <w:r w:rsidR="00825D8E" w:rsidRPr="00825D8E">
        <w:t xml:space="preserve">Mooney, Raymond J., and </w:t>
      </w:r>
      <w:proofErr w:type="spellStart"/>
      <w:r w:rsidR="00825D8E" w:rsidRPr="00825D8E">
        <w:t>Loriene</w:t>
      </w:r>
      <w:proofErr w:type="spellEnd"/>
      <w:r w:rsidR="00825D8E" w:rsidRPr="00825D8E">
        <w:t xml:space="preserve"> Roy. "Content-based book recommending using learning for text categorization." </w:t>
      </w:r>
      <w:r w:rsidR="00825D8E" w:rsidRPr="00825D8E">
        <w:rPr>
          <w:i/>
          <w:iCs/>
        </w:rPr>
        <w:t>Proceedings of the fifth ACM conference on Digital libraries</w:t>
      </w:r>
      <w:r w:rsidR="00825D8E" w:rsidRPr="00825D8E">
        <w:t>. ACM, 2000.</w:t>
      </w:r>
    </w:p>
    <w:p w:rsidR="005A0F3B" w:rsidRDefault="005A0F3B" w:rsidP="001326E9">
      <w:pPr>
        <w:pStyle w:val="Biblio"/>
      </w:pPr>
      <w:r>
        <w:t>[24]</w:t>
      </w:r>
      <w:r w:rsidRPr="005A0F3B">
        <w:rPr>
          <w:rFonts w:ascii="Arial" w:hAnsi="Arial" w:cs="Arial"/>
          <w:color w:val="222222"/>
          <w:sz w:val="20"/>
          <w:shd w:val="clear" w:color="auto" w:fill="FFFFFF"/>
        </w:rPr>
        <w:t xml:space="preserve"> </w:t>
      </w:r>
      <w:proofErr w:type="spellStart"/>
      <w:r w:rsidRPr="005A0F3B">
        <w:t>Grudin</w:t>
      </w:r>
      <w:proofErr w:type="spellEnd"/>
      <w:r w:rsidRPr="005A0F3B">
        <w:t>, Jonathan. "Partitioning digital worlds: focal and peripheral awareness in multiple monitor use." </w:t>
      </w:r>
      <w:r w:rsidRPr="005A0F3B">
        <w:rPr>
          <w:i/>
          <w:iCs/>
        </w:rPr>
        <w:t>Proceedings of the SIGCHI conference on Human factors in computing systems</w:t>
      </w:r>
      <w:r w:rsidRPr="005A0F3B">
        <w:t>. ACM, 2001.</w:t>
      </w:r>
    </w:p>
    <w:p w:rsidR="0066524A" w:rsidRDefault="0066524A" w:rsidP="001326E9">
      <w:pPr>
        <w:pStyle w:val="Biblio"/>
      </w:pPr>
      <w:r>
        <w:t>[25]</w:t>
      </w:r>
      <w:r w:rsidRPr="0066524A">
        <w:rPr>
          <w:rFonts w:ascii="Arial" w:hAnsi="Arial" w:cs="Arial"/>
          <w:color w:val="222222"/>
          <w:sz w:val="20"/>
          <w:shd w:val="clear" w:color="auto" w:fill="FFFFFF"/>
        </w:rPr>
        <w:t xml:space="preserve"> </w:t>
      </w:r>
      <w:r w:rsidRPr="0066524A">
        <w:t>Kang, Jerry. "Information privacy in cyberspace transactions." </w:t>
      </w:r>
      <w:r w:rsidRPr="0066524A">
        <w:rPr>
          <w:i/>
          <w:iCs/>
        </w:rPr>
        <w:t>Stanford Law Review</w:t>
      </w:r>
      <w:r w:rsidRPr="0066524A">
        <w:t> (1998): 1193-1294.</w:t>
      </w:r>
    </w:p>
    <w:p w:rsidR="0066524A" w:rsidRDefault="0066524A" w:rsidP="001326E9">
      <w:pPr>
        <w:pStyle w:val="Biblio"/>
      </w:pPr>
      <w:r>
        <w:t>[26]</w:t>
      </w:r>
      <w:r w:rsidRPr="0066524A">
        <w:rPr>
          <w:rFonts w:ascii="Arial" w:hAnsi="Arial" w:cs="Arial"/>
          <w:color w:val="222222"/>
          <w:sz w:val="20"/>
          <w:shd w:val="clear" w:color="auto" w:fill="FFFFFF"/>
        </w:rPr>
        <w:t xml:space="preserve"> </w:t>
      </w:r>
      <w:proofErr w:type="spellStart"/>
      <w:r w:rsidRPr="0066524A">
        <w:t>Palen</w:t>
      </w:r>
      <w:proofErr w:type="spellEnd"/>
      <w:r w:rsidRPr="0066524A">
        <w:t xml:space="preserve">, </w:t>
      </w:r>
      <w:proofErr w:type="spellStart"/>
      <w:r w:rsidRPr="0066524A">
        <w:t>Leysia</w:t>
      </w:r>
      <w:proofErr w:type="spellEnd"/>
      <w:r w:rsidRPr="0066524A">
        <w:t xml:space="preserve">, and Paul </w:t>
      </w:r>
      <w:proofErr w:type="spellStart"/>
      <w:r w:rsidRPr="0066524A">
        <w:t>Dourish</w:t>
      </w:r>
      <w:proofErr w:type="spellEnd"/>
      <w:r w:rsidRPr="0066524A">
        <w:t>. "Unpacking privacy for a networked world." </w:t>
      </w:r>
      <w:r w:rsidRPr="0066524A">
        <w:rPr>
          <w:i/>
          <w:iCs/>
        </w:rPr>
        <w:t>Proceedings of the SIGCHI conference on Human factors in computing systems</w:t>
      </w:r>
      <w:r w:rsidRPr="0066524A">
        <w:t>. ACM, 2003.</w:t>
      </w:r>
    </w:p>
    <w:p w:rsidR="00982FCD" w:rsidRDefault="00982FCD" w:rsidP="001326E9">
      <w:pPr>
        <w:pStyle w:val="Biblio"/>
      </w:pPr>
      <w:r>
        <w:t>[27]</w:t>
      </w:r>
      <w:r w:rsidRPr="00982FCD">
        <w:rPr>
          <w:rFonts w:ascii="Arial" w:hAnsi="Arial" w:cs="Arial"/>
          <w:color w:val="222222"/>
          <w:sz w:val="20"/>
          <w:shd w:val="clear" w:color="auto" w:fill="FFFFFF"/>
        </w:rPr>
        <w:t xml:space="preserve"> </w:t>
      </w:r>
      <w:proofErr w:type="spellStart"/>
      <w:r w:rsidRPr="00982FCD">
        <w:t>Palen</w:t>
      </w:r>
      <w:proofErr w:type="spellEnd"/>
      <w:r w:rsidRPr="00982FCD">
        <w:t xml:space="preserve">, </w:t>
      </w:r>
      <w:proofErr w:type="spellStart"/>
      <w:r w:rsidRPr="00982FCD">
        <w:t>Leysia</w:t>
      </w:r>
      <w:proofErr w:type="spellEnd"/>
      <w:r w:rsidRPr="00982FCD">
        <w:t xml:space="preserve">, and Paul </w:t>
      </w:r>
      <w:proofErr w:type="spellStart"/>
      <w:r w:rsidRPr="00982FCD">
        <w:t>Dourish</w:t>
      </w:r>
      <w:proofErr w:type="spellEnd"/>
      <w:r w:rsidRPr="00982FCD">
        <w:t>. "Unpacking privacy for a networked world." </w:t>
      </w:r>
      <w:r w:rsidRPr="00982FCD">
        <w:rPr>
          <w:i/>
          <w:iCs/>
        </w:rPr>
        <w:t>Proceedings of the SIGCHI conference on Human factors in computing systems</w:t>
      </w:r>
      <w:r w:rsidRPr="00982FCD">
        <w:t>. ACM, 2003.</w:t>
      </w:r>
    </w:p>
    <w:p w:rsidR="000E5AEA" w:rsidRDefault="000E5AEA" w:rsidP="001326E9">
      <w:pPr>
        <w:pStyle w:val="Biblio"/>
      </w:pPr>
      <w:r>
        <w:t>[28]</w:t>
      </w:r>
      <w:r w:rsidRPr="000E5AEA">
        <w:rPr>
          <w:rFonts w:ascii="Arial" w:hAnsi="Arial" w:cs="Arial"/>
          <w:color w:val="222222"/>
          <w:sz w:val="20"/>
          <w:shd w:val="clear" w:color="auto" w:fill="FFFFFF"/>
        </w:rPr>
        <w:t xml:space="preserve"> </w:t>
      </w:r>
      <w:r w:rsidRPr="000E5AEA">
        <w:t xml:space="preserve">Gross, Ralph, and Alessandro </w:t>
      </w:r>
      <w:proofErr w:type="spellStart"/>
      <w:r w:rsidRPr="000E5AEA">
        <w:t>Acquisti</w:t>
      </w:r>
      <w:proofErr w:type="spellEnd"/>
      <w:r w:rsidRPr="000E5AEA">
        <w:t>. "Information revelation and privacy in online social networks." </w:t>
      </w:r>
      <w:r w:rsidRPr="000E5AEA">
        <w:rPr>
          <w:i/>
          <w:iCs/>
        </w:rPr>
        <w:t>Proceedings of the 2005 ACM workshop on Privacy in the electronic society</w:t>
      </w:r>
      <w:r w:rsidRPr="000E5AEA">
        <w:t>. ACM, 2005.</w:t>
      </w:r>
    </w:p>
    <w:p w:rsidR="000E5AEA" w:rsidRDefault="000E5AEA" w:rsidP="001326E9">
      <w:pPr>
        <w:pStyle w:val="Biblio"/>
      </w:pPr>
      <w:r>
        <w:t>[29]</w:t>
      </w:r>
      <w:r w:rsidRPr="000E5AEA">
        <w:rPr>
          <w:rFonts w:ascii="Arial" w:hAnsi="Arial" w:cs="Arial"/>
          <w:color w:val="222222"/>
          <w:sz w:val="20"/>
          <w:shd w:val="clear" w:color="auto" w:fill="FFFFFF"/>
        </w:rPr>
        <w:t xml:space="preserve"> </w:t>
      </w:r>
      <w:proofErr w:type="spellStart"/>
      <w:r w:rsidRPr="000E5AEA">
        <w:t>Tufekci</w:t>
      </w:r>
      <w:proofErr w:type="spellEnd"/>
      <w:r w:rsidRPr="000E5AEA">
        <w:t xml:space="preserve">, </w:t>
      </w:r>
      <w:proofErr w:type="spellStart"/>
      <w:r w:rsidRPr="000E5AEA">
        <w:t>Zeynep</w:t>
      </w:r>
      <w:proofErr w:type="spellEnd"/>
      <w:r w:rsidRPr="000E5AEA">
        <w:t>. "Can you see me now? Audience and disclosure regulation in online social network sites." </w:t>
      </w:r>
      <w:r w:rsidRPr="000E5AEA">
        <w:rPr>
          <w:i/>
          <w:iCs/>
        </w:rPr>
        <w:t>Bulletin of Science, Technology &amp; Society</w:t>
      </w:r>
      <w:r w:rsidRPr="000E5AEA">
        <w:t> 28.1 (2008): 20-36.</w:t>
      </w:r>
    </w:p>
    <w:p w:rsidR="009F307C" w:rsidRDefault="009F307C" w:rsidP="001326E9">
      <w:pPr>
        <w:pStyle w:val="Biblio"/>
      </w:pPr>
      <w:r>
        <w:t>[30]</w:t>
      </w:r>
      <w:r w:rsidRPr="009F307C">
        <w:rPr>
          <w:rFonts w:ascii="Arial" w:hAnsi="Arial" w:cs="Arial"/>
          <w:color w:val="222222"/>
          <w:sz w:val="20"/>
          <w:shd w:val="clear" w:color="auto" w:fill="FFFFFF"/>
        </w:rPr>
        <w:t xml:space="preserve"> </w:t>
      </w:r>
      <w:proofErr w:type="spellStart"/>
      <w:r w:rsidRPr="009F307C">
        <w:t>Shyong</w:t>
      </w:r>
      <w:proofErr w:type="spellEnd"/>
      <w:r w:rsidRPr="009F307C">
        <w:t xml:space="preserve">, K., Dan </w:t>
      </w:r>
      <w:proofErr w:type="spellStart"/>
      <w:r w:rsidRPr="009F307C">
        <w:t>Frankowski</w:t>
      </w:r>
      <w:proofErr w:type="spellEnd"/>
      <w:r w:rsidRPr="009F307C">
        <w:t xml:space="preserve">, and John </w:t>
      </w:r>
      <w:proofErr w:type="spellStart"/>
      <w:r w:rsidRPr="009F307C">
        <w:t>Riedl</w:t>
      </w:r>
      <w:proofErr w:type="spellEnd"/>
      <w:r w:rsidRPr="009F307C">
        <w:t xml:space="preserve">. "Do you trust your recommendations? An exploration of security and privacy issues in </w:t>
      </w:r>
      <w:r w:rsidR="00390006">
        <w:t>Recommender System</w:t>
      </w:r>
      <w:r w:rsidR="00EC59C4">
        <w:t>s</w:t>
      </w:r>
      <w:r w:rsidRPr="009F307C">
        <w:t>." </w:t>
      </w:r>
      <w:r w:rsidRPr="009F307C">
        <w:rPr>
          <w:i/>
          <w:iCs/>
        </w:rPr>
        <w:t>Emerging Trends in Information and Communication Security</w:t>
      </w:r>
      <w:r w:rsidRPr="009F307C">
        <w:t>. Springer Berlin Heidelberg, 2006. 14-29.</w:t>
      </w:r>
    </w:p>
    <w:p w:rsidR="003A58E8" w:rsidRDefault="003A58E8" w:rsidP="001326E9">
      <w:pPr>
        <w:pStyle w:val="Biblio"/>
      </w:pPr>
      <w:r>
        <w:t>[31]</w:t>
      </w:r>
      <w:r w:rsidR="00D322CC" w:rsidRPr="00D322CC">
        <w:rPr>
          <w:rFonts w:ascii="Arial" w:hAnsi="Arial" w:cs="Arial"/>
          <w:color w:val="222222"/>
          <w:sz w:val="20"/>
          <w:shd w:val="clear" w:color="auto" w:fill="FFFFFF"/>
        </w:rPr>
        <w:t xml:space="preserve"> </w:t>
      </w:r>
      <w:proofErr w:type="spellStart"/>
      <w:r w:rsidR="00D322CC" w:rsidRPr="00D322CC">
        <w:t>Konstas</w:t>
      </w:r>
      <w:proofErr w:type="spellEnd"/>
      <w:r w:rsidR="00D322CC" w:rsidRPr="00D322CC">
        <w:t xml:space="preserve">, </w:t>
      </w:r>
      <w:proofErr w:type="spellStart"/>
      <w:r w:rsidR="00D322CC" w:rsidRPr="00D322CC">
        <w:t>Ioannis</w:t>
      </w:r>
      <w:proofErr w:type="spellEnd"/>
      <w:r w:rsidR="00D322CC" w:rsidRPr="00D322CC">
        <w:t xml:space="preserve">, </w:t>
      </w:r>
      <w:proofErr w:type="spellStart"/>
      <w:r w:rsidR="00D322CC" w:rsidRPr="00D322CC">
        <w:t>Vassilios</w:t>
      </w:r>
      <w:proofErr w:type="spellEnd"/>
      <w:r w:rsidR="00D322CC" w:rsidRPr="00D322CC">
        <w:t xml:space="preserve"> Stathopoulos, and </w:t>
      </w:r>
      <w:proofErr w:type="spellStart"/>
      <w:r w:rsidR="00D322CC" w:rsidRPr="00D322CC">
        <w:t>Joemon</w:t>
      </w:r>
      <w:proofErr w:type="spellEnd"/>
      <w:r w:rsidR="00D322CC" w:rsidRPr="00D322CC">
        <w:t xml:space="preserve"> M. Jose. "On social networks and collaborative recommendation." </w:t>
      </w:r>
      <w:r w:rsidR="00D322CC" w:rsidRPr="00D322CC">
        <w:rPr>
          <w:i/>
          <w:iCs/>
        </w:rPr>
        <w:t>Proceedings of the 32nd international ACM SIGIR conference on Research and development in information retrieval</w:t>
      </w:r>
      <w:r w:rsidR="00D322CC" w:rsidRPr="00D322CC">
        <w:t>. ACM, 2009.</w:t>
      </w:r>
    </w:p>
    <w:p w:rsidR="00D322CC" w:rsidRDefault="00D322CC" w:rsidP="001326E9">
      <w:pPr>
        <w:pStyle w:val="Biblio"/>
      </w:pPr>
      <w:r>
        <w:t>[32]</w:t>
      </w:r>
      <w:r w:rsidRPr="00D322CC">
        <w:rPr>
          <w:rFonts w:ascii="Arial" w:hAnsi="Arial" w:cs="Arial"/>
          <w:color w:val="222222"/>
          <w:sz w:val="20"/>
          <w:shd w:val="clear" w:color="auto" w:fill="FFFFFF"/>
        </w:rPr>
        <w:t xml:space="preserve"> </w:t>
      </w:r>
      <w:r w:rsidRPr="00D322CC">
        <w:t xml:space="preserve">Ramakrishnan, </w:t>
      </w:r>
      <w:proofErr w:type="spellStart"/>
      <w:r w:rsidRPr="00D322CC">
        <w:t>Naren</w:t>
      </w:r>
      <w:proofErr w:type="spellEnd"/>
      <w:r w:rsidRPr="00D322CC">
        <w:t xml:space="preserve">, et al. "Privacy risks in </w:t>
      </w:r>
      <w:r w:rsidR="00390006">
        <w:t>Recommender System</w:t>
      </w:r>
      <w:r w:rsidR="00EC59C4">
        <w:t>s</w:t>
      </w:r>
      <w:r w:rsidRPr="00D322CC">
        <w:t>." </w:t>
      </w:r>
      <w:r w:rsidRPr="00D322CC">
        <w:rPr>
          <w:i/>
          <w:iCs/>
        </w:rPr>
        <w:t>IEEE Internet Computing</w:t>
      </w:r>
      <w:r w:rsidRPr="00D322CC">
        <w:t> 5.6 (2001): 54.</w:t>
      </w:r>
    </w:p>
    <w:p w:rsidR="00D322CC" w:rsidRDefault="00D322CC" w:rsidP="001326E9">
      <w:pPr>
        <w:pStyle w:val="Biblio"/>
      </w:pPr>
      <w:r>
        <w:lastRenderedPageBreak/>
        <w:t>[33]</w:t>
      </w:r>
      <w:r w:rsidR="00E53C28" w:rsidRPr="00E53C28">
        <w:rPr>
          <w:rFonts w:ascii="Arial" w:hAnsi="Arial" w:cs="Arial"/>
          <w:color w:val="222222"/>
          <w:sz w:val="20"/>
          <w:shd w:val="clear" w:color="auto" w:fill="FFFFFF"/>
        </w:rPr>
        <w:t xml:space="preserve"> </w:t>
      </w:r>
      <w:r w:rsidR="00E53C28" w:rsidRPr="00E53C28">
        <w:t>Rosenblum, David. "What anyone can know: The privacy risks of social networking sites." </w:t>
      </w:r>
      <w:r w:rsidR="00E53C28" w:rsidRPr="00E53C28">
        <w:rPr>
          <w:i/>
          <w:iCs/>
        </w:rPr>
        <w:t>IEEE Security &amp; Privacy</w:t>
      </w:r>
      <w:r w:rsidR="00E53C28" w:rsidRPr="00E53C28">
        <w:t> 5.3 (2007).</w:t>
      </w:r>
    </w:p>
    <w:p w:rsidR="00E53C28" w:rsidRDefault="00E53C28" w:rsidP="001326E9">
      <w:pPr>
        <w:pStyle w:val="Biblio"/>
      </w:pPr>
      <w:r>
        <w:t>[34]</w:t>
      </w:r>
      <w:r w:rsidR="004E064B" w:rsidRPr="004E064B">
        <w:rPr>
          <w:rFonts w:ascii="Arial" w:hAnsi="Arial" w:cs="Arial"/>
          <w:color w:val="222222"/>
          <w:sz w:val="20"/>
          <w:shd w:val="clear" w:color="auto" w:fill="FFFFFF"/>
        </w:rPr>
        <w:t xml:space="preserve"> </w:t>
      </w:r>
      <w:proofErr w:type="spellStart"/>
      <w:r w:rsidR="004E064B" w:rsidRPr="004E064B">
        <w:t>Cissée</w:t>
      </w:r>
      <w:proofErr w:type="spellEnd"/>
      <w:r w:rsidR="004E064B" w:rsidRPr="004E064B">
        <w:t xml:space="preserve">, Richard, and </w:t>
      </w:r>
      <w:proofErr w:type="spellStart"/>
      <w:r w:rsidR="004E064B" w:rsidRPr="004E064B">
        <w:t>Sahin</w:t>
      </w:r>
      <w:proofErr w:type="spellEnd"/>
      <w:r w:rsidR="004E064B" w:rsidRPr="004E064B">
        <w:t xml:space="preserve"> </w:t>
      </w:r>
      <w:proofErr w:type="spellStart"/>
      <w:r w:rsidR="004E064B" w:rsidRPr="004E064B">
        <w:t>Albayrak</w:t>
      </w:r>
      <w:proofErr w:type="spellEnd"/>
      <w:r w:rsidR="004E064B" w:rsidRPr="004E064B">
        <w:t xml:space="preserve">. "An agent-based approach for privacy-preserving </w:t>
      </w:r>
      <w:r w:rsidR="00390006">
        <w:t>Recommender System</w:t>
      </w:r>
      <w:r w:rsidR="00EC59C4">
        <w:t>s</w:t>
      </w:r>
      <w:r w:rsidR="004E064B" w:rsidRPr="004E064B">
        <w:t>." </w:t>
      </w:r>
      <w:r w:rsidR="004E064B" w:rsidRPr="004E064B">
        <w:rPr>
          <w:i/>
          <w:iCs/>
        </w:rPr>
        <w:t>Proceedings of the 6th international joint conference on Autonomous agents and multiagent systems</w:t>
      </w:r>
      <w:r w:rsidR="004E064B" w:rsidRPr="004E064B">
        <w:t>. ACM, 2007.</w:t>
      </w:r>
    </w:p>
    <w:p w:rsidR="004E064B" w:rsidRDefault="004E064B" w:rsidP="001326E9">
      <w:pPr>
        <w:pStyle w:val="Biblio"/>
      </w:pPr>
      <w:r>
        <w:t>[35]</w:t>
      </w:r>
      <w:r w:rsidRPr="004E064B">
        <w:rPr>
          <w:rFonts w:ascii="Arial" w:hAnsi="Arial" w:cs="Arial"/>
          <w:color w:val="222222"/>
          <w:sz w:val="20"/>
          <w:shd w:val="clear" w:color="auto" w:fill="FFFFFF"/>
        </w:rPr>
        <w:t xml:space="preserve"> </w:t>
      </w:r>
      <w:proofErr w:type="spellStart"/>
      <w:r w:rsidRPr="004E064B">
        <w:t>Polat</w:t>
      </w:r>
      <w:proofErr w:type="spellEnd"/>
      <w:r w:rsidRPr="004E064B">
        <w:t xml:space="preserve">, </w:t>
      </w:r>
      <w:proofErr w:type="spellStart"/>
      <w:r w:rsidRPr="004E064B">
        <w:t>Huseyin</w:t>
      </w:r>
      <w:proofErr w:type="spellEnd"/>
      <w:r w:rsidRPr="004E064B">
        <w:t>, and Wenliang Du. "SVD-based collaborative filtering with privacy." </w:t>
      </w:r>
      <w:r w:rsidRPr="004E064B">
        <w:rPr>
          <w:i/>
          <w:iCs/>
        </w:rPr>
        <w:t>Proceedings of the 2005 ACM symposium on Applied computing</w:t>
      </w:r>
      <w:r w:rsidRPr="004E064B">
        <w:t>. ACM, 2005.</w:t>
      </w:r>
    </w:p>
    <w:p w:rsidR="004E064B" w:rsidRDefault="004E064B" w:rsidP="001326E9">
      <w:pPr>
        <w:pStyle w:val="Biblio"/>
      </w:pPr>
      <w:r>
        <w:t>[36]</w:t>
      </w:r>
      <w:r w:rsidR="005B781B" w:rsidRPr="005B781B">
        <w:rPr>
          <w:rFonts w:ascii="Arial" w:hAnsi="Arial" w:cs="Arial"/>
          <w:color w:val="222222"/>
          <w:sz w:val="20"/>
          <w:shd w:val="clear" w:color="auto" w:fill="FFFFFF"/>
        </w:rPr>
        <w:t xml:space="preserve"> </w:t>
      </w:r>
      <w:proofErr w:type="spellStart"/>
      <w:r w:rsidR="005B781B" w:rsidRPr="005B781B">
        <w:t>Polat</w:t>
      </w:r>
      <w:proofErr w:type="spellEnd"/>
      <w:r w:rsidR="005B781B" w:rsidRPr="005B781B">
        <w:t xml:space="preserve">, </w:t>
      </w:r>
      <w:proofErr w:type="spellStart"/>
      <w:r w:rsidR="005B781B" w:rsidRPr="005B781B">
        <w:t>Huseyin</w:t>
      </w:r>
      <w:proofErr w:type="spellEnd"/>
      <w:r w:rsidR="005B781B" w:rsidRPr="005B781B">
        <w:t>, and Wenliang Du. "Privacy</w:t>
      </w:r>
      <w:r w:rsidR="005B781B" w:rsidRPr="005B781B">
        <w:rPr>
          <w:rFonts w:ascii="Cambria Math" w:hAnsi="Cambria Math" w:cs="Cambria Math"/>
        </w:rPr>
        <w:t>‐</w:t>
      </w:r>
      <w:r w:rsidR="005B781B" w:rsidRPr="005B781B">
        <w:t>preserving top</w:t>
      </w:r>
      <w:r w:rsidR="005B781B" w:rsidRPr="005B781B">
        <w:rPr>
          <w:rFonts w:ascii="Cambria Math" w:hAnsi="Cambria Math" w:cs="Cambria Math"/>
        </w:rPr>
        <w:t>‐</w:t>
      </w:r>
      <w:r w:rsidR="005B781B" w:rsidRPr="005B781B">
        <w:t>N recommendation on distributed data." </w:t>
      </w:r>
      <w:r w:rsidR="005B781B" w:rsidRPr="005B781B">
        <w:rPr>
          <w:i/>
          <w:iCs/>
        </w:rPr>
        <w:t>Journal of the American Society for Information Science and Technology</w:t>
      </w:r>
      <w:r w:rsidR="005B781B" w:rsidRPr="005B781B">
        <w:t> 59.7 (2008): 1093-1108.</w:t>
      </w:r>
    </w:p>
    <w:p w:rsidR="00300BD9" w:rsidRDefault="00300BD9" w:rsidP="001326E9">
      <w:pPr>
        <w:pStyle w:val="Biblio"/>
      </w:pPr>
      <w:r>
        <w:t>[37]</w:t>
      </w:r>
      <w:r w:rsidRPr="00300BD9">
        <w:rPr>
          <w:rFonts w:ascii="Arial" w:hAnsi="Arial" w:cs="Arial"/>
          <w:color w:val="222222"/>
          <w:sz w:val="20"/>
          <w:shd w:val="clear" w:color="auto" w:fill="FFFFFF"/>
        </w:rPr>
        <w:t xml:space="preserve"> </w:t>
      </w:r>
      <w:proofErr w:type="spellStart"/>
      <w:r w:rsidRPr="00300BD9">
        <w:t>Berkovsky</w:t>
      </w:r>
      <w:proofErr w:type="spellEnd"/>
      <w:r w:rsidRPr="00300BD9">
        <w:t xml:space="preserve">, </w:t>
      </w:r>
      <w:proofErr w:type="spellStart"/>
      <w:r w:rsidRPr="00300BD9">
        <w:t>Shlomo</w:t>
      </w:r>
      <w:proofErr w:type="spellEnd"/>
      <w:r w:rsidRPr="00300BD9">
        <w:t>, et al. "Enhancing privacy and preserving accuracy of a distributed collaborative filtering." </w:t>
      </w:r>
      <w:r w:rsidRPr="00300BD9">
        <w:rPr>
          <w:i/>
          <w:iCs/>
        </w:rPr>
        <w:t xml:space="preserve">Proceedings of the 2007 ACM conference on </w:t>
      </w:r>
      <w:r w:rsidR="00390006">
        <w:rPr>
          <w:i/>
          <w:iCs/>
        </w:rPr>
        <w:t>Recommender System</w:t>
      </w:r>
      <w:r w:rsidR="00EC59C4">
        <w:rPr>
          <w:i/>
          <w:iCs/>
        </w:rPr>
        <w:t>s</w:t>
      </w:r>
      <w:r w:rsidRPr="00300BD9">
        <w:t>. ACM, 2007.</w:t>
      </w:r>
    </w:p>
    <w:p w:rsidR="00300BD9" w:rsidRDefault="00300BD9" w:rsidP="001326E9">
      <w:pPr>
        <w:pStyle w:val="Biblio"/>
      </w:pPr>
      <w:r>
        <w:t>[38]</w:t>
      </w:r>
      <w:r w:rsidRPr="00300BD9">
        <w:rPr>
          <w:rFonts w:ascii="Arial" w:hAnsi="Arial" w:cs="Arial"/>
          <w:color w:val="222222"/>
          <w:sz w:val="20"/>
          <w:shd w:val="clear" w:color="auto" w:fill="FFFFFF"/>
        </w:rPr>
        <w:t xml:space="preserve"> </w:t>
      </w:r>
      <w:r w:rsidRPr="00300BD9">
        <w:t>Shokri, Reza, et al. "Preserving privacy in collaborative filtering through distributed aggregation of offline profiles." </w:t>
      </w:r>
      <w:r w:rsidRPr="00300BD9">
        <w:rPr>
          <w:i/>
          <w:iCs/>
        </w:rPr>
        <w:t xml:space="preserve">Proceedings of the third ACM conference on </w:t>
      </w:r>
      <w:r w:rsidR="00390006">
        <w:rPr>
          <w:i/>
          <w:iCs/>
        </w:rPr>
        <w:t>Recommender System</w:t>
      </w:r>
      <w:r w:rsidR="00EC59C4">
        <w:rPr>
          <w:i/>
          <w:iCs/>
        </w:rPr>
        <w:t>s</w:t>
      </w:r>
      <w:r w:rsidRPr="00300BD9">
        <w:t>. ACM, 2009.</w:t>
      </w:r>
    </w:p>
    <w:p w:rsidR="00300BD9" w:rsidRDefault="00300BD9" w:rsidP="001326E9">
      <w:pPr>
        <w:pStyle w:val="Biblio"/>
      </w:pPr>
      <w:r>
        <w:t>[39]</w:t>
      </w:r>
      <w:r w:rsidRPr="00300BD9">
        <w:rPr>
          <w:rFonts w:ascii="Arial" w:hAnsi="Arial" w:cs="Arial"/>
          <w:color w:val="222222"/>
          <w:sz w:val="20"/>
          <w:shd w:val="clear" w:color="auto" w:fill="FFFFFF"/>
        </w:rPr>
        <w:t xml:space="preserve"> </w:t>
      </w:r>
      <w:proofErr w:type="spellStart"/>
      <w:r w:rsidRPr="00300BD9">
        <w:t>Bugliesi</w:t>
      </w:r>
      <w:proofErr w:type="spellEnd"/>
      <w:r w:rsidRPr="00300BD9">
        <w:t>, Michele, et al., eds. </w:t>
      </w:r>
      <w:r w:rsidRPr="00300BD9">
        <w:rPr>
          <w:i/>
          <w:iCs/>
        </w:rPr>
        <w:t>Automata, Languages and Programming: 33rd International Colloquium, ICALP 2006, Venice, Italy, July 10-14, 2006, Proceedings</w:t>
      </w:r>
      <w:r w:rsidRPr="00300BD9">
        <w:t>. Vol. 4051. Springer, 2006.</w:t>
      </w:r>
    </w:p>
    <w:p w:rsidR="00300BD9" w:rsidRDefault="00300BD9" w:rsidP="001326E9">
      <w:pPr>
        <w:pStyle w:val="Biblio"/>
      </w:pPr>
      <w:r>
        <w:t>[40]</w:t>
      </w:r>
      <w:r w:rsidR="00985C90" w:rsidRPr="00985C90">
        <w:rPr>
          <w:rFonts w:ascii="Arial" w:hAnsi="Arial" w:cs="Arial"/>
          <w:color w:val="222222"/>
          <w:sz w:val="20"/>
          <w:shd w:val="clear" w:color="auto" w:fill="FFFFFF"/>
        </w:rPr>
        <w:t xml:space="preserve"> </w:t>
      </w:r>
      <w:proofErr w:type="spellStart"/>
      <w:r w:rsidR="00985C90" w:rsidRPr="00985C90">
        <w:t>McSherry</w:t>
      </w:r>
      <w:proofErr w:type="spellEnd"/>
      <w:r w:rsidR="00985C90" w:rsidRPr="00985C90">
        <w:t xml:space="preserve">, Frank, and Ilya </w:t>
      </w:r>
      <w:proofErr w:type="spellStart"/>
      <w:r w:rsidR="00985C90" w:rsidRPr="00985C90">
        <w:t>Mironov</w:t>
      </w:r>
      <w:proofErr w:type="spellEnd"/>
      <w:r w:rsidR="00985C90" w:rsidRPr="00985C90">
        <w:t xml:space="preserve">. "Differentially private </w:t>
      </w:r>
      <w:r w:rsidR="00390006">
        <w:t>Recommender System</w:t>
      </w:r>
      <w:r w:rsidR="00EC59C4">
        <w:t>s</w:t>
      </w:r>
      <w:r w:rsidR="00985C90" w:rsidRPr="00985C90">
        <w:t>: building privacy into the net." </w:t>
      </w:r>
      <w:r w:rsidR="00985C90" w:rsidRPr="00985C90">
        <w:rPr>
          <w:i/>
          <w:iCs/>
        </w:rPr>
        <w:t>Proceedings of the 15th ACM SIGKDD international conference on Knowledge discovery and data mining</w:t>
      </w:r>
      <w:r w:rsidR="00985C90" w:rsidRPr="00985C90">
        <w:t>. ACM, 2009.</w:t>
      </w:r>
    </w:p>
    <w:p w:rsidR="0082601E" w:rsidRDefault="0082601E" w:rsidP="001326E9">
      <w:pPr>
        <w:pStyle w:val="Biblio"/>
      </w:pPr>
      <w:r>
        <w:t>[41]</w:t>
      </w:r>
      <w:r w:rsidRPr="0082601E">
        <w:rPr>
          <w:rFonts w:ascii="Arial" w:hAnsi="Arial" w:cs="Arial"/>
          <w:color w:val="222222"/>
          <w:sz w:val="20"/>
          <w:shd w:val="clear" w:color="auto" w:fill="FFFFFF"/>
        </w:rPr>
        <w:t xml:space="preserve"> </w:t>
      </w:r>
      <w:r w:rsidRPr="0082601E">
        <w:t xml:space="preserve">Lampe, Cliff, Nicole B. Ellison, and Charles </w:t>
      </w:r>
      <w:proofErr w:type="spellStart"/>
      <w:r w:rsidRPr="0082601E">
        <w:t>Steinfield</w:t>
      </w:r>
      <w:proofErr w:type="spellEnd"/>
      <w:r w:rsidRPr="0082601E">
        <w:t>. "Changes in use and perception of Facebook." </w:t>
      </w:r>
      <w:r w:rsidRPr="0082601E">
        <w:rPr>
          <w:i/>
          <w:iCs/>
        </w:rPr>
        <w:t>Proceedings of the 2008 ACM conference on Computer supported cooperative work</w:t>
      </w:r>
      <w:r w:rsidRPr="0082601E">
        <w:t>. ACM, 2008.</w:t>
      </w:r>
    </w:p>
    <w:p w:rsidR="0082601E" w:rsidRDefault="0082601E" w:rsidP="001326E9">
      <w:pPr>
        <w:pStyle w:val="Biblio"/>
      </w:pPr>
      <w:r>
        <w:t>[42]</w:t>
      </w:r>
      <w:r w:rsidR="00B82977" w:rsidRPr="00B82977">
        <w:rPr>
          <w:rFonts w:ascii="Arial" w:hAnsi="Arial" w:cs="Arial"/>
          <w:color w:val="222222"/>
          <w:sz w:val="20"/>
          <w:shd w:val="clear" w:color="auto" w:fill="FFFFFF"/>
        </w:rPr>
        <w:t xml:space="preserve"> </w:t>
      </w:r>
      <w:proofErr w:type="spellStart"/>
      <w:r w:rsidR="00B82977" w:rsidRPr="00B82977">
        <w:t>Knijnenburg</w:t>
      </w:r>
      <w:proofErr w:type="spellEnd"/>
      <w:r w:rsidR="00B82977" w:rsidRPr="00B82977">
        <w:t xml:space="preserve">, Bart P., and Alfred </w:t>
      </w:r>
      <w:proofErr w:type="spellStart"/>
      <w:r w:rsidR="00B82977" w:rsidRPr="00B82977">
        <w:t>Kobsa</w:t>
      </w:r>
      <w:proofErr w:type="spellEnd"/>
      <w:r w:rsidR="00B82977" w:rsidRPr="00B82977">
        <w:t xml:space="preserve">. "Making decisions about privacy: information disclosure in context-aware </w:t>
      </w:r>
      <w:r w:rsidR="00390006">
        <w:t>Recommender System</w:t>
      </w:r>
      <w:r w:rsidR="00EC59C4">
        <w:t>s</w:t>
      </w:r>
      <w:r w:rsidR="00B82977" w:rsidRPr="00B82977">
        <w:t>." </w:t>
      </w:r>
      <w:r w:rsidR="00B82977" w:rsidRPr="00B82977">
        <w:rPr>
          <w:i/>
          <w:iCs/>
        </w:rPr>
        <w:t>ACM Transactions on Interactive Intelligent Systems (</w:t>
      </w:r>
      <w:proofErr w:type="spellStart"/>
      <w:r w:rsidR="00B82977" w:rsidRPr="00B82977">
        <w:rPr>
          <w:i/>
          <w:iCs/>
        </w:rPr>
        <w:t>TiiS</w:t>
      </w:r>
      <w:proofErr w:type="spellEnd"/>
      <w:r w:rsidR="00B82977" w:rsidRPr="00B82977">
        <w:rPr>
          <w:i/>
          <w:iCs/>
        </w:rPr>
        <w:t>)</w:t>
      </w:r>
      <w:r w:rsidR="00B82977" w:rsidRPr="00B82977">
        <w:t> 3.3 (2013): 20.</w:t>
      </w:r>
    </w:p>
    <w:p w:rsidR="00B82977" w:rsidRDefault="00B82977" w:rsidP="001326E9">
      <w:pPr>
        <w:pStyle w:val="Biblio"/>
      </w:pPr>
      <w:r>
        <w:lastRenderedPageBreak/>
        <w:t>[43]</w:t>
      </w:r>
      <w:r w:rsidR="00B87B24" w:rsidRPr="00B87B24">
        <w:rPr>
          <w:rFonts w:ascii="Arial" w:hAnsi="Arial" w:cs="Arial"/>
          <w:color w:val="222222"/>
          <w:sz w:val="20"/>
          <w:shd w:val="clear" w:color="auto" w:fill="FFFFFF"/>
        </w:rPr>
        <w:t xml:space="preserve"> </w:t>
      </w:r>
      <w:proofErr w:type="spellStart"/>
      <w:r w:rsidR="00B87B24" w:rsidRPr="00B87B24">
        <w:t>Filar</w:t>
      </w:r>
      <w:proofErr w:type="spellEnd"/>
      <w:r w:rsidR="00B87B24" w:rsidRPr="00B87B24">
        <w:t xml:space="preserve">, Jerzy A., Dmitry </w:t>
      </w:r>
      <w:proofErr w:type="spellStart"/>
      <w:r w:rsidR="00B87B24" w:rsidRPr="00B87B24">
        <w:t>Krass</w:t>
      </w:r>
      <w:proofErr w:type="spellEnd"/>
      <w:r w:rsidR="00B87B24" w:rsidRPr="00B87B24">
        <w:t>, and Kirsten W. Ross. "Percentile performance criteria for limiting average Markov decision processes." </w:t>
      </w:r>
      <w:r w:rsidR="00B87B24" w:rsidRPr="00B87B24">
        <w:rPr>
          <w:i/>
          <w:iCs/>
        </w:rPr>
        <w:t>IEEE Transactions on Automatic Control</w:t>
      </w:r>
      <w:r w:rsidR="00B87B24" w:rsidRPr="00B87B24">
        <w:t> 40.1 (1995): 2-10.</w:t>
      </w:r>
    </w:p>
    <w:p w:rsidR="00B87B24" w:rsidRDefault="00B87B24" w:rsidP="001326E9">
      <w:pPr>
        <w:pStyle w:val="Biblio"/>
      </w:pPr>
      <w:r>
        <w:t>[44]</w:t>
      </w:r>
      <w:r w:rsidRPr="00B87B24">
        <w:rPr>
          <w:rFonts w:ascii="Arial" w:hAnsi="Arial" w:cs="Arial"/>
          <w:color w:val="222222"/>
          <w:sz w:val="20"/>
          <w:shd w:val="clear" w:color="auto" w:fill="FFFFFF"/>
        </w:rPr>
        <w:t xml:space="preserve"> </w:t>
      </w:r>
      <w:r w:rsidRPr="00B87B24">
        <w:t>Marcus, Steven I., et al. "Risk sensitive Markov decision processes." </w:t>
      </w:r>
      <w:r w:rsidRPr="00B87B24">
        <w:rPr>
          <w:i/>
          <w:iCs/>
        </w:rPr>
        <w:t>Systems and control in the twenty-first century</w:t>
      </w:r>
      <w:r w:rsidRPr="00B87B24">
        <w:t xml:space="preserve">. </w:t>
      </w:r>
      <w:proofErr w:type="spellStart"/>
      <w:r w:rsidRPr="00B87B24">
        <w:t>Birkhäuser</w:t>
      </w:r>
      <w:proofErr w:type="spellEnd"/>
      <w:r w:rsidRPr="00B87B24">
        <w:t xml:space="preserve"> Boston, 1997. 263-279.</w:t>
      </w:r>
    </w:p>
    <w:p w:rsidR="00B87B24" w:rsidRDefault="00B87B24" w:rsidP="001326E9">
      <w:pPr>
        <w:pStyle w:val="Biblio"/>
      </w:pPr>
      <w:r>
        <w:t>[45]</w:t>
      </w:r>
      <w:r w:rsidR="000E6B78" w:rsidRPr="000E6B78">
        <w:rPr>
          <w:rFonts w:ascii="Arial" w:hAnsi="Arial" w:cs="Arial"/>
          <w:color w:val="222222"/>
          <w:sz w:val="20"/>
          <w:shd w:val="clear" w:color="auto" w:fill="FFFFFF"/>
        </w:rPr>
        <w:t xml:space="preserve"> </w:t>
      </w:r>
      <w:proofErr w:type="spellStart"/>
      <w:r w:rsidR="000E6B78" w:rsidRPr="000E6B78">
        <w:t>Geibel</w:t>
      </w:r>
      <w:proofErr w:type="spellEnd"/>
      <w:r w:rsidR="000E6B78" w:rsidRPr="000E6B78">
        <w:t xml:space="preserve">, Peter, and Fritz </w:t>
      </w:r>
      <w:proofErr w:type="spellStart"/>
      <w:r w:rsidR="000E6B78" w:rsidRPr="000E6B78">
        <w:t>Wysotzki</w:t>
      </w:r>
      <w:proofErr w:type="spellEnd"/>
      <w:r w:rsidR="000E6B78" w:rsidRPr="000E6B78">
        <w:t>. "Risk-sensitive reinforcement learning applied to control under constraints." </w:t>
      </w:r>
      <w:r w:rsidR="000E6B78" w:rsidRPr="000E6B78">
        <w:rPr>
          <w:i/>
          <w:iCs/>
        </w:rPr>
        <w:t xml:space="preserve">J. </w:t>
      </w:r>
      <w:proofErr w:type="spellStart"/>
      <w:r w:rsidR="000E6B78" w:rsidRPr="000E6B78">
        <w:rPr>
          <w:i/>
          <w:iCs/>
        </w:rPr>
        <w:t>Artif</w:t>
      </w:r>
      <w:proofErr w:type="spellEnd"/>
      <w:r w:rsidR="000E6B78" w:rsidRPr="000E6B78">
        <w:rPr>
          <w:i/>
          <w:iCs/>
        </w:rPr>
        <w:t xml:space="preserve">. </w:t>
      </w:r>
      <w:proofErr w:type="spellStart"/>
      <w:r w:rsidR="000E6B78" w:rsidRPr="000E6B78">
        <w:rPr>
          <w:i/>
          <w:iCs/>
        </w:rPr>
        <w:t>Intell</w:t>
      </w:r>
      <w:proofErr w:type="spellEnd"/>
      <w:r w:rsidR="000E6B78" w:rsidRPr="000E6B78">
        <w:rPr>
          <w:i/>
          <w:iCs/>
        </w:rPr>
        <w:t>. Res.(JAIR)</w:t>
      </w:r>
      <w:r w:rsidR="000E6B78" w:rsidRPr="000E6B78">
        <w:t> 24 (2005): 81-108.</w:t>
      </w:r>
    </w:p>
    <w:p w:rsidR="000E6B78" w:rsidRDefault="000E6B78" w:rsidP="001326E9">
      <w:pPr>
        <w:pStyle w:val="Biblio"/>
      </w:pPr>
      <w:r>
        <w:t>[46]</w:t>
      </w:r>
      <w:r w:rsidR="00123D77" w:rsidRPr="00123D77">
        <w:rPr>
          <w:rFonts w:ascii="Arial" w:hAnsi="Arial" w:cs="Arial"/>
          <w:color w:val="222222"/>
          <w:sz w:val="20"/>
          <w:shd w:val="clear" w:color="auto" w:fill="FFFFFF"/>
        </w:rPr>
        <w:t xml:space="preserve"> </w:t>
      </w:r>
      <w:r w:rsidR="00123D77" w:rsidRPr="00123D77">
        <w:t>Yu, Xiang, et al. "An autonomous robust fault tolerant control system." </w:t>
      </w:r>
      <w:r w:rsidR="00123D77" w:rsidRPr="00123D77">
        <w:rPr>
          <w:i/>
          <w:iCs/>
        </w:rPr>
        <w:t>Information Acquisition, 2006 IEEE International Conference on</w:t>
      </w:r>
      <w:r w:rsidR="00123D77" w:rsidRPr="00123D77">
        <w:t>. IEEE, 2006.</w:t>
      </w:r>
    </w:p>
    <w:p w:rsidR="00123D77" w:rsidRDefault="00123D77" w:rsidP="001326E9">
      <w:pPr>
        <w:pStyle w:val="Biblio"/>
      </w:pPr>
      <w:r>
        <w:t>[47]</w:t>
      </w:r>
      <w:r w:rsidR="00D506D9" w:rsidRPr="00D506D9">
        <w:rPr>
          <w:rFonts w:ascii="Arial" w:hAnsi="Arial" w:cs="Arial"/>
          <w:color w:val="222222"/>
          <w:sz w:val="20"/>
          <w:shd w:val="clear" w:color="auto" w:fill="FFFFFF"/>
        </w:rPr>
        <w:t xml:space="preserve"> </w:t>
      </w:r>
      <w:r w:rsidR="00D506D9" w:rsidRPr="00D506D9">
        <w:t>Hans, Alexander, et al. "Safe exploration for reinforcement learning." </w:t>
      </w:r>
      <w:r w:rsidR="00D506D9" w:rsidRPr="00D506D9">
        <w:rPr>
          <w:i/>
          <w:iCs/>
        </w:rPr>
        <w:t>ESANN</w:t>
      </w:r>
      <w:r w:rsidR="00D506D9" w:rsidRPr="00D506D9">
        <w:t>. 2008.</w:t>
      </w:r>
    </w:p>
    <w:p w:rsidR="00D506D9" w:rsidRDefault="00D506D9" w:rsidP="001326E9">
      <w:pPr>
        <w:pStyle w:val="Biblio"/>
      </w:pPr>
      <w:r>
        <w:t>[48]</w:t>
      </w:r>
      <w:r w:rsidR="00A25FA6" w:rsidRPr="00A25FA6">
        <w:rPr>
          <w:rFonts w:ascii="Arial" w:hAnsi="Arial" w:cs="Arial"/>
          <w:color w:val="222222"/>
          <w:sz w:val="20"/>
          <w:shd w:val="clear" w:color="auto" w:fill="FFFFFF"/>
        </w:rPr>
        <w:t xml:space="preserve"> </w:t>
      </w:r>
      <w:r w:rsidR="00A25FA6" w:rsidRPr="00A25FA6">
        <w:t xml:space="preserve">Castro, </w:t>
      </w:r>
      <w:proofErr w:type="spellStart"/>
      <w:r w:rsidR="00A25FA6" w:rsidRPr="00A25FA6">
        <w:t>Dotan</w:t>
      </w:r>
      <w:proofErr w:type="spellEnd"/>
      <w:r w:rsidR="00A25FA6" w:rsidRPr="00A25FA6">
        <w:t xml:space="preserve"> D., Aviv Tamar, and </w:t>
      </w:r>
      <w:proofErr w:type="spellStart"/>
      <w:r w:rsidR="00A25FA6" w:rsidRPr="00A25FA6">
        <w:t>Shie</w:t>
      </w:r>
      <w:proofErr w:type="spellEnd"/>
      <w:r w:rsidR="00A25FA6" w:rsidRPr="00A25FA6">
        <w:t xml:space="preserve"> </w:t>
      </w:r>
      <w:proofErr w:type="spellStart"/>
      <w:r w:rsidR="00A25FA6" w:rsidRPr="00A25FA6">
        <w:t>Mannor</w:t>
      </w:r>
      <w:proofErr w:type="spellEnd"/>
      <w:r w:rsidR="00A25FA6" w:rsidRPr="00A25FA6">
        <w:t>. "Policy gradients with variance related risk criteria." </w:t>
      </w:r>
      <w:r w:rsidR="00A25FA6" w:rsidRPr="00A25FA6">
        <w:rPr>
          <w:i/>
          <w:iCs/>
        </w:rPr>
        <w:t>Proceedings of the 29th International Conference on Machine Learning (ICML-12)</w:t>
      </w:r>
      <w:r w:rsidR="00A25FA6" w:rsidRPr="00A25FA6">
        <w:t>. 2012.</w:t>
      </w:r>
    </w:p>
    <w:p w:rsidR="00521D2E" w:rsidRDefault="00521D2E" w:rsidP="001326E9">
      <w:pPr>
        <w:pStyle w:val="Biblio"/>
      </w:pPr>
      <w:r>
        <w:t>[49]</w:t>
      </w:r>
      <w:r w:rsidR="00A83E71" w:rsidRPr="00A83E71">
        <w:rPr>
          <w:rFonts w:ascii="Arial" w:hAnsi="Arial" w:cs="Arial"/>
          <w:color w:val="222222"/>
          <w:sz w:val="20"/>
          <w:shd w:val="clear" w:color="auto" w:fill="FFFFFF"/>
        </w:rPr>
        <w:t xml:space="preserve"> </w:t>
      </w:r>
      <w:r w:rsidR="00A83E71" w:rsidRPr="00A83E71">
        <w:t>Gao, Sheng, et al. "</w:t>
      </w:r>
      <w:proofErr w:type="spellStart"/>
      <w:r w:rsidR="00A83E71" w:rsidRPr="00A83E71">
        <w:t>TrPF</w:t>
      </w:r>
      <w:proofErr w:type="spellEnd"/>
      <w:r w:rsidR="00A83E71" w:rsidRPr="00A83E71">
        <w:t>: A trajectory privacy-preserving framework for participatory sensing." </w:t>
      </w:r>
      <w:r w:rsidR="00A83E71" w:rsidRPr="00A83E71">
        <w:rPr>
          <w:i/>
          <w:iCs/>
        </w:rPr>
        <w:t>IEEE Transactions on Information Forensics and Security</w:t>
      </w:r>
      <w:r w:rsidR="00A83E71" w:rsidRPr="00A83E71">
        <w:t> 8.6 (2013): 874-887.</w:t>
      </w:r>
    </w:p>
    <w:p w:rsidR="00521D2E" w:rsidRDefault="00521D2E" w:rsidP="001326E9">
      <w:pPr>
        <w:pStyle w:val="Biblio"/>
      </w:pPr>
      <w:r>
        <w:t>[50]</w:t>
      </w:r>
      <w:r w:rsidR="00A83E71" w:rsidRPr="00A83E71">
        <w:rPr>
          <w:rFonts w:ascii="Arial" w:hAnsi="Arial" w:cs="Arial"/>
          <w:color w:val="222222"/>
          <w:sz w:val="20"/>
          <w:shd w:val="clear" w:color="auto" w:fill="FFFFFF"/>
        </w:rPr>
        <w:t xml:space="preserve"> </w:t>
      </w:r>
      <w:proofErr w:type="spellStart"/>
      <w:r w:rsidR="00A83E71" w:rsidRPr="00A83E71">
        <w:t>Niu</w:t>
      </w:r>
      <w:proofErr w:type="spellEnd"/>
      <w:r w:rsidR="00A83E71" w:rsidRPr="00A83E71">
        <w:t>, Ben, et al. "Enhancing privacy through caching in location-based services." </w:t>
      </w:r>
      <w:r w:rsidR="00A83E71" w:rsidRPr="00A83E71">
        <w:rPr>
          <w:i/>
          <w:iCs/>
        </w:rPr>
        <w:t>Computer Communications (INFOCOM), 2015 IEEE Conference on</w:t>
      </w:r>
      <w:r w:rsidR="00A83E71" w:rsidRPr="00A83E71">
        <w:t>. IEEE, 2015.</w:t>
      </w:r>
    </w:p>
    <w:p w:rsidR="00521D2E" w:rsidRDefault="00521D2E" w:rsidP="001326E9">
      <w:pPr>
        <w:pStyle w:val="Biblio"/>
      </w:pPr>
      <w:r>
        <w:t>[51]</w:t>
      </w:r>
      <w:r w:rsidR="00A83E71" w:rsidRPr="00A83E71">
        <w:rPr>
          <w:rFonts w:ascii="Arial" w:hAnsi="Arial" w:cs="Arial"/>
          <w:color w:val="222222"/>
          <w:sz w:val="20"/>
          <w:shd w:val="clear" w:color="auto" w:fill="FFFFFF"/>
        </w:rPr>
        <w:t xml:space="preserve"> </w:t>
      </w:r>
      <w:proofErr w:type="spellStart"/>
      <w:r w:rsidR="00A83E71" w:rsidRPr="00A83E71">
        <w:t>Cicek</w:t>
      </w:r>
      <w:proofErr w:type="spellEnd"/>
      <w:r w:rsidR="00A83E71" w:rsidRPr="00A83E71">
        <w:t xml:space="preserve">, A. </w:t>
      </w:r>
      <w:proofErr w:type="spellStart"/>
      <w:r w:rsidR="00A83E71" w:rsidRPr="00A83E71">
        <w:t>Ercument</w:t>
      </w:r>
      <w:proofErr w:type="spellEnd"/>
      <w:r w:rsidR="00A83E71" w:rsidRPr="00A83E71">
        <w:t xml:space="preserve">, Mehmet </w:t>
      </w:r>
      <w:proofErr w:type="spellStart"/>
      <w:r w:rsidR="00A83E71" w:rsidRPr="00A83E71">
        <w:t>Ercan</w:t>
      </w:r>
      <w:proofErr w:type="spellEnd"/>
      <w:r w:rsidR="00A83E71" w:rsidRPr="00A83E71">
        <w:t xml:space="preserve"> </w:t>
      </w:r>
      <w:proofErr w:type="spellStart"/>
      <w:r w:rsidR="00A83E71" w:rsidRPr="00A83E71">
        <w:t>Nergiz</w:t>
      </w:r>
      <w:proofErr w:type="spellEnd"/>
      <w:r w:rsidR="00A83E71" w:rsidRPr="00A83E71">
        <w:t xml:space="preserve">, and </w:t>
      </w:r>
      <w:proofErr w:type="spellStart"/>
      <w:r w:rsidR="00A83E71" w:rsidRPr="00A83E71">
        <w:t>Yucel</w:t>
      </w:r>
      <w:proofErr w:type="spellEnd"/>
      <w:r w:rsidR="00A83E71" w:rsidRPr="00A83E71">
        <w:t xml:space="preserve"> </w:t>
      </w:r>
      <w:proofErr w:type="spellStart"/>
      <w:r w:rsidR="00A83E71" w:rsidRPr="00A83E71">
        <w:t>Saygin</w:t>
      </w:r>
      <w:proofErr w:type="spellEnd"/>
      <w:r w:rsidR="00A83E71" w:rsidRPr="00A83E71">
        <w:t xml:space="preserve">. "Ensuring location diversity in privacy-preserving </w:t>
      </w:r>
      <w:proofErr w:type="spellStart"/>
      <w:r w:rsidR="00A83E71" w:rsidRPr="00A83E71">
        <w:t>spatio</w:t>
      </w:r>
      <w:proofErr w:type="spellEnd"/>
      <w:r w:rsidR="00A83E71" w:rsidRPr="00A83E71">
        <w:t>-temporal data publishing." </w:t>
      </w:r>
      <w:r w:rsidR="00A83E71" w:rsidRPr="00A83E71">
        <w:rPr>
          <w:i/>
          <w:iCs/>
        </w:rPr>
        <w:t>The VLDB Journal</w:t>
      </w:r>
      <w:r w:rsidR="00A83E71" w:rsidRPr="00A83E71">
        <w:t> 23.4 (2014): 609-625.</w:t>
      </w:r>
    </w:p>
    <w:p w:rsidR="00521D2E" w:rsidRDefault="00521D2E" w:rsidP="001326E9">
      <w:pPr>
        <w:pStyle w:val="Biblio"/>
      </w:pPr>
      <w:r>
        <w:t>[52]</w:t>
      </w:r>
      <w:r w:rsidR="00A83E71" w:rsidRPr="00A83E71">
        <w:rPr>
          <w:rFonts w:ascii="Arial" w:hAnsi="Arial" w:cs="Arial"/>
          <w:color w:val="222222"/>
          <w:sz w:val="20"/>
          <w:shd w:val="clear" w:color="auto" w:fill="FFFFFF"/>
        </w:rPr>
        <w:t xml:space="preserve"> </w:t>
      </w:r>
      <w:r w:rsidR="00A83E71" w:rsidRPr="00A83E71">
        <w:t>Andrés, Miguel E., et al. "Geo-indistinguishability: Differential privacy for location-based systems." </w:t>
      </w:r>
      <w:r w:rsidR="00A83E71" w:rsidRPr="00A83E71">
        <w:rPr>
          <w:i/>
          <w:iCs/>
        </w:rPr>
        <w:t>Proceedings of the 2013 ACM SIGSAC conference on Computer &amp; communications security</w:t>
      </w:r>
      <w:r w:rsidR="00A83E71" w:rsidRPr="00A83E71">
        <w:t>. ACM, 2013.</w:t>
      </w:r>
    </w:p>
    <w:p w:rsidR="00521D2E" w:rsidRDefault="00521D2E" w:rsidP="001326E9">
      <w:pPr>
        <w:pStyle w:val="Biblio"/>
      </w:pPr>
      <w:r>
        <w:t>[53]</w:t>
      </w:r>
      <w:r w:rsidR="00A83E71" w:rsidRPr="00A83E71">
        <w:rPr>
          <w:rFonts w:ascii="Arial" w:hAnsi="Arial" w:cs="Arial"/>
          <w:color w:val="222222"/>
          <w:sz w:val="20"/>
          <w:shd w:val="clear" w:color="auto" w:fill="FFFFFF"/>
        </w:rPr>
        <w:t xml:space="preserve"> </w:t>
      </w:r>
      <w:r w:rsidR="00A83E71" w:rsidRPr="00A83E71">
        <w:t xml:space="preserve">Xiao, </w:t>
      </w:r>
      <w:proofErr w:type="spellStart"/>
      <w:r w:rsidR="00A83E71" w:rsidRPr="00A83E71">
        <w:t>Yonghui</w:t>
      </w:r>
      <w:proofErr w:type="spellEnd"/>
      <w:r w:rsidR="00A83E71" w:rsidRPr="00A83E71">
        <w:t xml:space="preserve">, and Li </w:t>
      </w:r>
      <w:proofErr w:type="spellStart"/>
      <w:r w:rsidR="00A83E71" w:rsidRPr="00A83E71">
        <w:t>Xiong</w:t>
      </w:r>
      <w:proofErr w:type="spellEnd"/>
      <w:r w:rsidR="00A83E71" w:rsidRPr="00A83E71">
        <w:t>. "Protecting locations with differential privacy under temporal correlations." </w:t>
      </w:r>
      <w:r w:rsidR="00A83E71" w:rsidRPr="00A83E71">
        <w:rPr>
          <w:i/>
          <w:iCs/>
        </w:rPr>
        <w:t>Proceedings of the 22nd ACM SIGSAC Conference on Computer and Communications Security</w:t>
      </w:r>
      <w:r w:rsidR="00A83E71" w:rsidRPr="00A83E71">
        <w:t>. ACM, 2015.</w:t>
      </w:r>
    </w:p>
    <w:p w:rsidR="00521D2E" w:rsidRDefault="00521D2E" w:rsidP="001326E9">
      <w:pPr>
        <w:pStyle w:val="Biblio"/>
      </w:pPr>
      <w:r>
        <w:t>[54]</w:t>
      </w:r>
      <w:r w:rsidR="00A83E71" w:rsidRPr="00A83E71">
        <w:rPr>
          <w:rFonts w:ascii="Arial" w:hAnsi="Arial" w:cs="Arial"/>
          <w:color w:val="222222"/>
          <w:sz w:val="20"/>
          <w:shd w:val="clear" w:color="auto" w:fill="FFFFFF"/>
        </w:rPr>
        <w:t xml:space="preserve"> </w:t>
      </w:r>
      <w:r w:rsidR="00A83E71" w:rsidRPr="00A83E71">
        <w:t xml:space="preserve">To, Hien, Gabriel </w:t>
      </w:r>
      <w:proofErr w:type="spellStart"/>
      <w:r w:rsidR="00A83E71" w:rsidRPr="00A83E71">
        <w:t>Ghinita</w:t>
      </w:r>
      <w:proofErr w:type="spellEnd"/>
      <w:r w:rsidR="00A83E71" w:rsidRPr="00A83E71">
        <w:t xml:space="preserve">, and Cyrus </w:t>
      </w:r>
      <w:proofErr w:type="spellStart"/>
      <w:r w:rsidR="00A83E71" w:rsidRPr="00A83E71">
        <w:t>Shahabi</w:t>
      </w:r>
      <w:proofErr w:type="spellEnd"/>
      <w:r w:rsidR="00A83E71" w:rsidRPr="00A83E71">
        <w:t>. "A framework for protecting worker location privacy in spatial crowdsourcing." </w:t>
      </w:r>
      <w:r w:rsidR="00A83E71" w:rsidRPr="00A83E71">
        <w:rPr>
          <w:i/>
          <w:iCs/>
        </w:rPr>
        <w:t>Proceedings of the VLDB Endowment</w:t>
      </w:r>
      <w:r w:rsidR="00A83E71" w:rsidRPr="00A83E71">
        <w:t> 7.10 (2014): 919-930.</w:t>
      </w:r>
    </w:p>
    <w:p w:rsidR="00521D2E" w:rsidRDefault="00521D2E" w:rsidP="001326E9">
      <w:pPr>
        <w:pStyle w:val="Biblio"/>
      </w:pPr>
      <w:r>
        <w:t>[55]</w:t>
      </w:r>
      <w:r w:rsidR="00B11C34" w:rsidRPr="00B11C34">
        <w:rPr>
          <w:rFonts w:ascii="Arial" w:hAnsi="Arial" w:cs="Arial"/>
          <w:color w:val="222222"/>
          <w:sz w:val="20"/>
          <w:shd w:val="clear" w:color="auto" w:fill="FFFFFF"/>
        </w:rPr>
        <w:t xml:space="preserve"> </w:t>
      </w:r>
      <w:r w:rsidR="00B11C34" w:rsidRPr="00B11C34">
        <w:t xml:space="preserve">Shao, Jun, </w:t>
      </w:r>
      <w:proofErr w:type="spellStart"/>
      <w:r w:rsidR="00B11C34" w:rsidRPr="00B11C34">
        <w:t>Rongxing</w:t>
      </w:r>
      <w:proofErr w:type="spellEnd"/>
      <w:r w:rsidR="00B11C34" w:rsidRPr="00B11C34">
        <w:t xml:space="preserve"> Lu, and </w:t>
      </w:r>
      <w:proofErr w:type="spellStart"/>
      <w:r w:rsidR="00B11C34" w:rsidRPr="00B11C34">
        <w:t>Xiaodong</w:t>
      </w:r>
      <w:proofErr w:type="spellEnd"/>
      <w:r w:rsidR="00B11C34" w:rsidRPr="00B11C34">
        <w:t xml:space="preserve"> Lin. "Fine: A fine-grained privacy-preserving location-based service framework for mobile devices." </w:t>
      </w:r>
      <w:r w:rsidR="00B11C34" w:rsidRPr="00B11C34">
        <w:rPr>
          <w:i/>
          <w:iCs/>
        </w:rPr>
        <w:t>INFOCOM, 2014 Proceedings IEEE</w:t>
      </w:r>
      <w:r w:rsidR="00B11C34" w:rsidRPr="00B11C34">
        <w:t>. IEEE, 2014.</w:t>
      </w:r>
    </w:p>
    <w:p w:rsidR="00521D2E" w:rsidRDefault="00521D2E" w:rsidP="001326E9">
      <w:pPr>
        <w:pStyle w:val="Biblio"/>
      </w:pPr>
      <w:r>
        <w:lastRenderedPageBreak/>
        <w:t>[56]</w:t>
      </w:r>
      <w:r w:rsidR="00E73E76" w:rsidRPr="00E73E76">
        <w:rPr>
          <w:rFonts w:ascii="Arial" w:hAnsi="Arial" w:cs="Arial"/>
          <w:color w:val="222222"/>
          <w:sz w:val="20"/>
          <w:shd w:val="clear" w:color="auto" w:fill="FFFFFF"/>
        </w:rPr>
        <w:t xml:space="preserve"> </w:t>
      </w:r>
      <w:proofErr w:type="spellStart"/>
      <w:r w:rsidR="00E73E76" w:rsidRPr="00E73E76">
        <w:t>Popa</w:t>
      </w:r>
      <w:proofErr w:type="spellEnd"/>
      <w:r w:rsidR="00E73E76" w:rsidRPr="00E73E76">
        <w:t>, Raluca Ada, et al. "</w:t>
      </w:r>
      <w:proofErr w:type="spellStart"/>
      <w:r w:rsidR="00E73E76" w:rsidRPr="00E73E76">
        <w:t>CryptDB</w:t>
      </w:r>
      <w:proofErr w:type="spellEnd"/>
      <w:r w:rsidR="00E73E76" w:rsidRPr="00E73E76">
        <w:t>: processing queries on an encrypted database." </w:t>
      </w:r>
      <w:r w:rsidR="00E73E76" w:rsidRPr="00E73E76">
        <w:rPr>
          <w:i/>
          <w:iCs/>
        </w:rPr>
        <w:t>Communications of the ACM</w:t>
      </w:r>
      <w:r w:rsidR="00E73E76" w:rsidRPr="00E73E76">
        <w:t> 55.9 (2012): 103-111.</w:t>
      </w:r>
    </w:p>
    <w:p w:rsidR="00521D2E" w:rsidRDefault="00521D2E" w:rsidP="001326E9">
      <w:pPr>
        <w:pStyle w:val="Biblio"/>
      </w:pPr>
      <w:r>
        <w:t>[57]</w:t>
      </w:r>
      <w:r w:rsidR="00E73E76" w:rsidRPr="00E73E76">
        <w:rPr>
          <w:rFonts w:ascii="Arial" w:hAnsi="Arial" w:cs="Arial"/>
          <w:color w:val="222222"/>
          <w:sz w:val="20"/>
          <w:shd w:val="clear" w:color="auto" w:fill="FFFFFF"/>
        </w:rPr>
        <w:t xml:space="preserve"> </w:t>
      </w:r>
      <w:proofErr w:type="spellStart"/>
      <w:r w:rsidR="00E73E76" w:rsidRPr="00E73E76">
        <w:t>Calandrino</w:t>
      </w:r>
      <w:proofErr w:type="spellEnd"/>
      <w:r w:rsidR="00E73E76" w:rsidRPr="00E73E76">
        <w:t>, Joseph A., et al. "" You Might Also Like:" Privacy Risks of Collaborative Filtering." </w:t>
      </w:r>
      <w:r w:rsidR="00E73E76" w:rsidRPr="00E73E76">
        <w:rPr>
          <w:i/>
          <w:iCs/>
        </w:rPr>
        <w:t>Security and Privacy (SP), 2011 IEEE Symposium on</w:t>
      </w:r>
      <w:r w:rsidR="00E73E76" w:rsidRPr="00E73E76">
        <w:t>. IEEE, 2011.</w:t>
      </w:r>
    </w:p>
    <w:p w:rsidR="00521D2E" w:rsidRDefault="00521D2E" w:rsidP="001326E9">
      <w:pPr>
        <w:pStyle w:val="Biblio"/>
      </w:pPr>
      <w:r>
        <w:t>[58]</w:t>
      </w:r>
      <w:r w:rsidR="00B24A7B" w:rsidRPr="00B24A7B">
        <w:rPr>
          <w:rFonts w:ascii="Arial" w:hAnsi="Arial" w:cs="Arial"/>
          <w:color w:val="222222"/>
          <w:sz w:val="20"/>
          <w:shd w:val="clear" w:color="auto" w:fill="FFFFFF"/>
        </w:rPr>
        <w:t xml:space="preserve"> </w:t>
      </w:r>
      <w:r w:rsidR="00B24A7B" w:rsidRPr="00B24A7B">
        <w:t>Bhagat, Smriti, et al. "Recommending with an agenda: Active learning of private attributes using matrix factorization." </w:t>
      </w:r>
      <w:r w:rsidR="00B24A7B" w:rsidRPr="00B24A7B">
        <w:rPr>
          <w:i/>
          <w:iCs/>
        </w:rPr>
        <w:t xml:space="preserve">Proceedings of the 8th ACM Conference on </w:t>
      </w:r>
      <w:r w:rsidR="00390006">
        <w:rPr>
          <w:i/>
          <w:iCs/>
        </w:rPr>
        <w:t>Recommender System</w:t>
      </w:r>
      <w:r w:rsidR="00EC59C4">
        <w:rPr>
          <w:i/>
          <w:iCs/>
        </w:rPr>
        <w:t>s</w:t>
      </w:r>
      <w:r w:rsidR="00B24A7B" w:rsidRPr="00B24A7B">
        <w:t>. ACM, 2014.</w:t>
      </w:r>
    </w:p>
    <w:p w:rsidR="00521D2E" w:rsidRDefault="00521D2E" w:rsidP="001326E9">
      <w:pPr>
        <w:pStyle w:val="Biblio"/>
      </w:pPr>
      <w:r>
        <w:t>[59]</w:t>
      </w:r>
      <w:r w:rsidR="007A2AF3" w:rsidRPr="007A2AF3">
        <w:rPr>
          <w:rFonts w:ascii="Arial" w:hAnsi="Arial" w:cs="Arial"/>
          <w:color w:val="222222"/>
          <w:sz w:val="20"/>
          <w:shd w:val="clear" w:color="auto" w:fill="FFFFFF"/>
        </w:rPr>
        <w:t xml:space="preserve"> </w:t>
      </w:r>
      <w:r w:rsidR="007A2AF3" w:rsidRPr="007A2AF3">
        <w:t>Staff, C. A. C. M. "Recommendation algorithms, online privacy, and more." </w:t>
      </w:r>
      <w:r w:rsidR="007A2AF3" w:rsidRPr="007A2AF3">
        <w:rPr>
          <w:i/>
          <w:iCs/>
        </w:rPr>
        <w:t>Communications of the ACM</w:t>
      </w:r>
      <w:r w:rsidR="007A2AF3" w:rsidRPr="007A2AF3">
        <w:t> 52.5 (2009): 10-11.</w:t>
      </w:r>
    </w:p>
    <w:p w:rsidR="00521D2E" w:rsidRDefault="00521D2E" w:rsidP="001326E9">
      <w:pPr>
        <w:pStyle w:val="Biblio"/>
      </w:pPr>
      <w:r>
        <w:t>[60]</w:t>
      </w:r>
      <w:r w:rsidR="00C84E2B" w:rsidRPr="00C84E2B">
        <w:rPr>
          <w:rFonts w:ascii="Arial" w:hAnsi="Arial" w:cs="Arial"/>
          <w:color w:val="222222"/>
          <w:sz w:val="20"/>
          <w:shd w:val="clear" w:color="auto" w:fill="FFFFFF"/>
        </w:rPr>
        <w:t xml:space="preserve"> </w:t>
      </w:r>
      <w:proofErr w:type="spellStart"/>
      <w:r w:rsidR="00C84E2B" w:rsidRPr="00C84E2B">
        <w:t>Celdrán</w:t>
      </w:r>
      <w:proofErr w:type="spellEnd"/>
      <w:r w:rsidR="00C84E2B" w:rsidRPr="00C84E2B">
        <w:t xml:space="preserve">, Alberto </w:t>
      </w:r>
      <w:proofErr w:type="spellStart"/>
      <w:r w:rsidR="00C84E2B" w:rsidRPr="00C84E2B">
        <w:t>Huertas</w:t>
      </w:r>
      <w:proofErr w:type="spellEnd"/>
      <w:r w:rsidR="00C84E2B" w:rsidRPr="00C84E2B">
        <w:t>, et al. "PRECISE: Privacy-aware recommender based on context information for cloud service environments." </w:t>
      </w:r>
      <w:r w:rsidR="00C84E2B" w:rsidRPr="00C84E2B">
        <w:rPr>
          <w:i/>
          <w:iCs/>
        </w:rPr>
        <w:t>IEEE Communications Magazine</w:t>
      </w:r>
      <w:r w:rsidR="00C84E2B" w:rsidRPr="00C84E2B">
        <w:t> 52.8 (2014): 90-96.</w:t>
      </w:r>
    </w:p>
    <w:p w:rsidR="00521D2E" w:rsidRDefault="00521D2E" w:rsidP="001326E9">
      <w:pPr>
        <w:pStyle w:val="Biblio"/>
      </w:pPr>
      <w:r>
        <w:t>[61]</w:t>
      </w:r>
      <w:r w:rsidR="009C7E42" w:rsidRPr="009C7E42">
        <w:rPr>
          <w:rFonts w:ascii="Arial" w:hAnsi="Arial" w:cs="Arial"/>
          <w:color w:val="222222"/>
          <w:sz w:val="20"/>
          <w:shd w:val="clear" w:color="auto" w:fill="FFFFFF"/>
        </w:rPr>
        <w:t xml:space="preserve"> </w:t>
      </w:r>
      <w:r w:rsidR="009C7E42" w:rsidRPr="009C7E42">
        <w:t xml:space="preserve">Zhu, </w:t>
      </w:r>
      <w:proofErr w:type="spellStart"/>
      <w:r w:rsidR="009C7E42" w:rsidRPr="009C7E42">
        <w:t>Jieming</w:t>
      </w:r>
      <w:proofErr w:type="spellEnd"/>
      <w:r w:rsidR="009C7E42" w:rsidRPr="009C7E42">
        <w:t xml:space="preserve">, et al. "A privacy-preserving </w:t>
      </w:r>
      <w:proofErr w:type="spellStart"/>
      <w:r w:rsidR="009C7E42" w:rsidRPr="009C7E42">
        <w:t>qos</w:t>
      </w:r>
      <w:proofErr w:type="spellEnd"/>
      <w:r w:rsidR="009C7E42" w:rsidRPr="009C7E42">
        <w:t xml:space="preserve"> prediction framework for web service recommendation." </w:t>
      </w:r>
      <w:r w:rsidR="009C7E42" w:rsidRPr="009C7E42">
        <w:rPr>
          <w:i/>
          <w:iCs/>
        </w:rPr>
        <w:t>Web Services (ICWS), 2015 IEEE International Conference on</w:t>
      </w:r>
      <w:r w:rsidR="009C7E42" w:rsidRPr="009C7E42">
        <w:t>. IEEE, 2015.</w:t>
      </w:r>
    </w:p>
    <w:p w:rsidR="00521D2E" w:rsidRDefault="00521D2E" w:rsidP="006441BD">
      <w:pPr>
        <w:pStyle w:val="Biblio"/>
      </w:pPr>
      <w:r>
        <w:t>[62]</w:t>
      </w:r>
      <w:r w:rsidR="003E7810" w:rsidRPr="003E7810">
        <w:rPr>
          <w:rFonts w:ascii="Arial" w:hAnsi="Arial" w:cs="Arial"/>
          <w:color w:val="222222"/>
          <w:sz w:val="20"/>
          <w:shd w:val="clear" w:color="auto" w:fill="FFFFFF"/>
        </w:rPr>
        <w:t xml:space="preserve"> </w:t>
      </w:r>
      <w:r w:rsidR="003E7810" w:rsidRPr="003E7810">
        <w:t>Jorgensen, Zach, and Ting Yu. "A Privacy-Preserving Framework for Personalized, Social Recommendations." </w:t>
      </w:r>
      <w:r w:rsidR="003E7810" w:rsidRPr="003E7810">
        <w:rPr>
          <w:i/>
          <w:iCs/>
        </w:rPr>
        <w:t>EDBT</w:t>
      </w:r>
      <w:r w:rsidR="003E7810" w:rsidRPr="003E7810">
        <w:t>. 2014.</w:t>
      </w:r>
    </w:p>
    <w:p w:rsidR="00312A4B" w:rsidRDefault="00312A4B" w:rsidP="006441BD">
      <w:pPr>
        <w:pStyle w:val="Biblio"/>
      </w:pPr>
      <w:r>
        <w:t>[63]</w:t>
      </w:r>
      <w:r w:rsidR="004A6ABD" w:rsidRPr="004A6ABD">
        <w:rPr>
          <w:rFonts w:ascii="Arial" w:hAnsi="Arial" w:cs="Arial"/>
          <w:color w:val="222222"/>
          <w:sz w:val="20"/>
          <w:shd w:val="clear" w:color="auto" w:fill="FFFFFF"/>
        </w:rPr>
        <w:t xml:space="preserve"> </w:t>
      </w:r>
      <w:proofErr w:type="spellStart"/>
      <w:r w:rsidR="004A6ABD" w:rsidRPr="004A6ABD">
        <w:t>Guerraoui</w:t>
      </w:r>
      <w:proofErr w:type="spellEnd"/>
      <w:r w:rsidR="004A6ABD" w:rsidRPr="004A6ABD">
        <w:t xml:space="preserve">, </w:t>
      </w:r>
      <w:proofErr w:type="spellStart"/>
      <w:r w:rsidR="004A6ABD" w:rsidRPr="004A6ABD">
        <w:t>Rachid</w:t>
      </w:r>
      <w:proofErr w:type="spellEnd"/>
      <w:r w:rsidR="004A6ABD" w:rsidRPr="004A6ABD">
        <w:t>, et al. "D 2 P: distance-based differential privacy in recommenders." </w:t>
      </w:r>
      <w:r w:rsidR="004A6ABD" w:rsidRPr="004A6ABD">
        <w:rPr>
          <w:i/>
          <w:iCs/>
        </w:rPr>
        <w:t>Proceedings of the VLDB Endowment</w:t>
      </w:r>
      <w:r w:rsidR="004A6ABD" w:rsidRPr="004A6ABD">
        <w:t> 8.8 (2015): 862-873.</w:t>
      </w:r>
    </w:p>
    <w:p w:rsidR="00312A4B" w:rsidRDefault="00312A4B" w:rsidP="006441BD">
      <w:pPr>
        <w:pStyle w:val="Biblio"/>
      </w:pPr>
      <w:r>
        <w:t>[64]</w:t>
      </w:r>
      <w:r w:rsidR="004A6ABD" w:rsidRPr="004A6ABD">
        <w:rPr>
          <w:rFonts w:ascii="Arial" w:hAnsi="Arial" w:cs="Arial"/>
          <w:color w:val="222222"/>
          <w:sz w:val="20"/>
          <w:shd w:val="clear" w:color="auto" w:fill="FFFFFF"/>
        </w:rPr>
        <w:t xml:space="preserve"> </w:t>
      </w:r>
      <w:r w:rsidR="004A6ABD" w:rsidRPr="004A6ABD">
        <w:t xml:space="preserve">Shen, Yilin, and </w:t>
      </w:r>
      <w:proofErr w:type="spellStart"/>
      <w:r w:rsidR="004A6ABD" w:rsidRPr="004A6ABD">
        <w:t>Hongxia</w:t>
      </w:r>
      <w:proofErr w:type="spellEnd"/>
      <w:r w:rsidR="004A6ABD" w:rsidRPr="004A6ABD">
        <w:t xml:space="preserve"> </w:t>
      </w:r>
      <w:proofErr w:type="spellStart"/>
      <w:r w:rsidR="004A6ABD" w:rsidRPr="004A6ABD">
        <w:t>Jin</w:t>
      </w:r>
      <w:proofErr w:type="spellEnd"/>
      <w:r w:rsidR="004A6ABD" w:rsidRPr="004A6ABD">
        <w:t>. "Privacy-preserving personalized recommendation: An instance-based approach via differential privacy." </w:t>
      </w:r>
      <w:r w:rsidR="004A6ABD" w:rsidRPr="004A6ABD">
        <w:rPr>
          <w:i/>
          <w:iCs/>
        </w:rPr>
        <w:t>Data Mining (ICDM), 2014 IEEE International Conference on</w:t>
      </w:r>
      <w:r w:rsidR="004A6ABD" w:rsidRPr="004A6ABD">
        <w:t>. IEEE, 2014.</w:t>
      </w:r>
    </w:p>
    <w:p w:rsidR="00312A4B" w:rsidRDefault="00312A4B" w:rsidP="006441BD">
      <w:pPr>
        <w:pStyle w:val="Biblio"/>
      </w:pPr>
      <w:r>
        <w:t>[65]</w:t>
      </w:r>
      <w:r w:rsidR="00572AD4" w:rsidRPr="00572AD4">
        <w:rPr>
          <w:rFonts w:ascii="Arial" w:hAnsi="Arial" w:cs="Arial"/>
          <w:color w:val="222222"/>
          <w:sz w:val="20"/>
          <w:shd w:val="clear" w:color="auto" w:fill="FFFFFF"/>
        </w:rPr>
        <w:t xml:space="preserve"> </w:t>
      </w:r>
      <w:r w:rsidR="00572AD4" w:rsidRPr="00572AD4">
        <w:t xml:space="preserve">Liu, </w:t>
      </w:r>
      <w:proofErr w:type="spellStart"/>
      <w:r w:rsidR="00572AD4" w:rsidRPr="00572AD4">
        <w:t>Bisheng</w:t>
      </w:r>
      <w:proofErr w:type="spellEnd"/>
      <w:r w:rsidR="00572AD4" w:rsidRPr="00572AD4">
        <w:t xml:space="preserve">, and </w:t>
      </w:r>
      <w:proofErr w:type="spellStart"/>
      <w:r w:rsidR="00572AD4" w:rsidRPr="00572AD4">
        <w:t>Urs</w:t>
      </w:r>
      <w:proofErr w:type="spellEnd"/>
      <w:r w:rsidR="00572AD4" w:rsidRPr="00572AD4">
        <w:t xml:space="preserve"> </w:t>
      </w:r>
      <w:proofErr w:type="spellStart"/>
      <w:r w:rsidR="00572AD4" w:rsidRPr="00572AD4">
        <w:t>Hengartner</w:t>
      </w:r>
      <w:proofErr w:type="spellEnd"/>
      <w:r w:rsidR="00572AD4" w:rsidRPr="00572AD4">
        <w:t>. "</w:t>
      </w:r>
      <w:proofErr w:type="spellStart"/>
      <w:r w:rsidR="00572AD4" w:rsidRPr="00572AD4">
        <w:t>pTwitterRec</w:t>
      </w:r>
      <w:proofErr w:type="spellEnd"/>
      <w:r w:rsidR="00572AD4" w:rsidRPr="00572AD4">
        <w:t>: a privacy-preserving personalized tweet recommendation framework." </w:t>
      </w:r>
      <w:r w:rsidR="00572AD4" w:rsidRPr="00572AD4">
        <w:rPr>
          <w:i/>
          <w:iCs/>
        </w:rPr>
        <w:t>Proceedings of the 9th ACM symposium on Information, computer and communications security</w:t>
      </w:r>
      <w:r w:rsidR="00572AD4" w:rsidRPr="00572AD4">
        <w:t>. ACM, 2014.</w:t>
      </w:r>
    </w:p>
    <w:p w:rsidR="00312A4B" w:rsidRDefault="00312A4B" w:rsidP="006441BD">
      <w:pPr>
        <w:pStyle w:val="Biblio"/>
      </w:pPr>
      <w:r>
        <w:t>[66]</w:t>
      </w:r>
      <w:r w:rsidR="00572AD4" w:rsidRPr="00572AD4">
        <w:rPr>
          <w:rFonts w:ascii="Arial" w:hAnsi="Arial" w:cs="Arial"/>
          <w:color w:val="222222"/>
          <w:sz w:val="20"/>
          <w:shd w:val="clear" w:color="auto" w:fill="FFFFFF"/>
        </w:rPr>
        <w:t xml:space="preserve"> </w:t>
      </w:r>
      <w:proofErr w:type="spellStart"/>
      <w:r w:rsidR="00572AD4" w:rsidRPr="00572AD4">
        <w:t>Samanthula</w:t>
      </w:r>
      <w:proofErr w:type="spellEnd"/>
      <w:r w:rsidR="00572AD4" w:rsidRPr="00572AD4">
        <w:t xml:space="preserve">, </w:t>
      </w:r>
      <w:proofErr w:type="spellStart"/>
      <w:r w:rsidR="00572AD4" w:rsidRPr="00572AD4">
        <w:t>Bharath</w:t>
      </w:r>
      <w:proofErr w:type="spellEnd"/>
      <w:r w:rsidR="00572AD4" w:rsidRPr="00572AD4">
        <w:t xml:space="preserve"> K., et al. "Privacy-Preserving and Efficient Friend Recommendation in Online Social Networks." </w:t>
      </w:r>
      <w:r w:rsidR="00572AD4" w:rsidRPr="00572AD4">
        <w:rPr>
          <w:i/>
          <w:iCs/>
        </w:rPr>
        <w:t>Trans. Data Privacy</w:t>
      </w:r>
      <w:r w:rsidR="00572AD4" w:rsidRPr="00572AD4">
        <w:t> 8.2 (2015): 141-171.</w:t>
      </w:r>
    </w:p>
    <w:p w:rsidR="00312A4B" w:rsidRDefault="00312A4B" w:rsidP="006441BD">
      <w:pPr>
        <w:pStyle w:val="Biblio"/>
      </w:pPr>
      <w:r>
        <w:t>[67]</w:t>
      </w:r>
      <w:r w:rsidR="0082267B" w:rsidRPr="0082267B">
        <w:rPr>
          <w:rFonts w:ascii="Arial" w:hAnsi="Arial" w:cs="Arial"/>
          <w:color w:val="222222"/>
          <w:sz w:val="20"/>
          <w:shd w:val="clear" w:color="auto" w:fill="FFFFFF"/>
        </w:rPr>
        <w:t xml:space="preserve"> </w:t>
      </w:r>
      <w:r w:rsidR="0082267B" w:rsidRPr="0082267B">
        <w:t xml:space="preserve">Gong, </w:t>
      </w:r>
      <w:proofErr w:type="spellStart"/>
      <w:r w:rsidR="0082267B" w:rsidRPr="0082267B">
        <w:t>Yanmin</w:t>
      </w:r>
      <w:proofErr w:type="spellEnd"/>
      <w:r w:rsidR="0082267B" w:rsidRPr="0082267B">
        <w:t xml:space="preserve">, </w:t>
      </w:r>
      <w:proofErr w:type="spellStart"/>
      <w:r w:rsidR="0082267B" w:rsidRPr="0082267B">
        <w:t>Yuanxiong</w:t>
      </w:r>
      <w:proofErr w:type="spellEnd"/>
      <w:r w:rsidR="0082267B" w:rsidRPr="0082267B">
        <w:t xml:space="preserve"> Guo, and </w:t>
      </w:r>
      <w:proofErr w:type="spellStart"/>
      <w:r w:rsidR="0082267B" w:rsidRPr="0082267B">
        <w:t>Yuguang</w:t>
      </w:r>
      <w:proofErr w:type="spellEnd"/>
      <w:r w:rsidR="0082267B" w:rsidRPr="0082267B">
        <w:t xml:space="preserve"> Fang. "A privacy-preserving task recommendation framework for mobile crowdsourcing." </w:t>
      </w:r>
      <w:r w:rsidR="0082267B" w:rsidRPr="0082267B">
        <w:rPr>
          <w:i/>
          <w:iCs/>
        </w:rPr>
        <w:t>Global Communications Conference (GLOBECOM), 2014 IEEE</w:t>
      </w:r>
      <w:r w:rsidR="0082267B" w:rsidRPr="0082267B">
        <w:t>. IEEE, 2014.</w:t>
      </w:r>
    </w:p>
    <w:p w:rsidR="00312A4B" w:rsidRDefault="00312A4B" w:rsidP="006441BD">
      <w:pPr>
        <w:pStyle w:val="Biblio"/>
      </w:pPr>
      <w:r>
        <w:lastRenderedPageBreak/>
        <w:t>[68]</w:t>
      </w:r>
      <w:r w:rsidR="009D7431" w:rsidRPr="009D7431">
        <w:rPr>
          <w:rFonts w:ascii="Arial" w:hAnsi="Arial" w:cs="Arial"/>
          <w:color w:val="222222"/>
          <w:sz w:val="20"/>
          <w:shd w:val="clear" w:color="auto" w:fill="FFFFFF"/>
        </w:rPr>
        <w:t xml:space="preserve"> </w:t>
      </w:r>
      <w:proofErr w:type="spellStart"/>
      <w:r w:rsidR="009D7431" w:rsidRPr="009D7431">
        <w:t>Hoens</w:t>
      </w:r>
      <w:proofErr w:type="spellEnd"/>
      <w:r w:rsidR="009D7431" w:rsidRPr="009D7431">
        <w:t>, T. Ryan, et al. "Reliable medical recommendation systems with patient privacy." </w:t>
      </w:r>
      <w:r w:rsidR="009D7431" w:rsidRPr="009D7431">
        <w:rPr>
          <w:i/>
          <w:iCs/>
        </w:rPr>
        <w:t>ACM Transactions on Intelligent Systems and Technology (TIST)</w:t>
      </w:r>
      <w:r w:rsidR="009D7431" w:rsidRPr="009D7431">
        <w:t> 4.4 (2013): 67.</w:t>
      </w:r>
    </w:p>
    <w:p w:rsidR="00312A4B" w:rsidRDefault="00312A4B" w:rsidP="006441BD">
      <w:pPr>
        <w:pStyle w:val="Biblio"/>
      </w:pPr>
      <w:r>
        <w:t>[69]</w:t>
      </w:r>
      <w:r w:rsidR="009D7431" w:rsidRPr="009D7431">
        <w:rPr>
          <w:rFonts w:ascii="Arial" w:hAnsi="Arial" w:cs="Arial"/>
          <w:color w:val="222222"/>
          <w:sz w:val="20"/>
          <w:shd w:val="clear" w:color="auto" w:fill="FFFFFF"/>
        </w:rPr>
        <w:t xml:space="preserve"> </w:t>
      </w:r>
      <w:r w:rsidR="009D7431" w:rsidRPr="009D7431">
        <w:t xml:space="preserve">Guo, </w:t>
      </w:r>
      <w:proofErr w:type="spellStart"/>
      <w:r w:rsidR="009D7431" w:rsidRPr="009D7431">
        <w:t>Linke</w:t>
      </w:r>
      <w:proofErr w:type="spellEnd"/>
      <w:r w:rsidR="009D7431" w:rsidRPr="009D7431">
        <w:t xml:space="preserve">, Chi Zhang, and </w:t>
      </w:r>
      <w:proofErr w:type="spellStart"/>
      <w:r w:rsidR="009D7431" w:rsidRPr="009D7431">
        <w:t>Yuguang</w:t>
      </w:r>
      <w:proofErr w:type="spellEnd"/>
      <w:r w:rsidR="009D7431" w:rsidRPr="009D7431">
        <w:t xml:space="preserve"> Fang. "A trust-based privacy-preserving friend recommendation scheme for online social networks." </w:t>
      </w:r>
      <w:r w:rsidR="009D7431" w:rsidRPr="009D7431">
        <w:rPr>
          <w:i/>
          <w:iCs/>
        </w:rPr>
        <w:t>IEEE Transactions on Dependable and Secure Computing</w:t>
      </w:r>
      <w:r w:rsidR="009D7431" w:rsidRPr="009D7431">
        <w:t> 12.4 (2015): 413-427.</w:t>
      </w:r>
    </w:p>
    <w:p w:rsidR="00312A4B" w:rsidRDefault="00312A4B" w:rsidP="006441BD">
      <w:pPr>
        <w:pStyle w:val="Biblio"/>
      </w:pPr>
      <w:r>
        <w:t>[70]</w:t>
      </w:r>
      <w:r w:rsidR="009D7431" w:rsidRPr="009D7431">
        <w:rPr>
          <w:rFonts w:ascii="Arial" w:hAnsi="Arial" w:cs="Arial"/>
          <w:color w:val="222222"/>
          <w:sz w:val="20"/>
          <w:shd w:val="clear" w:color="auto" w:fill="FFFFFF"/>
        </w:rPr>
        <w:t xml:space="preserve"> </w:t>
      </w:r>
      <w:r w:rsidR="009D7431">
        <w:rPr>
          <w:rFonts w:ascii="Arial" w:hAnsi="Arial" w:cs="Arial"/>
          <w:color w:val="222222"/>
          <w:sz w:val="20"/>
          <w:shd w:val="clear" w:color="auto" w:fill="FFFFFF"/>
        </w:rPr>
        <w:t xml:space="preserve">Xin, Yu, and </w:t>
      </w:r>
      <w:proofErr w:type="spellStart"/>
      <w:r w:rsidR="009D7431">
        <w:rPr>
          <w:rFonts w:ascii="Arial" w:hAnsi="Arial" w:cs="Arial"/>
          <w:color w:val="222222"/>
          <w:sz w:val="20"/>
          <w:shd w:val="clear" w:color="auto" w:fill="FFFFFF"/>
        </w:rPr>
        <w:t>Tommi</w:t>
      </w:r>
      <w:proofErr w:type="spellEnd"/>
      <w:r w:rsidR="009D7431">
        <w:rPr>
          <w:rFonts w:ascii="Arial" w:hAnsi="Arial" w:cs="Arial"/>
          <w:color w:val="222222"/>
          <w:sz w:val="20"/>
          <w:shd w:val="clear" w:color="auto" w:fill="FFFFFF"/>
        </w:rPr>
        <w:t xml:space="preserve"> </w:t>
      </w:r>
      <w:proofErr w:type="spellStart"/>
      <w:r w:rsidR="009D7431">
        <w:rPr>
          <w:rFonts w:ascii="Arial" w:hAnsi="Arial" w:cs="Arial"/>
          <w:color w:val="222222"/>
          <w:sz w:val="20"/>
          <w:shd w:val="clear" w:color="auto" w:fill="FFFFFF"/>
        </w:rPr>
        <w:t>Jaakkola</w:t>
      </w:r>
      <w:proofErr w:type="spellEnd"/>
      <w:r w:rsidR="009D7431">
        <w:rPr>
          <w:rFonts w:ascii="Arial" w:hAnsi="Arial" w:cs="Arial"/>
          <w:color w:val="222222"/>
          <w:sz w:val="20"/>
          <w:shd w:val="clear" w:color="auto" w:fill="FFFFFF"/>
        </w:rPr>
        <w:t xml:space="preserve">. "Controlling privacy in </w:t>
      </w:r>
      <w:r w:rsidR="00390006">
        <w:rPr>
          <w:rFonts w:ascii="Arial" w:hAnsi="Arial" w:cs="Arial"/>
          <w:color w:val="222222"/>
          <w:sz w:val="20"/>
          <w:shd w:val="clear" w:color="auto" w:fill="FFFFFF"/>
        </w:rPr>
        <w:t>Recommender System</w:t>
      </w:r>
      <w:r w:rsidR="00EC59C4">
        <w:rPr>
          <w:rFonts w:ascii="Arial" w:hAnsi="Arial" w:cs="Arial"/>
          <w:color w:val="222222"/>
          <w:sz w:val="20"/>
          <w:shd w:val="clear" w:color="auto" w:fill="FFFFFF"/>
        </w:rPr>
        <w:t>s</w:t>
      </w:r>
      <w:r w:rsidR="009D7431">
        <w:rPr>
          <w:rFonts w:ascii="Arial" w:hAnsi="Arial" w:cs="Arial"/>
          <w:color w:val="222222"/>
          <w:sz w:val="20"/>
          <w:shd w:val="clear" w:color="auto" w:fill="FFFFFF"/>
        </w:rPr>
        <w:t>."</w:t>
      </w:r>
      <w:r w:rsidR="009D7431">
        <w:rPr>
          <w:rStyle w:val="apple-converted-space"/>
          <w:rFonts w:ascii="Arial" w:hAnsi="Arial" w:cs="Arial"/>
          <w:color w:val="222222"/>
          <w:sz w:val="20"/>
          <w:shd w:val="clear" w:color="auto" w:fill="FFFFFF"/>
        </w:rPr>
        <w:t> </w:t>
      </w:r>
      <w:r w:rsidR="009D7431">
        <w:rPr>
          <w:rFonts w:ascii="Arial" w:hAnsi="Arial" w:cs="Arial"/>
          <w:i/>
          <w:iCs/>
          <w:color w:val="222222"/>
          <w:sz w:val="20"/>
          <w:shd w:val="clear" w:color="auto" w:fill="FFFFFF"/>
        </w:rPr>
        <w:t>Advances in Neural Information Processing Systems</w:t>
      </w:r>
      <w:r w:rsidR="009D7431">
        <w:rPr>
          <w:rFonts w:ascii="Arial" w:hAnsi="Arial" w:cs="Arial"/>
          <w:color w:val="222222"/>
          <w:sz w:val="20"/>
          <w:shd w:val="clear" w:color="auto" w:fill="FFFFFF"/>
        </w:rPr>
        <w:t>. 2014.</w:t>
      </w:r>
    </w:p>
    <w:p w:rsidR="00312A4B" w:rsidRDefault="00312A4B" w:rsidP="006441BD">
      <w:pPr>
        <w:pStyle w:val="Biblio"/>
      </w:pPr>
      <w:r>
        <w:t>[71]</w:t>
      </w:r>
      <w:r w:rsidR="00643AEF" w:rsidRPr="00643AEF">
        <w:rPr>
          <w:rFonts w:ascii="Arial" w:hAnsi="Arial" w:cs="Arial"/>
          <w:color w:val="222222"/>
          <w:sz w:val="20"/>
          <w:shd w:val="clear" w:color="auto" w:fill="FFFFFF"/>
        </w:rPr>
        <w:t xml:space="preserve"> </w:t>
      </w:r>
      <w:proofErr w:type="spellStart"/>
      <w:r w:rsidR="00643AEF" w:rsidRPr="00643AEF">
        <w:t>Tinghuai</w:t>
      </w:r>
      <w:proofErr w:type="spellEnd"/>
      <w:r w:rsidR="00643AEF" w:rsidRPr="00643AEF">
        <w:t xml:space="preserve">, M. A., et al. "Social network and tag sources based augmenting collaborative </w:t>
      </w:r>
      <w:r w:rsidR="00390006">
        <w:t>Recommender System</w:t>
      </w:r>
      <w:r w:rsidR="00643AEF" w:rsidRPr="00643AEF">
        <w:t>." </w:t>
      </w:r>
      <w:r w:rsidR="00643AEF" w:rsidRPr="00643AEF">
        <w:rPr>
          <w:i/>
          <w:iCs/>
        </w:rPr>
        <w:t>IEICE transactions on Information and Systems</w:t>
      </w:r>
      <w:r w:rsidR="00643AEF" w:rsidRPr="00643AEF">
        <w:t> 98.4 (2015): 902-910.</w:t>
      </w:r>
    </w:p>
    <w:p w:rsidR="00312A4B" w:rsidRDefault="00312A4B" w:rsidP="006441BD">
      <w:pPr>
        <w:pStyle w:val="Biblio"/>
      </w:pPr>
      <w:r>
        <w:t>[72]</w:t>
      </w:r>
      <w:r w:rsidR="00643AEF" w:rsidRPr="00643AEF">
        <w:rPr>
          <w:rFonts w:ascii="Arial" w:hAnsi="Arial" w:cs="Arial"/>
          <w:color w:val="222222"/>
          <w:sz w:val="20"/>
          <w:shd w:val="clear" w:color="auto" w:fill="FFFFFF"/>
        </w:rPr>
        <w:t xml:space="preserve"> </w:t>
      </w:r>
      <w:proofErr w:type="spellStart"/>
      <w:r w:rsidR="00643AEF" w:rsidRPr="00643AEF">
        <w:t>Aïmeur</w:t>
      </w:r>
      <w:proofErr w:type="spellEnd"/>
      <w:r w:rsidR="00643AEF" w:rsidRPr="00643AEF">
        <w:t xml:space="preserve">, </w:t>
      </w:r>
      <w:proofErr w:type="spellStart"/>
      <w:r w:rsidR="00643AEF" w:rsidRPr="00643AEF">
        <w:t>Esma</w:t>
      </w:r>
      <w:proofErr w:type="spellEnd"/>
      <w:r w:rsidR="00643AEF" w:rsidRPr="00643AEF">
        <w:t>, et al. "</w:t>
      </w:r>
      <w:proofErr w:type="spellStart"/>
      <w:r w:rsidR="00643AEF" w:rsidRPr="00643AEF">
        <w:t>Alambic</w:t>
      </w:r>
      <w:proofErr w:type="spellEnd"/>
      <w:r w:rsidR="00643AEF" w:rsidRPr="00643AEF">
        <w:t xml:space="preserve">: a privacy-preserving </w:t>
      </w:r>
      <w:r w:rsidR="00390006">
        <w:t>Recommender System</w:t>
      </w:r>
      <w:r w:rsidR="00643AEF" w:rsidRPr="00643AEF">
        <w:t xml:space="preserve"> for electronic commerce." </w:t>
      </w:r>
      <w:r w:rsidR="00643AEF" w:rsidRPr="00643AEF">
        <w:rPr>
          <w:i/>
          <w:iCs/>
        </w:rPr>
        <w:t>International Journal of Information Security</w:t>
      </w:r>
      <w:r w:rsidR="00643AEF" w:rsidRPr="00643AEF">
        <w:t> 7.5 (2008): 307-334.</w:t>
      </w:r>
    </w:p>
    <w:p w:rsidR="00643AEF" w:rsidRDefault="00643AEF" w:rsidP="006441BD">
      <w:pPr>
        <w:pStyle w:val="Biblio"/>
      </w:pPr>
      <w:r>
        <w:t>[73]</w:t>
      </w:r>
      <w:r w:rsidR="00724B0D" w:rsidRPr="00724B0D">
        <w:rPr>
          <w:rFonts w:ascii="Arial" w:hAnsi="Arial" w:cs="Arial"/>
          <w:color w:val="222222"/>
          <w:sz w:val="20"/>
          <w:shd w:val="clear" w:color="auto" w:fill="FFFFFF"/>
        </w:rPr>
        <w:t xml:space="preserve"> </w:t>
      </w:r>
      <w:r w:rsidR="00724B0D" w:rsidRPr="00724B0D">
        <w:t xml:space="preserve">Zhu, </w:t>
      </w:r>
      <w:proofErr w:type="spellStart"/>
      <w:r w:rsidR="00724B0D" w:rsidRPr="00724B0D">
        <w:t>Hengshu</w:t>
      </w:r>
      <w:proofErr w:type="spellEnd"/>
      <w:r w:rsidR="00724B0D" w:rsidRPr="00724B0D">
        <w:t>, et al. "Mobile app recommendations with security and privacy awareness." </w:t>
      </w:r>
      <w:r w:rsidR="00724B0D" w:rsidRPr="00724B0D">
        <w:rPr>
          <w:i/>
          <w:iCs/>
        </w:rPr>
        <w:t>Proceedings of the 20th ACM SIGKDD international conference on Knowledge discovery and data mining</w:t>
      </w:r>
      <w:r w:rsidR="00724B0D" w:rsidRPr="00724B0D">
        <w:t>. ACM, 2014.</w:t>
      </w:r>
    </w:p>
    <w:p w:rsidR="00D714CB" w:rsidRPr="00D714CB" w:rsidRDefault="00D714CB" w:rsidP="00D714CB">
      <w:pPr>
        <w:pStyle w:val="Biblio"/>
        <w:rPr>
          <w:lang w:val="en-CA"/>
        </w:rPr>
      </w:pPr>
      <w:r w:rsidRPr="00D714CB">
        <w:rPr>
          <w:lang w:val="en-CA"/>
        </w:rPr>
        <w:t xml:space="preserve">[74] N. Lao, “Efficient Random Walk Inference with Knowledge Bases,” PhD Thesis. The Carnegie Mellon University, 2012. </w:t>
      </w:r>
    </w:p>
    <w:p w:rsidR="00D714CB" w:rsidRPr="00D714CB" w:rsidRDefault="00D714CB" w:rsidP="00D714CB">
      <w:pPr>
        <w:pStyle w:val="Biblio"/>
        <w:rPr>
          <w:lang w:val="en-CA"/>
        </w:rPr>
      </w:pPr>
      <w:r w:rsidRPr="00D714CB">
        <w:rPr>
          <w:lang w:val="en-CA"/>
        </w:rPr>
        <w:t xml:space="preserve">[75] N. Lao and W. W. Cohen, “Personalized Reading Recommendations for Saccharomyces Genome Database,” </w:t>
      </w:r>
      <w:r w:rsidRPr="00D714CB">
        <w:rPr>
          <w:i/>
          <w:iCs/>
          <w:lang w:val="en-CA"/>
        </w:rPr>
        <w:t xml:space="preserve">Unpublished Paper, http://www.cs.cmu.edu/ </w:t>
      </w:r>
      <w:proofErr w:type="spellStart"/>
      <w:r w:rsidRPr="00D714CB">
        <w:rPr>
          <w:i/>
          <w:iCs/>
          <w:lang w:val="en-CA"/>
        </w:rPr>
        <w:t>nlao</w:t>
      </w:r>
      <w:proofErr w:type="spellEnd"/>
      <w:r w:rsidRPr="00D714CB">
        <w:rPr>
          <w:i/>
          <w:iCs/>
          <w:lang w:val="en-CA"/>
        </w:rPr>
        <w:t>/publication/2012/2012.dils.pdf</w:t>
      </w:r>
      <w:r w:rsidRPr="00D714CB">
        <w:rPr>
          <w:lang w:val="en-CA"/>
        </w:rPr>
        <w:t xml:space="preserve">, pp. 1–15, 2012. </w:t>
      </w:r>
    </w:p>
    <w:p w:rsidR="00D714CB" w:rsidRPr="00D714CB" w:rsidRDefault="00D714CB" w:rsidP="00D714CB">
      <w:pPr>
        <w:pStyle w:val="Biblio"/>
        <w:rPr>
          <w:lang w:val="en-CA"/>
        </w:rPr>
      </w:pPr>
      <w:r w:rsidRPr="00D714CB">
        <w:rPr>
          <w:lang w:val="en-CA"/>
        </w:rPr>
        <w:t xml:space="preserve">[76] N. Lao and W. W. Cohen, “Personalized Reading Recommendations for Saccharomyces Genome Database,” </w:t>
      </w:r>
      <w:r w:rsidRPr="00D714CB">
        <w:rPr>
          <w:i/>
          <w:iCs/>
          <w:lang w:val="en-CA"/>
        </w:rPr>
        <w:t xml:space="preserve">Unpublished Poster, http://www.cs.cmu.edu/ </w:t>
      </w:r>
      <w:proofErr w:type="spellStart"/>
      <w:r w:rsidRPr="00D714CB">
        <w:rPr>
          <w:i/>
          <w:iCs/>
          <w:lang w:val="en-CA"/>
        </w:rPr>
        <w:t>nlao</w:t>
      </w:r>
      <w:proofErr w:type="spellEnd"/>
      <w:r w:rsidRPr="00D714CB">
        <w:rPr>
          <w:i/>
          <w:iCs/>
          <w:lang w:val="en-CA"/>
        </w:rPr>
        <w:t>/publication/2012/2012.dils.poster.portrat.pdf</w:t>
      </w:r>
      <w:r w:rsidRPr="00D714CB">
        <w:rPr>
          <w:lang w:val="en-CA"/>
        </w:rPr>
        <w:t xml:space="preserve">, 2012. </w:t>
      </w:r>
    </w:p>
    <w:p w:rsidR="00D714CB" w:rsidRPr="00D714CB" w:rsidRDefault="00D714CB" w:rsidP="00D714CB">
      <w:pPr>
        <w:pStyle w:val="Biblio"/>
        <w:rPr>
          <w:lang w:val="en-CA"/>
        </w:rPr>
      </w:pPr>
      <w:r w:rsidRPr="00D714CB">
        <w:rPr>
          <w:lang w:val="en-CA"/>
        </w:rPr>
        <w:t xml:space="preserve">[77] N. Lao and W. W. Cohen, “Contextual Recommendation with Path Constrained Random Walks,” </w:t>
      </w:r>
      <w:r w:rsidRPr="00D714CB">
        <w:rPr>
          <w:i/>
          <w:iCs/>
          <w:lang w:val="en-CA"/>
        </w:rPr>
        <w:t xml:space="preserve">Unpublished, http://www.cs.cmu.edu/ </w:t>
      </w:r>
      <w:proofErr w:type="spellStart"/>
      <w:r w:rsidRPr="00D714CB">
        <w:rPr>
          <w:i/>
          <w:iCs/>
          <w:lang w:val="en-CA"/>
        </w:rPr>
        <w:t>nlao</w:t>
      </w:r>
      <w:proofErr w:type="spellEnd"/>
      <w:r w:rsidRPr="00D714CB">
        <w:rPr>
          <w:i/>
          <w:iCs/>
          <w:lang w:val="en-CA"/>
        </w:rPr>
        <w:t>/doc/2011.cikm.pdf</w:t>
      </w:r>
      <w:r w:rsidRPr="00D714CB">
        <w:rPr>
          <w:lang w:val="en-CA"/>
        </w:rPr>
        <w:t xml:space="preserve">, pp. 1–9, 2011. </w:t>
      </w:r>
    </w:p>
    <w:p w:rsidR="00D714CB" w:rsidRPr="00D714CB" w:rsidRDefault="00D714CB" w:rsidP="00D714CB">
      <w:pPr>
        <w:pStyle w:val="Biblio"/>
        <w:rPr>
          <w:lang w:val="en-CA"/>
        </w:rPr>
      </w:pPr>
      <w:r w:rsidRPr="00D714CB">
        <w:rPr>
          <w:lang w:val="en-CA"/>
        </w:rPr>
        <w:t xml:space="preserve">[78] P. </w:t>
      </w:r>
      <w:proofErr w:type="spellStart"/>
      <w:r w:rsidRPr="00D714CB">
        <w:rPr>
          <w:lang w:val="en-CA"/>
        </w:rPr>
        <w:t>Lakkaraju</w:t>
      </w:r>
      <w:proofErr w:type="spellEnd"/>
      <w:r w:rsidRPr="00D714CB">
        <w:rPr>
          <w:lang w:val="en-CA"/>
        </w:rPr>
        <w:t xml:space="preserve">, S. </w:t>
      </w:r>
      <w:proofErr w:type="spellStart"/>
      <w:r w:rsidRPr="00D714CB">
        <w:rPr>
          <w:lang w:val="en-CA"/>
        </w:rPr>
        <w:t>Gauch</w:t>
      </w:r>
      <w:proofErr w:type="spellEnd"/>
      <w:r w:rsidRPr="00D714CB">
        <w:rPr>
          <w:lang w:val="en-CA"/>
        </w:rPr>
        <w:t xml:space="preserve">, and M. </w:t>
      </w:r>
      <w:proofErr w:type="spellStart"/>
      <w:r w:rsidRPr="00D714CB">
        <w:rPr>
          <w:lang w:val="en-CA"/>
        </w:rPr>
        <w:t>Speretta</w:t>
      </w:r>
      <w:proofErr w:type="spellEnd"/>
      <w:r w:rsidRPr="00D714CB">
        <w:rPr>
          <w:lang w:val="en-CA"/>
        </w:rPr>
        <w:t xml:space="preserve">, “Document similarity based on concept tree distance,” in </w:t>
      </w:r>
      <w:r w:rsidRPr="00D714CB">
        <w:rPr>
          <w:i/>
          <w:iCs/>
          <w:lang w:val="en-CA"/>
        </w:rPr>
        <w:t>Proceedings of the nineteenth ACM conference on Hypertext and hypermedia</w:t>
      </w:r>
      <w:r w:rsidRPr="00D714CB">
        <w:rPr>
          <w:lang w:val="en-CA"/>
        </w:rPr>
        <w:t xml:space="preserve">, 2008, pp. 127–132. </w:t>
      </w:r>
    </w:p>
    <w:p w:rsidR="00D714CB" w:rsidRDefault="00D714CB" w:rsidP="00D714CB">
      <w:pPr>
        <w:pStyle w:val="Biblio"/>
        <w:rPr>
          <w:lang w:val="en-CA"/>
        </w:rPr>
      </w:pPr>
      <w:r w:rsidRPr="00D714CB">
        <w:rPr>
          <w:lang w:val="en-CA"/>
        </w:rPr>
        <w:t xml:space="preserve">[79] N. Lao and W. W. Cohen, “Relational retrieval using a combination of path-constrained random walks,” </w:t>
      </w:r>
      <w:r w:rsidRPr="00D714CB">
        <w:rPr>
          <w:i/>
          <w:iCs/>
          <w:lang w:val="en-CA"/>
        </w:rPr>
        <w:t>Machine learning</w:t>
      </w:r>
      <w:r w:rsidRPr="00D714CB">
        <w:rPr>
          <w:lang w:val="en-CA"/>
        </w:rPr>
        <w:t>, vol. 81, no. 1, pp. 53–67, 2010.</w:t>
      </w:r>
    </w:p>
    <w:p w:rsidR="00893EC2" w:rsidRPr="00893EC2" w:rsidRDefault="00893EC2" w:rsidP="00893EC2">
      <w:pPr>
        <w:pStyle w:val="Biblio"/>
        <w:rPr>
          <w:lang w:val="en-CA"/>
        </w:rPr>
      </w:pPr>
      <w:r w:rsidRPr="00893EC2">
        <w:rPr>
          <w:lang w:val="en-CA"/>
        </w:rPr>
        <w:lastRenderedPageBreak/>
        <w:t xml:space="preserve">[80] K. D. B. S. Lawrence, “A System For Automatic Personalized Tracking of Scientific Literature on the Web,” in </w:t>
      </w:r>
      <w:r w:rsidRPr="00893EC2">
        <w:rPr>
          <w:i/>
          <w:iCs/>
          <w:lang w:val="en-CA"/>
        </w:rPr>
        <w:t>Proceedings of the fourth ACM conference on Digital libraries</w:t>
      </w:r>
      <w:r w:rsidRPr="00893EC2">
        <w:rPr>
          <w:lang w:val="en-CA"/>
        </w:rPr>
        <w:t xml:space="preserve">, 1999, pp. 105–113. </w:t>
      </w:r>
    </w:p>
    <w:p w:rsidR="00893EC2" w:rsidRPr="00893EC2" w:rsidRDefault="00893EC2" w:rsidP="00893EC2">
      <w:pPr>
        <w:pStyle w:val="Biblio"/>
        <w:rPr>
          <w:lang w:val="en-CA"/>
        </w:rPr>
      </w:pPr>
      <w:r w:rsidRPr="00893EC2">
        <w:rPr>
          <w:lang w:val="en-CA"/>
        </w:rPr>
        <w:t xml:space="preserve">[81] S. R. Lawrence, K. D. </w:t>
      </w:r>
      <w:proofErr w:type="spellStart"/>
      <w:r w:rsidRPr="00893EC2">
        <w:rPr>
          <w:lang w:val="en-CA"/>
        </w:rPr>
        <w:t>Bollacker</w:t>
      </w:r>
      <w:proofErr w:type="spellEnd"/>
      <w:r w:rsidRPr="00893EC2">
        <w:rPr>
          <w:lang w:val="en-CA"/>
        </w:rPr>
        <w:t xml:space="preserve">, and C. L. Giles, “Autonomous citation indexing and literature browsing using citation context,” U.S. Patent US 6,738,780 B2Summer-2004. </w:t>
      </w:r>
    </w:p>
    <w:p w:rsidR="00893EC2" w:rsidRPr="00893EC2" w:rsidRDefault="00893EC2" w:rsidP="00893EC2">
      <w:pPr>
        <w:pStyle w:val="Biblio"/>
        <w:rPr>
          <w:lang w:val="en-CA"/>
        </w:rPr>
      </w:pPr>
      <w:r w:rsidRPr="00893EC2">
        <w:rPr>
          <w:lang w:val="en-CA"/>
        </w:rPr>
        <w:t xml:space="preserve">[82] S. R. Lawrence, C. L. Giles, and K. D. </w:t>
      </w:r>
      <w:proofErr w:type="spellStart"/>
      <w:r w:rsidRPr="00893EC2">
        <w:rPr>
          <w:lang w:val="en-CA"/>
        </w:rPr>
        <w:t>Bollacker</w:t>
      </w:r>
      <w:proofErr w:type="spellEnd"/>
      <w:r w:rsidRPr="00893EC2">
        <w:rPr>
          <w:lang w:val="en-CA"/>
        </w:rPr>
        <w:t xml:space="preserve">, “Autonomous citation indexing and literature browsing using citation context,” U.S. Patent US 6,289,342 B1Nov-2001. </w:t>
      </w:r>
    </w:p>
    <w:p w:rsidR="00893EC2" w:rsidRPr="00893EC2" w:rsidRDefault="00893EC2" w:rsidP="00893EC2">
      <w:pPr>
        <w:pStyle w:val="Biblio"/>
        <w:rPr>
          <w:lang w:val="en-CA"/>
        </w:rPr>
      </w:pPr>
      <w:r w:rsidRPr="00893EC2">
        <w:rPr>
          <w:lang w:val="en-CA"/>
        </w:rPr>
        <w:t xml:space="preserve">[83] H. Li, I. </w:t>
      </w:r>
      <w:proofErr w:type="spellStart"/>
      <w:r w:rsidRPr="00893EC2">
        <w:rPr>
          <w:lang w:val="en-CA"/>
        </w:rPr>
        <w:t>Councill</w:t>
      </w:r>
      <w:proofErr w:type="spellEnd"/>
      <w:r w:rsidRPr="00893EC2">
        <w:rPr>
          <w:lang w:val="en-CA"/>
        </w:rPr>
        <w:t>, W.-C. Lee, and C. L. Giles, “</w:t>
      </w:r>
      <w:proofErr w:type="spellStart"/>
      <w:r w:rsidRPr="00893EC2">
        <w:rPr>
          <w:lang w:val="en-CA"/>
        </w:rPr>
        <w:t>CiteSeerx</w:t>
      </w:r>
      <w:proofErr w:type="spellEnd"/>
      <w:r w:rsidRPr="00893EC2">
        <w:rPr>
          <w:lang w:val="en-CA"/>
        </w:rPr>
        <w:t xml:space="preserve">: an architecture and web service design for an academic document search engine,” in </w:t>
      </w:r>
      <w:r w:rsidRPr="00893EC2">
        <w:rPr>
          <w:i/>
          <w:iCs/>
          <w:lang w:val="en-CA"/>
        </w:rPr>
        <w:t>Proceedings of the 15th international conference on World Wide Web</w:t>
      </w:r>
      <w:r w:rsidRPr="00893EC2">
        <w:rPr>
          <w:lang w:val="en-CA"/>
        </w:rPr>
        <w:t xml:space="preserve">, 2006, pp. 883–884. </w:t>
      </w:r>
    </w:p>
    <w:p w:rsidR="00893EC2" w:rsidRPr="00893EC2" w:rsidRDefault="00893EC2" w:rsidP="00893EC2">
      <w:pPr>
        <w:pStyle w:val="Biblio"/>
        <w:rPr>
          <w:lang w:val="en-CA"/>
        </w:rPr>
      </w:pPr>
      <w:r w:rsidRPr="00893EC2">
        <w:rPr>
          <w:lang w:val="en-CA"/>
        </w:rPr>
        <w:t xml:space="preserve">[84] Y. Liang, Q. Li, and T. Qian, “Finding relevant papers based on citation relations,” in </w:t>
      </w:r>
      <w:r w:rsidRPr="00893EC2">
        <w:rPr>
          <w:i/>
          <w:iCs/>
          <w:lang w:val="en-CA"/>
        </w:rPr>
        <w:t>Proceedings of the 12th international conference on Web-age information management</w:t>
      </w:r>
      <w:r w:rsidRPr="00893EC2">
        <w:rPr>
          <w:lang w:val="en-CA"/>
        </w:rPr>
        <w:t xml:space="preserve">, 2011, pp. 403–414. </w:t>
      </w:r>
    </w:p>
    <w:p w:rsidR="00893EC2" w:rsidRPr="00893EC2" w:rsidRDefault="00893EC2" w:rsidP="00893EC2">
      <w:pPr>
        <w:pStyle w:val="Biblio"/>
        <w:rPr>
          <w:lang w:val="en-CA"/>
        </w:rPr>
      </w:pPr>
      <w:r w:rsidRPr="00893EC2">
        <w:rPr>
          <w:lang w:val="en-CA"/>
        </w:rPr>
        <w:t xml:space="preserve">[85] J. Lin and W. J. Wilbur, “PubMed Related Articles: a Probabilistic Topic-based Model for Content Similarity,” </w:t>
      </w:r>
      <w:r w:rsidRPr="00893EC2">
        <w:rPr>
          <w:i/>
          <w:iCs/>
          <w:lang w:val="en-CA"/>
        </w:rPr>
        <w:t>BMC Bioinformatics</w:t>
      </w:r>
      <w:r w:rsidRPr="00893EC2">
        <w:rPr>
          <w:lang w:val="en-CA"/>
        </w:rPr>
        <w:t xml:space="preserve">, vol. 8, no. 1, pp. 423–436, 2007. </w:t>
      </w:r>
    </w:p>
    <w:p w:rsidR="00893EC2" w:rsidRPr="00893EC2" w:rsidRDefault="00893EC2" w:rsidP="00893EC2">
      <w:pPr>
        <w:pStyle w:val="Biblio"/>
        <w:rPr>
          <w:lang w:val="en-CA"/>
        </w:rPr>
      </w:pPr>
      <w:r w:rsidRPr="00893EC2">
        <w:rPr>
          <w:lang w:val="en-CA"/>
        </w:rPr>
        <w:t xml:space="preserve">[86] Y. Lu, J. He, D. Shan, and H. Yan, “Recommending citations with translation model,” in </w:t>
      </w:r>
      <w:r w:rsidRPr="00893EC2">
        <w:rPr>
          <w:i/>
          <w:iCs/>
          <w:lang w:val="en-CA"/>
        </w:rPr>
        <w:t>Proceedings of the 20th ACM international conference on Information and knowledge management</w:t>
      </w:r>
      <w:r w:rsidRPr="00893EC2">
        <w:rPr>
          <w:lang w:val="en-CA"/>
        </w:rPr>
        <w:t xml:space="preserve">, 2011, pp. 2017–2020. </w:t>
      </w:r>
    </w:p>
    <w:p w:rsidR="00893EC2" w:rsidRPr="00893EC2" w:rsidRDefault="00893EC2" w:rsidP="00893EC2">
      <w:pPr>
        <w:pStyle w:val="Biblio"/>
        <w:rPr>
          <w:lang w:val="en-CA"/>
        </w:rPr>
      </w:pPr>
      <w:r w:rsidRPr="00893EC2">
        <w:rPr>
          <w:lang w:val="en-CA"/>
        </w:rPr>
        <w:t xml:space="preserve">[87] S. M. </w:t>
      </w:r>
      <w:proofErr w:type="spellStart"/>
      <w:r w:rsidRPr="00893EC2">
        <w:rPr>
          <w:lang w:val="en-CA"/>
        </w:rPr>
        <w:t>McNee</w:t>
      </w:r>
      <w:proofErr w:type="spellEnd"/>
      <w:r w:rsidRPr="00893EC2">
        <w:rPr>
          <w:lang w:val="en-CA"/>
        </w:rPr>
        <w:t xml:space="preserve">, N. Kapoor, and J. A. </w:t>
      </w:r>
      <w:proofErr w:type="spellStart"/>
      <w:r w:rsidRPr="00893EC2">
        <w:rPr>
          <w:lang w:val="en-CA"/>
        </w:rPr>
        <w:t>Konstan</w:t>
      </w:r>
      <w:proofErr w:type="spellEnd"/>
      <w:r w:rsidRPr="00893EC2">
        <w:rPr>
          <w:lang w:val="en-CA"/>
        </w:rPr>
        <w:t xml:space="preserve">, “Don’t look stupid: avoiding pitfalls when recommending research papers,” in </w:t>
      </w:r>
      <w:r w:rsidRPr="00893EC2">
        <w:rPr>
          <w:i/>
          <w:iCs/>
          <w:lang w:val="en-CA"/>
        </w:rPr>
        <w:t>Proceedings of the 2006 20th anniversary conference on Computer supported cooperative work</w:t>
      </w:r>
      <w:r w:rsidRPr="00893EC2">
        <w:rPr>
          <w:lang w:val="en-CA"/>
        </w:rPr>
        <w:t xml:space="preserve">, 2006, pp. 171–180. </w:t>
      </w:r>
    </w:p>
    <w:p w:rsidR="00893EC2" w:rsidRPr="00893EC2" w:rsidRDefault="00893EC2" w:rsidP="00893EC2">
      <w:pPr>
        <w:pStyle w:val="Biblio"/>
        <w:rPr>
          <w:lang w:val="en-CA"/>
        </w:rPr>
      </w:pPr>
      <w:r w:rsidRPr="00893EC2">
        <w:rPr>
          <w:lang w:val="en-CA"/>
        </w:rPr>
        <w:t xml:space="preserve">[88] S. E. Middleton, H. Alani, and D. C. De </w:t>
      </w:r>
      <w:proofErr w:type="spellStart"/>
      <w:r w:rsidRPr="00893EC2">
        <w:rPr>
          <w:lang w:val="en-CA"/>
        </w:rPr>
        <w:t>Roure</w:t>
      </w:r>
      <w:proofErr w:type="spellEnd"/>
      <w:r w:rsidRPr="00893EC2">
        <w:rPr>
          <w:lang w:val="en-CA"/>
        </w:rPr>
        <w:t xml:space="preserve">, “Exploiting synergy between ontologies and </w:t>
      </w:r>
      <w:r w:rsidR="00390006">
        <w:rPr>
          <w:lang w:val="en-CA"/>
        </w:rPr>
        <w:t>Recommender System</w:t>
      </w:r>
      <w:r w:rsidR="00EC59C4">
        <w:rPr>
          <w:lang w:val="en-CA"/>
        </w:rPr>
        <w:t>s</w:t>
      </w:r>
      <w:r w:rsidRPr="00893EC2">
        <w:rPr>
          <w:lang w:val="en-CA"/>
        </w:rPr>
        <w:t xml:space="preserve">,” in </w:t>
      </w:r>
      <w:r w:rsidRPr="00893EC2">
        <w:rPr>
          <w:i/>
          <w:iCs/>
          <w:lang w:val="en-CA"/>
        </w:rPr>
        <w:t>Proceedings of the Semantic Web Workshop</w:t>
      </w:r>
      <w:r w:rsidRPr="00893EC2">
        <w:rPr>
          <w:lang w:val="en-CA"/>
        </w:rPr>
        <w:t xml:space="preserve">, 2002, pp. 1–10. </w:t>
      </w:r>
    </w:p>
    <w:p w:rsidR="00893EC2" w:rsidRPr="00893EC2" w:rsidRDefault="00893EC2" w:rsidP="00893EC2">
      <w:pPr>
        <w:pStyle w:val="Biblio"/>
        <w:rPr>
          <w:lang w:val="en-CA"/>
        </w:rPr>
      </w:pPr>
      <w:r w:rsidRPr="00893EC2">
        <w:rPr>
          <w:lang w:val="en-CA"/>
        </w:rPr>
        <w:t xml:space="preserve">[89] S. E. Middleton, D. De </w:t>
      </w:r>
      <w:proofErr w:type="spellStart"/>
      <w:r w:rsidRPr="00893EC2">
        <w:rPr>
          <w:lang w:val="en-CA"/>
        </w:rPr>
        <w:t>Roure</w:t>
      </w:r>
      <w:proofErr w:type="spellEnd"/>
      <w:r w:rsidRPr="00893EC2">
        <w:rPr>
          <w:lang w:val="en-CA"/>
        </w:rPr>
        <w:t xml:space="preserve">, and N. R. Shadbolt, “Ontology-based </w:t>
      </w:r>
      <w:r w:rsidR="00390006">
        <w:rPr>
          <w:lang w:val="en-CA"/>
        </w:rPr>
        <w:t>Recommender System</w:t>
      </w:r>
      <w:r w:rsidR="00EC59C4">
        <w:rPr>
          <w:lang w:val="en-CA"/>
        </w:rPr>
        <w:t>s</w:t>
      </w:r>
      <w:r w:rsidRPr="00893EC2">
        <w:rPr>
          <w:lang w:val="en-CA"/>
        </w:rPr>
        <w:t xml:space="preserve">,” in </w:t>
      </w:r>
      <w:r w:rsidRPr="00893EC2">
        <w:rPr>
          <w:i/>
          <w:iCs/>
          <w:lang w:val="en-CA"/>
        </w:rPr>
        <w:t>Handbook on Ontologies</w:t>
      </w:r>
      <w:r w:rsidRPr="00893EC2">
        <w:rPr>
          <w:lang w:val="en-CA"/>
        </w:rPr>
        <w:t xml:space="preserve">, Springer, 2009, pp. 779–796. </w:t>
      </w:r>
    </w:p>
    <w:p w:rsidR="00893EC2" w:rsidRPr="00893EC2" w:rsidRDefault="00893EC2" w:rsidP="00893EC2">
      <w:pPr>
        <w:pStyle w:val="Biblio"/>
        <w:rPr>
          <w:lang w:val="en-CA"/>
        </w:rPr>
      </w:pPr>
      <w:r w:rsidRPr="00893EC2">
        <w:rPr>
          <w:lang w:val="en-CA"/>
        </w:rPr>
        <w:t xml:space="preserve">[90] S. E. Middleton, D. C. De </w:t>
      </w:r>
      <w:proofErr w:type="spellStart"/>
      <w:r w:rsidRPr="00893EC2">
        <w:rPr>
          <w:lang w:val="en-CA"/>
        </w:rPr>
        <w:t>Roure</w:t>
      </w:r>
      <w:proofErr w:type="spellEnd"/>
      <w:r w:rsidRPr="00893EC2">
        <w:rPr>
          <w:lang w:val="en-CA"/>
        </w:rPr>
        <w:t xml:space="preserve">, and N. R. Shadbolt, “Foxtrot </w:t>
      </w:r>
      <w:r w:rsidR="00390006">
        <w:rPr>
          <w:lang w:val="en-CA"/>
        </w:rPr>
        <w:t>Recommender System</w:t>
      </w:r>
      <w:r w:rsidRPr="00893EC2">
        <w:rPr>
          <w:lang w:val="en-CA"/>
        </w:rPr>
        <w:t xml:space="preserve">: User profiling, ontologies and the World Wide Web,” in </w:t>
      </w:r>
      <w:r w:rsidRPr="00893EC2">
        <w:rPr>
          <w:i/>
          <w:iCs/>
          <w:lang w:val="en-CA"/>
        </w:rPr>
        <w:t>Proceedings of the WWW Conference</w:t>
      </w:r>
      <w:r w:rsidRPr="00893EC2">
        <w:rPr>
          <w:lang w:val="en-CA"/>
        </w:rPr>
        <w:t xml:space="preserve">, 2002, pp. 1–3. </w:t>
      </w:r>
    </w:p>
    <w:p w:rsidR="00893EC2" w:rsidRPr="00893EC2" w:rsidRDefault="00893EC2" w:rsidP="00893EC2">
      <w:pPr>
        <w:pStyle w:val="Biblio"/>
        <w:rPr>
          <w:lang w:val="en-CA"/>
        </w:rPr>
      </w:pPr>
      <w:r w:rsidRPr="00893EC2">
        <w:rPr>
          <w:lang w:val="en-CA"/>
        </w:rPr>
        <w:lastRenderedPageBreak/>
        <w:t xml:space="preserve">[91] S. E. Middleton, D. C. De </w:t>
      </w:r>
      <w:proofErr w:type="spellStart"/>
      <w:r w:rsidRPr="00893EC2">
        <w:rPr>
          <w:lang w:val="en-CA"/>
        </w:rPr>
        <w:t>Roure</w:t>
      </w:r>
      <w:proofErr w:type="spellEnd"/>
      <w:r w:rsidRPr="00893EC2">
        <w:rPr>
          <w:lang w:val="en-CA"/>
        </w:rPr>
        <w:t xml:space="preserve">, and N. R. Shadbolt, “Capturing knowledge of user preferences: ontologies in </w:t>
      </w:r>
      <w:r w:rsidR="00390006">
        <w:rPr>
          <w:lang w:val="en-CA"/>
        </w:rPr>
        <w:t>Recommender System</w:t>
      </w:r>
      <w:r w:rsidR="00EC59C4">
        <w:rPr>
          <w:lang w:val="en-CA"/>
        </w:rPr>
        <w:t>s</w:t>
      </w:r>
      <w:r w:rsidRPr="00893EC2">
        <w:rPr>
          <w:lang w:val="en-CA"/>
        </w:rPr>
        <w:t xml:space="preserve">,” in </w:t>
      </w:r>
      <w:r w:rsidRPr="00893EC2">
        <w:rPr>
          <w:i/>
          <w:iCs/>
          <w:lang w:val="en-CA"/>
        </w:rPr>
        <w:t>Proceedings of the 1st international conference on Knowledge capture</w:t>
      </w:r>
      <w:r w:rsidRPr="00893EC2">
        <w:rPr>
          <w:lang w:val="en-CA"/>
        </w:rPr>
        <w:t xml:space="preserve">, 2001, pp. 100–107. </w:t>
      </w:r>
    </w:p>
    <w:p w:rsidR="00893EC2" w:rsidRPr="00893EC2" w:rsidRDefault="00893EC2" w:rsidP="00893EC2">
      <w:pPr>
        <w:pStyle w:val="Biblio"/>
        <w:rPr>
          <w:lang w:val="en-CA"/>
        </w:rPr>
      </w:pPr>
      <w:r w:rsidRPr="00893EC2">
        <w:rPr>
          <w:lang w:val="en-CA"/>
        </w:rPr>
        <w:t xml:space="preserve">[92] M. </w:t>
      </w:r>
      <w:proofErr w:type="spellStart"/>
      <w:r w:rsidRPr="00893EC2">
        <w:rPr>
          <w:lang w:val="en-CA"/>
        </w:rPr>
        <w:t>Mönnich</w:t>
      </w:r>
      <w:proofErr w:type="spellEnd"/>
      <w:r w:rsidRPr="00893EC2">
        <w:rPr>
          <w:lang w:val="en-CA"/>
        </w:rPr>
        <w:t xml:space="preserve"> and M. Spiering, “Adding value to the library catalog by implementing a recommendation system,” </w:t>
      </w:r>
      <w:r w:rsidRPr="00893EC2">
        <w:rPr>
          <w:i/>
          <w:iCs/>
          <w:lang w:val="en-CA"/>
        </w:rPr>
        <w:t>D-Lib Magazine</w:t>
      </w:r>
      <w:r w:rsidRPr="00893EC2">
        <w:rPr>
          <w:lang w:val="en-CA"/>
        </w:rPr>
        <w:t xml:space="preserve">, vol. 14, no. 5, pp. 4–11, 2008. </w:t>
      </w:r>
    </w:p>
    <w:p w:rsidR="00893EC2" w:rsidRPr="00893EC2" w:rsidRDefault="00893EC2" w:rsidP="00893EC2">
      <w:pPr>
        <w:pStyle w:val="Biblio"/>
        <w:rPr>
          <w:lang w:val="en-CA"/>
        </w:rPr>
      </w:pPr>
      <w:r w:rsidRPr="00893EC2">
        <w:rPr>
          <w:lang w:val="en-CA"/>
        </w:rPr>
        <w:t xml:space="preserve">[93] S. M. </w:t>
      </w:r>
      <w:proofErr w:type="spellStart"/>
      <w:r w:rsidRPr="00893EC2">
        <w:rPr>
          <w:lang w:val="en-CA"/>
        </w:rPr>
        <w:t>McNee</w:t>
      </w:r>
      <w:proofErr w:type="spellEnd"/>
      <w:r w:rsidRPr="00893EC2">
        <w:rPr>
          <w:lang w:val="en-CA"/>
        </w:rPr>
        <w:t xml:space="preserve">, I. Albert, D. </w:t>
      </w:r>
      <w:proofErr w:type="spellStart"/>
      <w:r w:rsidRPr="00893EC2">
        <w:rPr>
          <w:lang w:val="en-CA"/>
        </w:rPr>
        <w:t>Cosley</w:t>
      </w:r>
      <w:proofErr w:type="spellEnd"/>
      <w:r w:rsidRPr="00893EC2">
        <w:rPr>
          <w:lang w:val="en-CA"/>
        </w:rPr>
        <w:t xml:space="preserve">, P. </w:t>
      </w:r>
      <w:proofErr w:type="spellStart"/>
      <w:r w:rsidRPr="00893EC2">
        <w:rPr>
          <w:lang w:val="en-CA"/>
        </w:rPr>
        <w:t>Gopalkrishnan</w:t>
      </w:r>
      <w:proofErr w:type="spellEnd"/>
      <w:r w:rsidRPr="00893EC2">
        <w:rPr>
          <w:lang w:val="en-CA"/>
        </w:rPr>
        <w:t xml:space="preserve">, S. K. Lam, A. M. Rashid, J. A. </w:t>
      </w:r>
      <w:proofErr w:type="spellStart"/>
      <w:r w:rsidRPr="00893EC2">
        <w:rPr>
          <w:lang w:val="en-CA"/>
        </w:rPr>
        <w:t>Konstan</w:t>
      </w:r>
      <w:proofErr w:type="spellEnd"/>
      <w:r w:rsidRPr="00893EC2">
        <w:rPr>
          <w:lang w:val="en-CA"/>
        </w:rPr>
        <w:t xml:space="preserve">, and J. </w:t>
      </w:r>
      <w:proofErr w:type="spellStart"/>
      <w:r w:rsidRPr="00893EC2">
        <w:rPr>
          <w:lang w:val="en-CA"/>
        </w:rPr>
        <w:t>Riedl</w:t>
      </w:r>
      <w:proofErr w:type="spellEnd"/>
      <w:r w:rsidRPr="00893EC2">
        <w:rPr>
          <w:lang w:val="en-CA"/>
        </w:rPr>
        <w:t xml:space="preserve">, “On the Recommending of Citations for Research Papers,” in </w:t>
      </w:r>
      <w:r w:rsidRPr="00893EC2">
        <w:rPr>
          <w:i/>
          <w:iCs/>
          <w:lang w:val="en-CA"/>
        </w:rPr>
        <w:t>Proceedings of the ACM Conference on Computer Supported Cooperative Work</w:t>
      </w:r>
      <w:r w:rsidRPr="00893EC2">
        <w:rPr>
          <w:lang w:val="en-CA"/>
        </w:rPr>
        <w:t xml:space="preserve">, 2002, pp. 116–125. </w:t>
      </w:r>
    </w:p>
    <w:p w:rsidR="00893EC2" w:rsidRPr="00893EC2" w:rsidRDefault="00893EC2" w:rsidP="00893EC2">
      <w:pPr>
        <w:pStyle w:val="Biblio"/>
        <w:rPr>
          <w:lang w:val="en-CA"/>
        </w:rPr>
      </w:pPr>
      <w:r w:rsidRPr="00893EC2">
        <w:rPr>
          <w:lang w:val="en-CA"/>
        </w:rPr>
        <w:t xml:space="preserve">[94] S. E. Middleton, N. R. Shadbolt, and D. C. De </w:t>
      </w:r>
      <w:proofErr w:type="spellStart"/>
      <w:r w:rsidRPr="00893EC2">
        <w:rPr>
          <w:lang w:val="en-CA"/>
        </w:rPr>
        <w:t>Roure</w:t>
      </w:r>
      <w:proofErr w:type="spellEnd"/>
      <w:r w:rsidRPr="00893EC2">
        <w:rPr>
          <w:lang w:val="en-CA"/>
        </w:rPr>
        <w:t xml:space="preserve">, “Ontological user profiling in </w:t>
      </w:r>
      <w:r w:rsidR="00390006">
        <w:rPr>
          <w:lang w:val="en-CA"/>
        </w:rPr>
        <w:t>Recommender System</w:t>
      </w:r>
      <w:r w:rsidR="00EC59C4">
        <w:rPr>
          <w:lang w:val="en-CA"/>
        </w:rPr>
        <w:t>s</w:t>
      </w:r>
      <w:r w:rsidRPr="00893EC2">
        <w:rPr>
          <w:lang w:val="en-CA"/>
        </w:rPr>
        <w:t xml:space="preserve">,” </w:t>
      </w:r>
      <w:r w:rsidRPr="00893EC2">
        <w:rPr>
          <w:i/>
          <w:iCs/>
          <w:lang w:val="en-CA"/>
        </w:rPr>
        <w:t>ACM Transactions on Information Systems (TOIS)</w:t>
      </w:r>
      <w:r w:rsidRPr="00893EC2">
        <w:rPr>
          <w:lang w:val="en-CA"/>
        </w:rPr>
        <w:t xml:space="preserve">, vol. 22, no. 1, pp. 54–88, 2004. </w:t>
      </w:r>
    </w:p>
    <w:p w:rsidR="00893EC2" w:rsidRPr="00893EC2" w:rsidRDefault="00893EC2" w:rsidP="00893EC2">
      <w:pPr>
        <w:pStyle w:val="Biblio"/>
        <w:rPr>
          <w:lang w:val="en-CA"/>
        </w:rPr>
      </w:pPr>
      <w:r w:rsidRPr="00893EC2">
        <w:rPr>
          <w:lang w:val="en-CA"/>
        </w:rPr>
        <w:t xml:space="preserve">[95] M. </w:t>
      </w:r>
      <w:proofErr w:type="spellStart"/>
      <w:r w:rsidRPr="00893EC2">
        <w:rPr>
          <w:lang w:val="en-CA"/>
        </w:rPr>
        <w:t>Monnich</w:t>
      </w:r>
      <w:proofErr w:type="spellEnd"/>
      <w:r w:rsidRPr="00893EC2">
        <w:rPr>
          <w:lang w:val="en-CA"/>
        </w:rPr>
        <w:t xml:space="preserve"> and M. Spiering, “</w:t>
      </w:r>
      <w:proofErr w:type="spellStart"/>
      <w:r w:rsidRPr="00893EC2">
        <w:rPr>
          <w:lang w:val="en-CA"/>
        </w:rPr>
        <w:t>Einsatz</w:t>
      </w:r>
      <w:proofErr w:type="spellEnd"/>
      <w:r w:rsidRPr="00893EC2">
        <w:rPr>
          <w:lang w:val="en-CA"/>
        </w:rPr>
        <w:t xml:space="preserve"> von </w:t>
      </w:r>
      <w:proofErr w:type="spellStart"/>
      <w:r w:rsidRPr="00893EC2">
        <w:rPr>
          <w:lang w:val="en-CA"/>
        </w:rPr>
        <w:t>BibTip</w:t>
      </w:r>
      <w:proofErr w:type="spellEnd"/>
      <w:r w:rsidRPr="00893EC2">
        <w:rPr>
          <w:lang w:val="en-CA"/>
        </w:rPr>
        <w:t xml:space="preserve"> </w:t>
      </w:r>
      <w:proofErr w:type="spellStart"/>
      <w:r w:rsidRPr="00893EC2">
        <w:rPr>
          <w:lang w:val="en-CA"/>
        </w:rPr>
        <w:t>als</w:t>
      </w:r>
      <w:proofErr w:type="spellEnd"/>
      <w:r w:rsidRPr="00893EC2">
        <w:rPr>
          <w:lang w:val="en-CA"/>
        </w:rPr>
        <w:t xml:space="preserve"> </w:t>
      </w:r>
      <w:proofErr w:type="spellStart"/>
      <w:r w:rsidRPr="00893EC2">
        <w:rPr>
          <w:lang w:val="en-CA"/>
        </w:rPr>
        <w:t>Recommendersystem</w:t>
      </w:r>
      <w:proofErr w:type="spellEnd"/>
      <w:r w:rsidRPr="00893EC2">
        <w:rPr>
          <w:lang w:val="en-CA"/>
        </w:rPr>
        <w:t xml:space="preserve"> </w:t>
      </w:r>
      <w:proofErr w:type="spellStart"/>
      <w:r w:rsidRPr="00893EC2">
        <w:rPr>
          <w:lang w:val="en-CA"/>
        </w:rPr>
        <w:t>im</w:t>
      </w:r>
      <w:proofErr w:type="spellEnd"/>
      <w:r w:rsidRPr="00893EC2">
        <w:rPr>
          <w:lang w:val="en-CA"/>
        </w:rPr>
        <w:t xml:space="preserve"> </w:t>
      </w:r>
      <w:proofErr w:type="spellStart"/>
      <w:r w:rsidRPr="00893EC2">
        <w:rPr>
          <w:lang w:val="en-CA"/>
        </w:rPr>
        <w:t>Bibliothekskatalog</w:t>
      </w:r>
      <w:proofErr w:type="spellEnd"/>
      <w:r w:rsidRPr="00893EC2">
        <w:rPr>
          <w:lang w:val="en-CA"/>
        </w:rPr>
        <w:t xml:space="preserve">,” </w:t>
      </w:r>
      <w:proofErr w:type="spellStart"/>
      <w:r w:rsidRPr="00893EC2">
        <w:rPr>
          <w:i/>
          <w:iCs/>
          <w:lang w:val="en-CA"/>
        </w:rPr>
        <w:t>Bibliotheksdienst</w:t>
      </w:r>
      <w:proofErr w:type="spellEnd"/>
      <w:r w:rsidRPr="00893EC2">
        <w:rPr>
          <w:lang w:val="en-CA"/>
        </w:rPr>
        <w:t xml:space="preserve">, vol. 42, no. 1, pp. 54–54, 2008. </w:t>
      </w:r>
    </w:p>
    <w:p w:rsidR="009570B3" w:rsidRDefault="00893EC2" w:rsidP="00893EC2">
      <w:pPr>
        <w:pStyle w:val="Biblio"/>
        <w:rPr>
          <w:lang w:val="en-CA"/>
        </w:rPr>
      </w:pPr>
      <w:r w:rsidRPr="00893EC2">
        <w:rPr>
          <w:lang w:val="en-CA"/>
        </w:rPr>
        <w:t xml:space="preserve">[96] A. </w:t>
      </w:r>
      <w:proofErr w:type="spellStart"/>
      <w:r w:rsidRPr="00893EC2">
        <w:rPr>
          <w:lang w:val="en-CA"/>
        </w:rPr>
        <w:t>Naak</w:t>
      </w:r>
      <w:proofErr w:type="spellEnd"/>
      <w:r w:rsidRPr="00893EC2">
        <w:rPr>
          <w:lang w:val="en-CA"/>
        </w:rPr>
        <w:t>, “</w:t>
      </w:r>
      <w:proofErr w:type="spellStart"/>
      <w:r w:rsidRPr="00893EC2">
        <w:rPr>
          <w:lang w:val="en-CA"/>
        </w:rPr>
        <w:t>Papyres</w:t>
      </w:r>
      <w:proofErr w:type="spellEnd"/>
      <w:r w:rsidRPr="00893EC2">
        <w:rPr>
          <w:lang w:val="en-CA"/>
        </w:rPr>
        <w:t xml:space="preserve">: un </w:t>
      </w:r>
      <w:proofErr w:type="spellStart"/>
      <w:r w:rsidRPr="00893EC2">
        <w:rPr>
          <w:lang w:val="en-CA"/>
        </w:rPr>
        <w:t>système</w:t>
      </w:r>
      <w:proofErr w:type="spellEnd"/>
      <w:r w:rsidRPr="00893EC2">
        <w:rPr>
          <w:lang w:val="en-CA"/>
        </w:rPr>
        <w:t xml:space="preserve"> de </w:t>
      </w:r>
      <w:proofErr w:type="spellStart"/>
      <w:r w:rsidRPr="00893EC2">
        <w:rPr>
          <w:lang w:val="en-CA"/>
        </w:rPr>
        <w:t>gestion</w:t>
      </w:r>
      <w:proofErr w:type="spellEnd"/>
      <w:r w:rsidRPr="00893EC2">
        <w:rPr>
          <w:lang w:val="en-CA"/>
        </w:rPr>
        <w:t xml:space="preserve"> et de </w:t>
      </w:r>
      <w:proofErr w:type="spellStart"/>
      <w:r w:rsidRPr="00893EC2">
        <w:rPr>
          <w:lang w:val="en-CA"/>
        </w:rPr>
        <w:t>recommandation</w:t>
      </w:r>
      <w:proofErr w:type="spellEnd"/>
      <w:r w:rsidRPr="00893EC2">
        <w:rPr>
          <w:lang w:val="en-CA"/>
        </w:rPr>
        <w:t xml:space="preserve"> </w:t>
      </w:r>
      <w:proofErr w:type="spellStart"/>
      <w:r w:rsidRPr="00893EC2">
        <w:rPr>
          <w:lang w:val="en-CA"/>
        </w:rPr>
        <w:t>d’articles</w:t>
      </w:r>
      <w:proofErr w:type="spellEnd"/>
      <w:r w:rsidRPr="00893EC2">
        <w:rPr>
          <w:lang w:val="en-CA"/>
        </w:rPr>
        <w:t xml:space="preserve"> de </w:t>
      </w:r>
      <w:proofErr w:type="spellStart"/>
      <w:r w:rsidRPr="00893EC2">
        <w:rPr>
          <w:lang w:val="en-CA"/>
        </w:rPr>
        <w:t>recherche</w:t>
      </w:r>
      <w:proofErr w:type="spellEnd"/>
      <w:r w:rsidRPr="00893EC2">
        <w:rPr>
          <w:lang w:val="en-CA"/>
        </w:rPr>
        <w:t xml:space="preserve">,” Master Thesis. </w:t>
      </w:r>
      <w:proofErr w:type="spellStart"/>
      <w:r w:rsidRPr="00893EC2">
        <w:rPr>
          <w:lang w:val="en-CA"/>
        </w:rPr>
        <w:t>Université</w:t>
      </w:r>
      <w:proofErr w:type="spellEnd"/>
      <w:r w:rsidRPr="00893EC2">
        <w:rPr>
          <w:lang w:val="en-CA"/>
        </w:rPr>
        <w:t xml:space="preserve"> de Montréal, 2009.</w:t>
      </w:r>
    </w:p>
    <w:p w:rsidR="007117A2" w:rsidRPr="007117A2" w:rsidRDefault="007117A2" w:rsidP="007117A2">
      <w:pPr>
        <w:pStyle w:val="Biblio"/>
        <w:rPr>
          <w:lang w:val="en-CA"/>
        </w:rPr>
      </w:pPr>
      <w:r w:rsidRPr="007117A2">
        <w:rPr>
          <w:lang w:val="en-CA"/>
        </w:rPr>
        <w:t>[97] A. W. Neumann, “</w:t>
      </w:r>
      <w:r w:rsidR="00390006">
        <w:rPr>
          <w:lang w:val="en-CA"/>
        </w:rPr>
        <w:t>Recommender System</w:t>
      </w:r>
      <w:r w:rsidR="00EC59C4">
        <w:rPr>
          <w:lang w:val="en-CA"/>
        </w:rPr>
        <w:t>s</w:t>
      </w:r>
      <w:r w:rsidRPr="007117A2">
        <w:rPr>
          <w:lang w:val="en-CA"/>
        </w:rPr>
        <w:t xml:space="preserve"> for Information Providers,” Springer, 2009, pp. 91–119. </w:t>
      </w:r>
    </w:p>
    <w:p w:rsidR="007117A2" w:rsidRPr="007117A2" w:rsidRDefault="007117A2" w:rsidP="007117A2">
      <w:pPr>
        <w:pStyle w:val="Biblio"/>
        <w:rPr>
          <w:lang w:val="en-CA"/>
        </w:rPr>
      </w:pPr>
      <w:r w:rsidRPr="007117A2">
        <w:rPr>
          <w:lang w:val="en-CA"/>
        </w:rPr>
        <w:t xml:space="preserve">[98] A. </w:t>
      </w:r>
      <w:proofErr w:type="spellStart"/>
      <w:r w:rsidRPr="007117A2">
        <w:rPr>
          <w:lang w:val="en-CA"/>
        </w:rPr>
        <w:t>Naak</w:t>
      </w:r>
      <w:proofErr w:type="spellEnd"/>
      <w:r w:rsidRPr="007117A2">
        <w:rPr>
          <w:lang w:val="en-CA"/>
        </w:rPr>
        <w:t xml:space="preserve">, H. </w:t>
      </w:r>
      <w:proofErr w:type="spellStart"/>
      <w:r w:rsidRPr="007117A2">
        <w:rPr>
          <w:lang w:val="en-CA"/>
        </w:rPr>
        <w:t>Hage</w:t>
      </w:r>
      <w:proofErr w:type="spellEnd"/>
      <w:r w:rsidRPr="007117A2">
        <w:rPr>
          <w:lang w:val="en-CA"/>
        </w:rPr>
        <w:t xml:space="preserve">, and E. </w:t>
      </w:r>
      <w:proofErr w:type="spellStart"/>
      <w:r w:rsidRPr="007117A2">
        <w:rPr>
          <w:lang w:val="en-CA"/>
        </w:rPr>
        <w:t>Aimeur</w:t>
      </w:r>
      <w:proofErr w:type="spellEnd"/>
      <w:r w:rsidRPr="007117A2">
        <w:rPr>
          <w:lang w:val="en-CA"/>
        </w:rPr>
        <w:t xml:space="preserve">, “A multi-criteria collaborative filtering approach for research paper recommendation in </w:t>
      </w:r>
      <w:proofErr w:type="spellStart"/>
      <w:r w:rsidRPr="007117A2">
        <w:rPr>
          <w:lang w:val="en-CA"/>
        </w:rPr>
        <w:t>papyres</w:t>
      </w:r>
      <w:proofErr w:type="spellEnd"/>
      <w:r w:rsidRPr="007117A2">
        <w:rPr>
          <w:lang w:val="en-CA"/>
        </w:rPr>
        <w:t xml:space="preserve">,” in </w:t>
      </w:r>
      <w:r w:rsidRPr="007117A2">
        <w:rPr>
          <w:i/>
          <w:iCs/>
          <w:lang w:val="en-CA"/>
        </w:rPr>
        <w:t>Proceedings of the 4th International Conference MCETECH</w:t>
      </w:r>
      <w:r w:rsidRPr="007117A2">
        <w:rPr>
          <w:lang w:val="en-CA"/>
        </w:rPr>
        <w:t xml:space="preserve">, 2009, pp. 25–39. </w:t>
      </w:r>
    </w:p>
    <w:p w:rsidR="007117A2" w:rsidRPr="007117A2" w:rsidRDefault="007117A2" w:rsidP="007117A2">
      <w:pPr>
        <w:pStyle w:val="Biblio"/>
        <w:rPr>
          <w:lang w:val="en-CA"/>
        </w:rPr>
      </w:pPr>
      <w:r w:rsidRPr="007117A2">
        <w:rPr>
          <w:lang w:val="en-CA"/>
        </w:rPr>
        <w:t xml:space="preserve">[99] A. </w:t>
      </w:r>
      <w:proofErr w:type="spellStart"/>
      <w:r w:rsidRPr="007117A2">
        <w:rPr>
          <w:lang w:val="en-CA"/>
        </w:rPr>
        <w:t>Naak</w:t>
      </w:r>
      <w:proofErr w:type="spellEnd"/>
      <w:r w:rsidRPr="007117A2">
        <w:rPr>
          <w:lang w:val="en-CA"/>
        </w:rPr>
        <w:t xml:space="preserve">, H. </w:t>
      </w:r>
      <w:proofErr w:type="spellStart"/>
      <w:r w:rsidRPr="007117A2">
        <w:rPr>
          <w:lang w:val="en-CA"/>
        </w:rPr>
        <w:t>Hage</w:t>
      </w:r>
      <w:proofErr w:type="spellEnd"/>
      <w:r w:rsidRPr="007117A2">
        <w:rPr>
          <w:lang w:val="en-CA"/>
        </w:rPr>
        <w:t xml:space="preserve">, and E. </w:t>
      </w:r>
      <w:proofErr w:type="spellStart"/>
      <w:r w:rsidRPr="007117A2">
        <w:rPr>
          <w:lang w:val="en-CA"/>
        </w:rPr>
        <w:t>Aimeur</w:t>
      </w:r>
      <w:proofErr w:type="spellEnd"/>
      <w:r w:rsidRPr="007117A2">
        <w:rPr>
          <w:lang w:val="en-CA"/>
        </w:rPr>
        <w:t>, “</w:t>
      </w:r>
      <w:proofErr w:type="spellStart"/>
      <w:r w:rsidRPr="007117A2">
        <w:rPr>
          <w:lang w:val="en-CA"/>
        </w:rPr>
        <w:t>Papyres</w:t>
      </w:r>
      <w:proofErr w:type="spellEnd"/>
      <w:r w:rsidRPr="007117A2">
        <w:rPr>
          <w:lang w:val="en-CA"/>
        </w:rPr>
        <w:t xml:space="preserve">: A Research Paper Management System,” in </w:t>
      </w:r>
      <w:r w:rsidRPr="007117A2">
        <w:rPr>
          <w:i/>
          <w:iCs/>
          <w:lang w:val="en-CA"/>
        </w:rPr>
        <w:t>Proceedings of the 10th E-Commerce Technology Conference on Enterprise Computing, E-Commerce and E-Services</w:t>
      </w:r>
      <w:r w:rsidRPr="007117A2">
        <w:rPr>
          <w:lang w:val="en-CA"/>
        </w:rPr>
        <w:t xml:space="preserve">, 2008, pp. 201–208. </w:t>
      </w:r>
    </w:p>
    <w:p w:rsidR="007117A2" w:rsidRPr="007117A2" w:rsidRDefault="007117A2" w:rsidP="007117A2">
      <w:pPr>
        <w:pStyle w:val="Biblio"/>
        <w:rPr>
          <w:lang w:val="en-CA"/>
        </w:rPr>
      </w:pPr>
      <w:r w:rsidRPr="007117A2">
        <w:rPr>
          <w:lang w:val="en-CA"/>
        </w:rPr>
        <w:t xml:space="preserve">[100] R. M. </w:t>
      </w:r>
      <w:proofErr w:type="spellStart"/>
      <w:r w:rsidRPr="007117A2">
        <w:rPr>
          <w:lang w:val="en-CA"/>
        </w:rPr>
        <w:t>Nallapati</w:t>
      </w:r>
      <w:proofErr w:type="spellEnd"/>
      <w:r w:rsidRPr="007117A2">
        <w:rPr>
          <w:lang w:val="en-CA"/>
        </w:rPr>
        <w:t xml:space="preserve">, A. Ahmed, E. P. Xing, and W. W. Cohen, “Joint latent topic models for text and citations,” in </w:t>
      </w:r>
      <w:r w:rsidRPr="007117A2">
        <w:rPr>
          <w:i/>
          <w:iCs/>
          <w:lang w:val="en-CA"/>
        </w:rPr>
        <w:t>Proceedings of the 14th ACM SIGKDD international conference on Knowledge discovery and data mining</w:t>
      </w:r>
      <w:r w:rsidRPr="007117A2">
        <w:rPr>
          <w:lang w:val="en-CA"/>
        </w:rPr>
        <w:t xml:space="preserve">, 2008, pp. 542–550. </w:t>
      </w:r>
    </w:p>
    <w:p w:rsidR="007117A2" w:rsidRPr="007117A2" w:rsidRDefault="007117A2" w:rsidP="007117A2">
      <w:pPr>
        <w:pStyle w:val="Biblio"/>
        <w:rPr>
          <w:lang w:val="en-CA"/>
        </w:rPr>
      </w:pPr>
      <w:r w:rsidRPr="007117A2">
        <w:rPr>
          <w:lang w:val="en-CA"/>
        </w:rPr>
        <w:t xml:space="preserve">[101] C. </w:t>
      </w:r>
      <w:proofErr w:type="spellStart"/>
      <w:r w:rsidRPr="007117A2">
        <w:rPr>
          <w:lang w:val="en-CA"/>
        </w:rPr>
        <w:t>Nascimento</w:t>
      </w:r>
      <w:proofErr w:type="spellEnd"/>
      <w:r w:rsidRPr="007117A2">
        <w:rPr>
          <w:lang w:val="en-CA"/>
        </w:rPr>
        <w:t xml:space="preserve">, A. H. Laender, A. S. da Silva, and M. A. </w:t>
      </w:r>
      <w:proofErr w:type="spellStart"/>
      <w:r w:rsidRPr="007117A2">
        <w:rPr>
          <w:lang w:val="en-CA"/>
        </w:rPr>
        <w:t>Gonçalves</w:t>
      </w:r>
      <w:proofErr w:type="spellEnd"/>
      <w:r w:rsidRPr="007117A2">
        <w:rPr>
          <w:lang w:val="en-CA"/>
        </w:rPr>
        <w:t xml:space="preserve">, “A source independent framework for research paper recommendation,” in </w:t>
      </w:r>
      <w:r w:rsidRPr="007117A2">
        <w:rPr>
          <w:i/>
          <w:iCs/>
          <w:lang w:val="en-CA"/>
        </w:rPr>
        <w:t>Proceedings of the 11th annual international ACM/IEEE joint conference on Digital libraries</w:t>
      </w:r>
      <w:r w:rsidRPr="007117A2">
        <w:rPr>
          <w:lang w:val="en-CA"/>
        </w:rPr>
        <w:t xml:space="preserve">, 2011, pp. 297–306. </w:t>
      </w:r>
    </w:p>
    <w:p w:rsidR="007117A2" w:rsidRPr="007117A2" w:rsidRDefault="007117A2" w:rsidP="007117A2">
      <w:pPr>
        <w:pStyle w:val="Biblio"/>
        <w:rPr>
          <w:lang w:val="en-CA"/>
        </w:rPr>
      </w:pPr>
      <w:r w:rsidRPr="007117A2">
        <w:rPr>
          <w:lang w:val="en-CA"/>
        </w:rPr>
        <w:lastRenderedPageBreak/>
        <w:t xml:space="preserve">[102] T. </w:t>
      </w:r>
      <w:proofErr w:type="spellStart"/>
      <w:r w:rsidRPr="007117A2">
        <w:rPr>
          <w:lang w:val="en-CA"/>
        </w:rPr>
        <w:t>Ozono</w:t>
      </w:r>
      <w:proofErr w:type="spellEnd"/>
      <w:r w:rsidRPr="007117A2">
        <w:rPr>
          <w:lang w:val="en-CA"/>
        </w:rPr>
        <w:t xml:space="preserve">, S. </w:t>
      </w:r>
      <w:proofErr w:type="spellStart"/>
      <w:r w:rsidRPr="007117A2">
        <w:rPr>
          <w:lang w:val="en-CA"/>
        </w:rPr>
        <w:t>Goto</w:t>
      </w:r>
      <w:proofErr w:type="spellEnd"/>
      <w:r w:rsidRPr="007117A2">
        <w:rPr>
          <w:lang w:val="en-CA"/>
        </w:rPr>
        <w:t xml:space="preserve">, N. Fujimaki, and T. </w:t>
      </w:r>
      <w:proofErr w:type="spellStart"/>
      <w:r w:rsidRPr="007117A2">
        <w:rPr>
          <w:lang w:val="en-CA"/>
        </w:rPr>
        <w:t>Shintani</w:t>
      </w:r>
      <w:proofErr w:type="spellEnd"/>
      <w:r w:rsidRPr="007117A2">
        <w:rPr>
          <w:lang w:val="en-CA"/>
        </w:rPr>
        <w:t xml:space="preserve">, “P2p based knowledge source discovery on research support system </w:t>
      </w:r>
      <w:proofErr w:type="spellStart"/>
      <w:r w:rsidRPr="007117A2">
        <w:rPr>
          <w:lang w:val="en-CA"/>
        </w:rPr>
        <w:t>papits</w:t>
      </w:r>
      <w:proofErr w:type="spellEnd"/>
      <w:r w:rsidRPr="007117A2">
        <w:rPr>
          <w:lang w:val="en-CA"/>
        </w:rPr>
        <w:t xml:space="preserve">,” in </w:t>
      </w:r>
      <w:r w:rsidRPr="007117A2">
        <w:rPr>
          <w:i/>
          <w:iCs/>
          <w:lang w:val="en-CA"/>
        </w:rPr>
        <w:t>Proceedings of the first international joint conference on Autonomous agents and multiagent systems: part 1</w:t>
      </w:r>
      <w:r w:rsidRPr="007117A2">
        <w:rPr>
          <w:lang w:val="en-CA"/>
        </w:rPr>
        <w:t xml:space="preserve">, 2002, pp. 49–50. </w:t>
      </w:r>
    </w:p>
    <w:p w:rsidR="007117A2" w:rsidRPr="007117A2" w:rsidRDefault="007117A2" w:rsidP="007117A2">
      <w:pPr>
        <w:pStyle w:val="Biblio"/>
        <w:rPr>
          <w:lang w:val="en-CA"/>
        </w:rPr>
      </w:pPr>
      <w:r w:rsidRPr="007117A2">
        <w:rPr>
          <w:lang w:val="en-CA"/>
        </w:rPr>
        <w:t xml:space="preserve">[103] T. </w:t>
      </w:r>
      <w:proofErr w:type="spellStart"/>
      <w:r w:rsidRPr="007117A2">
        <w:rPr>
          <w:lang w:val="en-CA"/>
        </w:rPr>
        <w:t>Ozono</w:t>
      </w:r>
      <w:proofErr w:type="spellEnd"/>
      <w:r w:rsidRPr="007117A2">
        <w:rPr>
          <w:lang w:val="en-CA"/>
        </w:rPr>
        <w:t xml:space="preserve"> and T. </w:t>
      </w:r>
      <w:proofErr w:type="spellStart"/>
      <w:r w:rsidRPr="007117A2">
        <w:rPr>
          <w:lang w:val="en-CA"/>
        </w:rPr>
        <w:t>Shintani</w:t>
      </w:r>
      <w:proofErr w:type="spellEnd"/>
      <w:r w:rsidRPr="007117A2">
        <w:rPr>
          <w:lang w:val="en-CA"/>
        </w:rPr>
        <w:t xml:space="preserve">, “P2P based Information Retrieval on Research Support System </w:t>
      </w:r>
      <w:proofErr w:type="spellStart"/>
      <w:r w:rsidRPr="007117A2">
        <w:rPr>
          <w:lang w:val="en-CA"/>
        </w:rPr>
        <w:t>Papits</w:t>
      </w:r>
      <w:proofErr w:type="spellEnd"/>
      <w:r w:rsidRPr="007117A2">
        <w:rPr>
          <w:lang w:val="en-CA"/>
        </w:rPr>
        <w:t xml:space="preserve">,” in </w:t>
      </w:r>
      <w:proofErr w:type="spellStart"/>
      <w:r w:rsidRPr="007117A2">
        <w:rPr>
          <w:i/>
          <w:iCs/>
          <w:lang w:val="en-CA"/>
        </w:rPr>
        <w:t>Proceedngs</w:t>
      </w:r>
      <w:proofErr w:type="spellEnd"/>
      <w:r w:rsidRPr="007117A2">
        <w:rPr>
          <w:i/>
          <w:iCs/>
          <w:lang w:val="en-CA"/>
        </w:rPr>
        <w:t xml:space="preserve"> of the IASTED International Conference on Artificial and Computational Intelligence</w:t>
      </w:r>
      <w:r w:rsidRPr="007117A2">
        <w:rPr>
          <w:lang w:val="en-CA"/>
        </w:rPr>
        <w:t xml:space="preserve">, 2002, pp. 136–141. </w:t>
      </w:r>
    </w:p>
    <w:p w:rsidR="007117A2" w:rsidRPr="007117A2" w:rsidRDefault="007117A2" w:rsidP="007117A2">
      <w:pPr>
        <w:pStyle w:val="Biblio"/>
        <w:rPr>
          <w:lang w:val="en-CA"/>
        </w:rPr>
      </w:pPr>
      <w:r w:rsidRPr="007117A2">
        <w:rPr>
          <w:lang w:val="en-CA"/>
        </w:rPr>
        <w:t xml:space="preserve">[104] T. </w:t>
      </w:r>
      <w:proofErr w:type="spellStart"/>
      <w:r w:rsidRPr="007117A2">
        <w:rPr>
          <w:lang w:val="en-CA"/>
        </w:rPr>
        <w:t>Ozono</w:t>
      </w:r>
      <w:proofErr w:type="spellEnd"/>
      <w:r w:rsidRPr="007117A2">
        <w:rPr>
          <w:lang w:val="en-CA"/>
        </w:rPr>
        <w:t xml:space="preserve"> and T. </w:t>
      </w:r>
      <w:proofErr w:type="spellStart"/>
      <w:r w:rsidRPr="007117A2">
        <w:rPr>
          <w:lang w:val="en-CA"/>
        </w:rPr>
        <w:t>Shintani</w:t>
      </w:r>
      <w:proofErr w:type="spellEnd"/>
      <w:r w:rsidRPr="007117A2">
        <w:rPr>
          <w:lang w:val="en-CA"/>
        </w:rPr>
        <w:t xml:space="preserve">, “Paper classification for recommendation on research support system </w:t>
      </w:r>
      <w:proofErr w:type="spellStart"/>
      <w:r w:rsidRPr="007117A2">
        <w:rPr>
          <w:lang w:val="en-CA"/>
        </w:rPr>
        <w:t>papits</w:t>
      </w:r>
      <w:proofErr w:type="spellEnd"/>
      <w:r w:rsidRPr="007117A2">
        <w:rPr>
          <w:lang w:val="en-CA"/>
        </w:rPr>
        <w:t xml:space="preserve">,” </w:t>
      </w:r>
      <w:r w:rsidRPr="007117A2">
        <w:rPr>
          <w:i/>
          <w:iCs/>
          <w:lang w:val="en-CA"/>
        </w:rPr>
        <w:t>IJCSNS International Journal of Computer Science and Network Security</w:t>
      </w:r>
      <w:r w:rsidRPr="007117A2">
        <w:rPr>
          <w:lang w:val="en-CA"/>
        </w:rPr>
        <w:t xml:space="preserve">, vol. 6, pp. 17–23, 2006. </w:t>
      </w:r>
    </w:p>
    <w:p w:rsidR="007117A2" w:rsidRPr="007117A2" w:rsidRDefault="007117A2" w:rsidP="007117A2">
      <w:pPr>
        <w:pStyle w:val="Biblio"/>
        <w:rPr>
          <w:lang w:val="en-CA"/>
        </w:rPr>
      </w:pPr>
      <w:r w:rsidRPr="007117A2">
        <w:rPr>
          <w:lang w:val="en-CA"/>
        </w:rPr>
        <w:t xml:space="preserve">[105] T. </w:t>
      </w:r>
      <w:proofErr w:type="spellStart"/>
      <w:r w:rsidRPr="007117A2">
        <w:rPr>
          <w:lang w:val="en-CA"/>
        </w:rPr>
        <w:t>Ozono</w:t>
      </w:r>
      <w:proofErr w:type="spellEnd"/>
      <w:r w:rsidRPr="007117A2">
        <w:rPr>
          <w:lang w:val="en-CA"/>
        </w:rPr>
        <w:t xml:space="preserve">, T. </w:t>
      </w:r>
      <w:proofErr w:type="spellStart"/>
      <w:r w:rsidRPr="007117A2">
        <w:rPr>
          <w:lang w:val="en-CA"/>
        </w:rPr>
        <w:t>Shintani</w:t>
      </w:r>
      <w:proofErr w:type="spellEnd"/>
      <w:r w:rsidRPr="007117A2">
        <w:rPr>
          <w:lang w:val="en-CA"/>
        </w:rPr>
        <w:t xml:space="preserve">, T. Ito, and T. Hasegawa, “A feature selection for text categorization on research support system </w:t>
      </w:r>
      <w:proofErr w:type="spellStart"/>
      <w:r w:rsidRPr="007117A2">
        <w:rPr>
          <w:lang w:val="en-CA"/>
        </w:rPr>
        <w:t>Papits</w:t>
      </w:r>
      <w:proofErr w:type="spellEnd"/>
      <w:r w:rsidRPr="007117A2">
        <w:rPr>
          <w:lang w:val="en-CA"/>
        </w:rPr>
        <w:t xml:space="preserve">,” in </w:t>
      </w:r>
      <w:r w:rsidRPr="007117A2">
        <w:rPr>
          <w:i/>
          <w:iCs/>
          <w:lang w:val="en-CA"/>
        </w:rPr>
        <w:t>Proceedings of the 8th Pacific Rim International Conference on Artificial Intelligence</w:t>
      </w:r>
      <w:r w:rsidRPr="007117A2">
        <w:rPr>
          <w:lang w:val="en-CA"/>
        </w:rPr>
        <w:t xml:space="preserve">, 2004, pp. 524–533. </w:t>
      </w:r>
    </w:p>
    <w:p w:rsidR="007117A2" w:rsidRPr="007117A2" w:rsidRDefault="007117A2" w:rsidP="007117A2">
      <w:pPr>
        <w:pStyle w:val="Biblio"/>
        <w:rPr>
          <w:lang w:val="en-CA"/>
        </w:rPr>
      </w:pPr>
      <w:r w:rsidRPr="007117A2">
        <w:rPr>
          <w:lang w:val="en-CA"/>
        </w:rPr>
        <w:t xml:space="preserve">[106] D. M. </w:t>
      </w:r>
      <w:proofErr w:type="spellStart"/>
      <w:r w:rsidRPr="007117A2">
        <w:rPr>
          <w:lang w:val="en-CA"/>
        </w:rPr>
        <w:t>Pennock</w:t>
      </w:r>
      <w:proofErr w:type="spellEnd"/>
      <w:r w:rsidRPr="007117A2">
        <w:rPr>
          <w:lang w:val="en-CA"/>
        </w:rPr>
        <w:t xml:space="preserve">, E. Horvitz, S. Lawrence, and C. L. Giles, “Collaborative filtering by personality diagnosis: A hybrid memory-and model-based approach,” in </w:t>
      </w:r>
      <w:r w:rsidRPr="007117A2">
        <w:rPr>
          <w:i/>
          <w:iCs/>
          <w:lang w:val="en-CA"/>
        </w:rPr>
        <w:t>Proceedings of the Sixteenth conference on Uncertainty in artificial intelligence</w:t>
      </w:r>
      <w:r w:rsidRPr="007117A2">
        <w:rPr>
          <w:lang w:val="en-CA"/>
        </w:rPr>
        <w:t xml:space="preserve">, 2000, pp. 473–480. </w:t>
      </w:r>
    </w:p>
    <w:p w:rsidR="007117A2" w:rsidRPr="007117A2" w:rsidRDefault="007117A2" w:rsidP="007117A2">
      <w:pPr>
        <w:pStyle w:val="Biblio"/>
        <w:rPr>
          <w:lang w:val="en-CA"/>
        </w:rPr>
      </w:pPr>
      <w:r w:rsidRPr="007117A2">
        <w:rPr>
          <w:lang w:val="en-CA"/>
        </w:rPr>
        <w:t xml:space="preserve">[107] Y. </w:t>
      </w:r>
      <w:proofErr w:type="spellStart"/>
      <w:r w:rsidRPr="007117A2">
        <w:rPr>
          <w:lang w:val="en-CA"/>
        </w:rPr>
        <w:t>Petinot</w:t>
      </w:r>
      <w:proofErr w:type="spellEnd"/>
      <w:r w:rsidRPr="007117A2">
        <w:rPr>
          <w:lang w:val="en-CA"/>
        </w:rPr>
        <w:t xml:space="preserve">, C. L. Giles, V. Bhatnagar, P. B. </w:t>
      </w:r>
      <w:proofErr w:type="spellStart"/>
      <w:r w:rsidRPr="007117A2">
        <w:rPr>
          <w:lang w:val="en-CA"/>
        </w:rPr>
        <w:t>Teregowda</w:t>
      </w:r>
      <w:proofErr w:type="spellEnd"/>
      <w:r w:rsidRPr="007117A2">
        <w:rPr>
          <w:lang w:val="en-CA"/>
        </w:rPr>
        <w:t xml:space="preserve">, and H. Han, “Enabling interoperability for autonomous digital libraries: an API to </w:t>
      </w:r>
      <w:proofErr w:type="spellStart"/>
      <w:r w:rsidRPr="007117A2">
        <w:rPr>
          <w:lang w:val="en-CA"/>
        </w:rPr>
        <w:t>citeseer</w:t>
      </w:r>
      <w:proofErr w:type="spellEnd"/>
      <w:r w:rsidRPr="007117A2">
        <w:rPr>
          <w:lang w:val="en-CA"/>
        </w:rPr>
        <w:t xml:space="preserve"> services,” in </w:t>
      </w:r>
      <w:r w:rsidRPr="007117A2">
        <w:rPr>
          <w:i/>
          <w:iCs/>
          <w:lang w:val="en-CA"/>
        </w:rPr>
        <w:t>Digital Libraries, 2004. Proceedings of the 2004 Joint ACM/IEEE Conference on</w:t>
      </w:r>
      <w:r w:rsidRPr="007117A2">
        <w:rPr>
          <w:lang w:val="en-CA"/>
        </w:rPr>
        <w:t xml:space="preserve">, 2004, pp. 372–373. </w:t>
      </w:r>
    </w:p>
    <w:p w:rsidR="007117A2" w:rsidRPr="007117A2" w:rsidRDefault="007117A2" w:rsidP="007117A2">
      <w:pPr>
        <w:pStyle w:val="Biblio"/>
        <w:rPr>
          <w:lang w:val="en-CA"/>
        </w:rPr>
      </w:pPr>
      <w:r w:rsidRPr="007117A2">
        <w:rPr>
          <w:lang w:val="en-CA"/>
        </w:rPr>
        <w:t xml:space="preserve">[108] Y. </w:t>
      </w:r>
      <w:proofErr w:type="spellStart"/>
      <w:r w:rsidRPr="007117A2">
        <w:rPr>
          <w:lang w:val="en-CA"/>
        </w:rPr>
        <w:t>Petinot</w:t>
      </w:r>
      <w:proofErr w:type="spellEnd"/>
      <w:r w:rsidRPr="007117A2">
        <w:rPr>
          <w:lang w:val="en-CA"/>
        </w:rPr>
        <w:t xml:space="preserve">, C. L. Giles, V. Bhatnagar, P. B. </w:t>
      </w:r>
      <w:proofErr w:type="spellStart"/>
      <w:r w:rsidRPr="007117A2">
        <w:rPr>
          <w:lang w:val="en-CA"/>
        </w:rPr>
        <w:t>Teregowda</w:t>
      </w:r>
      <w:proofErr w:type="spellEnd"/>
      <w:r w:rsidRPr="007117A2">
        <w:rPr>
          <w:lang w:val="en-CA"/>
        </w:rPr>
        <w:t xml:space="preserve">, H. Han, and I. </w:t>
      </w:r>
      <w:proofErr w:type="spellStart"/>
      <w:r w:rsidRPr="007117A2">
        <w:rPr>
          <w:lang w:val="en-CA"/>
        </w:rPr>
        <w:t>Councill</w:t>
      </w:r>
      <w:proofErr w:type="spellEnd"/>
      <w:r w:rsidRPr="007117A2">
        <w:rPr>
          <w:lang w:val="en-CA"/>
        </w:rPr>
        <w:t xml:space="preserve">, “A service-oriented architecture for digital libraries,” in </w:t>
      </w:r>
      <w:r w:rsidRPr="007117A2">
        <w:rPr>
          <w:i/>
          <w:iCs/>
          <w:lang w:val="en-CA"/>
        </w:rPr>
        <w:t>Proceedings of the 2nd international conference on Service oriented computing</w:t>
      </w:r>
      <w:r w:rsidRPr="007117A2">
        <w:rPr>
          <w:lang w:val="en-CA"/>
        </w:rPr>
        <w:t xml:space="preserve">, 2004, pp. 263–268. </w:t>
      </w:r>
    </w:p>
    <w:p w:rsidR="007117A2" w:rsidRPr="007117A2" w:rsidRDefault="007117A2" w:rsidP="007117A2">
      <w:pPr>
        <w:pStyle w:val="Biblio"/>
        <w:rPr>
          <w:lang w:val="en-CA"/>
        </w:rPr>
      </w:pPr>
      <w:r w:rsidRPr="007117A2">
        <w:rPr>
          <w:lang w:val="en-CA"/>
        </w:rPr>
        <w:t xml:space="preserve">[109] S. Pohl, “Using Access Data for Paper Recommendations on </w:t>
      </w:r>
      <w:proofErr w:type="spellStart"/>
      <w:r w:rsidRPr="007117A2">
        <w:rPr>
          <w:lang w:val="en-CA"/>
        </w:rPr>
        <w:t>ArXiv</w:t>
      </w:r>
      <w:proofErr w:type="spellEnd"/>
      <w:r w:rsidRPr="007117A2">
        <w:rPr>
          <w:lang w:val="en-CA"/>
        </w:rPr>
        <w:t xml:space="preserve">. org,” Master Thesis. Technical University of Darmstadt, 2007. </w:t>
      </w:r>
    </w:p>
    <w:p w:rsidR="007117A2" w:rsidRPr="007117A2" w:rsidRDefault="007117A2" w:rsidP="007117A2">
      <w:pPr>
        <w:pStyle w:val="Biblio"/>
        <w:rPr>
          <w:lang w:val="en-CA"/>
        </w:rPr>
      </w:pPr>
      <w:r w:rsidRPr="007117A2">
        <w:rPr>
          <w:lang w:val="en-CA"/>
        </w:rPr>
        <w:t xml:space="preserve">[110] S. Pohl, F. </w:t>
      </w:r>
      <w:proofErr w:type="spellStart"/>
      <w:r w:rsidRPr="007117A2">
        <w:rPr>
          <w:lang w:val="en-CA"/>
        </w:rPr>
        <w:t>Radlinski</w:t>
      </w:r>
      <w:proofErr w:type="spellEnd"/>
      <w:r w:rsidRPr="007117A2">
        <w:rPr>
          <w:lang w:val="en-CA"/>
        </w:rPr>
        <w:t xml:space="preserve">, and T. </w:t>
      </w:r>
      <w:proofErr w:type="spellStart"/>
      <w:r w:rsidRPr="007117A2">
        <w:rPr>
          <w:lang w:val="en-CA"/>
        </w:rPr>
        <w:t>Joachims</w:t>
      </w:r>
      <w:proofErr w:type="spellEnd"/>
      <w:r w:rsidRPr="007117A2">
        <w:rPr>
          <w:lang w:val="en-CA"/>
        </w:rPr>
        <w:t xml:space="preserve">, “Recommending related papers based on digital library access records,” in </w:t>
      </w:r>
      <w:r w:rsidRPr="007117A2">
        <w:rPr>
          <w:i/>
          <w:iCs/>
          <w:lang w:val="en-CA"/>
        </w:rPr>
        <w:t>Proceedings of the 7th ACM/IEEE-CS joint conference on Digital libraries</w:t>
      </w:r>
      <w:r w:rsidRPr="007117A2">
        <w:rPr>
          <w:lang w:val="en-CA"/>
        </w:rPr>
        <w:t xml:space="preserve">, 2007, pp. 417–418. </w:t>
      </w:r>
    </w:p>
    <w:p w:rsidR="007117A2" w:rsidRPr="007117A2" w:rsidRDefault="007117A2" w:rsidP="007117A2">
      <w:pPr>
        <w:pStyle w:val="Biblio"/>
        <w:rPr>
          <w:lang w:val="en-CA"/>
        </w:rPr>
      </w:pPr>
      <w:r w:rsidRPr="007117A2">
        <w:rPr>
          <w:lang w:val="en-CA"/>
        </w:rPr>
        <w:t xml:space="preserve">[111] T. </w:t>
      </w:r>
      <w:proofErr w:type="spellStart"/>
      <w:r w:rsidRPr="007117A2">
        <w:rPr>
          <w:lang w:val="en-CA"/>
        </w:rPr>
        <w:t>Researchgate</w:t>
      </w:r>
      <w:proofErr w:type="spellEnd"/>
      <w:r w:rsidRPr="007117A2">
        <w:rPr>
          <w:lang w:val="en-CA"/>
        </w:rPr>
        <w:t>, “</w:t>
      </w:r>
      <w:proofErr w:type="spellStart"/>
      <w:r w:rsidRPr="007117A2">
        <w:rPr>
          <w:lang w:val="en-CA"/>
        </w:rPr>
        <w:t>Researchgate</w:t>
      </w:r>
      <w:proofErr w:type="spellEnd"/>
      <w:r w:rsidRPr="007117A2">
        <w:rPr>
          <w:lang w:val="en-CA"/>
        </w:rPr>
        <w:t xml:space="preserve"> Recommender,” </w:t>
      </w:r>
      <w:r w:rsidRPr="007117A2">
        <w:rPr>
          <w:i/>
          <w:iCs/>
          <w:lang w:val="en-CA"/>
        </w:rPr>
        <w:t>http://www.researchgate.net/directory/publications/</w:t>
      </w:r>
      <w:r w:rsidRPr="007117A2">
        <w:rPr>
          <w:lang w:val="en-CA"/>
        </w:rPr>
        <w:t xml:space="preserve">, 2011. </w:t>
      </w:r>
    </w:p>
    <w:p w:rsidR="007117A2" w:rsidRDefault="007117A2" w:rsidP="007117A2">
      <w:pPr>
        <w:pStyle w:val="Biblio"/>
        <w:rPr>
          <w:lang w:val="en-CA"/>
        </w:rPr>
      </w:pPr>
      <w:r w:rsidRPr="007117A2">
        <w:rPr>
          <w:lang w:val="en-CA"/>
        </w:rPr>
        <w:lastRenderedPageBreak/>
        <w:t xml:space="preserve">[112] L. </w:t>
      </w:r>
      <w:proofErr w:type="spellStart"/>
      <w:r w:rsidRPr="007117A2">
        <w:rPr>
          <w:lang w:val="en-CA"/>
        </w:rPr>
        <w:t>Rokach</w:t>
      </w:r>
      <w:proofErr w:type="spellEnd"/>
      <w:r w:rsidRPr="007117A2">
        <w:rPr>
          <w:lang w:val="en-CA"/>
        </w:rPr>
        <w:t xml:space="preserve">, P. </w:t>
      </w:r>
      <w:proofErr w:type="spellStart"/>
      <w:r w:rsidRPr="007117A2">
        <w:rPr>
          <w:lang w:val="en-CA"/>
        </w:rPr>
        <w:t>Mitra</w:t>
      </w:r>
      <w:proofErr w:type="spellEnd"/>
      <w:r w:rsidRPr="007117A2">
        <w:rPr>
          <w:lang w:val="en-CA"/>
        </w:rPr>
        <w:t xml:space="preserve">, S. </w:t>
      </w:r>
      <w:proofErr w:type="spellStart"/>
      <w:r w:rsidRPr="007117A2">
        <w:rPr>
          <w:lang w:val="en-CA"/>
        </w:rPr>
        <w:t>Kataria</w:t>
      </w:r>
      <w:proofErr w:type="spellEnd"/>
      <w:r w:rsidRPr="007117A2">
        <w:rPr>
          <w:lang w:val="en-CA"/>
        </w:rPr>
        <w:t>, W. Huang, and L. Giles, “A Supervised Learning Method for Context-Aware Citation Recommendation in a Large Corpus,” in</w:t>
      </w:r>
      <w:r w:rsidR="0004420B">
        <w:rPr>
          <w:lang w:val="en-CA"/>
        </w:rPr>
        <w:t xml:space="preserve"> </w:t>
      </w:r>
      <w:r w:rsidR="0004420B" w:rsidRPr="0004420B">
        <w:rPr>
          <w:i/>
          <w:iCs/>
          <w:lang w:val="en-CA"/>
        </w:rPr>
        <w:t>Proceedings of the Large-Scale and Distributed Systems for Information Retrieval Workshop (LSDS-IR)</w:t>
      </w:r>
      <w:r w:rsidR="0004420B" w:rsidRPr="0004420B">
        <w:rPr>
          <w:lang w:val="en-CA"/>
        </w:rPr>
        <w:t>, 2013, pp. 17–22.</w:t>
      </w:r>
    </w:p>
    <w:p w:rsidR="00B44E3A" w:rsidRPr="00B44E3A" w:rsidRDefault="00B44E3A" w:rsidP="00B44E3A">
      <w:pPr>
        <w:pStyle w:val="Biblio"/>
        <w:rPr>
          <w:lang w:val="en-CA"/>
        </w:rPr>
      </w:pPr>
      <w:r w:rsidRPr="00B44E3A">
        <w:rPr>
          <w:lang w:val="en-CA"/>
        </w:rPr>
        <w:t xml:space="preserve">[113] </w:t>
      </w:r>
      <w:proofErr w:type="spellStart"/>
      <w:r w:rsidRPr="00B44E3A">
        <w:rPr>
          <w:lang w:val="en-CA"/>
        </w:rPr>
        <w:t>Sarkanto</w:t>
      </w:r>
      <w:proofErr w:type="spellEnd"/>
      <w:r w:rsidRPr="00B44E3A">
        <w:rPr>
          <w:lang w:val="en-CA"/>
        </w:rPr>
        <w:t xml:space="preserve">, “About the </w:t>
      </w:r>
      <w:proofErr w:type="spellStart"/>
      <w:r w:rsidRPr="00B44E3A">
        <w:rPr>
          <w:lang w:val="en-CA"/>
        </w:rPr>
        <w:t>Sarkanto</w:t>
      </w:r>
      <w:proofErr w:type="spellEnd"/>
      <w:r w:rsidRPr="00B44E3A">
        <w:rPr>
          <w:lang w:val="en-CA"/>
        </w:rPr>
        <w:t xml:space="preserve"> Recommender Demo,” </w:t>
      </w:r>
      <w:r w:rsidRPr="00B44E3A">
        <w:rPr>
          <w:i/>
          <w:iCs/>
          <w:lang w:val="en-CA"/>
        </w:rPr>
        <w:t>http://lab.cisti-icist.nrc-cnrc.gc.ca/Sarkanto/about.jsp</w:t>
      </w:r>
      <w:r w:rsidRPr="00B44E3A">
        <w:rPr>
          <w:lang w:val="en-CA"/>
        </w:rPr>
        <w:t xml:space="preserve">. 2013. </w:t>
      </w:r>
    </w:p>
    <w:p w:rsidR="00B44E3A" w:rsidRPr="00B44E3A" w:rsidRDefault="00B44E3A" w:rsidP="00B44E3A">
      <w:pPr>
        <w:pStyle w:val="Biblio"/>
        <w:rPr>
          <w:lang w:val="en-CA"/>
        </w:rPr>
      </w:pPr>
      <w:r w:rsidRPr="00B44E3A">
        <w:rPr>
          <w:lang w:val="en-CA"/>
        </w:rPr>
        <w:t xml:space="preserve">[114] T. </w:t>
      </w:r>
      <w:proofErr w:type="spellStart"/>
      <w:r w:rsidRPr="00B44E3A">
        <w:rPr>
          <w:lang w:val="en-CA"/>
        </w:rPr>
        <w:t>Strohman</w:t>
      </w:r>
      <w:proofErr w:type="spellEnd"/>
      <w:r w:rsidRPr="00B44E3A">
        <w:rPr>
          <w:lang w:val="en-CA"/>
        </w:rPr>
        <w:t xml:space="preserve">, W. B. Croft, and D. Jensen, “Recommending citations for academic papers,” in </w:t>
      </w:r>
      <w:r w:rsidRPr="00B44E3A">
        <w:rPr>
          <w:i/>
          <w:iCs/>
          <w:lang w:val="en-CA"/>
        </w:rPr>
        <w:t>Proceedings of the 30th annual international ACM SIGIR conference on Research and development in information retrieval</w:t>
      </w:r>
      <w:r w:rsidRPr="00B44E3A">
        <w:rPr>
          <w:lang w:val="en-CA"/>
        </w:rPr>
        <w:t xml:space="preserve">, 2007, pp. 705–706. </w:t>
      </w:r>
    </w:p>
    <w:p w:rsidR="00B44E3A" w:rsidRPr="00B44E3A" w:rsidRDefault="00B44E3A" w:rsidP="00B44E3A">
      <w:pPr>
        <w:pStyle w:val="Biblio"/>
        <w:rPr>
          <w:lang w:val="en-CA"/>
        </w:rPr>
      </w:pPr>
      <w:r w:rsidRPr="00B44E3A">
        <w:rPr>
          <w:lang w:val="en-CA"/>
        </w:rPr>
        <w:t xml:space="preserve">[115] K. Sugiyama and M.-Y. </w:t>
      </w:r>
      <w:proofErr w:type="spellStart"/>
      <w:r w:rsidRPr="00B44E3A">
        <w:rPr>
          <w:lang w:val="en-CA"/>
        </w:rPr>
        <w:t>Kan</w:t>
      </w:r>
      <w:proofErr w:type="spellEnd"/>
      <w:r w:rsidRPr="00B44E3A">
        <w:rPr>
          <w:lang w:val="en-CA"/>
        </w:rPr>
        <w:t xml:space="preserve">, “Scholarly paper recommendation via user’s recent research interests,” in </w:t>
      </w:r>
      <w:r w:rsidRPr="00B44E3A">
        <w:rPr>
          <w:i/>
          <w:iCs/>
          <w:lang w:val="en-CA"/>
        </w:rPr>
        <w:t>Proceedings of the 10th ACM/IEEE Annual Joint Conference on Digital Libraries (JCDL)</w:t>
      </w:r>
      <w:r w:rsidRPr="00B44E3A">
        <w:rPr>
          <w:lang w:val="en-CA"/>
        </w:rPr>
        <w:t xml:space="preserve">, 2010, pp. 29–38. </w:t>
      </w:r>
    </w:p>
    <w:p w:rsidR="00B44E3A" w:rsidRPr="00B44E3A" w:rsidRDefault="00B44E3A" w:rsidP="00B44E3A">
      <w:pPr>
        <w:pStyle w:val="Biblio"/>
        <w:rPr>
          <w:lang w:val="en-CA"/>
        </w:rPr>
      </w:pPr>
      <w:r w:rsidRPr="00B44E3A">
        <w:rPr>
          <w:lang w:val="en-CA"/>
        </w:rPr>
        <w:t xml:space="preserve">[116] D. Thomas, A. Greenberg, and P. </w:t>
      </w:r>
      <w:proofErr w:type="spellStart"/>
      <w:r w:rsidRPr="00B44E3A">
        <w:rPr>
          <w:lang w:val="en-CA"/>
        </w:rPr>
        <w:t>Calarco</w:t>
      </w:r>
      <w:proofErr w:type="spellEnd"/>
      <w:r w:rsidRPr="00B44E3A">
        <w:rPr>
          <w:lang w:val="en-CA"/>
        </w:rPr>
        <w:t xml:space="preserve">, “Scholarly Usage Based Recommendations: Evaluating </w:t>
      </w:r>
      <w:proofErr w:type="spellStart"/>
      <w:r w:rsidRPr="00B44E3A">
        <w:rPr>
          <w:lang w:val="en-CA"/>
        </w:rPr>
        <w:t>bX</w:t>
      </w:r>
      <w:proofErr w:type="spellEnd"/>
      <w:r w:rsidRPr="00B44E3A">
        <w:rPr>
          <w:lang w:val="en-CA"/>
        </w:rPr>
        <w:t xml:space="preserve"> for a Consortium,” </w:t>
      </w:r>
      <w:r w:rsidRPr="00B44E3A">
        <w:rPr>
          <w:i/>
          <w:iCs/>
          <w:lang w:val="en-CA"/>
        </w:rPr>
        <w:t>Presentation, http://igelu.org/wp-content/uploads/2011/09/bx_igelu_presentation_updated_september-13.pdf</w:t>
      </w:r>
      <w:r w:rsidRPr="00B44E3A">
        <w:rPr>
          <w:lang w:val="en-CA"/>
        </w:rPr>
        <w:t xml:space="preserve">. 2011. </w:t>
      </w:r>
    </w:p>
    <w:p w:rsidR="00B44E3A" w:rsidRPr="00B44E3A" w:rsidRDefault="00B44E3A" w:rsidP="00B44E3A">
      <w:pPr>
        <w:pStyle w:val="Biblio"/>
        <w:rPr>
          <w:lang w:val="en-CA"/>
        </w:rPr>
      </w:pPr>
      <w:r w:rsidRPr="00B44E3A">
        <w:rPr>
          <w:lang w:val="en-CA"/>
        </w:rPr>
        <w:t xml:space="preserve">[117] R. Torres, S. M. </w:t>
      </w:r>
      <w:proofErr w:type="spellStart"/>
      <w:r w:rsidRPr="00B44E3A">
        <w:rPr>
          <w:lang w:val="en-CA"/>
        </w:rPr>
        <w:t>McNee</w:t>
      </w:r>
      <w:proofErr w:type="spellEnd"/>
      <w:r w:rsidRPr="00B44E3A">
        <w:rPr>
          <w:lang w:val="en-CA"/>
        </w:rPr>
        <w:t xml:space="preserve">, M. Abel, J. A. </w:t>
      </w:r>
      <w:proofErr w:type="spellStart"/>
      <w:r w:rsidRPr="00B44E3A">
        <w:rPr>
          <w:lang w:val="en-CA"/>
        </w:rPr>
        <w:t>Konstan</w:t>
      </w:r>
      <w:proofErr w:type="spellEnd"/>
      <w:r w:rsidRPr="00B44E3A">
        <w:rPr>
          <w:lang w:val="en-CA"/>
        </w:rPr>
        <w:t xml:space="preserve">, and J. </w:t>
      </w:r>
      <w:proofErr w:type="spellStart"/>
      <w:r w:rsidRPr="00B44E3A">
        <w:rPr>
          <w:lang w:val="en-CA"/>
        </w:rPr>
        <w:t>Riedl</w:t>
      </w:r>
      <w:proofErr w:type="spellEnd"/>
      <w:r w:rsidRPr="00B44E3A">
        <w:rPr>
          <w:lang w:val="en-CA"/>
        </w:rPr>
        <w:t xml:space="preserve">, “Enhancing digital libraries with </w:t>
      </w:r>
      <w:proofErr w:type="spellStart"/>
      <w:r w:rsidRPr="00B44E3A">
        <w:rPr>
          <w:lang w:val="en-CA"/>
        </w:rPr>
        <w:t>TechLens</w:t>
      </w:r>
      <w:proofErr w:type="spellEnd"/>
      <w:r w:rsidRPr="00B44E3A">
        <w:rPr>
          <w:lang w:val="en-CA"/>
        </w:rPr>
        <w:t xml:space="preserve">+,” in </w:t>
      </w:r>
      <w:r w:rsidRPr="00B44E3A">
        <w:rPr>
          <w:i/>
          <w:iCs/>
          <w:lang w:val="en-CA"/>
        </w:rPr>
        <w:t>Proceedings of the 4th ACM/IEEE-CS joint conference on Digital libraries</w:t>
      </w:r>
      <w:r w:rsidRPr="00B44E3A">
        <w:rPr>
          <w:lang w:val="en-CA"/>
        </w:rPr>
        <w:t xml:space="preserve">, 2004, pp. 228–236. </w:t>
      </w:r>
    </w:p>
    <w:p w:rsidR="00B44E3A" w:rsidRPr="00B44E3A" w:rsidRDefault="00B44E3A" w:rsidP="00B44E3A">
      <w:pPr>
        <w:pStyle w:val="Biblio"/>
        <w:rPr>
          <w:lang w:val="en-CA"/>
        </w:rPr>
      </w:pPr>
      <w:r w:rsidRPr="00B44E3A">
        <w:rPr>
          <w:lang w:val="en-CA"/>
        </w:rPr>
        <w:t xml:space="preserve">[118] K. Uchiyama, H. Nanba, A. </w:t>
      </w:r>
      <w:proofErr w:type="spellStart"/>
      <w:r w:rsidRPr="00B44E3A">
        <w:rPr>
          <w:lang w:val="en-CA"/>
        </w:rPr>
        <w:t>Aizawa</w:t>
      </w:r>
      <w:proofErr w:type="spellEnd"/>
      <w:r w:rsidRPr="00B44E3A">
        <w:rPr>
          <w:lang w:val="en-CA"/>
        </w:rPr>
        <w:t xml:space="preserve">, and T. </w:t>
      </w:r>
      <w:proofErr w:type="spellStart"/>
      <w:r w:rsidRPr="00B44E3A">
        <w:rPr>
          <w:lang w:val="en-CA"/>
        </w:rPr>
        <w:t>Sagara</w:t>
      </w:r>
      <w:proofErr w:type="spellEnd"/>
      <w:r w:rsidRPr="00B44E3A">
        <w:rPr>
          <w:lang w:val="en-CA"/>
        </w:rPr>
        <w:t xml:space="preserve">, “OSUSUME: cross-lingual </w:t>
      </w:r>
      <w:r w:rsidR="00390006">
        <w:rPr>
          <w:lang w:val="en-CA"/>
        </w:rPr>
        <w:t>Recommender System</w:t>
      </w:r>
      <w:r w:rsidRPr="00B44E3A">
        <w:rPr>
          <w:lang w:val="en-CA"/>
        </w:rPr>
        <w:t xml:space="preserve"> for research papers,” in </w:t>
      </w:r>
      <w:r w:rsidRPr="00B44E3A">
        <w:rPr>
          <w:i/>
          <w:iCs/>
          <w:lang w:val="en-CA"/>
        </w:rPr>
        <w:t>Proceedings of the 2011 Workshop on Context-awareness in Retrieval and Recommendation</w:t>
      </w:r>
      <w:r w:rsidRPr="00B44E3A">
        <w:rPr>
          <w:lang w:val="en-CA"/>
        </w:rPr>
        <w:t xml:space="preserve">, 2011, pp. 39–42. </w:t>
      </w:r>
    </w:p>
    <w:p w:rsidR="00B44E3A" w:rsidRPr="00B44E3A" w:rsidRDefault="00B44E3A" w:rsidP="00B44E3A">
      <w:pPr>
        <w:pStyle w:val="Biblio"/>
        <w:rPr>
          <w:lang w:val="en-CA"/>
        </w:rPr>
      </w:pPr>
      <w:r w:rsidRPr="00B44E3A">
        <w:rPr>
          <w:lang w:val="en-CA"/>
        </w:rPr>
        <w:t xml:space="preserve">[119] A. </w:t>
      </w:r>
      <w:proofErr w:type="spellStart"/>
      <w:r w:rsidRPr="00B44E3A">
        <w:rPr>
          <w:lang w:val="en-CA"/>
        </w:rPr>
        <w:t>Vellino</w:t>
      </w:r>
      <w:proofErr w:type="spellEnd"/>
      <w:r w:rsidRPr="00B44E3A">
        <w:rPr>
          <w:lang w:val="en-CA"/>
        </w:rPr>
        <w:t xml:space="preserve">, “A comparison between usage-based and citation-based methods for recommending scholarly research articles,” in </w:t>
      </w:r>
      <w:r w:rsidRPr="00B44E3A">
        <w:rPr>
          <w:i/>
          <w:iCs/>
          <w:lang w:val="en-CA"/>
        </w:rPr>
        <w:t>Proceedings of the American Society for Information Science and Technology</w:t>
      </w:r>
      <w:r w:rsidRPr="00B44E3A">
        <w:rPr>
          <w:lang w:val="en-CA"/>
        </w:rPr>
        <w:t xml:space="preserve">, 2010, vol. 47, no. 1, pp. 1–2. </w:t>
      </w:r>
    </w:p>
    <w:p w:rsidR="00B44E3A" w:rsidRPr="00B44E3A" w:rsidRDefault="00B44E3A" w:rsidP="00B44E3A">
      <w:pPr>
        <w:pStyle w:val="Biblio"/>
        <w:rPr>
          <w:lang w:val="en-CA"/>
        </w:rPr>
      </w:pPr>
      <w:r w:rsidRPr="00B44E3A">
        <w:rPr>
          <w:lang w:val="en-CA"/>
        </w:rPr>
        <w:t xml:space="preserve">[120] A. </w:t>
      </w:r>
      <w:proofErr w:type="spellStart"/>
      <w:r w:rsidRPr="00B44E3A">
        <w:rPr>
          <w:lang w:val="en-CA"/>
        </w:rPr>
        <w:t>Vellino</w:t>
      </w:r>
      <w:proofErr w:type="spellEnd"/>
      <w:r w:rsidRPr="00B44E3A">
        <w:rPr>
          <w:lang w:val="en-CA"/>
        </w:rPr>
        <w:t xml:space="preserve"> and D. </w:t>
      </w:r>
      <w:proofErr w:type="spellStart"/>
      <w:r w:rsidRPr="00B44E3A">
        <w:rPr>
          <w:lang w:val="en-CA"/>
        </w:rPr>
        <w:t>Zeber</w:t>
      </w:r>
      <w:proofErr w:type="spellEnd"/>
      <w:r w:rsidRPr="00B44E3A">
        <w:rPr>
          <w:lang w:val="en-CA"/>
        </w:rPr>
        <w:t xml:space="preserve">, “A hybrid, multi-dimensional recommender for journal articles in a scientific digital library,” in </w:t>
      </w:r>
      <w:r w:rsidRPr="00B44E3A">
        <w:rPr>
          <w:i/>
          <w:iCs/>
          <w:lang w:val="en-CA"/>
        </w:rPr>
        <w:t>Proceedings of the 2007 IEEE/WIC/ACM International Conference on Web Intelligence</w:t>
      </w:r>
      <w:r w:rsidRPr="00B44E3A">
        <w:rPr>
          <w:lang w:val="en-CA"/>
        </w:rPr>
        <w:t xml:space="preserve">, 2007, pp. 111–114. </w:t>
      </w:r>
    </w:p>
    <w:p w:rsidR="00B44E3A" w:rsidRPr="00B44E3A" w:rsidRDefault="00B44E3A" w:rsidP="00B44E3A">
      <w:pPr>
        <w:pStyle w:val="Biblio"/>
        <w:rPr>
          <w:lang w:val="en-CA"/>
        </w:rPr>
      </w:pPr>
      <w:r w:rsidRPr="00B44E3A">
        <w:rPr>
          <w:lang w:val="en-CA"/>
        </w:rPr>
        <w:t xml:space="preserve">[121] Y. Wang, E. </w:t>
      </w:r>
      <w:proofErr w:type="spellStart"/>
      <w:r w:rsidRPr="00B44E3A">
        <w:rPr>
          <w:lang w:val="en-CA"/>
        </w:rPr>
        <w:t>Zhai</w:t>
      </w:r>
      <w:proofErr w:type="spellEnd"/>
      <w:r w:rsidRPr="00B44E3A">
        <w:rPr>
          <w:lang w:val="en-CA"/>
        </w:rPr>
        <w:t>, J. Hu, and Z. Chen, “</w:t>
      </w:r>
      <w:proofErr w:type="spellStart"/>
      <w:r w:rsidRPr="00B44E3A">
        <w:rPr>
          <w:lang w:val="en-CA"/>
        </w:rPr>
        <w:t>Claper</w:t>
      </w:r>
      <w:proofErr w:type="spellEnd"/>
      <w:r w:rsidRPr="00B44E3A">
        <w:rPr>
          <w:lang w:val="en-CA"/>
        </w:rPr>
        <w:t xml:space="preserve">: Recommend classical papers to beginners,” in </w:t>
      </w:r>
      <w:r w:rsidRPr="00B44E3A">
        <w:rPr>
          <w:i/>
          <w:iCs/>
          <w:lang w:val="en-CA"/>
        </w:rPr>
        <w:t>Seventh International Conference on Fuzzy Systems and Knowledge Discovery</w:t>
      </w:r>
      <w:r w:rsidRPr="00B44E3A">
        <w:rPr>
          <w:lang w:val="en-CA"/>
        </w:rPr>
        <w:t xml:space="preserve">, 2010, vol. 6, pp. 2777–2781. </w:t>
      </w:r>
    </w:p>
    <w:p w:rsidR="00B44E3A" w:rsidRPr="00B44E3A" w:rsidRDefault="00B44E3A" w:rsidP="00B44E3A">
      <w:pPr>
        <w:pStyle w:val="Biblio"/>
        <w:rPr>
          <w:lang w:val="en-CA"/>
        </w:rPr>
      </w:pPr>
      <w:r w:rsidRPr="00B44E3A">
        <w:rPr>
          <w:lang w:val="en-CA"/>
        </w:rPr>
        <w:lastRenderedPageBreak/>
        <w:t xml:space="preserve">[122] S. Watanabe, T. Ito, T. </w:t>
      </w:r>
      <w:proofErr w:type="spellStart"/>
      <w:r w:rsidRPr="00B44E3A">
        <w:rPr>
          <w:lang w:val="en-CA"/>
        </w:rPr>
        <w:t>Ozono</w:t>
      </w:r>
      <w:proofErr w:type="spellEnd"/>
      <w:r w:rsidRPr="00B44E3A">
        <w:rPr>
          <w:lang w:val="en-CA"/>
        </w:rPr>
        <w:t xml:space="preserve">, and T. </w:t>
      </w:r>
      <w:proofErr w:type="spellStart"/>
      <w:r w:rsidRPr="00B44E3A">
        <w:rPr>
          <w:lang w:val="en-CA"/>
        </w:rPr>
        <w:t>Shintani</w:t>
      </w:r>
      <w:proofErr w:type="spellEnd"/>
      <w:r w:rsidRPr="00B44E3A">
        <w:rPr>
          <w:lang w:val="en-CA"/>
        </w:rPr>
        <w:t xml:space="preserve">, “A paper recommendation mechanism for the research support system </w:t>
      </w:r>
      <w:proofErr w:type="spellStart"/>
      <w:r w:rsidRPr="00B44E3A">
        <w:rPr>
          <w:lang w:val="en-CA"/>
        </w:rPr>
        <w:t>papits</w:t>
      </w:r>
      <w:proofErr w:type="spellEnd"/>
      <w:r w:rsidRPr="00B44E3A">
        <w:rPr>
          <w:lang w:val="en-CA"/>
        </w:rPr>
        <w:t xml:space="preserve">,” in </w:t>
      </w:r>
      <w:r w:rsidRPr="00B44E3A">
        <w:rPr>
          <w:i/>
          <w:iCs/>
          <w:lang w:val="en-CA"/>
        </w:rPr>
        <w:t>Proceedings of the International Workshop on Data Engineering Issues in E-Commerce</w:t>
      </w:r>
      <w:r w:rsidRPr="00B44E3A">
        <w:rPr>
          <w:lang w:val="en-CA"/>
        </w:rPr>
        <w:t xml:space="preserve">, 2005, pp. 71–80. </w:t>
      </w:r>
    </w:p>
    <w:p w:rsidR="00B44E3A" w:rsidRPr="00B44E3A" w:rsidRDefault="00B44E3A" w:rsidP="00B44E3A">
      <w:pPr>
        <w:pStyle w:val="Biblio"/>
        <w:rPr>
          <w:lang w:val="en-CA"/>
        </w:rPr>
      </w:pPr>
      <w:r w:rsidRPr="00B44E3A">
        <w:rPr>
          <w:lang w:val="en-CA"/>
        </w:rPr>
        <w:t xml:space="preserve">[123] A. Woodruff, R. </w:t>
      </w:r>
      <w:proofErr w:type="spellStart"/>
      <w:r w:rsidRPr="00B44E3A">
        <w:rPr>
          <w:lang w:val="en-CA"/>
        </w:rPr>
        <w:t>Gossweiler</w:t>
      </w:r>
      <w:proofErr w:type="spellEnd"/>
      <w:r w:rsidRPr="00B44E3A">
        <w:rPr>
          <w:lang w:val="en-CA"/>
        </w:rPr>
        <w:t xml:space="preserve">, J. </w:t>
      </w:r>
      <w:proofErr w:type="spellStart"/>
      <w:r w:rsidRPr="00B44E3A">
        <w:rPr>
          <w:lang w:val="en-CA"/>
        </w:rPr>
        <w:t>Pitkow</w:t>
      </w:r>
      <w:proofErr w:type="spellEnd"/>
      <w:r w:rsidRPr="00B44E3A">
        <w:rPr>
          <w:lang w:val="en-CA"/>
        </w:rPr>
        <w:t xml:space="preserve">, E. H. Chi, and S. K. Card, “Enhancing a digital book with a reading recommender,” in </w:t>
      </w:r>
      <w:r w:rsidRPr="00B44E3A">
        <w:rPr>
          <w:i/>
          <w:iCs/>
          <w:lang w:val="en-CA"/>
        </w:rPr>
        <w:t>Proceedings of the SIGCHI conference on Human factors in computing systems</w:t>
      </w:r>
      <w:r w:rsidRPr="00B44E3A">
        <w:rPr>
          <w:lang w:val="en-CA"/>
        </w:rPr>
        <w:t xml:space="preserve">, 2000, pp. 153–160. </w:t>
      </w:r>
    </w:p>
    <w:p w:rsidR="00B44E3A" w:rsidRPr="00B44E3A" w:rsidRDefault="00B44E3A" w:rsidP="00B44E3A">
      <w:pPr>
        <w:pStyle w:val="Biblio"/>
        <w:rPr>
          <w:lang w:val="en-CA"/>
        </w:rPr>
      </w:pPr>
      <w:r w:rsidRPr="00B44E3A">
        <w:rPr>
          <w:lang w:val="en-CA"/>
        </w:rPr>
        <w:t xml:space="preserve">[124] C. Yang, B. Wei, J. Wu, Y. Zhang, and L. Zhang, “CARES: a ranking-oriented CADAL </w:t>
      </w:r>
      <w:r w:rsidR="00390006">
        <w:rPr>
          <w:lang w:val="en-CA"/>
        </w:rPr>
        <w:t>Recommender System</w:t>
      </w:r>
      <w:r w:rsidRPr="00B44E3A">
        <w:rPr>
          <w:lang w:val="en-CA"/>
        </w:rPr>
        <w:t xml:space="preserve">,” in </w:t>
      </w:r>
      <w:r w:rsidRPr="00B44E3A">
        <w:rPr>
          <w:i/>
          <w:iCs/>
          <w:lang w:val="en-CA"/>
        </w:rPr>
        <w:t>Proceedings of the 9th ACM/IEEE-CS joint conference on Digital libraries</w:t>
      </w:r>
      <w:r w:rsidRPr="00B44E3A">
        <w:rPr>
          <w:lang w:val="en-CA"/>
        </w:rPr>
        <w:t xml:space="preserve">, 2009, pp. 203–212. </w:t>
      </w:r>
    </w:p>
    <w:p w:rsidR="00B44E3A" w:rsidRPr="00B44E3A" w:rsidRDefault="00B44E3A" w:rsidP="00B44E3A">
      <w:pPr>
        <w:pStyle w:val="Biblio"/>
        <w:rPr>
          <w:lang w:val="en-CA"/>
        </w:rPr>
      </w:pPr>
      <w:r w:rsidRPr="00B44E3A">
        <w:rPr>
          <w:lang w:val="en-CA"/>
        </w:rPr>
        <w:t xml:space="preserve">[125] F. </w:t>
      </w:r>
      <w:proofErr w:type="spellStart"/>
      <w:r w:rsidRPr="00B44E3A">
        <w:rPr>
          <w:lang w:val="en-CA"/>
        </w:rPr>
        <w:t>Zarrinkalam</w:t>
      </w:r>
      <w:proofErr w:type="spellEnd"/>
      <w:r w:rsidRPr="00B44E3A">
        <w:rPr>
          <w:lang w:val="en-CA"/>
        </w:rPr>
        <w:t xml:space="preserve"> and M. </w:t>
      </w:r>
      <w:proofErr w:type="spellStart"/>
      <w:r w:rsidRPr="00B44E3A">
        <w:rPr>
          <w:lang w:val="en-CA"/>
        </w:rPr>
        <w:t>Kahani</w:t>
      </w:r>
      <w:proofErr w:type="spellEnd"/>
      <w:r w:rsidRPr="00B44E3A">
        <w:rPr>
          <w:lang w:val="en-CA"/>
        </w:rPr>
        <w:t>, “</w:t>
      </w:r>
      <w:proofErr w:type="spellStart"/>
      <w:r w:rsidRPr="00B44E3A">
        <w:rPr>
          <w:lang w:val="en-CA"/>
        </w:rPr>
        <w:t>SemCiR</w:t>
      </w:r>
      <w:proofErr w:type="spellEnd"/>
      <w:r w:rsidRPr="00B44E3A">
        <w:rPr>
          <w:lang w:val="en-CA"/>
        </w:rPr>
        <w:t xml:space="preserve"> - A citation recommendation system based on a novel semantic distance measure,” </w:t>
      </w:r>
      <w:r w:rsidRPr="00B44E3A">
        <w:rPr>
          <w:i/>
          <w:iCs/>
          <w:lang w:val="en-CA"/>
        </w:rPr>
        <w:t>Program: electronic library and information systems</w:t>
      </w:r>
      <w:r w:rsidRPr="00B44E3A">
        <w:rPr>
          <w:lang w:val="en-CA"/>
        </w:rPr>
        <w:t xml:space="preserve">, vol. 47, no. 1, pp. 92–112, 2013. </w:t>
      </w:r>
    </w:p>
    <w:p w:rsidR="00B44E3A" w:rsidRPr="00B44E3A" w:rsidRDefault="00B44E3A" w:rsidP="00B44E3A">
      <w:pPr>
        <w:pStyle w:val="Biblio"/>
        <w:rPr>
          <w:lang w:val="en-CA"/>
        </w:rPr>
      </w:pPr>
      <w:r w:rsidRPr="00B44E3A">
        <w:rPr>
          <w:lang w:val="en-CA"/>
        </w:rPr>
        <w:t xml:space="preserve">[126] F. </w:t>
      </w:r>
      <w:proofErr w:type="spellStart"/>
      <w:r w:rsidRPr="00B44E3A">
        <w:rPr>
          <w:lang w:val="en-CA"/>
        </w:rPr>
        <w:t>Zarrinkalam</w:t>
      </w:r>
      <w:proofErr w:type="spellEnd"/>
      <w:r w:rsidRPr="00B44E3A">
        <w:rPr>
          <w:lang w:val="en-CA"/>
        </w:rPr>
        <w:t xml:space="preserve"> and M. </w:t>
      </w:r>
      <w:proofErr w:type="spellStart"/>
      <w:r w:rsidRPr="00B44E3A">
        <w:rPr>
          <w:lang w:val="en-CA"/>
        </w:rPr>
        <w:t>Kahani</w:t>
      </w:r>
      <w:proofErr w:type="spellEnd"/>
      <w:r w:rsidRPr="00B44E3A">
        <w:rPr>
          <w:lang w:val="en-CA"/>
        </w:rPr>
        <w:t xml:space="preserve">, “A New Metric for Measuring Relatedness of Scientific Papers Based on Non-Textual Features,” </w:t>
      </w:r>
      <w:r w:rsidRPr="00B44E3A">
        <w:rPr>
          <w:i/>
          <w:iCs/>
          <w:lang w:val="en-CA"/>
        </w:rPr>
        <w:t>Intelligent Information Management</w:t>
      </w:r>
      <w:r w:rsidRPr="00B44E3A">
        <w:rPr>
          <w:lang w:val="en-CA"/>
        </w:rPr>
        <w:t xml:space="preserve">, vol. 4, no. 4, pp. 99–107, 2012. </w:t>
      </w:r>
    </w:p>
    <w:p w:rsidR="00B44E3A" w:rsidRDefault="00B44E3A" w:rsidP="00B44E3A">
      <w:pPr>
        <w:pStyle w:val="Biblio"/>
        <w:rPr>
          <w:lang w:val="en-CA"/>
        </w:rPr>
      </w:pPr>
      <w:r w:rsidRPr="00B44E3A">
        <w:rPr>
          <w:lang w:val="en-CA"/>
        </w:rPr>
        <w:t xml:space="preserve">[127] D. Zhou, S. Zhu, K. Yu, X. Song, B. L. Tseng, H. </w:t>
      </w:r>
      <w:proofErr w:type="spellStart"/>
      <w:r w:rsidRPr="00B44E3A">
        <w:rPr>
          <w:lang w:val="en-CA"/>
        </w:rPr>
        <w:t>Zha</w:t>
      </w:r>
      <w:proofErr w:type="spellEnd"/>
      <w:r w:rsidRPr="00B44E3A">
        <w:rPr>
          <w:lang w:val="en-CA"/>
        </w:rPr>
        <w:t xml:space="preserve">, and C. L. Giles, “Learning multiple graphs for document recommendations,” in </w:t>
      </w:r>
      <w:r w:rsidRPr="00B44E3A">
        <w:rPr>
          <w:i/>
          <w:iCs/>
          <w:lang w:val="en-CA"/>
        </w:rPr>
        <w:t>Proceedings of the 17th international conference on World Wide Web</w:t>
      </w:r>
      <w:r w:rsidRPr="00B44E3A">
        <w:rPr>
          <w:lang w:val="en-CA"/>
        </w:rPr>
        <w:t>, 2008, pp. 141–150.</w:t>
      </w:r>
    </w:p>
    <w:p w:rsidR="004E6DD6" w:rsidRDefault="004E6DD6" w:rsidP="00B44E3A">
      <w:pPr>
        <w:pStyle w:val="Biblio"/>
      </w:pPr>
      <w:r>
        <w:rPr>
          <w:lang w:val="en-CA"/>
        </w:rPr>
        <w:t>[128]</w:t>
      </w:r>
      <w:r w:rsidRPr="004E6DD6">
        <w:rPr>
          <w:rFonts w:ascii="Arial" w:hAnsi="Arial" w:cs="Arial"/>
          <w:color w:val="222222"/>
          <w:sz w:val="20"/>
          <w:shd w:val="clear" w:color="auto" w:fill="FFFFFF"/>
        </w:rPr>
        <w:t xml:space="preserve"> </w:t>
      </w:r>
      <w:proofErr w:type="spellStart"/>
      <w:r w:rsidRPr="004E6DD6">
        <w:t>Adomavicius</w:t>
      </w:r>
      <w:proofErr w:type="spellEnd"/>
      <w:r w:rsidRPr="004E6DD6">
        <w:t xml:space="preserve">, Gediminas, and Alexander </w:t>
      </w:r>
      <w:proofErr w:type="spellStart"/>
      <w:r w:rsidRPr="004E6DD6">
        <w:t>Tuzhilin</w:t>
      </w:r>
      <w:proofErr w:type="spellEnd"/>
      <w:r w:rsidRPr="004E6DD6">
        <w:t xml:space="preserve">. "Context-aware </w:t>
      </w:r>
      <w:r w:rsidR="00390006">
        <w:t>Recommender System</w:t>
      </w:r>
      <w:r w:rsidR="00EC59C4">
        <w:t>s</w:t>
      </w:r>
      <w:r w:rsidRPr="004E6DD6">
        <w:t>." </w:t>
      </w:r>
      <w:r w:rsidR="00390006">
        <w:rPr>
          <w:i/>
          <w:iCs/>
        </w:rPr>
        <w:t>Recommender System</w:t>
      </w:r>
      <w:r w:rsidR="00EC59C4">
        <w:rPr>
          <w:i/>
          <w:iCs/>
        </w:rPr>
        <w:t>s</w:t>
      </w:r>
      <w:r w:rsidRPr="004E6DD6">
        <w:rPr>
          <w:i/>
          <w:iCs/>
        </w:rPr>
        <w:t xml:space="preserve"> handbook</w:t>
      </w:r>
      <w:r w:rsidRPr="004E6DD6">
        <w:t>. Springer US, 2015. 191-226.</w:t>
      </w:r>
    </w:p>
    <w:p w:rsidR="0077615D" w:rsidRDefault="0077615D" w:rsidP="00B44E3A">
      <w:pPr>
        <w:pStyle w:val="Biblio"/>
      </w:pPr>
      <w:r>
        <w:t>[129]</w:t>
      </w:r>
      <w:r w:rsidRPr="0077615D">
        <w:rPr>
          <w:rFonts w:ascii="Arial" w:hAnsi="Arial" w:cs="Arial"/>
          <w:color w:val="222222"/>
          <w:sz w:val="20"/>
          <w:shd w:val="clear" w:color="auto" w:fill="FFFFFF"/>
        </w:rPr>
        <w:t xml:space="preserve"> </w:t>
      </w:r>
      <w:r w:rsidRPr="0077615D">
        <w:t xml:space="preserve">Zhan, Justin, et al. "Privacy-preserving collaborative </w:t>
      </w:r>
      <w:r w:rsidR="00390006">
        <w:t>Recommender System</w:t>
      </w:r>
      <w:r w:rsidR="00EC59C4">
        <w:t>s</w:t>
      </w:r>
      <w:r w:rsidRPr="0077615D">
        <w:t>." </w:t>
      </w:r>
      <w:r w:rsidRPr="0077615D">
        <w:rPr>
          <w:i/>
          <w:iCs/>
        </w:rPr>
        <w:t>IEEE Transactions on Systems, Man, and Cybernetics, Part C (Applications and Reviews)</w:t>
      </w:r>
      <w:r w:rsidRPr="0077615D">
        <w:t> 40.4 (2010): 472-476.</w:t>
      </w:r>
    </w:p>
    <w:p w:rsidR="001F037C" w:rsidRDefault="0070762B" w:rsidP="00F14F1A">
      <w:pPr>
        <w:pStyle w:val="Biblio"/>
      </w:pPr>
      <w:r>
        <w:t>[130]</w:t>
      </w:r>
      <w:r w:rsidRPr="0070762B">
        <w:rPr>
          <w:rFonts w:ascii="Arial" w:hAnsi="Arial" w:cs="Arial"/>
          <w:color w:val="222222"/>
          <w:sz w:val="20"/>
          <w:shd w:val="clear" w:color="auto" w:fill="FFFFFF"/>
        </w:rPr>
        <w:t xml:space="preserve"> </w:t>
      </w:r>
      <w:r w:rsidRPr="0070762B">
        <w:t xml:space="preserve">Zhou, Tao, et al. "Solving the apparent diversity-accuracy dilemma of </w:t>
      </w:r>
      <w:r w:rsidR="00390006">
        <w:t>Recommender System</w:t>
      </w:r>
      <w:r w:rsidR="00EC59C4">
        <w:t>s</w:t>
      </w:r>
      <w:r w:rsidRPr="0070762B">
        <w:t>." </w:t>
      </w:r>
      <w:r w:rsidRPr="0070762B">
        <w:rPr>
          <w:i/>
          <w:iCs/>
        </w:rPr>
        <w:t>Proceedings of the National Academy of Sciences</w:t>
      </w:r>
      <w:r w:rsidRPr="0070762B">
        <w:t> 107.10 (2010): 4511-4515.</w:t>
      </w:r>
    </w:p>
    <w:sectPr w:rsidR="001F037C" w:rsidSect="00B37C98">
      <w:headerReference w:type="default" r:id="rId54"/>
      <w:footerReference w:type="first" r:id="rId55"/>
      <w:pgSz w:w="12240" w:h="15840" w:code="1"/>
      <w:pgMar w:top="1440" w:right="1440" w:bottom="1440" w:left="1800" w:header="1440" w:footer="1440" w:gutter="0"/>
      <w:cols w:space="72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5B6F" w:rsidRDefault="000C5B6F">
      <w:pPr>
        <w:spacing w:line="240" w:lineRule="auto"/>
      </w:pPr>
      <w:r>
        <w:separator/>
      </w:r>
    </w:p>
  </w:endnote>
  <w:endnote w:type="continuationSeparator" w:id="0">
    <w:p w:rsidR="000C5B6F" w:rsidRDefault="000C5B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AdvTimes">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7691" w:rsidRDefault="00FD7691">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7691" w:rsidRDefault="00FD7691">
    <w:pPr>
      <w:pStyle w:val="Footer"/>
    </w:pPr>
    <w:r>
      <w:tab/>
    </w:r>
    <w:r>
      <w:rPr>
        <w:rStyle w:val="PageNumber"/>
      </w:rPr>
      <w:fldChar w:fldCharType="begin"/>
    </w:r>
    <w:r>
      <w:rPr>
        <w:rStyle w:val="PageNumber"/>
      </w:rPr>
      <w:instrText xml:space="preserve"> PAGE </w:instrText>
    </w:r>
    <w:r>
      <w:rPr>
        <w:rStyle w:val="PageNumber"/>
      </w:rPr>
      <w:fldChar w:fldCharType="separate"/>
    </w:r>
    <w:r w:rsidR="008073C6">
      <w:rPr>
        <w:rStyle w:val="PageNumber"/>
        <w:noProof/>
      </w:rPr>
      <w:t>43</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7691" w:rsidRDefault="00FD7691">
    <w:pPr>
      <w:pStyle w:val="Footer"/>
    </w:pPr>
    <w:r>
      <w:tab/>
    </w:r>
    <w:r>
      <w:rPr>
        <w:rStyle w:val="PageNumber"/>
      </w:rPr>
      <w:fldChar w:fldCharType="begin"/>
    </w:r>
    <w:r>
      <w:rPr>
        <w:rStyle w:val="PageNumber"/>
      </w:rPr>
      <w:instrText xml:space="preserve"> PAGE </w:instrText>
    </w:r>
    <w:r>
      <w:rPr>
        <w:rStyle w:val="PageNumber"/>
      </w:rPr>
      <w:fldChar w:fldCharType="separate"/>
    </w:r>
    <w:r w:rsidR="002B350C">
      <w:rPr>
        <w:rStyle w:val="PageNumber"/>
        <w:noProof/>
      </w:rPr>
      <w:t>11</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7691" w:rsidRDefault="00FD7691">
    <w:pPr>
      <w:pStyle w:val="Footer"/>
    </w:pPr>
    <w:r>
      <w:tab/>
    </w:r>
    <w:r>
      <w:rPr>
        <w:rStyle w:val="PageNumber"/>
      </w:rPr>
      <w:fldChar w:fldCharType="begin"/>
    </w:r>
    <w:r>
      <w:rPr>
        <w:rStyle w:val="PageNumber"/>
      </w:rPr>
      <w:instrText xml:space="preserve"> PAGE </w:instrText>
    </w:r>
    <w:r>
      <w:rPr>
        <w:rStyle w:val="PageNumber"/>
      </w:rPr>
      <w:fldChar w:fldCharType="separate"/>
    </w:r>
    <w:r w:rsidR="002B350C">
      <w:rPr>
        <w:rStyle w:val="PageNumber"/>
        <w:noProof/>
      </w:rPr>
      <w:t>62</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5B6F" w:rsidRDefault="000C5B6F">
      <w:pPr>
        <w:spacing w:line="240" w:lineRule="auto"/>
      </w:pPr>
      <w:r>
        <w:separator/>
      </w:r>
    </w:p>
  </w:footnote>
  <w:footnote w:type="continuationSeparator" w:id="0">
    <w:p w:rsidR="000C5B6F" w:rsidRDefault="000C5B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7691" w:rsidRDefault="00FD76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7691" w:rsidRPr="00CB0253" w:rsidRDefault="00FD7691" w:rsidP="00CB025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7691" w:rsidRPr="00CB0253" w:rsidRDefault="00FD7691" w:rsidP="00CB02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E176F0"/>
    <w:multiLevelType w:val="hybridMultilevel"/>
    <w:tmpl w:val="67F49C00"/>
    <w:lvl w:ilvl="0" w:tplc="7E0899D6">
      <w:start w:val="1"/>
      <w:numFmt w:val="decimal"/>
      <w:lvlText w:val="%1."/>
      <w:lvlJc w:val="left"/>
      <w:pPr>
        <w:tabs>
          <w:tab w:val="num" w:pos="720"/>
        </w:tabs>
        <w:ind w:left="720" w:hanging="360"/>
      </w:pPr>
    </w:lvl>
    <w:lvl w:ilvl="1" w:tplc="3C448F58" w:tentative="1">
      <w:start w:val="1"/>
      <w:numFmt w:val="lowerLetter"/>
      <w:lvlText w:val="%2."/>
      <w:lvlJc w:val="left"/>
      <w:pPr>
        <w:tabs>
          <w:tab w:val="num" w:pos="1440"/>
        </w:tabs>
        <w:ind w:left="1440" w:hanging="360"/>
      </w:pPr>
    </w:lvl>
    <w:lvl w:ilvl="2" w:tplc="9A38FE30" w:tentative="1">
      <w:start w:val="1"/>
      <w:numFmt w:val="lowerRoman"/>
      <w:lvlText w:val="%3."/>
      <w:lvlJc w:val="right"/>
      <w:pPr>
        <w:tabs>
          <w:tab w:val="num" w:pos="2160"/>
        </w:tabs>
        <w:ind w:left="2160" w:hanging="180"/>
      </w:pPr>
    </w:lvl>
    <w:lvl w:ilvl="3" w:tplc="156C53D4" w:tentative="1">
      <w:start w:val="1"/>
      <w:numFmt w:val="decimal"/>
      <w:lvlText w:val="%4."/>
      <w:lvlJc w:val="left"/>
      <w:pPr>
        <w:tabs>
          <w:tab w:val="num" w:pos="2880"/>
        </w:tabs>
        <w:ind w:left="2880" w:hanging="360"/>
      </w:pPr>
    </w:lvl>
    <w:lvl w:ilvl="4" w:tplc="4386D888" w:tentative="1">
      <w:start w:val="1"/>
      <w:numFmt w:val="lowerLetter"/>
      <w:lvlText w:val="%5."/>
      <w:lvlJc w:val="left"/>
      <w:pPr>
        <w:tabs>
          <w:tab w:val="num" w:pos="3600"/>
        </w:tabs>
        <w:ind w:left="3600" w:hanging="360"/>
      </w:pPr>
    </w:lvl>
    <w:lvl w:ilvl="5" w:tplc="8E1AEA4C" w:tentative="1">
      <w:start w:val="1"/>
      <w:numFmt w:val="lowerRoman"/>
      <w:lvlText w:val="%6."/>
      <w:lvlJc w:val="right"/>
      <w:pPr>
        <w:tabs>
          <w:tab w:val="num" w:pos="4320"/>
        </w:tabs>
        <w:ind w:left="4320" w:hanging="180"/>
      </w:pPr>
    </w:lvl>
    <w:lvl w:ilvl="6" w:tplc="1CD4537A" w:tentative="1">
      <w:start w:val="1"/>
      <w:numFmt w:val="decimal"/>
      <w:lvlText w:val="%7."/>
      <w:lvlJc w:val="left"/>
      <w:pPr>
        <w:tabs>
          <w:tab w:val="num" w:pos="5040"/>
        </w:tabs>
        <w:ind w:left="5040" w:hanging="360"/>
      </w:pPr>
    </w:lvl>
    <w:lvl w:ilvl="7" w:tplc="02B40182" w:tentative="1">
      <w:start w:val="1"/>
      <w:numFmt w:val="lowerLetter"/>
      <w:lvlText w:val="%8."/>
      <w:lvlJc w:val="left"/>
      <w:pPr>
        <w:tabs>
          <w:tab w:val="num" w:pos="5760"/>
        </w:tabs>
        <w:ind w:left="5760" w:hanging="360"/>
      </w:pPr>
    </w:lvl>
    <w:lvl w:ilvl="8" w:tplc="2660BC4C" w:tentative="1">
      <w:start w:val="1"/>
      <w:numFmt w:val="lowerRoman"/>
      <w:lvlText w:val="%9."/>
      <w:lvlJc w:val="right"/>
      <w:pPr>
        <w:tabs>
          <w:tab w:val="num" w:pos="6480"/>
        </w:tabs>
        <w:ind w:left="6480" w:hanging="180"/>
      </w:pPr>
    </w:lvl>
  </w:abstractNum>
  <w:abstractNum w:abstractNumId="1" w15:restartNumberingAfterBreak="0">
    <w:nsid w:val="18DE3E40"/>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2" w15:restartNumberingAfterBreak="0">
    <w:nsid w:val="6F125998"/>
    <w:multiLevelType w:val="multilevel"/>
    <w:tmpl w:val="CC5426FC"/>
    <w:lvl w:ilvl="0">
      <w:start w:val="1"/>
      <w:numFmt w:val="upperLetter"/>
      <w:pStyle w:val="Appendix"/>
      <w:suff w:val="nothing"/>
      <w:lvlText w:val="Appendix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7C286AC3"/>
    <w:multiLevelType w:val="multilevel"/>
    <w:tmpl w:val="E98075BE"/>
    <w:lvl w:ilvl="0">
      <w:start w:val="1"/>
      <w:numFmt w:val="decimal"/>
      <w:pStyle w:val="Heading1"/>
      <w:suff w:val="nothing"/>
      <w:lvlText w:val="Chapter %1"/>
      <w:lvlJc w:val="left"/>
      <w:pPr>
        <w:ind w:left="0" w:firstLine="0"/>
      </w:pPr>
    </w:lvl>
    <w:lvl w:ilvl="1">
      <w:start w:val="1"/>
      <w:numFmt w:val="decimal"/>
      <w:pStyle w:val="Heading2"/>
      <w:isLgl/>
      <w:suff w:val="space"/>
      <w:lvlText w:val="%1.%2"/>
      <w:lvlJc w:val="left"/>
      <w:pPr>
        <w:ind w:left="0" w:firstLine="0"/>
      </w:pPr>
    </w:lvl>
    <w:lvl w:ilvl="2">
      <w:start w:val="1"/>
      <w:numFmt w:val="decimal"/>
      <w:pStyle w:val="Heading3"/>
      <w:isLgl/>
      <w:suff w:val="space"/>
      <w:lvlText w:val="%1.%2.%3"/>
      <w:lvlJc w:val="left"/>
      <w:pPr>
        <w:ind w:left="141" w:firstLine="0"/>
      </w:pPr>
    </w:lvl>
    <w:lvl w:ilvl="3">
      <w:start w:val="1"/>
      <w:numFmt w:val="decimal"/>
      <w:pStyle w:val="Heading4"/>
      <w:isLgl/>
      <w:suff w:val="space"/>
      <w:lvlText w:val="%1.%2.%3.%4"/>
      <w:lvlJc w:val="left"/>
      <w:pPr>
        <w:ind w:left="0" w:firstLine="0"/>
      </w:pPr>
    </w:lvl>
    <w:lvl w:ilvl="4">
      <w:start w:val="1"/>
      <w:numFmt w:val="decimal"/>
      <w:pStyle w:val="Heading5"/>
      <w:isLgl/>
      <w:suff w:val="space"/>
      <w:lvlText w:val="%1.%2.%3.%4.%5"/>
      <w:lvlJc w:val="left"/>
      <w:pPr>
        <w:ind w:left="0" w:firstLine="0"/>
      </w:pPr>
    </w:lvl>
    <w:lvl w:ilvl="5">
      <w:start w:val="1"/>
      <w:numFmt w:val="decimal"/>
      <w:pStyle w:val="Heading6"/>
      <w:isLgl/>
      <w:suff w:val="space"/>
      <w:lvlText w:val="%1.%2.%3.%4.%5.%6"/>
      <w:lvlJc w:val="left"/>
      <w:pPr>
        <w:ind w:left="0" w:firstLine="0"/>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
  </w:num>
  <w:num w:numId="2">
    <w:abstractNumId w:val="3"/>
  </w:num>
  <w:num w:numId="3">
    <w:abstractNumId w:val="2"/>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ulo Alencar">
    <w15:presenceInfo w15:providerId="None" w15:userId="Paulo Alenc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B0E"/>
    <w:rsid w:val="0000074F"/>
    <w:rsid w:val="00002256"/>
    <w:rsid w:val="00005A18"/>
    <w:rsid w:val="00005AFA"/>
    <w:rsid w:val="00006A44"/>
    <w:rsid w:val="00006AAE"/>
    <w:rsid w:val="00013EBC"/>
    <w:rsid w:val="0001444D"/>
    <w:rsid w:val="000154FF"/>
    <w:rsid w:val="00015736"/>
    <w:rsid w:val="0001740D"/>
    <w:rsid w:val="00017CB1"/>
    <w:rsid w:val="00020498"/>
    <w:rsid w:val="00021416"/>
    <w:rsid w:val="0002594A"/>
    <w:rsid w:val="00027DB6"/>
    <w:rsid w:val="00027F2C"/>
    <w:rsid w:val="00030C68"/>
    <w:rsid w:val="000324DC"/>
    <w:rsid w:val="000341F8"/>
    <w:rsid w:val="0003507E"/>
    <w:rsid w:val="000423DF"/>
    <w:rsid w:val="000432CB"/>
    <w:rsid w:val="0004420B"/>
    <w:rsid w:val="000509D3"/>
    <w:rsid w:val="00050D0C"/>
    <w:rsid w:val="00051402"/>
    <w:rsid w:val="00053287"/>
    <w:rsid w:val="00060260"/>
    <w:rsid w:val="000626E1"/>
    <w:rsid w:val="00063F59"/>
    <w:rsid w:val="00064C4E"/>
    <w:rsid w:val="00082966"/>
    <w:rsid w:val="00086237"/>
    <w:rsid w:val="000872E1"/>
    <w:rsid w:val="0008769B"/>
    <w:rsid w:val="00087B3C"/>
    <w:rsid w:val="000925ED"/>
    <w:rsid w:val="00093519"/>
    <w:rsid w:val="00095ABA"/>
    <w:rsid w:val="000A4C3B"/>
    <w:rsid w:val="000B0C54"/>
    <w:rsid w:val="000B2581"/>
    <w:rsid w:val="000B36FC"/>
    <w:rsid w:val="000B4664"/>
    <w:rsid w:val="000B53F6"/>
    <w:rsid w:val="000B6A83"/>
    <w:rsid w:val="000B7A20"/>
    <w:rsid w:val="000C1367"/>
    <w:rsid w:val="000C15F0"/>
    <w:rsid w:val="000C23EE"/>
    <w:rsid w:val="000C260C"/>
    <w:rsid w:val="000C2EB2"/>
    <w:rsid w:val="000C362B"/>
    <w:rsid w:val="000C3B42"/>
    <w:rsid w:val="000C5725"/>
    <w:rsid w:val="000C5B6F"/>
    <w:rsid w:val="000C67A6"/>
    <w:rsid w:val="000C6BF6"/>
    <w:rsid w:val="000C6C1D"/>
    <w:rsid w:val="000D0FCC"/>
    <w:rsid w:val="000D28AF"/>
    <w:rsid w:val="000D382E"/>
    <w:rsid w:val="000D5C45"/>
    <w:rsid w:val="000E1D9F"/>
    <w:rsid w:val="000E5AEA"/>
    <w:rsid w:val="000E6B78"/>
    <w:rsid w:val="000F1325"/>
    <w:rsid w:val="000F27C0"/>
    <w:rsid w:val="000F7FEE"/>
    <w:rsid w:val="00101ED8"/>
    <w:rsid w:val="00106C29"/>
    <w:rsid w:val="00111878"/>
    <w:rsid w:val="0011648B"/>
    <w:rsid w:val="00120AC6"/>
    <w:rsid w:val="00123D77"/>
    <w:rsid w:val="00125A57"/>
    <w:rsid w:val="00130A83"/>
    <w:rsid w:val="00130D18"/>
    <w:rsid w:val="001326E9"/>
    <w:rsid w:val="00132776"/>
    <w:rsid w:val="00133F55"/>
    <w:rsid w:val="00134D6D"/>
    <w:rsid w:val="00135042"/>
    <w:rsid w:val="001374D9"/>
    <w:rsid w:val="00137548"/>
    <w:rsid w:val="001416B4"/>
    <w:rsid w:val="00142F82"/>
    <w:rsid w:val="001441CA"/>
    <w:rsid w:val="001500AE"/>
    <w:rsid w:val="00151B79"/>
    <w:rsid w:val="00157168"/>
    <w:rsid w:val="00171C64"/>
    <w:rsid w:val="00172443"/>
    <w:rsid w:val="00173A23"/>
    <w:rsid w:val="00173B8B"/>
    <w:rsid w:val="00174B19"/>
    <w:rsid w:val="00175E3D"/>
    <w:rsid w:val="001829B6"/>
    <w:rsid w:val="00182CF1"/>
    <w:rsid w:val="001869C3"/>
    <w:rsid w:val="00191601"/>
    <w:rsid w:val="00193D22"/>
    <w:rsid w:val="00194BD5"/>
    <w:rsid w:val="00195E1A"/>
    <w:rsid w:val="0019730A"/>
    <w:rsid w:val="001A14E0"/>
    <w:rsid w:val="001A16BC"/>
    <w:rsid w:val="001A5605"/>
    <w:rsid w:val="001A654C"/>
    <w:rsid w:val="001A6B7E"/>
    <w:rsid w:val="001B0D1E"/>
    <w:rsid w:val="001B2464"/>
    <w:rsid w:val="001B4CF3"/>
    <w:rsid w:val="001B756B"/>
    <w:rsid w:val="001C14CE"/>
    <w:rsid w:val="001C56A8"/>
    <w:rsid w:val="001D145A"/>
    <w:rsid w:val="001D273B"/>
    <w:rsid w:val="001D2B0E"/>
    <w:rsid w:val="001E12D4"/>
    <w:rsid w:val="001E1358"/>
    <w:rsid w:val="001E157F"/>
    <w:rsid w:val="001F0335"/>
    <w:rsid w:val="001F037C"/>
    <w:rsid w:val="001F040B"/>
    <w:rsid w:val="001F121A"/>
    <w:rsid w:val="001F2537"/>
    <w:rsid w:val="001F3E63"/>
    <w:rsid w:val="001F3ECF"/>
    <w:rsid w:val="001F5BE1"/>
    <w:rsid w:val="00200BFA"/>
    <w:rsid w:val="00204FE7"/>
    <w:rsid w:val="002129E8"/>
    <w:rsid w:val="00212F27"/>
    <w:rsid w:val="00214ECA"/>
    <w:rsid w:val="00220329"/>
    <w:rsid w:val="0022078C"/>
    <w:rsid w:val="00224FF6"/>
    <w:rsid w:val="00225124"/>
    <w:rsid w:val="002265FF"/>
    <w:rsid w:val="00226DB4"/>
    <w:rsid w:val="002307BE"/>
    <w:rsid w:val="002308C2"/>
    <w:rsid w:val="00232E33"/>
    <w:rsid w:val="00234BCE"/>
    <w:rsid w:val="002379AE"/>
    <w:rsid w:val="0024112B"/>
    <w:rsid w:val="00241FFB"/>
    <w:rsid w:val="002446BF"/>
    <w:rsid w:val="002453EC"/>
    <w:rsid w:val="00246DEE"/>
    <w:rsid w:val="002514EC"/>
    <w:rsid w:val="00251C98"/>
    <w:rsid w:val="00254120"/>
    <w:rsid w:val="00254E6F"/>
    <w:rsid w:val="0026123C"/>
    <w:rsid w:val="00262852"/>
    <w:rsid w:val="00264179"/>
    <w:rsid w:val="00267409"/>
    <w:rsid w:val="00267C1C"/>
    <w:rsid w:val="00271196"/>
    <w:rsid w:val="00276E27"/>
    <w:rsid w:val="0028294A"/>
    <w:rsid w:val="0028366F"/>
    <w:rsid w:val="00284155"/>
    <w:rsid w:val="002929AD"/>
    <w:rsid w:val="002936ED"/>
    <w:rsid w:val="002941A1"/>
    <w:rsid w:val="00295753"/>
    <w:rsid w:val="002B200F"/>
    <w:rsid w:val="002B2F02"/>
    <w:rsid w:val="002B350C"/>
    <w:rsid w:val="002B6234"/>
    <w:rsid w:val="002C5ACC"/>
    <w:rsid w:val="002D08C2"/>
    <w:rsid w:val="002D1737"/>
    <w:rsid w:val="002D7713"/>
    <w:rsid w:val="002E006D"/>
    <w:rsid w:val="002E4A3F"/>
    <w:rsid w:val="002E4CA2"/>
    <w:rsid w:val="002E7A2F"/>
    <w:rsid w:val="002E7E82"/>
    <w:rsid w:val="002F05E5"/>
    <w:rsid w:val="002F0BEF"/>
    <w:rsid w:val="002F1382"/>
    <w:rsid w:val="002F1B7F"/>
    <w:rsid w:val="002F2ADB"/>
    <w:rsid w:val="002F5242"/>
    <w:rsid w:val="00300A8E"/>
    <w:rsid w:val="00300BD9"/>
    <w:rsid w:val="003013EA"/>
    <w:rsid w:val="00304F60"/>
    <w:rsid w:val="00305E88"/>
    <w:rsid w:val="00306EBC"/>
    <w:rsid w:val="00307DB4"/>
    <w:rsid w:val="00312237"/>
    <w:rsid w:val="00312A4B"/>
    <w:rsid w:val="00316CFA"/>
    <w:rsid w:val="003202A1"/>
    <w:rsid w:val="00332796"/>
    <w:rsid w:val="003333E8"/>
    <w:rsid w:val="00333793"/>
    <w:rsid w:val="003340ED"/>
    <w:rsid w:val="003354E9"/>
    <w:rsid w:val="00335932"/>
    <w:rsid w:val="00337A9D"/>
    <w:rsid w:val="00337D41"/>
    <w:rsid w:val="00342A61"/>
    <w:rsid w:val="00344312"/>
    <w:rsid w:val="0034642A"/>
    <w:rsid w:val="00346B8D"/>
    <w:rsid w:val="00347228"/>
    <w:rsid w:val="003476CD"/>
    <w:rsid w:val="0035072F"/>
    <w:rsid w:val="00351420"/>
    <w:rsid w:val="00354824"/>
    <w:rsid w:val="00356895"/>
    <w:rsid w:val="00356EA4"/>
    <w:rsid w:val="00361CD6"/>
    <w:rsid w:val="00364700"/>
    <w:rsid w:val="00364805"/>
    <w:rsid w:val="00374477"/>
    <w:rsid w:val="00375443"/>
    <w:rsid w:val="00376BD8"/>
    <w:rsid w:val="0037786D"/>
    <w:rsid w:val="00381000"/>
    <w:rsid w:val="003827DE"/>
    <w:rsid w:val="0038369D"/>
    <w:rsid w:val="00383EBB"/>
    <w:rsid w:val="00385279"/>
    <w:rsid w:val="00390006"/>
    <w:rsid w:val="00392A4E"/>
    <w:rsid w:val="00393EF8"/>
    <w:rsid w:val="003947E7"/>
    <w:rsid w:val="00395DA8"/>
    <w:rsid w:val="00396682"/>
    <w:rsid w:val="00397A65"/>
    <w:rsid w:val="00397B6E"/>
    <w:rsid w:val="003A02CE"/>
    <w:rsid w:val="003A06F4"/>
    <w:rsid w:val="003A0DA7"/>
    <w:rsid w:val="003A21E1"/>
    <w:rsid w:val="003A4B23"/>
    <w:rsid w:val="003A4F41"/>
    <w:rsid w:val="003A58E8"/>
    <w:rsid w:val="003B1EBF"/>
    <w:rsid w:val="003B38F1"/>
    <w:rsid w:val="003B41F7"/>
    <w:rsid w:val="003B47F4"/>
    <w:rsid w:val="003B5E3C"/>
    <w:rsid w:val="003C1801"/>
    <w:rsid w:val="003C2817"/>
    <w:rsid w:val="003C3508"/>
    <w:rsid w:val="003C3722"/>
    <w:rsid w:val="003C4BB6"/>
    <w:rsid w:val="003C5E6C"/>
    <w:rsid w:val="003C74D2"/>
    <w:rsid w:val="003C7620"/>
    <w:rsid w:val="003D05B8"/>
    <w:rsid w:val="003D09CD"/>
    <w:rsid w:val="003D1B48"/>
    <w:rsid w:val="003D27EB"/>
    <w:rsid w:val="003D3F75"/>
    <w:rsid w:val="003D59AD"/>
    <w:rsid w:val="003E253B"/>
    <w:rsid w:val="003E2D26"/>
    <w:rsid w:val="003E45C7"/>
    <w:rsid w:val="003E778B"/>
    <w:rsid w:val="003E7810"/>
    <w:rsid w:val="003F17C9"/>
    <w:rsid w:val="003F19D1"/>
    <w:rsid w:val="003F1DFD"/>
    <w:rsid w:val="003F23B4"/>
    <w:rsid w:val="003F3AE6"/>
    <w:rsid w:val="003F697E"/>
    <w:rsid w:val="003F69F6"/>
    <w:rsid w:val="003F7286"/>
    <w:rsid w:val="00401578"/>
    <w:rsid w:val="0040186D"/>
    <w:rsid w:val="00402B10"/>
    <w:rsid w:val="00403761"/>
    <w:rsid w:val="004058F1"/>
    <w:rsid w:val="00407538"/>
    <w:rsid w:val="004108DF"/>
    <w:rsid w:val="004116DB"/>
    <w:rsid w:val="00416489"/>
    <w:rsid w:val="00420E0D"/>
    <w:rsid w:val="00422C90"/>
    <w:rsid w:val="004235D5"/>
    <w:rsid w:val="00423D5E"/>
    <w:rsid w:val="00425E9C"/>
    <w:rsid w:val="00427080"/>
    <w:rsid w:val="004307BD"/>
    <w:rsid w:val="00432130"/>
    <w:rsid w:val="004328E8"/>
    <w:rsid w:val="004331CF"/>
    <w:rsid w:val="0043474C"/>
    <w:rsid w:val="004357EF"/>
    <w:rsid w:val="00436E1B"/>
    <w:rsid w:val="00440DB2"/>
    <w:rsid w:val="00443E0D"/>
    <w:rsid w:val="00446C57"/>
    <w:rsid w:val="0045137F"/>
    <w:rsid w:val="00451D6E"/>
    <w:rsid w:val="00454CDE"/>
    <w:rsid w:val="004551D0"/>
    <w:rsid w:val="00456B47"/>
    <w:rsid w:val="0046089A"/>
    <w:rsid w:val="00460FFA"/>
    <w:rsid w:val="00462388"/>
    <w:rsid w:val="00462DA3"/>
    <w:rsid w:val="00463B29"/>
    <w:rsid w:val="004656CF"/>
    <w:rsid w:val="00465EB4"/>
    <w:rsid w:val="00466AEB"/>
    <w:rsid w:val="00472387"/>
    <w:rsid w:val="004746DF"/>
    <w:rsid w:val="00476A20"/>
    <w:rsid w:val="00477A41"/>
    <w:rsid w:val="004828CA"/>
    <w:rsid w:val="00486091"/>
    <w:rsid w:val="00487064"/>
    <w:rsid w:val="004875FB"/>
    <w:rsid w:val="004905EE"/>
    <w:rsid w:val="00490CEE"/>
    <w:rsid w:val="00491CFE"/>
    <w:rsid w:val="00494A27"/>
    <w:rsid w:val="00494AEF"/>
    <w:rsid w:val="00496D90"/>
    <w:rsid w:val="004A0C69"/>
    <w:rsid w:val="004A31F2"/>
    <w:rsid w:val="004A3EF5"/>
    <w:rsid w:val="004A3F1E"/>
    <w:rsid w:val="004A65E8"/>
    <w:rsid w:val="004A6ABD"/>
    <w:rsid w:val="004B4DF4"/>
    <w:rsid w:val="004B607E"/>
    <w:rsid w:val="004B727C"/>
    <w:rsid w:val="004C12A7"/>
    <w:rsid w:val="004C72FB"/>
    <w:rsid w:val="004C7DFD"/>
    <w:rsid w:val="004D04D8"/>
    <w:rsid w:val="004D2538"/>
    <w:rsid w:val="004D3BBC"/>
    <w:rsid w:val="004D3E3D"/>
    <w:rsid w:val="004D677D"/>
    <w:rsid w:val="004D6BDD"/>
    <w:rsid w:val="004D782F"/>
    <w:rsid w:val="004E064B"/>
    <w:rsid w:val="004E1F63"/>
    <w:rsid w:val="004E486E"/>
    <w:rsid w:val="004E529E"/>
    <w:rsid w:val="004E654E"/>
    <w:rsid w:val="004E6DD6"/>
    <w:rsid w:val="004E7B80"/>
    <w:rsid w:val="004F1785"/>
    <w:rsid w:val="004F4C11"/>
    <w:rsid w:val="004F6AC2"/>
    <w:rsid w:val="004F77A8"/>
    <w:rsid w:val="00500FA4"/>
    <w:rsid w:val="005046E9"/>
    <w:rsid w:val="00511C16"/>
    <w:rsid w:val="00517A4F"/>
    <w:rsid w:val="00521ACC"/>
    <w:rsid w:val="00521D2E"/>
    <w:rsid w:val="00521E19"/>
    <w:rsid w:val="005227B9"/>
    <w:rsid w:val="00525A22"/>
    <w:rsid w:val="00534DC2"/>
    <w:rsid w:val="0053799B"/>
    <w:rsid w:val="00537BE7"/>
    <w:rsid w:val="00540A08"/>
    <w:rsid w:val="00541A09"/>
    <w:rsid w:val="0054482E"/>
    <w:rsid w:val="0054763B"/>
    <w:rsid w:val="00547DA1"/>
    <w:rsid w:val="00553D70"/>
    <w:rsid w:val="00554EF0"/>
    <w:rsid w:val="005569E8"/>
    <w:rsid w:val="0056110B"/>
    <w:rsid w:val="00561DBF"/>
    <w:rsid w:val="00563276"/>
    <w:rsid w:val="005654A4"/>
    <w:rsid w:val="005707C4"/>
    <w:rsid w:val="00570E67"/>
    <w:rsid w:val="00571022"/>
    <w:rsid w:val="00571E09"/>
    <w:rsid w:val="00572AD4"/>
    <w:rsid w:val="00572BBE"/>
    <w:rsid w:val="00573B91"/>
    <w:rsid w:val="0057513C"/>
    <w:rsid w:val="00580245"/>
    <w:rsid w:val="00582C25"/>
    <w:rsid w:val="005931F1"/>
    <w:rsid w:val="00593228"/>
    <w:rsid w:val="00597FE2"/>
    <w:rsid w:val="005A0944"/>
    <w:rsid w:val="005A0DB3"/>
    <w:rsid w:val="005A0F3B"/>
    <w:rsid w:val="005A16F7"/>
    <w:rsid w:val="005A2C7A"/>
    <w:rsid w:val="005A4C1A"/>
    <w:rsid w:val="005A7002"/>
    <w:rsid w:val="005A7ABE"/>
    <w:rsid w:val="005B1CAD"/>
    <w:rsid w:val="005B1E8A"/>
    <w:rsid w:val="005B62DA"/>
    <w:rsid w:val="005B64C9"/>
    <w:rsid w:val="005B781B"/>
    <w:rsid w:val="005C1064"/>
    <w:rsid w:val="005C3202"/>
    <w:rsid w:val="005C3836"/>
    <w:rsid w:val="005C5656"/>
    <w:rsid w:val="005C5E0E"/>
    <w:rsid w:val="005C5FB4"/>
    <w:rsid w:val="005C747C"/>
    <w:rsid w:val="005C7B15"/>
    <w:rsid w:val="005D22F0"/>
    <w:rsid w:val="005D2ADA"/>
    <w:rsid w:val="005D48EB"/>
    <w:rsid w:val="005D58B6"/>
    <w:rsid w:val="005D674B"/>
    <w:rsid w:val="005E0B10"/>
    <w:rsid w:val="005E15FF"/>
    <w:rsid w:val="005E263F"/>
    <w:rsid w:val="005E2948"/>
    <w:rsid w:val="005F27CC"/>
    <w:rsid w:val="005F27EC"/>
    <w:rsid w:val="005F698E"/>
    <w:rsid w:val="00601F5F"/>
    <w:rsid w:val="006034A2"/>
    <w:rsid w:val="006036DB"/>
    <w:rsid w:val="00606601"/>
    <w:rsid w:val="00607B8B"/>
    <w:rsid w:val="0061117F"/>
    <w:rsid w:val="00611D3D"/>
    <w:rsid w:val="00614DEC"/>
    <w:rsid w:val="00616D56"/>
    <w:rsid w:val="00622C3C"/>
    <w:rsid w:val="0062489A"/>
    <w:rsid w:val="00631482"/>
    <w:rsid w:val="00632E48"/>
    <w:rsid w:val="00633545"/>
    <w:rsid w:val="006346CA"/>
    <w:rsid w:val="0063483A"/>
    <w:rsid w:val="00637AF0"/>
    <w:rsid w:val="00641D7C"/>
    <w:rsid w:val="006434A3"/>
    <w:rsid w:val="00643AEF"/>
    <w:rsid w:val="006441BD"/>
    <w:rsid w:val="00644B39"/>
    <w:rsid w:val="006467B1"/>
    <w:rsid w:val="0064711E"/>
    <w:rsid w:val="00647175"/>
    <w:rsid w:val="006500D9"/>
    <w:rsid w:val="00651ADD"/>
    <w:rsid w:val="00652DD0"/>
    <w:rsid w:val="006607B7"/>
    <w:rsid w:val="00664465"/>
    <w:rsid w:val="0066478E"/>
    <w:rsid w:val="00664985"/>
    <w:rsid w:val="0066524A"/>
    <w:rsid w:val="00671A44"/>
    <w:rsid w:val="00674F5E"/>
    <w:rsid w:val="00675FE4"/>
    <w:rsid w:val="0068115D"/>
    <w:rsid w:val="00682CE8"/>
    <w:rsid w:val="0069673F"/>
    <w:rsid w:val="00696A99"/>
    <w:rsid w:val="006A1431"/>
    <w:rsid w:val="006A196C"/>
    <w:rsid w:val="006A1AB4"/>
    <w:rsid w:val="006A3DA2"/>
    <w:rsid w:val="006B2442"/>
    <w:rsid w:val="006B270D"/>
    <w:rsid w:val="006B2E5A"/>
    <w:rsid w:val="006B480D"/>
    <w:rsid w:val="006B5B3E"/>
    <w:rsid w:val="006C19FE"/>
    <w:rsid w:val="006C263B"/>
    <w:rsid w:val="006C29CC"/>
    <w:rsid w:val="006C48FA"/>
    <w:rsid w:val="006C4C15"/>
    <w:rsid w:val="006C6A2A"/>
    <w:rsid w:val="006C6D9C"/>
    <w:rsid w:val="006D0A04"/>
    <w:rsid w:val="006D14D4"/>
    <w:rsid w:val="006D1528"/>
    <w:rsid w:val="006D6C47"/>
    <w:rsid w:val="006D7681"/>
    <w:rsid w:val="006E4730"/>
    <w:rsid w:val="006E5347"/>
    <w:rsid w:val="006E75FA"/>
    <w:rsid w:val="006F0762"/>
    <w:rsid w:val="006F09CB"/>
    <w:rsid w:val="006F1AB1"/>
    <w:rsid w:val="006F23F7"/>
    <w:rsid w:val="006F42D3"/>
    <w:rsid w:val="006F5B39"/>
    <w:rsid w:val="006F738F"/>
    <w:rsid w:val="006F75E5"/>
    <w:rsid w:val="007009AD"/>
    <w:rsid w:val="00701D10"/>
    <w:rsid w:val="00702231"/>
    <w:rsid w:val="00704AFB"/>
    <w:rsid w:val="0070608D"/>
    <w:rsid w:val="0070762B"/>
    <w:rsid w:val="00707ED4"/>
    <w:rsid w:val="007117A2"/>
    <w:rsid w:val="00713C80"/>
    <w:rsid w:val="0071407B"/>
    <w:rsid w:val="0071647A"/>
    <w:rsid w:val="007173C9"/>
    <w:rsid w:val="00721E06"/>
    <w:rsid w:val="007231DC"/>
    <w:rsid w:val="00724B0D"/>
    <w:rsid w:val="00725217"/>
    <w:rsid w:val="00725D42"/>
    <w:rsid w:val="00725E26"/>
    <w:rsid w:val="00725F12"/>
    <w:rsid w:val="00735D85"/>
    <w:rsid w:val="00736580"/>
    <w:rsid w:val="00737515"/>
    <w:rsid w:val="0073769A"/>
    <w:rsid w:val="0074075D"/>
    <w:rsid w:val="007412EA"/>
    <w:rsid w:val="00745907"/>
    <w:rsid w:val="00745AF7"/>
    <w:rsid w:val="007468D2"/>
    <w:rsid w:val="00750347"/>
    <w:rsid w:val="00751CF2"/>
    <w:rsid w:val="00752A53"/>
    <w:rsid w:val="00754E0A"/>
    <w:rsid w:val="007554B5"/>
    <w:rsid w:val="00757464"/>
    <w:rsid w:val="00757E6F"/>
    <w:rsid w:val="00760261"/>
    <w:rsid w:val="00761319"/>
    <w:rsid w:val="0076153C"/>
    <w:rsid w:val="007627B2"/>
    <w:rsid w:val="00764740"/>
    <w:rsid w:val="00765151"/>
    <w:rsid w:val="00767796"/>
    <w:rsid w:val="00767B6C"/>
    <w:rsid w:val="00770F4F"/>
    <w:rsid w:val="007738D9"/>
    <w:rsid w:val="00774AD1"/>
    <w:rsid w:val="00776034"/>
    <w:rsid w:val="0077615D"/>
    <w:rsid w:val="00780983"/>
    <w:rsid w:val="0078257A"/>
    <w:rsid w:val="00782591"/>
    <w:rsid w:val="00782D23"/>
    <w:rsid w:val="0078394B"/>
    <w:rsid w:val="007843DC"/>
    <w:rsid w:val="007847C8"/>
    <w:rsid w:val="00790A93"/>
    <w:rsid w:val="00794449"/>
    <w:rsid w:val="00794BD6"/>
    <w:rsid w:val="007952C0"/>
    <w:rsid w:val="00797743"/>
    <w:rsid w:val="007978F0"/>
    <w:rsid w:val="007A0453"/>
    <w:rsid w:val="007A0B5F"/>
    <w:rsid w:val="007A1F6E"/>
    <w:rsid w:val="007A2372"/>
    <w:rsid w:val="007A2AF3"/>
    <w:rsid w:val="007A4934"/>
    <w:rsid w:val="007A51E3"/>
    <w:rsid w:val="007A6EEF"/>
    <w:rsid w:val="007A784D"/>
    <w:rsid w:val="007B179B"/>
    <w:rsid w:val="007B38A4"/>
    <w:rsid w:val="007B5C1F"/>
    <w:rsid w:val="007B668B"/>
    <w:rsid w:val="007B7F6D"/>
    <w:rsid w:val="007C0DF8"/>
    <w:rsid w:val="007C1E38"/>
    <w:rsid w:val="007C29F0"/>
    <w:rsid w:val="007C2F77"/>
    <w:rsid w:val="007D19FC"/>
    <w:rsid w:val="007D1F3F"/>
    <w:rsid w:val="007D7887"/>
    <w:rsid w:val="007E0DF2"/>
    <w:rsid w:val="007E108B"/>
    <w:rsid w:val="007E11B3"/>
    <w:rsid w:val="007E128A"/>
    <w:rsid w:val="007E3703"/>
    <w:rsid w:val="007E525D"/>
    <w:rsid w:val="007E6A54"/>
    <w:rsid w:val="007F4E16"/>
    <w:rsid w:val="007F5FDF"/>
    <w:rsid w:val="007F6202"/>
    <w:rsid w:val="007F6CC2"/>
    <w:rsid w:val="00802A3B"/>
    <w:rsid w:val="0080336A"/>
    <w:rsid w:val="00803AD2"/>
    <w:rsid w:val="008042F1"/>
    <w:rsid w:val="00804A09"/>
    <w:rsid w:val="00805AEA"/>
    <w:rsid w:val="00806D85"/>
    <w:rsid w:val="008073C6"/>
    <w:rsid w:val="00810156"/>
    <w:rsid w:val="0081165C"/>
    <w:rsid w:val="0081360F"/>
    <w:rsid w:val="0081448B"/>
    <w:rsid w:val="00821389"/>
    <w:rsid w:val="0082267B"/>
    <w:rsid w:val="00822687"/>
    <w:rsid w:val="00823832"/>
    <w:rsid w:val="00825D8E"/>
    <w:rsid w:val="0082601E"/>
    <w:rsid w:val="00826BB3"/>
    <w:rsid w:val="00826E9F"/>
    <w:rsid w:val="00830F64"/>
    <w:rsid w:val="0083141F"/>
    <w:rsid w:val="00831E8F"/>
    <w:rsid w:val="008339EB"/>
    <w:rsid w:val="0083419C"/>
    <w:rsid w:val="008377DC"/>
    <w:rsid w:val="00852EC8"/>
    <w:rsid w:val="00854905"/>
    <w:rsid w:val="00857EC7"/>
    <w:rsid w:val="00860365"/>
    <w:rsid w:val="00866117"/>
    <w:rsid w:val="00866177"/>
    <w:rsid w:val="00872C27"/>
    <w:rsid w:val="00875D29"/>
    <w:rsid w:val="008815B3"/>
    <w:rsid w:val="0088164D"/>
    <w:rsid w:val="00885242"/>
    <w:rsid w:val="0088670F"/>
    <w:rsid w:val="00886758"/>
    <w:rsid w:val="008872C8"/>
    <w:rsid w:val="0089003D"/>
    <w:rsid w:val="0089112A"/>
    <w:rsid w:val="008916A8"/>
    <w:rsid w:val="00891E8F"/>
    <w:rsid w:val="00892C3C"/>
    <w:rsid w:val="00893EC2"/>
    <w:rsid w:val="008A2647"/>
    <w:rsid w:val="008A4C42"/>
    <w:rsid w:val="008A6FB9"/>
    <w:rsid w:val="008B74FE"/>
    <w:rsid w:val="008B7592"/>
    <w:rsid w:val="008C02B6"/>
    <w:rsid w:val="008C23C3"/>
    <w:rsid w:val="008C4FF0"/>
    <w:rsid w:val="008C746B"/>
    <w:rsid w:val="008D0C63"/>
    <w:rsid w:val="008D14EA"/>
    <w:rsid w:val="008D3FAC"/>
    <w:rsid w:val="008D451C"/>
    <w:rsid w:val="008D4BE2"/>
    <w:rsid w:val="008D5706"/>
    <w:rsid w:val="008E1311"/>
    <w:rsid w:val="008E229D"/>
    <w:rsid w:val="008E4F12"/>
    <w:rsid w:val="008E7C60"/>
    <w:rsid w:val="008F2BA0"/>
    <w:rsid w:val="008F3374"/>
    <w:rsid w:val="008F38AF"/>
    <w:rsid w:val="008F7524"/>
    <w:rsid w:val="00902D6F"/>
    <w:rsid w:val="00902FAD"/>
    <w:rsid w:val="00905FDC"/>
    <w:rsid w:val="009066BE"/>
    <w:rsid w:val="00906CBA"/>
    <w:rsid w:val="0091002D"/>
    <w:rsid w:val="00912E72"/>
    <w:rsid w:val="00914F25"/>
    <w:rsid w:val="009151A9"/>
    <w:rsid w:val="00924E78"/>
    <w:rsid w:val="009278C9"/>
    <w:rsid w:val="00931385"/>
    <w:rsid w:val="00932E58"/>
    <w:rsid w:val="00940DC9"/>
    <w:rsid w:val="00944D64"/>
    <w:rsid w:val="00944EA1"/>
    <w:rsid w:val="009474D2"/>
    <w:rsid w:val="00947AE0"/>
    <w:rsid w:val="00947EAA"/>
    <w:rsid w:val="00951F64"/>
    <w:rsid w:val="00954963"/>
    <w:rsid w:val="009568CC"/>
    <w:rsid w:val="009570B3"/>
    <w:rsid w:val="00963711"/>
    <w:rsid w:val="00963961"/>
    <w:rsid w:val="0096533E"/>
    <w:rsid w:val="009657F9"/>
    <w:rsid w:val="009717C5"/>
    <w:rsid w:val="0097321D"/>
    <w:rsid w:val="0097337B"/>
    <w:rsid w:val="00977259"/>
    <w:rsid w:val="00977467"/>
    <w:rsid w:val="00977C54"/>
    <w:rsid w:val="00980F7D"/>
    <w:rsid w:val="00981FF0"/>
    <w:rsid w:val="00982FCD"/>
    <w:rsid w:val="00984736"/>
    <w:rsid w:val="00985C90"/>
    <w:rsid w:val="00990F82"/>
    <w:rsid w:val="009929A4"/>
    <w:rsid w:val="00997332"/>
    <w:rsid w:val="00997514"/>
    <w:rsid w:val="009A071E"/>
    <w:rsid w:val="009A5CC5"/>
    <w:rsid w:val="009B19CB"/>
    <w:rsid w:val="009B1FD9"/>
    <w:rsid w:val="009B2158"/>
    <w:rsid w:val="009B2F26"/>
    <w:rsid w:val="009B3899"/>
    <w:rsid w:val="009C006B"/>
    <w:rsid w:val="009C0BFE"/>
    <w:rsid w:val="009C1ED5"/>
    <w:rsid w:val="009C6184"/>
    <w:rsid w:val="009C6F25"/>
    <w:rsid w:val="009C7E42"/>
    <w:rsid w:val="009D0544"/>
    <w:rsid w:val="009D14E1"/>
    <w:rsid w:val="009D7431"/>
    <w:rsid w:val="009D743A"/>
    <w:rsid w:val="009E1AEB"/>
    <w:rsid w:val="009E1F72"/>
    <w:rsid w:val="009E2B64"/>
    <w:rsid w:val="009E5299"/>
    <w:rsid w:val="009E602F"/>
    <w:rsid w:val="009E64A4"/>
    <w:rsid w:val="009E6FB5"/>
    <w:rsid w:val="009E7C25"/>
    <w:rsid w:val="009F0923"/>
    <w:rsid w:val="009F1A11"/>
    <w:rsid w:val="009F307C"/>
    <w:rsid w:val="00A00295"/>
    <w:rsid w:val="00A02BB0"/>
    <w:rsid w:val="00A02F79"/>
    <w:rsid w:val="00A04B7C"/>
    <w:rsid w:val="00A053FB"/>
    <w:rsid w:val="00A07BC4"/>
    <w:rsid w:val="00A1040B"/>
    <w:rsid w:val="00A11A6E"/>
    <w:rsid w:val="00A122E3"/>
    <w:rsid w:val="00A12F55"/>
    <w:rsid w:val="00A15B3B"/>
    <w:rsid w:val="00A242AB"/>
    <w:rsid w:val="00A25FA6"/>
    <w:rsid w:val="00A26054"/>
    <w:rsid w:val="00A2620E"/>
    <w:rsid w:val="00A27007"/>
    <w:rsid w:val="00A277FE"/>
    <w:rsid w:val="00A31611"/>
    <w:rsid w:val="00A32079"/>
    <w:rsid w:val="00A41A59"/>
    <w:rsid w:val="00A435FF"/>
    <w:rsid w:val="00A43F0D"/>
    <w:rsid w:val="00A474B4"/>
    <w:rsid w:val="00A5066C"/>
    <w:rsid w:val="00A52953"/>
    <w:rsid w:val="00A5562D"/>
    <w:rsid w:val="00A56428"/>
    <w:rsid w:val="00A6144F"/>
    <w:rsid w:val="00A619EB"/>
    <w:rsid w:val="00A63651"/>
    <w:rsid w:val="00A65BC4"/>
    <w:rsid w:val="00A672C4"/>
    <w:rsid w:val="00A6739B"/>
    <w:rsid w:val="00A72713"/>
    <w:rsid w:val="00A72FB8"/>
    <w:rsid w:val="00A74DE7"/>
    <w:rsid w:val="00A75027"/>
    <w:rsid w:val="00A751C6"/>
    <w:rsid w:val="00A75807"/>
    <w:rsid w:val="00A80A85"/>
    <w:rsid w:val="00A83E71"/>
    <w:rsid w:val="00A847CA"/>
    <w:rsid w:val="00A84CD5"/>
    <w:rsid w:val="00A933B6"/>
    <w:rsid w:val="00A97B39"/>
    <w:rsid w:val="00AA266C"/>
    <w:rsid w:val="00AA7DF1"/>
    <w:rsid w:val="00AB2869"/>
    <w:rsid w:val="00AB3E11"/>
    <w:rsid w:val="00AB4D60"/>
    <w:rsid w:val="00AC09AD"/>
    <w:rsid w:val="00AC1B9D"/>
    <w:rsid w:val="00AC5660"/>
    <w:rsid w:val="00AC6633"/>
    <w:rsid w:val="00AD1B77"/>
    <w:rsid w:val="00AD21BF"/>
    <w:rsid w:val="00AD3498"/>
    <w:rsid w:val="00AD50BD"/>
    <w:rsid w:val="00AE25A4"/>
    <w:rsid w:val="00AE29B9"/>
    <w:rsid w:val="00AE2D26"/>
    <w:rsid w:val="00AE3F33"/>
    <w:rsid w:val="00AE4032"/>
    <w:rsid w:val="00AE4131"/>
    <w:rsid w:val="00AE6633"/>
    <w:rsid w:val="00AE7543"/>
    <w:rsid w:val="00AF0326"/>
    <w:rsid w:val="00AF35FC"/>
    <w:rsid w:val="00AF5A15"/>
    <w:rsid w:val="00AF78B3"/>
    <w:rsid w:val="00B00BF0"/>
    <w:rsid w:val="00B00F34"/>
    <w:rsid w:val="00B02354"/>
    <w:rsid w:val="00B032EB"/>
    <w:rsid w:val="00B04727"/>
    <w:rsid w:val="00B05A57"/>
    <w:rsid w:val="00B112C2"/>
    <w:rsid w:val="00B11C34"/>
    <w:rsid w:val="00B20AA0"/>
    <w:rsid w:val="00B23724"/>
    <w:rsid w:val="00B237D3"/>
    <w:rsid w:val="00B23A95"/>
    <w:rsid w:val="00B24209"/>
    <w:rsid w:val="00B24A7B"/>
    <w:rsid w:val="00B25DCF"/>
    <w:rsid w:val="00B26264"/>
    <w:rsid w:val="00B27130"/>
    <w:rsid w:val="00B276E6"/>
    <w:rsid w:val="00B27CA9"/>
    <w:rsid w:val="00B3055E"/>
    <w:rsid w:val="00B30EC1"/>
    <w:rsid w:val="00B34B9F"/>
    <w:rsid w:val="00B37986"/>
    <w:rsid w:val="00B37C98"/>
    <w:rsid w:val="00B44E3A"/>
    <w:rsid w:val="00B4606F"/>
    <w:rsid w:val="00B460AE"/>
    <w:rsid w:val="00B4657D"/>
    <w:rsid w:val="00B51907"/>
    <w:rsid w:val="00B52D58"/>
    <w:rsid w:val="00B57780"/>
    <w:rsid w:val="00B605D4"/>
    <w:rsid w:val="00B66BA5"/>
    <w:rsid w:val="00B66F51"/>
    <w:rsid w:val="00B676A7"/>
    <w:rsid w:val="00B719C7"/>
    <w:rsid w:val="00B73935"/>
    <w:rsid w:val="00B73D49"/>
    <w:rsid w:val="00B76B38"/>
    <w:rsid w:val="00B76DDA"/>
    <w:rsid w:val="00B77AA9"/>
    <w:rsid w:val="00B81A0D"/>
    <w:rsid w:val="00B82977"/>
    <w:rsid w:val="00B83837"/>
    <w:rsid w:val="00B852E8"/>
    <w:rsid w:val="00B86052"/>
    <w:rsid w:val="00B86A7A"/>
    <w:rsid w:val="00B87B24"/>
    <w:rsid w:val="00B9001C"/>
    <w:rsid w:val="00B91FB0"/>
    <w:rsid w:val="00B92996"/>
    <w:rsid w:val="00B94B1E"/>
    <w:rsid w:val="00B95478"/>
    <w:rsid w:val="00B95C99"/>
    <w:rsid w:val="00B97D8D"/>
    <w:rsid w:val="00BA13C8"/>
    <w:rsid w:val="00BA54D0"/>
    <w:rsid w:val="00BA5669"/>
    <w:rsid w:val="00BA5F26"/>
    <w:rsid w:val="00BA6F45"/>
    <w:rsid w:val="00BB014E"/>
    <w:rsid w:val="00BB1D55"/>
    <w:rsid w:val="00BB36A4"/>
    <w:rsid w:val="00BB398D"/>
    <w:rsid w:val="00BB7AB8"/>
    <w:rsid w:val="00BC0D51"/>
    <w:rsid w:val="00BC4664"/>
    <w:rsid w:val="00BC49DA"/>
    <w:rsid w:val="00BC4C8D"/>
    <w:rsid w:val="00BC6A42"/>
    <w:rsid w:val="00BD0ABE"/>
    <w:rsid w:val="00BD0D68"/>
    <w:rsid w:val="00BD3054"/>
    <w:rsid w:val="00BD363C"/>
    <w:rsid w:val="00BD42F8"/>
    <w:rsid w:val="00BD55C0"/>
    <w:rsid w:val="00BE3F7D"/>
    <w:rsid w:val="00BE6834"/>
    <w:rsid w:val="00BE6923"/>
    <w:rsid w:val="00BF2959"/>
    <w:rsid w:val="00BF46CF"/>
    <w:rsid w:val="00C016A5"/>
    <w:rsid w:val="00C020E4"/>
    <w:rsid w:val="00C031A4"/>
    <w:rsid w:val="00C0413F"/>
    <w:rsid w:val="00C04F5A"/>
    <w:rsid w:val="00C05B2B"/>
    <w:rsid w:val="00C0646D"/>
    <w:rsid w:val="00C07482"/>
    <w:rsid w:val="00C07F75"/>
    <w:rsid w:val="00C113C5"/>
    <w:rsid w:val="00C131AD"/>
    <w:rsid w:val="00C17283"/>
    <w:rsid w:val="00C177F1"/>
    <w:rsid w:val="00C33A9E"/>
    <w:rsid w:val="00C4447F"/>
    <w:rsid w:val="00C46A6E"/>
    <w:rsid w:val="00C575E6"/>
    <w:rsid w:val="00C62FB5"/>
    <w:rsid w:val="00C63937"/>
    <w:rsid w:val="00C70DFE"/>
    <w:rsid w:val="00C71003"/>
    <w:rsid w:val="00C71FED"/>
    <w:rsid w:val="00C7350C"/>
    <w:rsid w:val="00C75286"/>
    <w:rsid w:val="00C774FB"/>
    <w:rsid w:val="00C82319"/>
    <w:rsid w:val="00C84E2B"/>
    <w:rsid w:val="00C87F37"/>
    <w:rsid w:val="00C913D7"/>
    <w:rsid w:val="00C91F53"/>
    <w:rsid w:val="00C92CAC"/>
    <w:rsid w:val="00C9792B"/>
    <w:rsid w:val="00CA3196"/>
    <w:rsid w:val="00CA72CC"/>
    <w:rsid w:val="00CA76F2"/>
    <w:rsid w:val="00CB0253"/>
    <w:rsid w:val="00CB5255"/>
    <w:rsid w:val="00CB5D6A"/>
    <w:rsid w:val="00CB6A0F"/>
    <w:rsid w:val="00CD1AC2"/>
    <w:rsid w:val="00CD1CCC"/>
    <w:rsid w:val="00CD6B74"/>
    <w:rsid w:val="00CE12C1"/>
    <w:rsid w:val="00CE3DA9"/>
    <w:rsid w:val="00CE5F5A"/>
    <w:rsid w:val="00CF445A"/>
    <w:rsid w:val="00CF66BE"/>
    <w:rsid w:val="00D04FA0"/>
    <w:rsid w:val="00D0541A"/>
    <w:rsid w:val="00D0586F"/>
    <w:rsid w:val="00D100D7"/>
    <w:rsid w:val="00D10D3E"/>
    <w:rsid w:val="00D12AA1"/>
    <w:rsid w:val="00D147B1"/>
    <w:rsid w:val="00D15F59"/>
    <w:rsid w:val="00D16391"/>
    <w:rsid w:val="00D16949"/>
    <w:rsid w:val="00D17C17"/>
    <w:rsid w:val="00D22F7C"/>
    <w:rsid w:val="00D24154"/>
    <w:rsid w:val="00D26863"/>
    <w:rsid w:val="00D273D5"/>
    <w:rsid w:val="00D2746D"/>
    <w:rsid w:val="00D3136A"/>
    <w:rsid w:val="00D322CC"/>
    <w:rsid w:val="00D32A49"/>
    <w:rsid w:val="00D35214"/>
    <w:rsid w:val="00D35701"/>
    <w:rsid w:val="00D35CF3"/>
    <w:rsid w:val="00D43BAB"/>
    <w:rsid w:val="00D46F50"/>
    <w:rsid w:val="00D506D9"/>
    <w:rsid w:val="00D514D2"/>
    <w:rsid w:val="00D60100"/>
    <w:rsid w:val="00D60647"/>
    <w:rsid w:val="00D643EE"/>
    <w:rsid w:val="00D6462C"/>
    <w:rsid w:val="00D671C6"/>
    <w:rsid w:val="00D70FF8"/>
    <w:rsid w:val="00D7148D"/>
    <w:rsid w:val="00D714CB"/>
    <w:rsid w:val="00D742D5"/>
    <w:rsid w:val="00D75EB6"/>
    <w:rsid w:val="00D7681A"/>
    <w:rsid w:val="00D80E0D"/>
    <w:rsid w:val="00D85448"/>
    <w:rsid w:val="00D85B76"/>
    <w:rsid w:val="00D8759F"/>
    <w:rsid w:val="00D9199E"/>
    <w:rsid w:val="00D91D4D"/>
    <w:rsid w:val="00D926E4"/>
    <w:rsid w:val="00D935CC"/>
    <w:rsid w:val="00D9481C"/>
    <w:rsid w:val="00D9493F"/>
    <w:rsid w:val="00D97644"/>
    <w:rsid w:val="00DA11A4"/>
    <w:rsid w:val="00DA1B41"/>
    <w:rsid w:val="00DA219C"/>
    <w:rsid w:val="00DA29E6"/>
    <w:rsid w:val="00DA3CDD"/>
    <w:rsid w:val="00DA402C"/>
    <w:rsid w:val="00DA4540"/>
    <w:rsid w:val="00DA6389"/>
    <w:rsid w:val="00DA7A33"/>
    <w:rsid w:val="00DB2946"/>
    <w:rsid w:val="00DB39C9"/>
    <w:rsid w:val="00DB4745"/>
    <w:rsid w:val="00DC0250"/>
    <w:rsid w:val="00DC259A"/>
    <w:rsid w:val="00DC418A"/>
    <w:rsid w:val="00DC6053"/>
    <w:rsid w:val="00DC7264"/>
    <w:rsid w:val="00DD1344"/>
    <w:rsid w:val="00DD2993"/>
    <w:rsid w:val="00DD53CE"/>
    <w:rsid w:val="00DD7E84"/>
    <w:rsid w:val="00DE048C"/>
    <w:rsid w:val="00DE2460"/>
    <w:rsid w:val="00DE4D50"/>
    <w:rsid w:val="00DE58C6"/>
    <w:rsid w:val="00DF7B86"/>
    <w:rsid w:val="00E01C9C"/>
    <w:rsid w:val="00E025EC"/>
    <w:rsid w:val="00E06438"/>
    <w:rsid w:val="00E14D1F"/>
    <w:rsid w:val="00E16ADE"/>
    <w:rsid w:val="00E179E6"/>
    <w:rsid w:val="00E25891"/>
    <w:rsid w:val="00E265DD"/>
    <w:rsid w:val="00E30AC9"/>
    <w:rsid w:val="00E314B9"/>
    <w:rsid w:val="00E31AD3"/>
    <w:rsid w:val="00E32060"/>
    <w:rsid w:val="00E32D53"/>
    <w:rsid w:val="00E3464A"/>
    <w:rsid w:val="00E35EC0"/>
    <w:rsid w:val="00E37B3D"/>
    <w:rsid w:val="00E40DF8"/>
    <w:rsid w:val="00E426B8"/>
    <w:rsid w:val="00E43C03"/>
    <w:rsid w:val="00E443F2"/>
    <w:rsid w:val="00E448BD"/>
    <w:rsid w:val="00E46237"/>
    <w:rsid w:val="00E46363"/>
    <w:rsid w:val="00E47371"/>
    <w:rsid w:val="00E51BC7"/>
    <w:rsid w:val="00E53C28"/>
    <w:rsid w:val="00E541A3"/>
    <w:rsid w:val="00E552FE"/>
    <w:rsid w:val="00E55E69"/>
    <w:rsid w:val="00E6691B"/>
    <w:rsid w:val="00E70BFF"/>
    <w:rsid w:val="00E71951"/>
    <w:rsid w:val="00E73E76"/>
    <w:rsid w:val="00E777C9"/>
    <w:rsid w:val="00E77819"/>
    <w:rsid w:val="00E77FFB"/>
    <w:rsid w:val="00E81261"/>
    <w:rsid w:val="00E842EB"/>
    <w:rsid w:val="00E84627"/>
    <w:rsid w:val="00E9003E"/>
    <w:rsid w:val="00E90523"/>
    <w:rsid w:val="00E9102D"/>
    <w:rsid w:val="00E94268"/>
    <w:rsid w:val="00E958A1"/>
    <w:rsid w:val="00E968C9"/>
    <w:rsid w:val="00EA0A85"/>
    <w:rsid w:val="00EA22BA"/>
    <w:rsid w:val="00EB57C8"/>
    <w:rsid w:val="00EC2F21"/>
    <w:rsid w:val="00EC55CA"/>
    <w:rsid w:val="00EC59C4"/>
    <w:rsid w:val="00ED1EAE"/>
    <w:rsid w:val="00ED7AA6"/>
    <w:rsid w:val="00ED7E26"/>
    <w:rsid w:val="00EE11DD"/>
    <w:rsid w:val="00EE13A4"/>
    <w:rsid w:val="00EE193F"/>
    <w:rsid w:val="00EE1948"/>
    <w:rsid w:val="00EE2C44"/>
    <w:rsid w:val="00EE3D6E"/>
    <w:rsid w:val="00EE4D7C"/>
    <w:rsid w:val="00EE5658"/>
    <w:rsid w:val="00EF35BC"/>
    <w:rsid w:val="00EF60EA"/>
    <w:rsid w:val="00EF7CA0"/>
    <w:rsid w:val="00F02483"/>
    <w:rsid w:val="00F107F6"/>
    <w:rsid w:val="00F134E4"/>
    <w:rsid w:val="00F13723"/>
    <w:rsid w:val="00F14F1A"/>
    <w:rsid w:val="00F254AD"/>
    <w:rsid w:val="00F26EDE"/>
    <w:rsid w:val="00F27DAD"/>
    <w:rsid w:val="00F333F8"/>
    <w:rsid w:val="00F3646B"/>
    <w:rsid w:val="00F40573"/>
    <w:rsid w:val="00F40E43"/>
    <w:rsid w:val="00F460B4"/>
    <w:rsid w:val="00F460E1"/>
    <w:rsid w:val="00F503D7"/>
    <w:rsid w:val="00F50853"/>
    <w:rsid w:val="00F53E69"/>
    <w:rsid w:val="00F55B74"/>
    <w:rsid w:val="00F61F81"/>
    <w:rsid w:val="00F6414B"/>
    <w:rsid w:val="00F6591E"/>
    <w:rsid w:val="00F70158"/>
    <w:rsid w:val="00F73466"/>
    <w:rsid w:val="00F76AAE"/>
    <w:rsid w:val="00F81B71"/>
    <w:rsid w:val="00F85097"/>
    <w:rsid w:val="00F869E0"/>
    <w:rsid w:val="00F9041E"/>
    <w:rsid w:val="00F91E8D"/>
    <w:rsid w:val="00F93118"/>
    <w:rsid w:val="00F934D7"/>
    <w:rsid w:val="00F9377B"/>
    <w:rsid w:val="00F96190"/>
    <w:rsid w:val="00FA133B"/>
    <w:rsid w:val="00FA1BB8"/>
    <w:rsid w:val="00FA2F81"/>
    <w:rsid w:val="00FA30F6"/>
    <w:rsid w:val="00FA44D9"/>
    <w:rsid w:val="00FB515D"/>
    <w:rsid w:val="00FB5C10"/>
    <w:rsid w:val="00FB6E4E"/>
    <w:rsid w:val="00FC0148"/>
    <w:rsid w:val="00FC1026"/>
    <w:rsid w:val="00FC33C3"/>
    <w:rsid w:val="00FC4CE6"/>
    <w:rsid w:val="00FD03EB"/>
    <w:rsid w:val="00FD09B5"/>
    <w:rsid w:val="00FD4293"/>
    <w:rsid w:val="00FD5AA5"/>
    <w:rsid w:val="00FD6305"/>
    <w:rsid w:val="00FD7691"/>
    <w:rsid w:val="00FE4226"/>
    <w:rsid w:val="00FE4652"/>
    <w:rsid w:val="00FE5580"/>
    <w:rsid w:val="00FE680D"/>
    <w:rsid w:val="00FF1721"/>
    <w:rsid w:val="00FF20A3"/>
    <w:rsid w:val="00FF27C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5F7C5FF4"/>
  <w15:docId w15:val="{04C89924-84FB-4411-BD1B-81E7C5831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6089A"/>
    <w:pPr>
      <w:spacing w:line="360" w:lineRule="auto"/>
    </w:pPr>
    <w:rPr>
      <w:sz w:val="22"/>
      <w:lang w:val="en-US" w:eastAsia="en-US"/>
    </w:rPr>
  </w:style>
  <w:style w:type="paragraph" w:styleId="Heading1">
    <w:name w:val="heading 1"/>
    <w:basedOn w:val="Normal"/>
    <w:next w:val="BodyText"/>
    <w:link w:val="Heading1Char"/>
    <w:uiPriority w:val="9"/>
    <w:qFormat/>
    <w:rsid w:val="00B37C98"/>
    <w:pPr>
      <w:keepNext/>
      <w:numPr>
        <w:numId w:val="2"/>
      </w:numPr>
      <w:spacing w:before="240" w:after="240"/>
      <w:jc w:val="center"/>
      <w:outlineLvl w:val="0"/>
    </w:pPr>
    <w:rPr>
      <w:rFonts w:ascii="Arial" w:hAnsi="Arial"/>
      <w:b/>
      <w:kern w:val="28"/>
      <w:sz w:val="28"/>
    </w:rPr>
  </w:style>
  <w:style w:type="paragraph" w:styleId="Heading2">
    <w:name w:val="heading 2"/>
    <w:basedOn w:val="Normal"/>
    <w:next w:val="BodyText"/>
    <w:qFormat/>
    <w:rsid w:val="00B37C98"/>
    <w:pPr>
      <w:keepNext/>
      <w:numPr>
        <w:ilvl w:val="1"/>
        <w:numId w:val="2"/>
      </w:numPr>
      <w:spacing w:before="240" w:after="60"/>
      <w:outlineLvl w:val="1"/>
    </w:pPr>
    <w:rPr>
      <w:rFonts w:ascii="Arial" w:hAnsi="Arial"/>
      <w:b/>
      <w:sz w:val="24"/>
    </w:rPr>
  </w:style>
  <w:style w:type="paragraph" w:styleId="Heading3">
    <w:name w:val="heading 3"/>
    <w:basedOn w:val="Normal"/>
    <w:next w:val="BodyText"/>
    <w:qFormat/>
    <w:rsid w:val="00B37C98"/>
    <w:pPr>
      <w:keepNext/>
      <w:numPr>
        <w:ilvl w:val="2"/>
        <w:numId w:val="2"/>
      </w:numPr>
      <w:spacing w:before="240" w:after="60"/>
      <w:ind w:left="0"/>
      <w:outlineLvl w:val="2"/>
    </w:pPr>
    <w:rPr>
      <w:rFonts w:ascii="Arial" w:hAnsi="Arial"/>
      <w:b/>
    </w:rPr>
  </w:style>
  <w:style w:type="paragraph" w:styleId="Heading4">
    <w:name w:val="heading 4"/>
    <w:basedOn w:val="Normal"/>
    <w:next w:val="BodyText"/>
    <w:qFormat/>
    <w:rsid w:val="00B37C98"/>
    <w:pPr>
      <w:keepNext/>
      <w:numPr>
        <w:ilvl w:val="3"/>
        <w:numId w:val="2"/>
      </w:numPr>
      <w:spacing w:before="240" w:after="60"/>
      <w:outlineLvl w:val="3"/>
    </w:pPr>
    <w:rPr>
      <w:rFonts w:ascii="Arial" w:hAnsi="Arial"/>
    </w:rPr>
  </w:style>
  <w:style w:type="paragraph" w:styleId="Heading5">
    <w:name w:val="heading 5"/>
    <w:basedOn w:val="Normal"/>
    <w:next w:val="BodyText"/>
    <w:qFormat/>
    <w:rsid w:val="00B37C98"/>
    <w:pPr>
      <w:numPr>
        <w:ilvl w:val="4"/>
        <w:numId w:val="2"/>
      </w:numPr>
      <w:spacing w:before="240" w:after="60"/>
      <w:outlineLvl w:val="4"/>
    </w:pPr>
  </w:style>
  <w:style w:type="paragraph" w:styleId="Heading6">
    <w:name w:val="heading 6"/>
    <w:basedOn w:val="Normal"/>
    <w:next w:val="BlockText"/>
    <w:qFormat/>
    <w:rsid w:val="00B37C98"/>
    <w:pPr>
      <w:numPr>
        <w:ilvl w:val="5"/>
        <w:numId w:val="2"/>
      </w:numPr>
      <w:spacing w:before="240" w:after="60"/>
      <w:outlineLvl w:val="5"/>
    </w:pPr>
  </w:style>
  <w:style w:type="paragraph" w:styleId="Heading7">
    <w:name w:val="heading 7"/>
    <w:basedOn w:val="Normal"/>
    <w:next w:val="Normal"/>
    <w:qFormat/>
    <w:rsid w:val="00B37C98"/>
    <w:pPr>
      <w:numPr>
        <w:ilvl w:val="6"/>
        <w:numId w:val="2"/>
      </w:numPr>
      <w:spacing w:before="240" w:after="60"/>
      <w:outlineLvl w:val="6"/>
    </w:pPr>
    <w:rPr>
      <w:rFonts w:ascii="Arial" w:hAnsi="Arial"/>
      <w:sz w:val="20"/>
    </w:rPr>
  </w:style>
  <w:style w:type="paragraph" w:styleId="Heading8">
    <w:name w:val="heading 8"/>
    <w:basedOn w:val="Normal"/>
    <w:next w:val="Normal"/>
    <w:qFormat/>
    <w:rsid w:val="00B37C98"/>
    <w:pPr>
      <w:numPr>
        <w:ilvl w:val="7"/>
        <w:numId w:val="2"/>
      </w:numPr>
      <w:spacing w:before="240" w:after="60"/>
      <w:outlineLvl w:val="7"/>
    </w:pPr>
    <w:rPr>
      <w:rFonts w:ascii="Arial" w:hAnsi="Arial"/>
      <w:i/>
      <w:sz w:val="20"/>
    </w:rPr>
  </w:style>
  <w:style w:type="paragraph" w:styleId="Heading9">
    <w:name w:val="heading 9"/>
    <w:basedOn w:val="Normal"/>
    <w:next w:val="Normal"/>
    <w:qFormat/>
    <w:rsid w:val="00B37C98"/>
    <w:pPr>
      <w:numPr>
        <w:ilvl w:val="8"/>
        <w:numId w:val="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formatted">
    <w:name w:val="Preformatted"/>
    <w:basedOn w:val="Normal"/>
    <w:rsid w:val="00B37C98"/>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B37C98"/>
    <w:pPr>
      <w:spacing w:before="120" w:after="120"/>
    </w:pPr>
    <w:rPr>
      <w:b/>
    </w:rPr>
  </w:style>
  <w:style w:type="paragraph" w:customStyle="1" w:styleId="FrontHead">
    <w:name w:val="Front_Head"/>
    <w:basedOn w:val="Normal"/>
    <w:next w:val="BodyText"/>
    <w:rsid w:val="00B37C98"/>
    <w:pPr>
      <w:pageBreakBefore/>
      <w:spacing w:after="240"/>
      <w:jc w:val="center"/>
    </w:pPr>
    <w:rPr>
      <w:rFonts w:ascii="Arial" w:hAnsi="Arial"/>
      <w:b/>
      <w:sz w:val="28"/>
    </w:rPr>
  </w:style>
  <w:style w:type="paragraph" w:styleId="BodyText">
    <w:name w:val="Body Text"/>
    <w:basedOn w:val="Normal"/>
    <w:next w:val="BodyTextFirstIndent"/>
    <w:link w:val="BodyTextChar"/>
    <w:rsid w:val="00B852E8"/>
    <w:pPr>
      <w:spacing w:after="120"/>
    </w:pPr>
  </w:style>
  <w:style w:type="paragraph" w:styleId="BodyTextFirstIndent">
    <w:name w:val="Body Text First Indent"/>
    <w:basedOn w:val="BodyText"/>
    <w:rsid w:val="00B37C98"/>
    <w:pPr>
      <w:ind w:firstLine="210"/>
    </w:pPr>
  </w:style>
  <w:style w:type="paragraph" w:styleId="BlockText">
    <w:name w:val="Block Text"/>
    <w:basedOn w:val="Normal"/>
    <w:rsid w:val="00B37C98"/>
    <w:pPr>
      <w:spacing w:after="120"/>
      <w:ind w:left="1440" w:right="1440"/>
    </w:pPr>
  </w:style>
  <w:style w:type="paragraph" w:styleId="Header">
    <w:name w:val="header"/>
    <w:basedOn w:val="Normal"/>
    <w:rsid w:val="00B37C98"/>
    <w:pPr>
      <w:tabs>
        <w:tab w:val="center" w:pos="4320"/>
        <w:tab w:val="right" w:pos="8640"/>
      </w:tabs>
    </w:pPr>
  </w:style>
  <w:style w:type="paragraph" w:customStyle="1" w:styleId="Appendix">
    <w:name w:val="Appendix"/>
    <w:basedOn w:val="Normal"/>
    <w:next w:val="BodyText"/>
    <w:rsid w:val="00AF0326"/>
    <w:pPr>
      <w:keepNext/>
      <w:numPr>
        <w:numId w:val="3"/>
      </w:numPr>
      <w:spacing w:after="240"/>
      <w:jc w:val="center"/>
    </w:pPr>
    <w:rPr>
      <w:rFonts w:ascii="Arial" w:hAnsi="Arial"/>
      <w:b/>
      <w:sz w:val="28"/>
    </w:rPr>
  </w:style>
  <w:style w:type="paragraph" w:customStyle="1" w:styleId="equation">
    <w:name w:val="equation"/>
    <w:basedOn w:val="BodyTextFirstIndent"/>
    <w:next w:val="BodyTextFirstIndent"/>
    <w:rsid w:val="00B37C98"/>
    <w:pPr>
      <w:tabs>
        <w:tab w:val="center" w:pos="4500"/>
        <w:tab w:val="right" w:pos="9000"/>
      </w:tabs>
    </w:pPr>
  </w:style>
  <w:style w:type="paragraph" w:customStyle="1" w:styleId="BackHead">
    <w:name w:val="Back_Head"/>
    <w:basedOn w:val="FrontHead"/>
    <w:next w:val="BodyText"/>
    <w:rsid w:val="00B37C98"/>
  </w:style>
  <w:style w:type="paragraph" w:customStyle="1" w:styleId="Biblio">
    <w:name w:val="Biblio"/>
    <w:basedOn w:val="Normal"/>
    <w:rsid w:val="00B37C98"/>
    <w:pPr>
      <w:spacing w:after="120"/>
      <w:ind w:left="288" w:hanging="288"/>
    </w:pPr>
  </w:style>
  <w:style w:type="paragraph" w:customStyle="1" w:styleId="Blockquote">
    <w:name w:val="Block_quote"/>
    <w:basedOn w:val="Normal"/>
    <w:next w:val="BodyTextFirstIndent"/>
    <w:rsid w:val="00B37C98"/>
    <w:pPr>
      <w:spacing w:before="120" w:after="240" w:line="240" w:lineRule="auto"/>
      <w:ind w:left="1440" w:right="1440"/>
    </w:pPr>
  </w:style>
  <w:style w:type="paragraph" w:styleId="Footer">
    <w:name w:val="footer"/>
    <w:basedOn w:val="Normal"/>
    <w:rsid w:val="00B37C98"/>
    <w:pPr>
      <w:tabs>
        <w:tab w:val="center" w:pos="4320"/>
        <w:tab w:val="right" w:pos="8640"/>
      </w:tabs>
    </w:pPr>
  </w:style>
  <w:style w:type="character" w:styleId="PageNumber">
    <w:name w:val="page number"/>
    <w:basedOn w:val="DefaultParagraphFont"/>
    <w:rsid w:val="00B37C98"/>
  </w:style>
  <w:style w:type="paragraph" w:styleId="TOC2">
    <w:name w:val="toc 2"/>
    <w:basedOn w:val="Normal"/>
    <w:next w:val="Normal"/>
    <w:autoRedefine/>
    <w:uiPriority w:val="39"/>
    <w:rsid w:val="00B37C98"/>
    <w:pPr>
      <w:ind w:left="220"/>
    </w:pPr>
  </w:style>
  <w:style w:type="paragraph" w:styleId="TOC1">
    <w:name w:val="toc 1"/>
    <w:basedOn w:val="Normal"/>
    <w:next w:val="Normal"/>
    <w:autoRedefine/>
    <w:uiPriority w:val="39"/>
    <w:rsid w:val="00B37C98"/>
  </w:style>
  <w:style w:type="paragraph" w:styleId="TOC3">
    <w:name w:val="toc 3"/>
    <w:basedOn w:val="Normal"/>
    <w:next w:val="Normal"/>
    <w:autoRedefine/>
    <w:uiPriority w:val="39"/>
    <w:rsid w:val="00B37C98"/>
    <w:pPr>
      <w:ind w:left="440"/>
    </w:pPr>
  </w:style>
  <w:style w:type="paragraph" w:styleId="TOC4">
    <w:name w:val="toc 4"/>
    <w:basedOn w:val="Normal"/>
    <w:next w:val="Normal"/>
    <w:autoRedefine/>
    <w:semiHidden/>
    <w:rsid w:val="00B37C98"/>
    <w:pPr>
      <w:ind w:left="660"/>
    </w:pPr>
  </w:style>
  <w:style w:type="paragraph" w:styleId="TOC5">
    <w:name w:val="toc 5"/>
    <w:basedOn w:val="Normal"/>
    <w:next w:val="Normal"/>
    <w:autoRedefine/>
    <w:semiHidden/>
    <w:rsid w:val="00B37C98"/>
    <w:pPr>
      <w:ind w:left="880"/>
    </w:pPr>
  </w:style>
  <w:style w:type="paragraph" w:styleId="TOC6">
    <w:name w:val="toc 6"/>
    <w:basedOn w:val="Normal"/>
    <w:next w:val="Normal"/>
    <w:autoRedefine/>
    <w:semiHidden/>
    <w:rsid w:val="00B37C98"/>
    <w:pPr>
      <w:ind w:left="1100"/>
    </w:pPr>
  </w:style>
  <w:style w:type="paragraph" w:styleId="TOC7">
    <w:name w:val="toc 7"/>
    <w:basedOn w:val="Normal"/>
    <w:next w:val="Normal"/>
    <w:autoRedefine/>
    <w:semiHidden/>
    <w:rsid w:val="00B37C98"/>
    <w:pPr>
      <w:ind w:left="1320"/>
    </w:pPr>
  </w:style>
  <w:style w:type="paragraph" w:styleId="TOC8">
    <w:name w:val="toc 8"/>
    <w:basedOn w:val="Normal"/>
    <w:next w:val="Normal"/>
    <w:autoRedefine/>
    <w:semiHidden/>
    <w:rsid w:val="00B37C98"/>
    <w:pPr>
      <w:ind w:left="1540"/>
    </w:pPr>
  </w:style>
  <w:style w:type="paragraph" w:styleId="TOC9">
    <w:name w:val="toc 9"/>
    <w:basedOn w:val="Normal"/>
    <w:next w:val="Normal"/>
    <w:autoRedefine/>
    <w:semiHidden/>
    <w:rsid w:val="00B37C98"/>
    <w:pPr>
      <w:ind w:left="1760"/>
    </w:pPr>
  </w:style>
  <w:style w:type="paragraph" w:styleId="TableofFigures">
    <w:name w:val="table of figures"/>
    <w:basedOn w:val="Normal"/>
    <w:next w:val="Normal"/>
    <w:uiPriority w:val="99"/>
    <w:unhideWhenUsed/>
    <w:rsid w:val="00B3055E"/>
  </w:style>
  <w:style w:type="character" w:styleId="Hyperlink">
    <w:name w:val="Hyperlink"/>
    <w:basedOn w:val="DefaultParagraphFont"/>
    <w:uiPriority w:val="99"/>
    <w:unhideWhenUsed/>
    <w:rsid w:val="00B3055E"/>
    <w:rPr>
      <w:color w:val="0000FF" w:themeColor="hyperlink"/>
      <w:u w:val="single"/>
    </w:rPr>
  </w:style>
  <w:style w:type="paragraph" w:styleId="BalloonText">
    <w:name w:val="Balloon Text"/>
    <w:basedOn w:val="Normal"/>
    <w:link w:val="BalloonTextChar"/>
    <w:uiPriority w:val="99"/>
    <w:semiHidden/>
    <w:unhideWhenUsed/>
    <w:rsid w:val="005E15F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5FF"/>
    <w:rPr>
      <w:rFonts w:ascii="Segoe UI" w:hAnsi="Segoe UI" w:cs="Segoe UI"/>
      <w:sz w:val="18"/>
      <w:szCs w:val="18"/>
      <w:lang w:val="en-US" w:eastAsia="en-US"/>
    </w:rPr>
  </w:style>
  <w:style w:type="paragraph" w:styleId="NormalWeb">
    <w:name w:val="Normal (Web)"/>
    <w:basedOn w:val="Normal"/>
    <w:uiPriority w:val="99"/>
    <w:semiHidden/>
    <w:unhideWhenUsed/>
    <w:rsid w:val="004F6AC2"/>
    <w:rPr>
      <w:sz w:val="24"/>
      <w:szCs w:val="24"/>
    </w:rPr>
  </w:style>
  <w:style w:type="character" w:customStyle="1" w:styleId="Heading1Char">
    <w:name w:val="Heading 1 Char"/>
    <w:basedOn w:val="DefaultParagraphFont"/>
    <w:link w:val="Heading1"/>
    <w:uiPriority w:val="9"/>
    <w:rsid w:val="002E006D"/>
    <w:rPr>
      <w:rFonts w:ascii="Arial" w:hAnsi="Arial"/>
      <w:b/>
      <w:kern w:val="28"/>
      <w:sz w:val="28"/>
      <w:lang w:val="en-US" w:eastAsia="en-US"/>
    </w:rPr>
  </w:style>
  <w:style w:type="paragraph" w:styleId="Bibliography">
    <w:name w:val="Bibliography"/>
    <w:basedOn w:val="Normal"/>
    <w:next w:val="Normal"/>
    <w:uiPriority w:val="37"/>
    <w:unhideWhenUsed/>
    <w:rsid w:val="002E006D"/>
  </w:style>
  <w:style w:type="character" w:customStyle="1" w:styleId="BodyTextChar">
    <w:name w:val="Body Text Char"/>
    <w:basedOn w:val="DefaultParagraphFont"/>
    <w:link w:val="BodyText"/>
    <w:rsid w:val="006E5347"/>
    <w:rPr>
      <w:sz w:val="22"/>
      <w:lang w:val="en-US" w:eastAsia="en-US"/>
    </w:rPr>
  </w:style>
  <w:style w:type="character" w:customStyle="1" w:styleId="apple-converted-space">
    <w:name w:val="apple-converted-space"/>
    <w:basedOn w:val="DefaultParagraphFont"/>
    <w:rsid w:val="009D74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8790499">
      <w:bodyDiv w:val="1"/>
      <w:marLeft w:val="0"/>
      <w:marRight w:val="0"/>
      <w:marTop w:val="0"/>
      <w:marBottom w:val="0"/>
      <w:divBdr>
        <w:top w:val="none" w:sz="0" w:space="0" w:color="auto"/>
        <w:left w:val="none" w:sz="0" w:space="0" w:color="auto"/>
        <w:bottom w:val="none" w:sz="0" w:space="0" w:color="auto"/>
        <w:right w:val="none" w:sz="0" w:space="0" w:color="auto"/>
      </w:divBdr>
    </w:div>
    <w:div w:id="365720972">
      <w:bodyDiv w:val="1"/>
      <w:marLeft w:val="0"/>
      <w:marRight w:val="0"/>
      <w:marTop w:val="0"/>
      <w:marBottom w:val="0"/>
      <w:divBdr>
        <w:top w:val="none" w:sz="0" w:space="0" w:color="auto"/>
        <w:left w:val="none" w:sz="0" w:space="0" w:color="auto"/>
        <w:bottom w:val="none" w:sz="0" w:space="0" w:color="auto"/>
        <w:right w:val="none" w:sz="0" w:space="0" w:color="auto"/>
      </w:divBdr>
    </w:div>
    <w:div w:id="657341236">
      <w:bodyDiv w:val="1"/>
      <w:marLeft w:val="0"/>
      <w:marRight w:val="0"/>
      <w:marTop w:val="0"/>
      <w:marBottom w:val="0"/>
      <w:divBdr>
        <w:top w:val="none" w:sz="0" w:space="0" w:color="auto"/>
        <w:left w:val="none" w:sz="0" w:space="0" w:color="auto"/>
        <w:bottom w:val="none" w:sz="0" w:space="0" w:color="auto"/>
        <w:right w:val="none" w:sz="0" w:space="0" w:color="auto"/>
      </w:divBdr>
    </w:div>
    <w:div w:id="779957996">
      <w:bodyDiv w:val="1"/>
      <w:marLeft w:val="0"/>
      <w:marRight w:val="0"/>
      <w:marTop w:val="0"/>
      <w:marBottom w:val="0"/>
      <w:divBdr>
        <w:top w:val="none" w:sz="0" w:space="0" w:color="auto"/>
        <w:left w:val="none" w:sz="0" w:space="0" w:color="auto"/>
        <w:bottom w:val="none" w:sz="0" w:space="0" w:color="auto"/>
        <w:right w:val="none" w:sz="0" w:space="0" w:color="auto"/>
      </w:divBdr>
    </w:div>
    <w:div w:id="819228063">
      <w:bodyDiv w:val="1"/>
      <w:marLeft w:val="0"/>
      <w:marRight w:val="0"/>
      <w:marTop w:val="0"/>
      <w:marBottom w:val="0"/>
      <w:divBdr>
        <w:top w:val="none" w:sz="0" w:space="0" w:color="auto"/>
        <w:left w:val="none" w:sz="0" w:space="0" w:color="auto"/>
        <w:bottom w:val="none" w:sz="0" w:space="0" w:color="auto"/>
        <w:right w:val="none" w:sz="0" w:space="0" w:color="auto"/>
      </w:divBdr>
    </w:div>
    <w:div w:id="819810557">
      <w:bodyDiv w:val="1"/>
      <w:marLeft w:val="0"/>
      <w:marRight w:val="0"/>
      <w:marTop w:val="0"/>
      <w:marBottom w:val="0"/>
      <w:divBdr>
        <w:top w:val="none" w:sz="0" w:space="0" w:color="auto"/>
        <w:left w:val="none" w:sz="0" w:space="0" w:color="auto"/>
        <w:bottom w:val="none" w:sz="0" w:space="0" w:color="auto"/>
        <w:right w:val="none" w:sz="0" w:space="0" w:color="auto"/>
      </w:divBdr>
    </w:div>
    <w:div w:id="1266889294">
      <w:bodyDiv w:val="1"/>
      <w:marLeft w:val="0"/>
      <w:marRight w:val="0"/>
      <w:marTop w:val="0"/>
      <w:marBottom w:val="0"/>
      <w:divBdr>
        <w:top w:val="none" w:sz="0" w:space="0" w:color="auto"/>
        <w:left w:val="none" w:sz="0" w:space="0" w:color="auto"/>
        <w:bottom w:val="none" w:sz="0" w:space="0" w:color="auto"/>
        <w:right w:val="none" w:sz="0" w:space="0" w:color="auto"/>
      </w:divBdr>
    </w:div>
    <w:div w:id="1278370087">
      <w:bodyDiv w:val="1"/>
      <w:marLeft w:val="0"/>
      <w:marRight w:val="0"/>
      <w:marTop w:val="0"/>
      <w:marBottom w:val="0"/>
      <w:divBdr>
        <w:top w:val="none" w:sz="0" w:space="0" w:color="auto"/>
        <w:left w:val="none" w:sz="0" w:space="0" w:color="auto"/>
        <w:bottom w:val="none" w:sz="0" w:space="0" w:color="auto"/>
        <w:right w:val="none" w:sz="0" w:space="0" w:color="auto"/>
      </w:divBdr>
    </w:div>
    <w:div w:id="1505625446">
      <w:bodyDiv w:val="1"/>
      <w:marLeft w:val="0"/>
      <w:marRight w:val="0"/>
      <w:marTop w:val="0"/>
      <w:marBottom w:val="0"/>
      <w:divBdr>
        <w:top w:val="none" w:sz="0" w:space="0" w:color="auto"/>
        <w:left w:val="none" w:sz="0" w:space="0" w:color="auto"/>
        <w:bottom w:val="none" w:sz="0" w:space="0" w:color="auto"/>
        <w:right w:val="none" w:sz="0" w:space="0" w:color="auto"/>
      </w:divBdr>
    </w:div>
    <w:div w:id="206682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image" Target="media/image25.JPG"/><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image" Target="media/image28.JPG"/><Relationship Id="rId47" Type="http://schemas.openxmlformats.org/officeDocument/2006/relationships/header" Target="header2.xml"/><Relationship Id="rId50" Type="http://schemas.openxmlformats.org/officeDocument/2006/relationships/image" Target="media/image34.JPG"/><Relationship Id="rId55" Type="http://schemas.openxmlformats.org/officeDocument/2006/relationships/footer" Target="footer4.xml"/><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JPG"/><Relationship Id="rId2" Type="http://schemas.openxmlformats.org/officeDocument/2006/relationships/customXml" Target="../customXml/item2.xml"/><Relationship Id="rId16" Type="http://schemas.openxmlformats.org/officeDocument/2006/relationships/image" Target="media/image2.JPG"/><Relationship Id="rId20" Type="http://schemas.openxmlformats.org/officeDocument/2006/relationships/image" Target="media/image6.JPG"/><Relationship Id="rId29" Type="http://schemas.openxmlformats.org/officeDocument/2006/relationships/image" Target="media/image15.JPG"/><Relationship Id="rId41" Type="http://schemas.openxmlformats.org/officeDocument/2006/relationships/image" Target="media/image27.JP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JPG"/><Relationship Id="rId53" Type="http://schemas.openxmlformats.org/officeDocument/2006/relationships/image" Target="media/image37.JPG"/><Relationship Id="rId58"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1.JP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33.JPG"/><Relationship Id="rId57" Type="http://schemas.microsoft.com/office/2011/relationships/people" Target="people.xml"/><Relationship Id="rId10" Type="http://schemas.openxmlformats.org/officeDocument/2006/relationships/footnotes" Target="footnotes.xml"/><Relationship Id="rId19" Type="http://schemas.openxmlformats.org/officeDocument/2006/relationships/image" Target="media/image5.JPG"/><Relationship Id="rId31" Type="http://schemas.openxmlformats.org/officeDocument/2006/relationships/image" Target="media/image17.JPG"/><Relationship Id="rId44" Type="http://schemas.openxmlformats.org/officeDocument/2006/relationships/image" Target="media/image30.JPG"/><Relationship Id="rId52" Type="http://schemas.openxmlformats.org/officeDocument/2006/relationships/image" Target="media/image36.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footer" Target="footer3.xml"/><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5.JP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2srivas\Desktop\UpdateFinalThesis\Thesis.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d07896f5-53f6-4301-b8e8-e8308016664e">SY3PCXMQTRNS-20-907</_dlc_DocId>
    <_dlc_DocIdUrl xmlns="d07896f5-53f6-4301-b8e8-e8308016664e">
      <Url>https://sharepoint.uwaterloo.ca/help/training/_layouts/15/DocIdRedir.aspx?ID=SY3PCXMQTRNS-20-907</Url>
      <Description>SY3PCXMQTRNS-20-907</Description>
    </_dlc_DocIdUrl>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3C5FCC073B7C24C903048F3D4063627" ma:contentTypeVersion="1" ma:contentTypeDescription="Create a new document." ma:contentTypeScope="" ma:versionID="5347e55928f876295cac6504df06d95c">
  <xsd:schema xmlns:xsd="http://www.w3.org/2001/XMLSchema" xmlns:xs="http://www.w3.org/2001/XMLSchema" xmlns:p="http://schemas.microsoft.com/office/2006/metadata/properties" xmlns:ns2="d07896f5-53f6-4301-b8e8-e8308016664e" targetNamespace="http://schemas.microsoft.com/office/2006/metadata/properties" ma:root="true" ma:fieldsID="1dcf25c73aa7f9ac5bef4b8569745fa0" ns2:_="">
    <xsd:import namespace="d07896f5-53f6-4301-b8e8-e8308016664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7896f5-53f6-4301-b8e8-e8308016664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Version="0">
  <b:Source>
    <b:Tag>tes</b:Tag>
    <b:SourceType>ArticleInAPeriodical</b:SourceType>
    <b:Guid>{6E532B0D-2A71-4903-A9D5-6F3B2D8B7821}</b:Guid>
    <b:Title>tests</b:Title>
    <b:Author>
      <b:Author>
        <b:NameList>
          <b:Person>
            <b:Last>test</b:Last>
          </b:Person>
        </b:NameList>
      </b:Author>
    </b:Author>
    <b:RefOrder>1</b:RefOrder>
  </b:Source>
</b:Sources>
</file>

<file path=customXml/itemProps1.xml><?xml version="1.0" encoding="utf-8"?>
<ds:datastoreItem xmlns:ds="http://schemas.openxmlformats.org/officeDocument/2006/customXml" ds:itemID="{98344E46-D3FA-4E90-B2A4-B9AB86BD3F0C}">
  <ds:schemaRefs>
    <ds:schemaRef ds:uri="http://schemas.microsoft.com/office/2006/metadata/properties"/>
    <ds:schemaRef ds:uri="http://schemas.microsoft.com/office/infopath/2007/PartnerControls"/>
    <ds:schemaRef ds:uri="d07896f5-53f6-4301-b8e8-e8308016664e"/>
  </ds:schemaRefs>
</ds:datastoreItem>
</file>

<file path=customXml/itemProps2.xml><?xml version="1.0" encoding="utf-8"?>
<ds:datastoreItem xmlns:ds="http://schemas.openxmlformats.org/officeDocument/2006/customXml" ds:itemID="{BA4BFABB-CDF5-4D09-B1C3-935822E636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7896f5-53f6-4301-b8e8-e830801666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8E983F6-66F5-44F8-B7B9-1B39937E6257}">
  <ds:schemaRefs>
    <ds:schemaRef ds:uri="http://schemas.microsoft.com/sharepoint/events"/>
  </ds:schemaRefs>
</ds:datastoreItem>
</file>

<file path=customXml/itemProps4.xml><?xml version="1.0" encoding="utf-8"?>
<ds:datastoreItem xmlns:ds="http://schemas.openxmlformats.org/officeDocument/2006/customXml" ds:itemID="{6E1409A4-9D31-4FF9-87E3-C7F90046FF3A}">
  <ds:schemaRefs>
    <ds:schemaRef ds:uri="http://schemas.microsoft.com/sharepoint/v3/contenttype/forms"/>
  </ds:schemaRefs>
</ds:datastoreItem>
</file>

<file path=customXml/itemProps5.xml><?xml version="1.0" encoding="utf-8"?>
<ds:datastoreItem xmlns:ds="http://schemas.openxmlformats.org/officeDocument/2006/customXml" ds:itemID="{95917ADE-2990-47DA-9611-D413F67F2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Template>
  <TotalTime>769</TotalTime>
  <Pages>79</Pages>
  <Words>15021</Words>
  <Characters>85620</Characters>
  <Application>Microsoft Office Word</Application>
  <DocSecurity>0</DocSecurity>
  <Lines>713</Lines>
  <Paragraphs>200</Paragraphs>
  <ScaleCrop>false</ScaleCrop>
  <HeadingPairs>
    <vt:vector size="2" baseType="variant">
      <vt:variant>
        <vt:lpstr>Title</vt:lpstr>
      </vt:variant>
      <vt:variant>
        <vt:i4>1</vt:i4>
      </vt:variant>
    </vt:vector>
  </HeadingPairs>
  <TitlesOfParts>
    <vt:vector size="1" baseType="lpstr">
      <vt:lpstr>(TITLE OF THE THESIS)*</vt:lpstr>
    </vt:vector>
  </TitlesOfParts>
  <Company>University of Waterloo</Company>
  <LinksUpToDate>false</LinksUpToDate>
  <CharactersWithSpaces>100441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THESIS)*</dc:title>
  <dc:subject/>
  <dc:creator>v2srivas</dc:creator>
  <cp:keywords/>
  <dc:description/>
  <cp:lastModifiedBy>Paulo Alencar</cp:lastModifiedBy>
  <cp:revision>23</cp:revision>
  <cp:lastPrinted>2017-03-24T15:14:00Z</cp:lastPrinted>
  <dcterms:created xsi:type="dcterms:W3CDTF">2017-04-06T01:26:00Z</dcterms:created>
  <dcterms:modified xsi:type="dcterms:W3CDTF">2017-04-06T14:15:00Z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0x01010053C5FCC073B7C24C903048F3D4063627</vt:lpwstr>
  </property>
  <property fmtid="{D5CDD505-2E9C-101B-9397-08002B2CF9AE}" pid="3" name="_dlc_DocIdItemGuid">
    <vt:lpwstr>7a649b5b-1bc8-4ef8-8912-e9508b8fc2ce</vt:lpwstr>
  </property>
</Properties>
</file>