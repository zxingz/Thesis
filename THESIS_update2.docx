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5531077"/>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5531078"/>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5531079"/>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5531080"/>
      <w:r>
        <w:lastRenderedPageBreak/>
        <w:t>Table of Contents</w:t>
      </w:r>
      <w:bookmarkEnd w:id="3"/>
    </w:p>
    <w:p w:rsidR="00580245"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580245">
        <w:rPr>
          <w:noProof/>
        </w:rPr>
        <w:t>AUTHOR'S DECLARATION</w:t>
      </w:r>
      <w:r w:rsidR="00580245">
        <w:rPr>
          <w:noProof/>
        </w:rPr>
        <w:tab/>
      </w:r>
      <w:r w:rsidR="00580245">
        <w:rPr>
          <w:noProof/>
        </w:rPr>
        <w:fldChar w:fldCharType="begin"/>
      </w:r>
      <w:r w:rsidR="00580245">
        <w:rPr>
          <w:noProof/>
        </w:rPr>
        <w:instrText xml:space="preserve"> PAGEREF _Toc475531077 \h </w:instrText>
      </w:r>
      <w:r w:rsidR="00580245">
        <w:rPr>
          <w:noProof/>
        </w:rPr>
      </w:r>
      <w:r w:rsidR="00580245">
        <w:rPr>
          <w:noProof/>
        </w:rPr>
        <w:fldChar w:fldCharType="separate"/>
      </w:r>
      <w:r w:rsidR="00C016A5">
        <w:rPr>
          <w:noProof/>
        </w:rPr>
        <w:t>ii</w:t>
      </w:r>
      <w:r w:rsidR="00580245">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_Toc475531078 \h </w:instrText>
      </w:r>
      <w:r>
        <w:rPr>
          <w:noProof/>
        </w:rPr>
      </w:r>
      <w:r>
        <w:rPr>
          <w:noProof/>
        </w:rPr>
        <w:fldChar w:fldCharType="separate"/>
      </w:r>
      <w:r w:rsidR="00C016A5">
        <w:rPr>
          <w:noProof/>
        </w:rPr>
        <w:t>iii</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_Toc475531079 \h </w:instrText>
      </w:r>
      <w:r>
        <w:rPr>
          <w:noProof/>
        </w:rPr>
      </w:r>
      <w:r>
        <w:rPr>
          <w:noProof/>
        </w:rPr>
        <w:fldChar w:fldCharType="separate"/>
      </w:r>
      <w:r w:rsidR="00C016A5">
        <w:rPr>
          <w:noProof/>
        </w:rPr>
        <w:t>iv</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_Toc475531080 \h </w:instrText>
      </w:r>
      <w:r>
        <w:rPr>
          <w:noProof/>
        </w:rPr>
      </w:r>
      <w:r>
        <w:rPr>
          <w:noProof/>
        </w:rPr>
        <w:fldChar w:fldCharType="separate"/>
      </w:r>
      <w:r w:rsidR="00C016A5">
        <w:rPr>
          <w:noProof/>
        </w:rPr>
        <w:t>v</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_Toc475531081 \h </w:instrText>
      </w:r>
      <w:r>
        <w:rPr>
          <w:noProof/>
        </w:rPr>
      </w:r>
      <w:r>
        <w:rPr>
          <w:noProof/>
        </w:rPr>
        <w:fldChar w:fldCharType="separate"/>
      </w:r>
      <w:r w:rsidR="00C016A5">
        <w:rPr>
          <w:noProof/>
        </w:rPr>
        <w:t>vii</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_Toc475531082 \h </w:instrText>
      </w:r>
      <w:r>
        <w:rPr>
          <w:noProof/>
        </w:rPr>
      </w:r>
      <w:r>
        <w:rPr>
          <w:noProof/>
        </w:rPr>
        <w:fldChar w:fldCharType="separate"/>
      </w:r>
      <w:r w:rsidR="00C016A5">
        <w:rPr>
          <w:noProof/>
        </w:rPr>
        <w:t>viii</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_Toc475531083 \h </w:instrText>
      </w:r>
      <w:r>
        <w:rPr>
          <w:noProof/>
        </w:rPr>
      </w:r>
      <w:r>
        <w:rPr>
          <w:noProof/>
        </w:rPr>
        <w:fldChar w:fldCharType="separate"/>
      </w:r>
      <w:r w:rsidR="00C016A5">
        <w:rPr>
          <w:noProof/>
        </w:rPr>
        <w:t>9</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_Toc475531084 \h </w:instrText>
      </w:r>
      <w:r>
        <w:rPr>
          <w:noProof/>
        </w:rPr>
      </w:r>
      <w:r>
        <w:rPr>
          <w:noProof/>
        </w:rPr>
        <w:fldChar w:fldCharType="separate"/>
      </w:r>
      <w:r w:rsidR="00C016A5">
        <w:rPr>
          <w:noProof/>
        </w:rPr>
        <w:t>10</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_Toc475531085 \h </w:instrText>
      </w:r>
      <w:r>
        <w:rPr>
          <w:noProof/>
        </w:rPr>
      </w:r>
      <w:r>
        <w:rPr>
          <w:noProof/>
        </w:rPr>
        <w:fldChar w:fldCharType="separate"/>
      </w:r>
      <w:r w:rsidR="00C016A5">
        <w:rPr>
          <w:noProof/>
        </w:rPr>
        <w:t>11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_Toc475531086 \h </w:instrText>
      </w:r>
      <w:r>
        <w:rPr>
          <w:noProof/>
        </w:rPr>
      </w:r>
      <w:r>
        <w:rPr>
          <w:noProof/>
        </w:rPr>
        <w:fldChar w:fldCharType="separate"/>
      </w:r>
      <w:r w:rsidR="00C016A5">
        <w:rPr>
          <w:noProof/>
        </w:rPr>
        <w:t>11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_Toc475531087 \h </w:instrText>
      </w:r>
      <w:r>
        <w:rPr>
          <w:noProof/>
        </w:rPr>
      </w:r>
      <w:r>
        <w:rPr>
          <w:noProof/>
        </w:rPr>
        <w:fldChar w:fldCharType="separate"/>
      </w:r>
      <w:r w:rsidR="00C016A5">
        <w:rPr>
          <w:noProof/>
        </w:rPr>
        <w:t>12</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_Toc475531088 \h </w:instrText>
      </w:r>
      <w:r>
        <w:rPr>
          <w:noProof/>
        </w:rPr>
      </w:r>
      <w:r>
        <w:rPr>
          <w:noProof/>
        </w:rPr>
        <w:fldChar w:fldCharType="separate"/>
      </w:r>
      <w:r w:rsidR="00C016A5">
        <w:rPr>
          <w:noProof/>
        </w:rPr>
        <w:t>14</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_Toc475531089 \h </w:instrText>
      </w:r>
      <w:r>
        <w:rPr>
          <w:noProof/>
        </w:rPr>
      </w:r>
      <w:r>
        <w:rPr>
          <w:noProof/>
        </w:rPr>
        <w:fldChar w:fldCharType="separate"/>
      </w:r>
      <w:r w:rsidR="00C016A5">
        <w:rPr>
          <w:noProof/>
        </w:rPr>
        <w:t>14</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_Toc475531090 \h </w:instrText>
      </w:r>
      <w:r>
        <w:rPr>
          <w:noProof/>
        </w:rPr>
      </w:r>
      <w:r>
        <w:rPr>
          <w:noProof/>
        </w:rPr>
        <w:fldChar w:fldCharType="separate"/>
      </w:r>
      <w:r w:rsidR="00C016A5">
        <w:rPr>
          <w:noProof/>
        </w:rPr>
        <w:t>15</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2.2.1 Information in Recommender System</w:t>
      </w:r>
      <w:r>
        <w:rPr>
          <w:noProof/>
        </w:rPr>
        <w:tab/>
      </w:r>
      <w:r>
        <w:rPr>
          <w:noProof/>
        </w:rPr>
        <w:fldChar w:fldCharType="begin"/>
      </w:r>
      <w:r>
        <w:rPr>
          <w:noProof/>
        </w:rPr>
        <w:instrText xml:space="preserve"> PAGEREF _Toc475531091 \h </w:instrText>
      </w:r>
      <w:r>
        <w:rPr>
          <w:noProof/>
        </w:rPr>
      </w:r>
      <w:r>
        <w:rPr>
          <w:noProof/>
        </w:rPr>
        <w:fldChar w:fldCharType="separate"/>
      </w:r>
      <w:r w:rsidR="00C016A5">
        <w:rPr>
          <w:noProof/>
        </w:rPr>
        <w:t>15</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2.2.2 Privacy and Confidentiality</w:t>
      </w:r>
      <w:r>
        <w:rPr>
          <w:noProof/>
        </w:rPr>
        <w:tab/>
      </w:r>
      <w:r>
        <w:rPr>
          <w:noProof/>
        </w:rPr>
        <w:fldChar w:fldCharType="begin"/>
      </w:r>
      <w:r>
        <w:rPr>
          <w:noProof/>
        </w:rPr>
        <w:instrText xml:space="preserve"> PAGEREF _Toc475531092 \h </w:instrText>
      </w:r>
      <w:r>
        <w:rPr>
          <w:noProof/>
        </w:rPr>
      </w:r>
      <w:r>
        <w:rPr>
          <w:noProof/>
        </w:rPr>
        <w:fldChar w:fldCharType="separate"/>
      </w:r>
      <w:r w:rsidR="00C016A5">
        <w:rPr>
          <w:noProof/>
        </w:rPr>
        <w:t>17</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2.2.3 Privacy Protection</w:t>
      </w:r>
      <w:r>
        <w:rPr>
          <w:noProof/>
        </w:rPr>
        <w:tab/>
      </w:r>
      <w:r>
        <w:rPr>
          <w:noProof/>
        </w:rPr>
        <w:fldChar w:fldCharType="begin"/>
      </w:r>
      <w:r>
        <w:rPr>
          <w:noProof/>
        </w:rPr>
        <w:instrText xml:space="preserve"> PAGEREF _Toc475531093 \h </w:instrText>
      </w:r>
      <w:r>
        <w:rPr>
          <w:noProof/>
        </w:rPr>
      </w:r>
      <w:r>
        <w:rPr>
          <w:noProof/>
        </w:rPr>
        <w:fldChar w:fldCharType="separate"/>
      </w:r>
      <w:r w:rsidR="00C016A5">
        <w:rPr>
          <w:noProof/>
        </w:rPr>
        <w:t>21</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2.2.4 User control</w:t>
      </w:r>
      <w:r>
        <w:rPr>
          <w:noProof/>
        </w:rPr>
        <w:tab/>
      </w:r>
      <w:r>
        <w:rPr>
          <w:noProof/>
        </w:rPr>
        <w:fldChar w:fldCharType="begin"/>
      </w:r>
      <w:r>
        <w:rPr>
          <w:noProof/>
        </w:rPr>
        <w:instrText xml:space="preserve"> PAGEREF _Toc475531094 \h </w:instrText>
      </w:r>
      <w:r>
        <w:rPr>
          <w:noProof/>
        </w:rPr>
      </w:r>
      <w:r>
        <w:rPr>
          <w:noProof/>
        </w:rPr>
        <w:fldChar w:fldCharType="separate"/>
      </w:r>
      <w:r w:rsidR="00C016A5">
        <w:rPr>
          <w:noProof/>
        </w:rPr>
        <w:t>23</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sidRPr="00124576">
        <w:rPr>
          <w:noProof/>
          <w:lang w:val="en-CA"/>
        </w:rPr>
        <w:t>2.3 Risk Aware Recommender Systems</w:t>
      </w:r>
      <w:r>
        <w:rPr>
          <w:noProof/>
        </w:rPr>
        <w:tab/>
      </w:r>
      <w:r>
        <w:rPr>
          <w:noProof/>
        </w:rPr>
        <w:fldChar w:fldCharType="begin"/>
      </w:r>
      <w:r>
        <w:rPr>
          <w:noProof/>
        </w:rPr>
        <w:instrText xml:space="preserve"> PAGEREF _Toc475531095 \h </w:instrText>
      </w:r>
      <w:r>
        <w:rPr>
          <w:noProof/>
        </w:rPr>
      </w:r>
      <w:r>
        <w:rPr>
          <w:noProof/>
        </w:rPr>
        <w:fldChar w:fldCharType="separate"/>
      </w:r>
      <w:r w:rsidR="00C016A5">
        <w:rPr>
          <w:noProof/>
        </w:rPr>
        <w:t>23</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_Toc475531096 \h </w:instrText>
      </w:r>
      <w:r>
        <w:rPr>
          <w:noProof/>
        </w:rPr>
      </w:r>
      <w:r>
        <w:rPr>
          <w:noProof/>
        </w:rPr>
        <w:fldChar w:fldCharType="separate"/>
      </w:r>
      <w:r w:rsidR="00C016A5">
        <w:rPr>
          <w:noProof/>
        </w:rPr>
        <w:t>25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_Toc475531097 \h </w:instrText>
      </w:r>
      <w:r>
        <w:rPr>
          <w:noProof/>
        </w:rPr>
      </w:r>
      <w:r>
        <w:rPr>
          <w:noProof/>
        </w:rPr>
        <w:fldChar w:fldCharType="separate"/>
      </w:r>
      <w:r w:rsidR="00C016A5">
        <w:rPr>
          <w:noProof/>
        </w:rPr>
        <w:t>25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_Toc475531098 \h </w:instrText>
      </w:r>
      <w:r>
        <w:rPr>
          <w:noProof/>
        </w:rPr>
      </w:r>
      <w:r>
        <w:rPr>
          <w:noProof/>
        </w:rPr>
        <w:fldChar w:fldCharType="separate"/>
      </w:r>
      <w:r w:rsidR="00C016A5">
        <w:rPr>
          <w:noProof/>
        </w:rPr>
        <w:t>25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_Toc475531099 \h </w:instrText>
      </w:r>
      <w:r>
        <w:rPr>
          <w:noProof/>
        </w:rPr>
      </w:r>
      <w:r>
        <w:rPr>
          <w:noProof/>
        </w:rPr>
        <w:fldChar w:fldCharType="separate"/>
      </w:r>
      <w:r w:rsidR="00C016A5">
        <w:rPr>
          <w:noProof/>
        </w:rPr>
        <w:t>26</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_Toc475531100 \h </w:instrText>
      </w:r>
      <w:r>
        <w:rPr>
          <w:noProof/>
        </w:rPr>
      </w:r>
      <w:r>
        <w:rPr>
          <w:noProof/>
        </w:rPr>
        <w:fldChar w:fldCharType="separate"/>
      </w:r>
      <w:r w:rsidR="00C016A5">
        <w:rPr>
          <w:noProof/>
        </w:rPr>
        <w:t>29</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_Toc475531101 \h </w:instrText>
      </w:r>
      <w:r>
        <w:rPr>
          <w:noProof/>
        </w:rPr>
      </w:r>
      <w:r>
        <w:rPr>
          <w:noProof/>
        </w:rPr>
        <w:fldChar w:fldCharType="separate"/>
      </w:r>
      <w:r w:rsidR="00C016A5">
        <w:rPr>
          <w:noProof/>
        </w:rPr>
        <w:t>31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_Toc475531102 \h </w:instrText>
      </w:r>
      <w:r>
        <w:rPr>
          <w:noProof/>
        </w:rPr>
      </w:r>
      <w:r>
        <w:rPr>
          <w:noProof/>
        </w:rPr>
        <w:fldChar w:fldCharType="separate"/>
      </w:r>
      <w:r w:rsidR="00C016A5">
        <w:rPr>
          <w:noProof/>
        </w:rPr>
        <w:t>31</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_Toc475531103 \h </w:instrText>
      </w:r>
      <w:r>
        <w:rPr>
          <w:noProof/>
        </w:rPr>
      </w:r>
      <w:r>
        <w:rPr>
          <w:noProof/>
        </w:rPr>
        <w:fldChar w:fldCharType="separate"/>
      </w:r>
      <w:r w:rsidR="00C016A5">
        <w:rPr>
          <w:noProof/>
        </w:rPr>
        <w:t>31</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_Toc475531104 \h </w:instrText>
      </w:r>
      <w:r>
        <w:rPr>
          <w:noProof/>
        </w:rPr>
      </w:r>
      <w:r>
        <w:rPr>
          <w:noProof/>
        </w:rPr>
        <w:fldChar w:fldCharType="separate"/>
      </w:r>
      <w:r w:rsidR="00C016A5">
        <w:rPr>
          <w:noProof/>
        </w:rPr>
        <w:t>32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_Toc475531105 \h </w:instrText>
      </w:r>
      <w:r>
        <w:rPr>
          <w:noProof/>
        </w:rPr>
      </w:r>
      <w:r>
        <w:rPr>
          <w:noProof/>
        </w:rPr>
        <w:fldChar w:fldCharType="separate"/>
      </w:r>
      <w:r w:rsidR="00C016A5">
        <w:rPr>
          <w:noProof/>
        </w:rPr>
        <w:t>32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sidRPr="00124576">
        <w:rPr>
          <w:noProof/>
          <w:lang w:val="en-CA"/>
        </w:rPr>
        <w:t>4.3 Subsystems</w:t>
      </w:r>
      <w:r>
        <w:rPr>
          <w:noProof/>
        </w:rPr>
        <w:tab/>
      </w:r>
      <w:r>
        <w:rPr>
          <w:noProof/>
        </w:rPr>
        <w:fldChar w:fldCharType="begin"/>
      </w:r>
      <w:r>
        <w:rPr>
          <w:noProof/>
        </w:rPr>
        <w:instrText xml:space="preserve"> PAGEREF _Toc475531106 \h </w:instrText>
      </w:r>
      <w:r>
        <w:rPr>
          <w:noProof/>
        </w:rPr>
      </w:r>
      <w:r>
        <w:rPr>
          <w:noProof/>
        </w:rPr>
        <w:fldChar w:fldCharType="separate"/>
      </w:r>
      <w:r w:rsidR="00C016A5">
        <w:rPr>
          <w:noProof/>
        </w:rPr>
        <w:t>34</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4.3.1 Data Subsystem</w:t>
      </w:r>
      <w:r>
        <w:rPr>
          <w:noProof/>
        </w:rPr>
        <w:tab/>
      </w:r>
      <w:r>
        <w:rPr>
          <w:noProof/>
        </w:rPr>
        <w:fldChar w:fldCharType="begin"/>
      </w:r>
      <w:r>
        <w:rPr>
          <w:noProof/>
        </w:rPr>
        <w:instrText xml:space="preserve"> PAGEREF _Toc475531107 \h </w:instrText>
      </w:r>
      <w:r>
        <w:rPr>
          <w:noProof/>
        </w:rPr>
      </w:r>
      <w:r>
        <w:rPr>
          <w:noProof/>
        </w:rPr>
        <w:fldChar w:fldCharType="separate"/>
      </w:r>
      <w:r w:rsidR="00C016A5">
        <w:rPr>
          <w:noProof/>
        </w:rPr>
        <w:t>35</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lastRenderedPageBreak/>
        <w:t>4.3.2 Privacy Subsystems</w:t>
      </w:r>
      <w:r>
        <w:rPr>
          <w:noProof/>
        </w:rPr>
        <w:tab/>
      </w:r>
      <w:r>
        <w:rPr>
          <w:noProof/>
        </w:rPr>
        <w:fldChar w:fldCharType="begin"/>
      </w:r>
      <w:r>
        <w:rPr>
          <w:noProof/>
        </w:rPr>
        <w:instrText xml:space="preserve"> PAGEREF _Toc475531108 \h </w:instrText>
      </w:r>
      <w:r>
        <w:rPr>
          <w:noProof/>
        </w:rPr>
      </w:r>
      <w:r>
        <w:rPr>
          <w:noProof/>
        </w:rPr>
        <w:fldChar w:fldCharType="separate"/>
      </w:r>
      <w:r w:rsidR="00C016A5">
        <w:rPr>
          <w:noProof/>
        </w:rPr>
        <w:t>38</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sidRPr="00124576">
        <w:rPr>
          <w:noProof/>
          <w:lang w:val="en-CA"/>
        </w:rPr>
        <w:t>4.3.3 Contextual Risk Subsystem</w:t>
      </w:r>
      <w:r>
        <w:rPr>
          <w:noProof/>
        </w:rPr>
        <w:tab/>
      </w:r>
      <w:r>
        <w:rPr>
          <w:noProof/>
        </w:rPr>
        <w:fldChar w:fldCharType="begin"/>
      </w:r>
      <w:r>
        <w:rPr>
          <w:noProof/>
        </w:rPr>
        <w:instrText xml:space="preserve"> PAGEREF _Toc475531109 \h </w:instrText>
      </w:r>
      <w:r>
        <w:rPr>
          <w:noProof/>
        </w:rPr>
      </w:r>
      <w:r>
        <w:rPr>
          <w:noProof/>
        </w:rPr>
        <w:fldChar w:fldCharType="separate"/>
      </w:r>
      <w:r w:rsidR="00C016A5">
        <w:rPr>
          <w:noProof/>
        </w:rPr>
        <w:t>42</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_Toc475531110 \h </w:instrText>
      </w:r>
      <w:r>
        <w:rPr>
          <w:noProof/>
        </w:rPr>
      </w:r>
      <w:r>
        <w:rPr>
          <w:noProof/>
        </w:rPr>
        <w:fldChar w:fldCharType="separate"/>
      </w:r>
      <w:r w:rsidR="00C016A5">
        <w:rPr>
          <w:noProof/>
        </w:rPr>
        <w:t>45</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_Toc475531111 \h </w:instrText>
      </w:r>
      <w:r>
        <w:rPr>
          <w:noProof/>
        </w:rPr>
      </w:r>
      <w:r>
        <w:rPr>
          <w:noProof/>
        </w:rPr>
        <w:fldChar w:fldCharType="separate"/>
      </w:r>
      <w:r w:rsidR="00C016A5">
        <w:rPr>
          <w:noProof/>
        </w:rPr>
        <w:t>47</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_Toc475531112 \h </w:instrText>
      </w:r>
      <w:r>
        <w:rPr>
          <w:noProof/>
        </w:rPr>
      </w:r>
      <w:r>
        <w:rPr>
          <w:noProof/>
        </w:rPr>
        <w:fldChar w:fldCharType="separate"/>
      </w:r>
      <w:r w:rsidR="00C016A5">
        <w:rPr>
          <w:noProof/>
        </w:rPr>
        <w:t>47</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_Toc475531113 \h </w:instrText>
      </w:r>
      <w:r>
        <w:rPr>
          <w:noProof/>
        </w:rPr>
      </w:r>
      <w:r>
        <w:rPr>
          <w:noProof/>
        </w:rPr>
        <w:fldChar w:fldCharType="separate"/>
      </w:r>
      <w:r w:rsidR="00C016A5">
        <w:rPr>
          <w:noProof/>
        </w:rPr>
        <w:t>48</w:t>
      </w:r>
      <w:r>
        <w:rPr>
          <w:noProof/>
        </w:rPr>
        <w:fldChar w:fldCharType="end"/>
      </w:r>
    </w:p>
    <w:p w:rsidR="00580245" w:rsidRDefault="00580245">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_Toc475531114 \h </w:instrText>
      </w:r>
      <w:r>
        <w:rPr>
          <w:noProof/>
        </w:rPr>
      </w:r>
      <w:r>
        <w:rPr>
          <w:noProof/>
        </w:rPr>
        <w:fldChar w:fldCharType="separate"/>
      </w:r>
      <w:r w:rsidR="00C016A5">
        <w:rPr>
          <w:noProof/>
        </w:rPr>
        <w:t>49</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_Toc475531115 \h </w:instrText>
      </w:r>
      <w:r>
        <w:rPr>
          <w:noProof/>
        </w:rPr>
      </w:r>
      <w:r>
        <w:rPr>
          <w:noProof/>
        </w:rPr>
        <w:fldChar w:fldCharType="separate"/>
      </w:r>
      <w:r w:rsidR="00C016A5">
        <w:rPr>
          <w:noProof/>
        </w:rPr>
        <w:t>51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_Toc475531116 \h </w:instrText>
      </w:r>
      <w:r>
        <w:rPr>
          <w:noProof/>
        </w:rPr>
      </w:r>
      <w:r>
        <w:rPr>
          <w:noProof/>
        </w:rPr>
        <w:fldChar w:fldCharType="separate"/>
      </w:r>
      <w:r w:rsidR="00C016A5">
        <w:rPr>
          <w:noProof/>
        </w:rPr>
        <w:t>51</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_Toc475531117 \h </w:instrText>
      </w:r>
      <w:r>
        <w:rPr>
          <w:noProof/>
        </w:rPr>
      </w:r>
      <w:r>
        <w:rPr>
          <w:noProof/>
        </w:rPr>
        <w:fldChar w:fldCharType="separate"/>
      </w:r>
      <w:r w:rsidR="00C016A5">
        <w:rPr>
          <w:noProof/>
        </w:rPr>
        <w:t>56</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_Toc475531118 \h </w:instrText>
      </w:r>
      <w:r>
        <w:rPr>
          <w:noProof/>
        </w:rPr>
      </w:r>
      <w:r>
        <w:rPr>
          <w:noProof/>
        </w:rPr>
        <w:fldChar w:fldCharType="separate"/>
      </w:r>
      <w:r w:rsidR="00C016A5">
        <w:rPr>
          <w:noProof/>
        </w:rPr>
        <w:t>62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_Toc475531119 \h </w:instrText>
      </w:r>
      <w:r>
        <w:rPr>
          <w:noProof/>
        </w:rPr>
      </w:r>
      <w:r>
        <w:rPr>
          <w:noProof/>
        </w:rPr>
        <w:fldChar w:fldCharType="separate"/>
      </w:r>
      <w:r w:rsidR="00C016A5">
        <w:rPr>
          <w:noProof/>
        </w:rPr>
        <w:t>62</w:t>
      </w:r>
      <w:r>
        <w:rPr>
          <w:noProof/>
        </w:rPr>
        <w:fldChar w:fldCharType="end"/>
      </w:r>
    </w:p>
    <w:p w:rsidR="00580245" w:rsidRDefault="00580245">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_Toc475531120 \h </w:instrText>
      </w:r>
      <w:r>
        <w:rPr>
          <w:noProof/>
        </w:rPr>
      </w:r>
      <w:r>
        <w:rPr>
          <w:noProof/>
        </w:rPr>
        <w:fldChar w:fldCharType="separate"/>
      </w:r>
      <w:r w:rsidR="00C016A5">
        <w:rPr>
          <w:noProof/>
        </w:rPr>
        <w:t>62</w:t>
      </w:r>
      <w:r>
        <w:rPr>
          <w:noProof/>
        </w:rPr>
        <w:fldChar w:fldCharType="end"/>
      </w:r>
    </w:p>
    <w:p w:rsidR="00580245" w:rsidRDefault="00580245">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_Toc475531121 \h </w:instrText>
      </w:r>
      <w:r>
        <w:rPr>
          <w:noProof/>
        </w:rPr>
      </w:r>
      <w:r>
        <w:rPr>
          <w:noProof/>
        </w:rPr>
        <w:fldChar w:fldCharType="separate"/>
      </w:r>
      <w:r w:rsidR="00C016A5">
        <w:rPr>
          <w:noProof/>
        </w:rPr>
        <w:t>64</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5531081"/>
      <w:r>
        <w:lastRenderedPageBreak/>
        <w:t>List of Figures</w:t>
      </w:r>
      <w:bookmarkEnd w:id="4"/>
    </w:p>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30198" w:history="1">
        <w:r w:rsidR="00093519" w:rsidRPr="001944CE">
          <w:rPr>
            <w:rStyle w:val="Hyperlink"/>
            <w:noProof/>
          </w:rPr>
          <w:t>Figure 1 Description of system constituents</w:t>
        </w:r>
        <w:r w:rsidR="00093519">
          <w:rPr>
            <w:noProof/>
            <w:webHidden/>
          </w:rPr>
          <w:tab/>
        </w:r>
        <w:r w:rsidR="00093519">
          <w:rPr>
            <w:noProof/>
            <w:webHidden/>
          </w:rPr>
          <w:fldChar w:fldCharType="begin"/>
        </w:r>
        <w:r w:rsidR="00093519">
          <w:rPr>
            <w:noProof/>
            <w:webHidden/>
          </w:rPr>
          <w:instrText xml:space="preserve"> PAGEREF _Toc475530198 \h </w:instrText>
        </w:r>
        <w:r w:rsidR="00093519">
          <w:rPr>
            <w:noProof/>
            <w:webHidden/>
          </w:rPr>
        </w:r>
        <w:r w:rsidR="00093519">
          <w:rPr>
            <w:noProof/>
            <w:webHidden/>
          </w:rPr>
          <w:fldChar w:fldCharType="separate"/>
        </w:r>
        <w:r w:rsidR="00C016A5">
          <w:rPr>
            <w:noProof/>
            <w:webHidden/>
          </w:rPr>
          <w:t>33</w:t>
        </w:r>
        <w:r w:rsidR="00093519">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199" w:history="1">
        <w:r w:rsidRPr="001944CE">
          <w:rPr>
            <w:rStyle w:val="Hyperlink"/>
            <w:noProof/>
          </w:rPr>
          <w:t>Figure 2 Relationship model for subsystems</w:t>
        </w:r>
        <w:r>
          <w:rPr>
            <w:noProof/>
            <w:webHidden/>
          </w:rPr>
          <w:tab/>
        </w:r>
        <w:r>
          <w:rPr>
            <w:noProof/>
            <w:webHidden/>
          </w:rPr>
          <w:fldChar w:fldCharType="begin"/>
        </w:r>
        <w:r>
          <w:rPr>
            <w:noProof/>
            <w:webHidden/>
          </w:rPr>
          <w:instrText xml:space="preserve"> PAGEREF _Toc475530199 \h </w:instrText>
        </w:r>
        <w:r>
          <w:rPr>
            <w:noProof/>
            <w:webHidden/>
          </w:rPr>
        </w:r>
        <w:r>
          <w:rPr>
            <w:noProof/>
            <w:webHidden/>
          </w:rPr>
          <w:fldChar w:fldCharType="separate"/>
        </w:r>
        <w:r w:rsidR="00C016A5">
          <w:rPr>
            <w:noProof/>
            <w:webHidden/>
          </w:rPr>
          <w:t>34</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0" w:history="1">
        <w:r w:rsidRPr="001944CE">
          <w:rPr>
            <w:rStyle w:val="Hyperlink"/>
            <w:noProof/>
          </w:rPr>
          <w:t>Figure 3 Activity Diagram of Data Subsystem</w:t>
        </w:r>
        <w:r>
          <w:rPr>
            <w:noProof/>
            <w:webHidden/>
          </w:rPr>
          <w:tab/>
        </w:r>
        <w:r>
          <w:rPr>
            <w:noProof/>
            <w:webHidden/>
          </w:rPr>
          <w:fldChar w:fldCharType="begin"/>
        </w:r>
        <w:r>
          <w:rPr>
            <w:noProof/>
            <w:webHidden/>
          </w:rPr>
          <w:instrText xml:space="preserve"> PAGEREF _Toc475530200 \h </w:instrText>
        </w:r>
        <w:r>
          <w:rPr>
            <w:noProof/>
            <w:webHidden/>
          </w:rPr>
        </w:r>
        <w:r>
          <w:rPr>
            <w:noProof/>
            <w:webHidden/>
          </w:rPr>
          <w:fldChar w:fldCharType="separate"/>
        </w:r>
        <w:r w:rsidR="00C016A5">
          <w:rPr>
            <w:noProof/>
            <w:webHidden/>
          </w:rPr>
          <w:t>35</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1" w:history="1">
        <w:r w:rsidRPr="001944CE">
          <w:rPr>
            <w:rStyle w:val="Hyperlink"/>
            <w:noProof/>
          </w:rPr>
          <w:t>Figure 4 Goal model for the data agent and the aggregator agent</w:t>
        </w:r>
        <w:r>
          <w:rPr>
            <w:noProof/>
            <w:webHidden/>
          </w:rPr>
          <w:tab/>
        </w:r>
        <w:r>
          <w:rPr>
            <w:noProof/>
            <w:webHidden/>
          </w:rPr>
          <w:fldChar w:fldCharType="begin"/>
        </w:r>
        <w:r>
          <w:rPr>
            <w:noProof/>
            <w:webHidden/>
          </w:rPr>
          <w:instrText xml:space="preserve"> PAGEREF _Toc475530201 \h </w:instrText>
        </w:r>
        <w:r>
          <w:rPr>
            <w:noProof/>
            <w:webHidden/>
          </w:rPr>
        </w:r>
        <w:r>
          <w:rPr>
            <w:noProof/>
            <w:webHidden/>
          </w:rPr>
          <w:fldChar w:fldCharType="separate"/>
        </w:r>
        <w:r w:rsidR="00C016A5">
          <w:rPr>
            <w:noProof/>
            <w:webHidden/>
          </w:rPr>
          <w:t>36</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2" w:history="1">
        <w:r w:rsidRPr="001944CE">
          <w:rPr>
            <w:rStyle w:val="Hyperlink"/>
            <w:noProof/>
          </w:rPr>
          <w:t>Figure 5 Data Subsystem sequence diagram</w:t>
        </w:r>
        <w:r>
          <w:rPr>
            <w:noProof/>
            <w:webHidden/>
          </w:rPr>
          <w:tab/>
        </w:r>
        <w:r>
          <w:rPr>
            <w:noProof/>
            <w:webHidden/>
          </w:rPr>
          <w:fldChar w:fldCharType="begin"/>
        </w:r>
        <w:r>
          <w:rPr>
            <w:noProof/>
            <w:webHidden/>
          </w:rPr>
          <w:instrText xml:space="preserve"> PAGEREF _Toc475530202 \h </w:instrText>
        </w:r>
        <w:r>
          <w:rPr>
            <w:noProof/>
            <w:webHidden/>
          </w:rPr>
        </w:r>
        <w:r>
          <w:rPr>
            <w:noProof/>
            <w:webHidden/>
          </w:rPr>
          <w:fldChar w:fldCharType="separate"/>
        </w:r>
        <w:r w:rsidR="00C016A5">
          <w:rPr>
            <w:noProof/>
            <w:webHidden/>
          </w:rPr>
          <w:t>37</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3" w:history="1">
        <w:r w:rsidRPr="001944CE">
          <w:rPr>
            <w:rStyle w:val="Hyperlink"/>
            <w:noProof/>
          </w:rPr>
          <w:t>Figure 6 Activity diagram for the Privacy Agent</w:t>
        </w:r>
        <w:r>
          <w:rPr>
            <w:noProof/>
            <w:webHidden/>
          </w:rPr>
          <w:tab/>
        </w:r>
        <w:r>
          <w:rPr>
            <w:noProof/>
            <w:webHidden/>
          </w:rPr>
          <w:fldChar w:fldCharType="begin"/>
        </w:r>
        <w:r>
          <w:rPr>
            <w:noProof/>
            <w:webHidden/>
          </w:rPr>
          <w:instrText xml:space="preserve"> PAGEREF _Toc475530203 \h </w:instrText>
        </w:r>
        <w:r>
          <w:rPr>
            <w:noProof/>
            <w:webHidden/>
          </w:rPr>
        </w:r>
        <w:r>
          <w:rPr>
            <w:noProof/>
            <w:webHidden/>
          </w:rPr>
          <w:fldChar w:fldCharType="separate"/>
        </w:r>
        <w:r w:rsidR="00C016A5">
          <w:rPr>
            <w:noProof/>
            <w:webHidden/>
          </w:rPr>
          <w:t>38</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4" w:history="1">
        <w:r w:rsidRPr="001944CE">
          <w:rPr>
            <w:rStyle w:val="Hyperlink"/>
            <w:noProof/>
          </w:rPr>
          <w:t>Figure 7 Goal model for the user privacy agent</w:t>
        </w:r>
        <w:r>
          <w:rPr>
            <w:noProof/>
            <w:webHidden/>
          </w:rPr>
          <w:tab/>
        </w:r>
        <w:r>
          <w:rPr>
            <w:noProof/>
            <w:webHidden/>
          </w:rPr>
          <w:fldChar w:fldCharType="begin"/>
        </w:r>
        <w:r>
          <w:rPr>
            <w:noProof/>
            <w:webHidden/>
          </w:rPr>
          <w:instrText xml:space="preserve"> PAGEREF _Toc475530204 \h </w:instrText>
        </w:r>
        <w:r>
          <w:rPr>
            <w:noProof/>
            <w:webHidden/>
          </w:rPr>
        </w:r>
        <w:r>
          <w:rPr>
            <w:noProof/>
            <w:webHidden/>
          </w:rPr>
          <w:fldChar w:fldCharType="separate"/>
        </w:r>
        <w:r w:rsidR="00C016A5">
          <w:rPr>
            <w:noProof/>
            <w:webHidden/>
          </w:rPr>
          <w:t>39</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5" w:history="1">
        <w:r w:rsidRPr="001944CE">
          <w:rPr>
            <w:rStyle w:val="Hyperlink"/>
            <w:noProof/>
          </w:rPr>
          <w:t>Figure 8 Privacy subsystem sequence diagram</w:t>
        </w:r>
        <w:r>
          <w:rPr>
            <w:noProof/>
            <w:webHidden/>
          </w:rPr>
          <w:tab/>
        </w:r>
        <w:r>
          <w:rPr>
            <w:noProof/>
            <w:webHidden/>
          </w:rPr>
          <w:fldChar w:fldCharType="begin"/>
        </w:r>
        <w:r>
          <w:rPr>
            <w:noProof/>
            <w:webHidden/>
          </w:rPr>
          <w:instrText xml:space="preserve"> PAGEREF _Toc475530205 \h </w:instrText>
        </w:r>
        <w:r>
          <w:rPr>
            <w:noProof/>
            <w:webHidden/>
          </w:rPr>
        </w:r>
        <w:r>
          <w:rPr>
            <w:noProof/>
            <w:webHidden/>
          </w:rPr>
          <w:fldChar w:fldCharType="separate"/>
        </w:r>
        <w:r w:rsidR="00C016A5">
          <w:rPr>
            <w:noProof/>
            <w:webHidden/>
          </w:rPr>
          <w:t>40</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6" w:history="1">
        <w:r w:rsidRPr="001944CE">
          <w:rPr>
            <w:rStyle w:val="Hyperlink"/>
            <w:noProof/>
          </w:rPr>
          <w:t>Figure 9 Activity Diagram for the Risk Subsystem</w:t>
        </w:r>
        <w:r>
          <w:rPr>
            <w:noProof/>
            <w:webHidden/>
          </w:rPr>
          <w:tab/>
        </w:r>
        <w:r>
          <w:rPr>
            <w:noProof/>
            <w:webHidden/>
          </w:rPr>
          <w:fldChar w:fldCharType="begin"/>
        </w:r>
        <w:r>
          <w:rPr>
            <w:noProof/>
            <w:webHidden/>
          </w:rPr>
          <w:instrText xml:space="preserve"> PAGEREF _Toc475530206 \h </w:instrText>
        </w:r>
        <w:r>
          <w:rPr>
            <w:noProof/>
            <w:webHidden/>
          </w:rPr>
        </w:r>
        <w:r>
          <w:rPr>
            <w:noProof/>
            <w:webHidden/>
          </w:rPr>
          <w:fldChar w:fldCharType="separate"/>
        </w:r>
        <w:r w:rsidR="00C016A5">
          <w:rPr>
            <w:noProof/>
            <w:webHidden/>
          </w:rPr>
          <w:t>42</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7" w:history="1">
        <w:r w:rsidRPr="001944CE">
          <w:rPr>
            <w:rStyle w:val="Hyperlink"/>
            <w:noProof/>
          </w:rPr>
          <w:t>Figure 10 Goal model for the privacy agent</w:t>
        </w:r>
        <w:r>
          <w:rPr>
            <w:noProof/>
            <w:webHidden/>
          </w:rPr>
          <w:tab/>
        </w:r>
        <w:r>
          <w:rPr>
            <w:noProof/>
            <w:webHidden/>
          </w:rPr>
          <w:fldChar w:fldCharType="begin"/>
        </w:r>
        <w:r>
          <w:rPr>
            <w:noProof/>
            <w:webHidden/>
          </w:rPr>
          <w:instrText xml:space="preserve"> PAGEREF _Toc475530207 \h </w:instrText>
        </w:r>
        <w:r>
          <w:rPr>
            <w:noProof/>
            <w:webHidden/>
          </w:rPr>
        </w:r>
        <w:r>
          <w:rPr>
            <w:noProof/>
            <w:webHidden/>
          </w:rPr>
          <w:fldChar w:fldCharType="separate"/>
        </w:r>
        <w:r w:rsidR="00C016A5">
          <w:rPr>
            <w:noProof/>
            <w:webHidden/>
          </w:rPr>
          <w:t>43</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8" w:history="1">
        <w:r w:rsidRPr="001944CE">
          <w:rPr>
            <w:rStyle w:val="Hyperlink"/>
            <w:noProof/>
          </w:rPr>
          <w:t>Figure 11 Contextual Risk Subsystem Sequence Diagram</w:t>
        </w:r>
        <w:r>
          <w:rPr>
            <w:noProof/>
            <w:webHidden/>
          </w:rPr>
          <w:tab/>
        </w:r>
        <w:r>
          <w:rPr>
            <w:noProof/>
            <w:webHidden/>
          </w:rPr>
          <w:fldChar w:fldCharType="begin"/>
        </w:r>
        <w:r>
          <w:rPr>
            <w:noProof/>
            <w:webHidden/>
          </w:rPr>
          <w:instrText xml:space="preserve"> PAGEREF _Toc475530208 \h </w:instrText>
        </w:r>
        <w:r>
          <w:rPr>
            <w:noProof/>
            <w:webHidden/>
          </w:rPr>
        </w:r>
        <w:r>
          <w:rPr>
            <w:noProof/>
            <w:webHidden/>
          </w:rPr>
          <w:fldChar w:fldCharType="separate"/>
        </w:r>
        <w:r w:rsidR="00C016A5">
          <w:rPr>
            <w:noProof/>
            <w:webHidden/>
          </w:rPr>
          <w:t>44</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09" w:history="1">
        <w:r w:rsidRPr="001944CE">
          <w:rPr>
            <w:rStyle w:val="Hyperlink"/>
            <w:noProof/>
          </w:rPr>
          <w:t>Figure 12 Complete Activity model of the system</w:t>
        </w:r>
        <w:r>
          <w:rPr>
            <w:noProof/>
            <w:webHidden/>
          </w:rPr>
          <w:tab/>
        </w:r>
        <w:r>
          <w:rPr>
            <w:noProof/>
            <w:webHidden/>
          </w:rPr>
          <w:fldChar w:fldCharType="begin"/>
        </w:r>
        <w:r>
          <w:rPr>
            <w:noProof/>
            <w:webHidden/>
          </w:rPr>
          <w:instrText xml:space="preserve"> PAGEREF _Toc475530209 \h </w:instrText>
        </w:r>
        <w:r>
          <w:rPr>
            <w:noProof/>
            <w:webHidden/>
          </w:rPr>
        </w:r>
        <w:r>
          <w:rPr>
            <w:noProof/>
            <w:webHidden/>
          </w:rPr>
          <w:fldChar w:fldCharType="separate"/>
        </w:r>
        <w:r w:rsidR="00C016A5">
          <w:rPr>
            <w:noProof/>
            <w:webHidden/>
          </w:rPr>
          <w:t>46</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0" w:history="1">
        <w:r w:rsidRPr="001944CE">
          <w:rPr>
            <w:rStyle w:val="Hyperlink"/>
            <w:noProof/>
          </w:rPr>
          <w:t>Figure 13 Privacy Scope</w:t>
        </w:r>
        <w:r>
          <w:rPr>
            <w:noProof/>
            <w:webHidden/>
          </w:rPr>
          <w:tab/>
        </w:r>
        <w:r>
          <w:rPr>
            <w:noProof/>
            <w:webHidden/>
          </w:rPr>
          <w:fldChar w:fldCharType="begin"/>
        </w:r>
        <w:r>
          <w:rPr>
            <w:noProof/>
            <w:webHidden/>
          </w:rPr>
          <w:instrText xml:space="preserve"> PAGEREF _Toc475530210 \h </w:instrText>
        </w:r>
        <w:r>
          <w:rPr>
            <w:noProof/>
            <w:webHidden/>
          </w:rPr>
        </w:r>
        <w:r>
          <w:rPr>
            <w:noProof/>
            <w:webHidden/>
          </w:rPr>
          <w:fldChar w:fldCharType="separate"/>
        </w:r>
        <w:r w:rsidR="00C016A5">
          <w:rPr>
            <w:noProof/>
            <w:webHidden/>
          </w:rPr>
          <w:t>47</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1" w:history="1">
        <w:r w:rsidRPr="001944CE">
          <w:rPr>
            <w:rStyle w:val="Hyperlink"/>
            <w:noProof/>
          </w:rPr>
          <w:t>Figure 14 Contextual Risk Scope</w:t>
        </w:r>
        <w:r>
          <w:rPr>
            <w:noProof/>
            <w:webHidden/>
          </w:rPr>
          <w:tab/>
        </w:r>
        <w:r>
          <w:rPr>
            <w:noProof/>
            <w:webHidden/>
          </w:rPr>
          <w:fldChar w:fldCharType="begin"/>
        </w:r>
        <w:r>
          <w:rPr>
            <w:noProof/>
            <w:webHidden/>
          </w:rPr>
          <w:instrText xml:space="preserve"> PAGEREF _Toc475530211 \h </w:instrText>
        </w:r>
        <w:r>
          <w:rPr>
            <w:noProof/>
            <w:webHidden/>
          </w:rPr>
        </w:r>
        <w:r>
          <w:rPr>
            <w:noProof/>
            <w:webHidden/>
          </w:rPr>
          <w:fldChar w:fldCharType="separate"/>
        </w:r>
        <w:r w:rsidR="00C016A5">
          <w:rPr>
            <w:noProof/>
            <w:webHidden/>
          </w:rPr>
          <w:t>48</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2" w:history="1">
        <w:r w:rsidRPr="001944CE">
          <w:rPr>
            <w:rStyle w:val="Hyperlink"/>
            <w:noProof/>
          </w:rPr>
          <w:t>Figure 15 Dimensional Plot of a recommender System</w:t>
        </w:r>
        <w:r>
          <w:rPr>
            <w:noProof/>
            <w:webHidden/>
          </w:rPr>
          <w:tab/>
        </w:r>
        <w:r>
          <w:rPr>
            <w:noProof/>
            <w:webHidden/>
          </w:rPr>
          <w:fldChar w:fldCharType="begin"/>
        </w:r>
        <w:r>
          <w:rPr>
            <w:noProof/>
            <w:webHidden/>
          </w:rPr>
          <w:instrText xml:space="preserve"> PAGEREF _Toc475530212 \h </w:instrText>
        </w:r>
        <w:r>
          <w:rPr>
            <w:noProof/>
            <w:webHidden/>
          </w:rPr>
        </w:r>
        <w:r>
          <w:rPr>
            <w:noProof/>
            <w:webHidden/>
          </w:rPr>
          <w:fldChar w:fldCharType="separate"/>
        </w:r>
        <w:r w:rsidR="00C016A5">
          <w:rPr>
            <w:noProof/>
            <w:webHidden/>
          </w:rPr>
          <w:t>49</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3" w:history="1">
        <w:r w:rsidRPr="001944CE">
          <w:rPr>
            <w:rStyle w:val="Hyperlink"/>
            <w:noProof/>
          </w:rPr>
          <w:t>Figure 16 Graph Framework described in [9]</w:t>
        </w:r>
        <w:r>
          <w:rPr>
            <w:noProof/>
            <w:webHidden/>
          </w:rPr>
          <w:tab/>
        </w:r>
        <w:r>
          <w:rPr>
            <w:noProof/>
            <w:webHidden/>
          </w:rPr>
          <w:fldChar w:fldCharType="begin"/>
        </w:r>
        <w:r>
          <w:rPr>
            <w:noProof/>
            <w:webHidden/>
          </w:rPr>
          <w:instrText xml:space="preserve"> PAGEREF _Toc475530213 \h </w:instrText>
        </w:r>
        <w:r>
          <w:rPr>
            <w:noProof/>
            <w:webHidden/>
          </w:rPr>
        </w:r>
        <w:r>
          <w:rPr>
            <w:noProof/>
            <w:webHidden/>
          </w:rPr>
          <w:fldChar w:fldCharType="separate"/>
        </w:r>
        <w:r w:rsidR="00C016A5">
          <w:rPr>
            <w:noProof/>
            <w:webHidden/>
          </w:rPr>
          <w:t>53</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4" w:history="1">
        <w:r w:rsidRPr="001944CE">
          <w:rPr>
            <w:rStyle w:val="Hyperlink"/>
            <w:noProof/>
          </w:rPr>
          <w:t>Figure 17 Resume matcher System as described in [10]</w:t>
        </w:r>
        <w:r>
          <w:rPr>
            <w:noProof/>
            <w:webHidden/>
          </w:rPr>
          <w:tab/>
        </w:r>
        <w:r>
          <w:rPr>
            <w:noProof/>
            <w:webHidden/>
          </w:rPr>
          <w:fldChar w:fldCharType="begin"/>
        </w:r>
        <w:r>
          <w:rPr>
            <w:noProof/>
            <w:webHidden/>
          </w:rPr>
          <w:instrText xml:space="preserve"> PAGEREF _Toc475530214 \h </w:instrText>
        </w:r>
        <w:r>
          <w:rPr>
            <w:noProof/>
            <w:webHidden/>
          </w:rPr>
        </w:r>
        <w:r>
          <w:rPr>
            <w:noProof/>
            <w:webHidden/>
          </w:rPr>
          <w:fldChar w:fldCharType="separate"/>
        </w:r>
        <w:r w:rsidR="00C016A5">
          <w:rPr>
            <w:noProof/>
            <w:webHidden/>
          </w:rPr>
          <w:t>54</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5" w:history="1">
        <w:r w:rsidRPr="001944CE">
          <w:rPr>
            <w:rStyle w:val="Hyperlink"/>
            <w:noProof/>
          </w:rPr>
          <w:t>Figure 18 Information Processing Pipeline described in [10]</w:t>
        </w:r>
        <w:r>
          <w:rPr>
            <w:noProof/>
            <w:webHidden/>
          </w:rPr>
          <w:tab/>
        </w:r>
        <w:r>
          <w:rPr>
            <w:noProof/>
            <w:webHidden/>
          </w:rPr>
          <w:fldChar w:fldCharType="begin"/>
        </w:r>
        <w:r>
          <w:rPr>
            <w:noProof/>
            <w:webHidden/>
          </w:rPr>
          <w:instrText xml:space="preserve"> PAGEREF _Toc475530215 \h </w:instrText>
        </w:r>
        <w:r>
          <w:rPr>
            <w:noProof/>
            <w:webHidden/>
          </w:rPr>
        </w:r>
        <w:r>
          <w:rPr>
            <w:noProof/>
            <w:webHidden/>
          </w:rPr>
          <w:fldChar w:fldCharType="separate"/>
        </w:r>
        <w:r w:rsidR="00C016A5">
          <w:rPr>
            <w:noProof/>
            <w:webHidden/>
          </w:rPr>
          <w:t>55</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6" w:history="1">
        <w:r w:rsidRPr="001944CE">
          <w:rPr>
            <w:rStyle w:val="Hyperlink"/>
            <w:noProof/>
          </w:rPr>
          <w:t>Figure 19 Multidimensional description of the Job Recommender system</w:t>
        </w:r>
        <w:r>
          <w:rPr>
            <w:noProof/>
            <w:webHidden/>
          </w:rPr>
          <w:tab/>
        </w:r>
        <w:r>
          <w:rPr>
            <w:noProof/>
            <w:webHidden/>
          </w:rPr>
          <w:fldChar w:fldCharType="begin"/>
        </w:r>
        <w:r>
          <w:rPr>
            <w:noProof/>
            <w:webHidden/>
          </w:rPr>
          <w:instrText xml:space="preserve"> PAGEREF _Toc475530216 \h </w:instrText>
        </w:r>
        <w:r>
          <w:rPr>
            <w:noProof/>
            <w:webHidden/>
          </w:rPr>
        </w:r>
        <w:r>
          <w:rPr>
            <w:noProof/>
            <w:webHidden/>
          </w:rPr>
          <w:fldChar w:fldCharType="separate"/>
        </w:r>
        <w:r w:rsidR="00C016A5">
          <w:rPr>
            <w:noProof/>
            <w:webHidden/>
          </w:rPr>
          <w:t>56</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7" w:history="1">
        <w:r w:rsidRPr="001944CE">
          <w:rPr>
            <w:rStyle w:val="Hyperlink"/>
            <w:noProof/>
          </w:rPr>
          <w:t>Figure 20 Privacy Agent for job recommender</w:t>
        </w:r>
        <w:r>
          <w:rPr>
            <w:noProof/>
            <w:webHidden/>
          </w:rPr>
          <w:tab/>
        </w:r>
        <w:r>
          <w:rPr>
            <w:noProof/>
            <w:webHidden/>
          </w:rPr>
          <w:fldChar w:fldCharType="begin"/>
        </w:r>
        <w:r>
          <w:rPr>
            <w:noProof/>
            <w:webHidden/>
          </w:rPr>
          <w:instrText xml:space="preserve"> PAGEREF _Toc475530217 \h </w:instrText>
        </w:r>
        <w:r>
          <w:rPr>
            <w:noProof/>
            <w:webHidden/>
          </w:rPr>
        </w:r>
        <w:r>
          <w:rPr>
            <w:noProof/>
            <w:webHidden/>
          </w:rPr>
          <w:fldChar w:fldCharType="separate"/>
        </w:r>
        <w:r w:rsidR="00C016A5">
          <w:rPr>
            <w:noProof/>
            <w:webHidden/>
          </w:rPr>
          <w:t>58</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8" w:history="1">
        <w:r w:rsidRPr="001944CE">
          <w:rPr>
            <w:rStyle w:val="Hyperlink"/>
            <w:noProof/>
          </w:rPr>
          <w:t>Figure 21 Risk Agent for job recommender</w:t>
        </w:r>
        <w:r>
          <w:rPr>
            <w:noProof/>
            <w:webHidden/>
          </w:rPr>
          <w:tab/>
        </w:r>
        <w:r>
          <w:rPr>
            <w:noProof/>
            <w:webHidden/>
          </w:rPr>
          <w:fldChar w:fldCharType="begin"/>
        </w:r>
        <w:r>
          <w:rPr>
            <w:noProof/>
            <w:webHidden/>
          </w:rPr>
          <w:instrText xml:space="preserve"> PAGEREF _Toc475530218 \h </w:instrText>
        </w:r>
        <w:r>
          <w:rPr>
            <w:noProof/>
            <w:webHidden/>
          </w:rPr>
        </w:r>
        <w:r>
          <w:rPr>
            <w:noProof/>
            <w:webHidden/>
          </w:rPr>
          <w:fldChar w:fldCharType="separate"/>
        </w:r>
        <w:r w:rsidR="00C016A5">
          <w:rPr>
            <w:noProof/>
            <w:webHidden/>
          </w:rPr>
          <w:t>59</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19" w:history="1">
        <w:r w:rsidRPr="001944CE">
          <w:rPr>
            <w:rStyle w:val="Hyperlink"/>
            <w:noProof/>
          </w:rPr>
          <w:t>Figure 22 Job Data Agent</w:t>
        </w:r>
        <w:r>
          <w:rPr>
            <w:noProof/>
            <w:webHidden/>
          </w:rPr>
          <w:tab/>
        </w:r>
        <w:r>
          <w:rPr>
            <w:noProof/>
            <w:webHidden/>
          </w:rPr>
          <w:fldChar w:fldCharType="begin"/>
        </w:r>
        <w:r>
          <w:rPr>
            <w:noProof/>
            <w:webHidden/>
          </w:rPr>
          <w:instrText xml:space="preserve"> PAGEREF _Toc475530219 \h </w:instrText>
        </w:r>
        <w:r>
          <w:rPr>
            <w:noProof/>
            <w:webHidden/>
          </w:rPr>
        </w:r>
        <w:r>
          <w:rPr>
            <w:noProof/>
            <w:webHidden/>
          </w:rPr>
          <w:fldChar w:fldCharType="separate"/>
        </w:r>
        <w:r w:rsidR="00C016A5">
          <w:rPr>
            <w:noProof/>
            <w:webHidden/>
          </w:rPr>
          <w:t>60</w:t>
        </w:r>
        <w:r>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20" w:history="1">
        <w:r w:rsidRPr="001944CE">
          <w:rPr>
            <w:rStyle w:val="Hyperlink"/>
            <w:noProof/>
          </w:rPr>
          <w:t>Figure 23 Job recommender system model</w:t>
        </w:r>
        <w:r>
          <w:rPr>
            <w:noProof/>
            <w:webHidden/>
          </w:rPr>
          <w:tab/>
        </w:r>
        <w:r>
          <w:rPr>
            <w:noProof/>
            <w:webHidden/>
          </w:rPr>
          <w:fldChar w:fldCharType="begin"/>
        </w:r>
        <w:r>
          <w:rPr>
            <w:noProof/>
            <w:webHidden/>
          </w:rPr>
          <w:instrText xml:space="preserve"> PAGEREF _Toc475530220 \h </w:instrText>
        </w:r>
        <w:r>
          <w:rPr>
            <w:noProof/>
            <w:webHidden/>
          </w:rPr>
        </w:r>
        <w:r>
          <w:rPr>
            <w:noProof/>
            <w:webHidden/>
          </w:rPr>
          <w:fldChar w:fldCharType="separate"/>
        </w:r>
        <w:r w:rsidR="00C016A5">
          <w:rPr>
            <w:noProof/>
            <w:webHidden/>
          </w:rPr>
          <w:t>61</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5531082"/>
      <w:r>
        <w:lastRenderedPageBreak/>
        <w:t>List of Tables</w:t>
      </w:r>
      <w:bookmarkEnd w:id="5"/>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016A5">
          <w:rPr>
            <w:noProof/>
            <w:webHidden/>
          </w:rPr>
          <w:t>50</w:t>
        </w:r>
        <w:r w:rsidR="00093519">
          <w:rPr>
            <w:noProof/>
            <w:webHidden/>
          </w:rPr>
          <w:fldChar w:fldCharType="end"/>
        </w:r>
      </w:hyperlink>
    </w:p>
    <w:p w:rsidR="00093519" w:rsidRDefault="00093519">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Pr="00FA2709">
          <w:rPr>
            <w:rStyle w:val="Hyperlink"/>
            <w:noProof/>
          </w:rPr>
          <w:t>Table 2 Interaction Entities proposed in [9]</w:t>
        </w:r>
        <w:r>
          <w:rPr>
            <w:noProof/>
            <w:webHidden/>
          </w:rPr>
          <w:tab/>
        </w:r>
        <w:r>
          <w:rPr>
            <w:noProof/>
            <w:webHidden/>
          </w:rPr>
          <w:fldChar w:fldCharType="begin"/>
        </w:r>
        <w:r>
          <w:rPr>
            <w:noProof/>
            <w:webHidden/>
          </w:rPr>
          <w:instrText xml:space="preserve"> PAGEREF _Toc475530222 \h </w:instrText>
        </w:r>
        <w:r>
          <w:rPr>
            <w:noProof/>
            <w:webHidden/>
          </w:rPr>
        </w:r>
        <w:r>
          <w:rPr>
            <w:noProof/>
            <w:webHidden/>
          </w:rPr>
          <w:fldChar w:fldCharType="separate"/>
        </w:r>
        <w:r w:rsidR="00C016A5">
          <w:rPr>
            <w:noProof/>
            <w:webHidden/>
          </w:rPr>
          <w:t>52</w:t>
        </w:r>
        <w:r>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5531083"/>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5531084"/>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5531085"/>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5531086"/>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5531087"/>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5531088"/>
      <w:r>
        <w:t>Recommender Systems</w:t>
      </w:r>
      <w:bookmarkEnd w:id="11"/>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5531089"/>
      <w:r>
        <w:t>Context Aware Recommender Systems</w:t>
      </w:r>
      <w:bookmarkEnd w:id="12"/>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Grudin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5531090"/>
      <w:r>
        <w:t>Privacy in Recommender Systems</w:t>
      </w:r>
      <w:bookmarkEnd w:id="13"/>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4" w:name="_Toc475531091"/>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5531092"/>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rticular, Gross and Acquisti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on their profile. Tufekci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5531093"/>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uncertainty. Polat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zing values. Berkovsky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eived privacy. Shokri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005B1CAD">
        <w:rPr>
          <w:lang w:val="en-CA"/>
        </w:rPr>
        <w:t>Mironov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5531094"/>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5531095"/>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45, 46, 47</w:t>
      </w:r>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9" w:name="_Toc475531096"/>
      <w:r>
        <w:t>Related Work</w:t>
      </w:r>
      <w:bookmarkEnd w:id="19"/>
    </w:p>
    <w:p w:rsidR="00554EF0" w:rsidRDefault="00554EF0" w:rsidP="00554EF0">
      <w:pPr>
        <w:pStyle w:val="Heading2"/>
      </w:pPr>
      <w:bookmarkStart w:id="20" w:name="_Toc475531097"/>
      <w:r>
        <w:t>Modelling Recommender system</w:t>
      </w:r>
      <w:bookmarkEnd w:id="20"/>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domain</w:t>
      </w:r>
      <w:r>
        <w:rPr>
          <w:lang w:val="en-CA"/>
        </w:rPr>
        <w:t xml:space="preserve"> </w:t>
      </w:r>
      <w:r w:rsidRPr="00764740">
        <w:rPr>
          <w:lang w:val="en-CA"/>
        </w:rPr>
        <w:t>model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1" w:name="_Toc475531098"/>
      <w:r>
        <w:t>Risk Aware Recommender Systems</w:t>
      </w:r>
      <w:bookmarkEnd w:id="21"/>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2" w:name="_Toc475531099"/>
      <w:r>
        <w:t>Privacy Preserving Recommender Systems</w:t>
      </w:r>
      <w:bookmarkEnd w:id="22"/>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to address the significant challenges in privacy-preserving locationaware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Netflix prize data set to investigate the privacy-accuracy tradeoff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3" w:name="_Toc475531100"/>
      <w:r>
        <w:t>Privacy Preserving Methodologies for Recommender Systems</w:t>
      </w:r>
      <w:bookmarkEnd w:id="23"/>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sensitive information. As a general encryption framework for SQL queries, CryptDB [</w:t>
      </w:r>
      <w:r w:rsidR="007468D2">
        <w:rPr>
          <w:lang w:val="en-CA"/>
        </w:rPr>
        <w:t>56</w:t>
      </w:r>
      <w:r w:rsidR="004A3EF5" w:rsidRPr="004A3EF5">
        <w:rPr>
          <w:lang w:val="en-CA"/>
        </w:rPr>
        <w:t>] can be used</w:t>
      </w:r>
      <w:r>
        <w:rPr>
          <w:lang w:val="en-CA"/>
        </w:rPr>
        <w:t xml:space="preserve"> </w:t>
      </w:r>
      <w:r w:rsidR="004A3EF5" w:rsidRPr="004A3EF5">
        <w:rPr>
          <w:lang w:val="en-CA"/>
        </w:rPr>
        <w:t>to query the ranges of positions in ciphertext using OPE. However, it cannot be used to implement a</w:t>
      </w:r>
      <w:r>
        <w:rPr>
          <w:lang w:val="en-CA"/>
        </w:rPr>
        <w:t xml:space="preserve"> </w:t>
      </w:r>
      <w:r w:rsidR="004A3EF5" w:rsidRPr="004A3EF5">
        <w:rPr>
          <w:lang w:val="en-CA"/>
        </w:rPr>
        <w:t>privacy-preserving recommendation because CryptDB only supports additional homomorphic encryption</w:t>
      </w:r>
      <w:r>
        <w:rPr>
          <w:lang w:val="en-CA"/>
        </w:rPr>
        <w:t xml:space="preserve"> </w:t>
      </w:r>
      <w:r w:rsidR="004A3EF5" w:rsidRPr="004A3EF5">
        <w:rPr>
          <w:lang w:val="en-CA"/>
        </w:rPr>
        <w:t>using Paillier encryption. However, during the recommendation process, we must multiply the ratings</w:t>
      </w:r>
      <w:r>
        <w:rPr>
          <w:lang w:val="en-CA"/>
        </w:rPr>
        <w:t xml:space="preserve"> </w:t>
      </w:r>
      <w:r w:rsidR="004A3EF5" w:rsidRPr="004A3EF5">
        <w:rPr>
          <w:lang w:val="en-CA"/>
        </w:rPr>
        <w:t>first and then sum the products to compute the similarities. Assuming that CryptDB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the recommendation based on the plaintext Thus, CryptDB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r w:rsidR="004A3EF5" w:rsidRPr="004A3EF5">
        <w:rPr>
          <w:lang w:val="en-CA"/>
        </w:rPr>
        <w:t>Guo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relations in a novel way. A¨</w:t>
      </w:r>
      <w:r w:rsidR="004A3EF5" w:rsidRPr="004A3EF5">
        <w:rPr>
          <w:rFonts w:hint="eastAsia"/>
          <w:lang w:val="en-CA"/>
        </w:rPr>
        <w:t>ı</w:t>
      </w:r>
      <w:r w:rsidR="004A3EF5" w:rsidRPr="004A3EF5">
        <w:rPr>
          <w:lang w:val="en-CA"/>
        </w:rPr>
        <w:t>meur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4" w:name="_Toc475531101"/>
      <w:r>
        <w:t>Proposed Approach</w:t>
      </w:r>
      <w:bookmarkEnd w:id="24"/>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5" w:name="_Toc475531102"/>
      <w:r>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5531103"/>
      <w:r>
        <w:t>Activity Diagram</w:t>
      </w:r>
      <w:bookmarkEnd w:id="26"/>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5531104"/>
      <w:r>
        <w:lastRenderedPageBreak/>
        <w:t>Sequence Diagrams</w:t>
      </w:r>
      <w:bookmarkEnd w:id="27"/>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8" w:name="_Toc475531105"/>
      <w:r>
        <w:t>The Approach</w:t>
      </w:r>
      <w:bookmarkEnd w:id="28"/>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29" w:name="_Toc475530198"/>
      <w:r>
        <w:t xml:space="preserve">Figure </w:t>
      </w:r>
      <w:r>
        <w:fldChar w:fldCharType="begin"/>
      </w:r>
      <w:r>
        <w:instrText xml:space="preserve"> SEQ Figure \* ARABIC </w:instrText>
      </w:r>
      <w:r>
        <w:fldChar w:fldCharType="separate"/>
      </w:r>
      <w:r w:rsidR="00C016A5">
        <w:rPr>
          <w:noProof/>
        </w:rPr>
        <w:t>1</w:t>
      </w:r>
      <w:r>
        <w:fldChar w:fldCharType="end"/>
      </w:r>
      <w:r>
        <w:t xml:space="preserve"> Description of system constituents</w:t>
      </w:r>
      <w:bookmarkEnd w:id="29"/>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30" w:name="_Toc475530199"/>
      <w:r>
        <w:t xml:space="preserve">Figure </w:t>
      </w:r>
      <w:r>
        <w:fldChar w:fldCharType="begin"/>
      </w:r>
      <w:r>
        <w:instrText xml:space="preserve"> SEQ Figure \* ARABIC </w:instrText>
      </w:r>
      <w:r>
        <w:fldChar w:fldCharType="separate"/>
      </w:r>
      <w:r w:rsidR="00C016A5">
        <w:rPr>
          <w:noProof/>
        </w:rPr>
        <w:t>2</w:t>
      </w:r>
      <w:r>
        <w:fldChar w:fldCharType="end"/>
      </w:r>
      <w:r>
        <w:t xml:space="preserve"> Relationship model for subsystems</w:t>
      </w:r>
      <w:bookmarkEnd w:id="30"/>
    </w:p>
    <w:p w:rsidR="00DC259A" w:rsidRDefault="00200BFA" w:rsidP="00866177">
      <w:pPr>
        <w:pStyle w:val="Heading2"/>
        <w:spacing w:line="480" w:lineRule="auto"/>
        <w:rPr>
          <w:lang w:val="en-CA"/>
        </w:rPr>
      </w:pPr>
      <w:bookmarkStart w:id="31" w:name="_Toc475531106"/>
      <w:r>
        <w:rPr>
          <w:lang w:val="en-CA"/>
        </w:rPr>
        <w:t>Subsystems</w:t>
      </w:r>
      <w:bookmarkEnd w:id="31"/>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32" w:name="_Toc475531107"/>
      <w:r>
        <w:rPr>
          <w:lang w:val="en-CA"/>
        </w:rPr>
        <w:t>Data Subsystem</w:t>
      </w:r>
      <w:bookmarkEnd w:id="32"/>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3" w:name="_Toc475530200"/>
      <w:r>
        <w:t xml:space="preserve">Figure </w:t>
      </w:r>
      <w:r>
        <w:fldChar w:fldCharType="begin"/>
      </w:r>
      <w:r>
        <w:instrText xml:space="preserve"> SEQ Figure \* ARABIC </w:instrText>
      </w:r>
      <w:r>
        <w:fldChar w:fldCharType="separate"/>
      </w:r>
      <w:r w:rsidR="00C016A5">
        <w:rPr>
          <w:noProof/>
        </w:rPr>
        <w:t>3</w:t>
      </w:r>
      <w:r>
        <w:fldChar w:fldCharType="end"/>
      </w:r>
      <w:r>
        <w:t xml:space="preserve"> Activity Diagram of Data Subsystem</w:t>
      </w:r>
      <w:bookmarkEnd w:id="33"/>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4" w:name="_Toc475530201"/>
      <w:r>
        <w:t xml:space="preserve">Figure </w:t>
      </w:r>
      <w:r>
        <w:fldChar w:fldCharType="begin"/>
      </w:r>
      <w:r>
        <w:instrText xml:space="preserve"> SEQ Figure \* ARABIC </w:instrText>
      </w:r>
      <w:r>
        <w:fldChar w:fldCharType="separate"/>
      </w:r>
      <w:r w:rsidR="00C016A5">
        <w:rPr>
          <w:noProof/>
        </w:rPr>
        <w:t>4</w:t>
      </w:r>
      <w:r>
        <w:fldChar w:fldCharType="end"/>
      </w:r>
      <w:r>
        <w:t xml:space="preserve"> Goal model for the data agent and the aggregator agent</w:t>
      </w:r>
      <w:bookmarkEnd w:id="34"/>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5" w:name="_Toc475530202"/>
      <w:r>
        <w:t xml:space="preserve">Figure </w:t>
      </w:r>
      <w:r>
        <w:fldChar w:fldCharType="begin"/>
      </w:r>
      <w:r>
        <w:instrText xml:space="preserve"> SEQ Figure \* ARABIC </w:instrText>
      </w:r>
      <w:r>
        <w:fldChar w:fldCharType="separate"/>
      </w:r>
      <w:r w:rsidR="00C016A5">
        <w:rPr>
          <w:noProof/>
        </w:rPr>
        <w:t>5</w:t>
      </w:r>
      <w:r>
        <w:fldChar w:fldCharType="end"/>
      </w:r>
      <w:r>
        <w:t xml:space="preserve"> Data </w:t>
      </w:r>
      <w:r w:rsidR="00721E06">
        <w:t>Subsystem</w:t>
      </w:r>
      <w:r>
        <w:t xml:space="preserve"> sequence diagram</w:t>
      </w:r>
      <w:bookmarkEnd w:id="35"/>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6" w:name="_Toc475531108"/>
      <w:r>
        <w:rPr>
          <w:lang w:val="en-CA"/>
        </w:rPr>
        <w:lastRenderedPageBreak/>
        <w:t>Privacy Subsystems</w:t>
      </w:r>
      <w:bookmarkEnd w:id="36"/>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7" w:name="_Toc475530203"/>
      <w:r>
        <w:t xml:space="preserve">Figure </w:t>
      </w:r>
      <w:r>
        <w:fldChar w:fldCharType="begin"/>
      </w:r>
      <w:r>
        <w:instrText xml:space="preserve"> SEQ Figure \* ARABIC </w:instrText>
      </w:r>
      <w:r>
        <w:fldChar w:fldCharType="separate"/>
      </w:r>
      <w:r w:rsidR="00C016A5">
        <w:rPr>
          <w:noProof/>
        </w:rPr>
        <w:t>6</w:t>
      </w:r>
      <w:r>
        <w:fldChar w:fldCharType="end"/>
      </w:r>
      <w:r>
        <w:t xml:space="preserve"> </w:t>
      </w:r>
      <w:r w:rsidR="006F09CB">
        <w:t xml:space="preserve">Activity diagram for the </w:t>
      </w:r>
      <w:r>
        <w:t>Privacy Agent</w:t>
      </w:r>
      <w:bookmarkEnd w:id="37"/>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8" w:name="_Toc475530204"/>
      <w:r>
        <w:t xml:space="preserve">Figure </w:t>
      </w:r>
      <w:r>
        <w:fldChar w:fldCharType="begin"/>
      </w:r>
      <w:r>
        <w:instrText xml:space="preserve"> SEQ Figure \* ARABIC </w:instrText>
      </w:r>
      <w:r>
        <w:fldChar w:fldCharType="separate"/>
      </w:r>
      <w:r w:rsidR="00C016A5">
        <w:rPr>
          <w:noProof/>
        </w:rPr>
        <w:t>7</w:t>
      </w:r>
      <w:r>
        <w:fldChar w:fldCharType="end"/>
      </w:r>
      <w:r>
        <w:t xml:space="preserve"> Goal model for the user privacy agent</w:t>
      </w:r>
      <w:bookmarkEnd w:id="38"/>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9" w:name="_Toc475530205"/>
      <w:r>
        <w:t xml:space="preserve">Figure </w:t>
      </w:r>
      <w:r>
        <w:fldChar w:fldCharType="begin"/>
      </w:r>
      <w:r>
        <w:instrText xml:space="preserve"> SEQ Figure \* ARABIC </w:instrText>
      </w:r>
      <w:r>
        <w:fldChar w:fldCharType="separate"/>
      </w:r>
      <w:r w:rsidR="00C016A5">
        <w:rPr>
          <w:noProof/>
        </w:rPr>
        <w:t>8</w:t>
      </w:r>
      <w:r>
        <w:fldChar w:fldCharType="end"/>
      </w:r>
      <w:r>
        <w:t xml:space="preserve"> Privacy subsystem sequence diagram</w:t>
      </w:r>
      <w:bookmarkEnd w:id="39"/>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40" w:name="_Toc475531109"/>
      <w:r>
        <w:rPr>
          <w:lang w:val="en-CA"/>
        </w:rPr>
        <w:t>Contextual Risk Subsystem</w:t>
      </w:r>
      <w:bookmarkEnd w:id="40"/>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1" w:name="_Toc475530206"/>
      <w:r>
        <w:t xml:space="preserve">Figure </w:t>
      </w:r>
      <w:r>
        <w:fldChar w:fldCharType="begin"/>
      </w:r>
      <w:r>
        <w:instrText xml:space="preserve"> SEQ Figure \* ARABIC </w:instrText>
      </w:r>
      <w:r>
        <w:fldChar w:fldCharType="separate"/>
      </w:r>
      <w:r w:rsidR="00C016A5">
        <w:rPr>
          <w:noProof/>
        </w:rPr>
        <w:t>9</w:t>
      </w:r>
      <w:r>
        <w:fldChar w:fldCharType="end"/>
      </w:r>
      <w:r>
        <w:t xml:space="preserve"> </w:t>
      </w:r>
      <w:r w:rsidR="00770F4F">
        <w:t xml:space="preserve">Activity Diagram for the </w:t>
      </w:r>
      <w:r>
        <w:t xml:space="preserve">Risk </w:t>
      </w:r>
      <w:r w:rsidR="00770F4F">
        <w:t>Subsystem</w:t>
      </w:r>
      <w:bookmarkEnd w:id="41"/>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2" w:name="_Toc475530207"/>
      <w:r>
        <w:t xml:space="preserve">Figure </w:t>
      </w:r>
      <w:r>
        <w:fldChar w:fldCharType="begin"/>
      </w:r>
      <w:r>
        <w:instrText xml:space="preserve"> SEQ Figure \* ARABIC </w:instrText>
      </w:r>
      <w:r>
        <w:fldChar w:fldCharType="separate"/>
      </w:r>
      <w:r w:rsidR="00C016A5">
        <w:rPr>
          <w:noProof/>
        </w:rPr>
        <w:t>10</w:t>
      </w:r>
      <w:r>
        <w:fldChar w:fldCharType="end"/>
      </w:r>
      <w:r>
        <w:t xml:space="preserve"> Goal model for the privacy agent</w:t>
      </w:r>
      <w:bookmarkEnd w:id="42"/>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3" w:name="_Toc475530208"/>
      <w:r>
        <w:t xml:space="preserve">Figure </w:t>
      </w:r>
      <w:r>
        <w:fldChar w:fldCharType="begin"/>
      </w:r>
      <w:r>
        <w:instrText xml:space="preserve"> SEQ Figure \* ARABIC </w:instrText>
      </w:r>
      <w:r>
        <w:fldChar w:fldCharType="separate"/>
      </w:r>
      <w:r w:rsidR="00C016A5">
        <w:rPr>
          <w:noProof/>
        </w:rPr>
        <w:t>11</w:t>
      </w:r>
      <w:r>
        <w:fldChar w:fldCharType="end"/>
      </w:r>
      <w:r>
        <w:t xml:space="preserve"> Contextual Risk Subsystem Sequence Diagram</w:t>
      </w:r>
      <w:bookmarkEnd w:id="43"/>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4" w:name="_Toc475531110"/>
      <w:r w:rsidR="001869C3">
        <w:t>Activity model of the system</w:t>
      </w:r>
      <w:bookmarkEnd w:id="44"/>
      <w:r w:rsidR="001869C3">
        <w:t xml:space="preserve"> </w:t>
      </w:r>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5" w:name="_Toc475530209"/>
      <w:r>
        <w:t xml:space="preserve">Figure </w:t>
      </w:r>
      <w:r>
        <w:fldChar w:fldCharType="begin"/>
      </w:r>
      <w:r>
        <w:instrText xml:space="preserve"> SEQ Figure \* ARABIC </w:instrText>
      </w:r>
      <w:r>
        <w:fldChar w:fldCharType="separate"/>
      </w:r>
      <w:r w:rsidR="00C016A5">
        <w:rPr>
          <w:noProof/>
        </w:rPr>
        <w:t>12</w:t>
      </w:r>
      <w:r>
        <w:fldChar w:fldCharType="end"/>
      </w:r>
      <w:r>
        <w:t xml:space="preserve"> Complete</w:t>
      </w:r>
      <w:r w:rsidR="00111878">
        <w:t xml:space="preserve"> Activity model of the system</w:t>
      </w:r>
      <w:bookmarkEnd w:id="45"/>
    </w:p>
    <w:p w:rsidR="00FC4CE6" w:rsidRDefault="00FC4CE6" w:rsidP="00866177">
      <w:pPr>
        <w:pStyle w:val="Heading2"/>
        <w:spacing w:line="480" w:lineRule="auto"/>
      </w:pPr>
      <w:bookmarkStart w:id="46" w:name="_Toc475531111"/>
      <w:r>
        <w:lastRenderedPageBreak/>
        <w:t xml:space="preserve">System </w:t>
      </w:r>
      <w:r w:rsidR="00F27DAD">
        <w:t>State Evaluation</w:t>
      </w:r>
      <w:bookmarkEnd w:id="46"/>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7" w:name="_Toc475531112"/>
      <w:r>
        <w:t>Privacy scope of a system</w:t>
      </w:r>
      <w:bookmarkEnd w:id="47"/>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8" w:name="_Toc475530210"/>
      <w:r>
        <w:t xml:space="preserve">Figure </w:t>
      </w:r>
      <w:r>
        <w:fldChar w:fldCharType="begin"/>
      </w:r>
      <w:r>
        <w:instrText xml:space="preserve"> SEQ Figure \* ARABIC </w:instrText>
      </w:r>
      <w:r>
        <w:fldChar w:fldCharType="separate"/>
      </w:r>
      <w:r w:rsidR="00C016A5">
        <w:rPr>
          <w:noProof/>
        </w:rPr>
        <w:t>13</w:t>
      </w:r>
      <w:r>
        <w:fldChar w:fldCharType="end"/>
      </w:r>
      <w:r>
        <w:t xml:space="preserve"> Privacy Scope</w:t>
      </w:r>
      <w:bookmarkEnd w:id="48"/>
    </w:p>
    <w:p w:rsidR="00337D41" w:rsidRDefault="00B97D8D" w:rsidP="00866177">
      <w:pPr>
        <w:pStyle w:val="Heading3"/>
        <w:spacing w:line="480" w:lineRule="auto"/>
      </w:pPr>
      <w:r>
        <w:lastRenderedPageBreak/>
        <w:t xml:space="preserve"> </w:t>
      </w:r>
      <w:bookmarkStart w:id="49" w:name="_Toc475531113"/>
      <w:r>
        <w:t>Contextual risk scope</w:t>
      </w:r>
      <w:bookmarkEnd w:id="49"/>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50" w:name="_Toc475530211"/>
      <w:r>
        <w:t xml:space="preserve">Figure </w:t>
      </w:r>
      <w:r>
        <w:fldChar w:fldCharType="begin"/>
      </w:r>
      <w:r>
        <w:instrText xml:space="preserve"> SEQ Figure \* ARABIC </w:instrText>
      </w:r>
      <w:r>
        <w:fldChar w:fldCharType="separate"/>
      </w:r>
      <w:r w:rsidR="00C016A5">
        <w:rPr>
          <w:noProof/>
        </w:rPr>
        <w:t>14</w:t>
      </w:r>
      <w:r>
        <w:fldChar w:fldCharType="end"/>
      </w:r>
      <w:r>
        <w:t xml:space="preserve"> Contextual Risk Scope</w:t>
      </w:r>
      <w:bookmarkEnd w:id="50"/>
    </w:p>
    <w:p w:rsidR="00337D41" w:rsidRDefault="0081448B" w:rsidP="00866177">
      <w:pPr>
        <w:pStyle w:val="Heading3"/>
        <w:spacing w:line="480" w:lineRule="auto"/>
      </w:pPr>
      <w:bookmarkStart w:id="51" w:name="_Toc475531114"/>
      <w:r>
        <w:lastRenderedPageBreak/>
        <w:t>Explanation of a m</w:t>
      </w:r>
      <w:r w:rsidR="006467B1">
        <w:t>ultidimensional system</w:t>
      </w:r>
      <w:r w:rsidR="00760261">
        <w:t xml:space="preserve"> diagram</w:t>
      </w:r>
      <w:bookmarkEnd w:id="51"/>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52" w:name="_Toc475530212"/>
      <w:r>
        <w:t xml:space="preserve">Figure </w:t>
      </w:r>
      <w:r>
        <w:fldChar w:fldCharType="begin"/>
      </w:r>
      <w:r>
        <w:instrText xml:space="preserve"> SEQ Figure \* ARABIC </w:instrText>
      </w:r>
      <w:r>
        <w:fldChar w:fldCharType="separate"/>
      </w:r>
      <w:r w:rsidR="00C016A5">
        <w:rPr>
          <w:noProof/>
        </w:rPr>
        <w:t>15</w:t>
      </w:r>
      <w:r>
        <w:fldChar w:fldCharType="end"/>
      </w:r>
      <w:r>
        <w:t xml:space="preserve"> Dimensional Plot of a recommender System</w:t>
      </w:r>
      <w:bookmarkEnd w:id="52"/>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53" w:name="_Toc475530221"/>
      <w:r>
        <w:t xml:space="preserve">Table </w:t>
      </w:r>
      <w:r>
        <w:fldChar w:fldCharType="begin"/>
      </w:r>
      <w:r>
        <w:instrText xml:space="preserve"> SEQ Table \* ARABIC </w:instrText>
      </w:r>
      <w:r>
        <w:fldChar w:fldCharType="separate"/>
      </w:r>
      <w:r w:rsidR="00C016A5">
        <w:rPr>
          <w:noProof/>
        </w:rPr>
        <w:t>1</w:t>
      </w:r>
      <w:r>
        <w:fldChar w:fldCharType="end"/>
      </w:r>
      <w:r>
        <w:t xml:space="preserve"> </w:t>
      </w:r>
      <w:r w:rsidR="00866117">
        <w:t>General D</w:t>
      </w:r>
      <w:r>
        <w:t>imensional Analysis</w:t>
      </w:r>
      <w:r w:rsidR="007A0453">
        <w:t xml:space="preserve"> of various Algorithms</w:t>
      </w:r>
      <w:bookmarkEnd w:id="53"/>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4" w:name="_Toc475531115"/>
      <w:r>
        <w:t xml:space="preserve">Case Study: </w:t>
      </w:r>
      <w:r w:rsidR="00DF7B86">
        <w:t>Job Recommender</w:t>
      </w:r>
      <w:r w:rsidR="00B76DDA">
        <w:t xml:space="preserve"> System</w:t>
      </w:r>
      <w:bookmarkEnd w:id="54"/>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5" w:name="_Toc475531116"/>
      <w:r>
        <w:t>Problem</w:t>
      </w:r>
      <w:r w:rsidR="006D0A04">
        <w:t xml:space="preserve"> Description</w:t>
      </w:r>
      <w:bookmarkEnd w:id="55"/>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6" w:name="_Toc475530222"/>
      <w:r>
        <w:lastRenderedPageBreak/>
        <w:t xml:space="preserve">Table </w:t>
      </w:r>
      <w:r>
        <w:fldChar w:fldCharType="begin"/>
      </w:r>
      <w:r>
        <w:instrText xml:space="preserve"> SEQ Table \* ARABIC </w:instrText>
      </w:r>
      <w:r>
        <w:fldChar w:fldCharType="separate"/>
      </w:r>
      <w:r w:rsidR="00C016A5">
        <w:rPr>
          <w:noProof/>
        </w:rPr>
        <w:t>2</w:t>
      </w:r>
      <w:r>
        <w:fldChar w:fldCharType="end"/>
      </w:r>
      <w:r>
        <w:t xml:space="preserve"> Interaction Entities</w:t>
      </w:r>
      <w:r w:rsidR="00B91FB0">
        <w:t xml:space="preserve"> proposed in [9]</w:t>
      </w:r>
      <w:bookmarkEnd w:id="56"/>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7" w:name="_Toc475530213"/>
      <w:r>
        <w:t xml:space="preserve">Figure </w:t>
      </w:r>
      <w:r>
        <w:fldChar w:fldCharType="begin"/>
      </w:r>
      <w:r>
        <w:instrText xml:space="preserve"> SEQ Figure \* ARABIC </w:instrText>
      </w:r>
      <w:r>
        <w:fldChar w:fldCharType="separate"/>
      </w:r>
      <w:r w:rsidR="00C016A5">
        <w:rPr>
          <w:noProof/>
        </w:rPr>
        <w:t>16</w:t>
      </w:r>
      <w:r>
        <w:fldChar w:fldCharType="end"/>
      </w:r>
      <w:r>
        <w:t xml:space="preserve"> Graph Framework</w:t>
      </w:r>
      <w:r w:rsidR="00B91FB0">
        <w:t xml:space="preserve"> described in [9]</w:t>
      </w:r>
      <w:bookmarkEnd w:id="57"/>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58" w:name="_Toc475530214"/>
      <w:r>
        <w:t xml:space="preserve">Figure </w:t>
      </w:r>
      <w:r>
        <w:fldChar w:fldCharType="begin"/>
      </w:r>
      <w:r>
        <w:instrText xml:space="preserve"> SEQ Figure \* ARABIC </w:instrText>
      </w:r>
      <w:r>
        <w:fldChar w:fldCharType="separate"/>
      </w:r>
      <w:r w:rsidR="00C016A5">
        <w:rPr>
          <w:noProof/>
        </w:rPr>
        <w:t>17</w:t>
      </w:r>
      <w:r>
        <w:fldChar w:fldCharType="end"/>
      </w:r>
      <w:r>
        <w:t xml:space="preserve"> Resume matcher System</w:t>
      </w:r>
      <w:r w:rsidR="00B91FB0">
        <w:t xml:space="preserve"> as described in [10]</w:t>
      </w:r>
      <w:bookmarkEnd w:id="58"/>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9" w:name="_Toc475530215"/>
      <w:r>
        <w:t xml:space="preserve">Figure </w:t>
      </w:r>
      <w:r>
        <w:fldChar w:fldCharType="begin"/>
      </w:r>
      <w:r>
        <w:instrText xml:space="preserve"> SEQ Figure \* ARABIC </w:instrText>
      </w:r>
      <w:r>
        <w:fldChar w:fldCharType="separate"/>
      </w:r>
      <w:r w:rsidR="00C016A5">
        <w:rPr>
          <w:noProof/>
        </w:rPr>
        <w:t>18</w:t>
      </w:r>
      <w:r>
        <w:fldChar w:fldCharType="end"/>
      </w:r>
      <w:r>
        <w:t xml:space="preserve"> </w:t>
      </w:r>
      <w:r w:rsidRPr="005C1A3E">
        <w:t>Information Processing Pipeline described in [10]</w:t>
      </w:r>
      <w:bookmarkEnd w:id="59"/>
    </w:p>
    <w:p w:rsidR="00EA0A85" w:rsidRDefault="000B36FC" w:rsidP="00EA0A85">
      <w:pPr>
        <w:pStyle w:val="Heading2"/>
      </w:pPr>
      <w:bookmarkStart w:id="60" w:name="_Toc475531117"/>
      <w:r>
        <w:lastRenderedPageBreak/>
        <w:t>Approach</w:t>
      </w:r>
      <w:bookmarkEnd w:id="60"/>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CA" w:eastAsia="en-CA"/>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61" w:name="_Toc475530216"/>
      <w:r>
        <w:t xml:space="preserve">Figure </w:t>
      </w:r>
      <w:r>
        <w:fldChar w:fldCharType="begin"/>
      </w:r>
      <w:r>
        <w:instrText xml:space="preserve"> SEQ Figure \* ARABIC </w:instrText>
      </w:r>
      <w:r>
        <w:fldChar w:fldCharType="separate"/>
      </w:r>
      <w:r w:rsidR="00C016A5">
        <w:rPr>
          <w:noProof/>
        </w:rPr>
        <w:t>19</w:t>
      </w:r>
      <w:r>
        <w:fldChar w:fldCharType="end"/>
      </w:r>
      <w:r>
        <w:t xml:space="preserve"> Multidimensional description of the Job Recommender system</w:t>
      </w:r>
      <w:bookmarkEnd w:id="61"/>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p>
    <w:p w:rsidR="00A02BB0" w:rsidRDefault="00A02BB0">
      <w:pPr>
        <w:spacing w:line="240" w:lineRule="auto"/>
      </w:pPr>
      <w:r>
        <w:br w:type="page"/>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62" w:name="_Toc475530217"/>
      <w:r>
        <w:t xml:space="preserve">Figure </w:t>
      </w:r>
      <w:r>
        <w:fldChar w:fldCharType="begin"/>
      </w:r>
      <w:r>
        <w:instrText xml:space="preserve"> SEQ Figure \* ARABIC </w:instrText>
      </w:r>
      <w:r>
        <w:fldChar w:fldCharType="separate"/>
      </w:r>
      <w:r w:rsidR="00C016A5">
        <w:rPr>
          <w:noProof/>
        </w:rPr>
        <w:t>20</w:t>
      </w:r>
      <w:r>
        <w:fldChar w:fldCharType="end"/>
      </w:r>
      <w:r>
        <w:t xml:space="preserve"> </w:t>
      </w:r>
      <w:r w:rsidR="00977467">
        <w:t>Privacy</w:t>
      </w:r>
      <w:r>
        <w:t xml:space="preserve"> Agent for job recommender</w:t>
      </w:r>
      <w:bookmarkEnd w:id="62"/>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63" w:name="_Toc475530218"/>
      <w:r>
        <w:t xml:space="preserve">Figure </w:t>
      </w:r>
      <w:r>
        <w:fldChar w:fldCharType="begin"/>
      </w:r>
      <w:r>
        <w:instrText xml:space="preserve"> SEQ Figure \* ARABIC </w:instrText>
      </w:r>
      <w:r>
        <w:fldChar w:fldCharType="separate"/>
      </w:r>
      <w:r w:rsidR="00C016A5">
        <w:rPr>
          <w:noProof/>
        </w:rPr>
        <w:t>21</w:t>
      </w:r>
      <w:r>
        <w:fldChar w:fldCharType="end"/>
      </w:r>
      <w:r>
        <w:t xml:space="preserve"> Risk Agent for job recommender</w:t>
      </w:r>
      <w:bookmarkEnd w:id="63"/>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4" w:name="_Toc475530219"/>
      <w:r>
        <w:t xml:space="preserve">Figure </w:t>
      </w:r>
      <w:r>
        <w:fldChar w:fldCharType="begin"/>
      </w:r>
      <w:r>
        <w:instrText xml:space="preserve"> SEQ Figure \* ARABIC </w:instrText>
      </w:r>
      <w:r>
        <w:fldChar w:fldCharType="separate"/>
      </w:r>
      <w:r w:rsidR="00C016A5">
        <w:rPr>
          <w:noProof/>
        </w:rPr>
        <w:t>22</w:t>
      </w:r>
      <w:r>
        <w:fldChar w:fldCharType="end"/>
      </w:r>
      <w:r>
        <w:t xml:space="preserve"> Job Data Agent</w:t>
      </w:r>
      <w:bookmarkEnd w:id="64"/>
    </w:p>
    <w:p w:rsidR="00D514D2"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AF78B3" w:rsidRDefault="00AF78B3" w:rsidP="00D85448">
      <w:pPr>
        <w:spacing w:line="480" w:lineRule="auto"/>
        <w:rPr>
          <w:lang w:val="en-CA"/>
        </w:rPr>
      </w:pPr>
      <w:r>
        <w:rPr>
          <w:lang w:val="en-CA"/>
        </w:rPr>
        <w:br w:type="page"/>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5" w:name="_Toc475530220"/>
      <w:r>
        <w:t xml:space="preserve">Figure </w:t>
      </w:r>
      <w:r>
        <w:fldChar w:fldCharType="begin"/>
      </w:r>
      <w:r>
        <w:instrText xml:space="preserve"> SEQ Figure \* ARABIC </w:instrText>
      </w:r>
      <w:r>
        <w:fldChar w:fldCharType="separate"/>
      </w:r>
      <w:r w:rsidR="00C016A5">
        <w:rPr>
          <w:noProof/>
        </w:rPr>
        <w:t>23</w:t>
      </w:r>
      <w:r>
        <w:fldChar w:fldCharType="end"/>
      </w:r>
      <w:r>
        <w:t xml:space="preserve"> Job recommender system model</w:t>
      </w:r>
      <w:bookmarkEnd w:id="65"/>
      <w:r w:rsidR="00030C68">
        <w:t xml:space="preserve"> </w:t>
      </w:r>
    </w:p>
    <w:p w:rsidR="006C29CC" w:rsidRDefault="00AE7543" w:rsidP="00866177">
      <w:pPr>
        <w:pStyle w:val="Heading1"/>
        <w:spacing w:line="480" w:lineRule="auto"/>
      </w:pPr>
      <w:r>
        <w:lastRenderedPageBreak/>
        <w:br/>
      </w:r>
      <w:bookmarkStart w:id="66" w:name="_Toc475531118"/>
      <w:r w:rsidR="00CE12C1">
        <w:t>Conclusion &amp; Future Work</w:t>
      </w:r>
      <w:bookmarkEnd w:id="66"/>
    </w:p>
    <w:p w:rsidR="008F3374" w:rsidRPr="008F3374" w:rsidRDefault="008F3374" w:rsidP="008F3374">
      <w:pPr>
        <w:pStyle w:val="Heading2"/>
      </w:pPr>
      <w:bookmarkStart w:id="67" w:name="_Toc475531119"/>
      <w:r>
        <w:t>Conclusion</w:t>
      </w:r>
      <w:bookmarkEnd w:id="67"/>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8" w:name="_Toc475531120"/>
      <w:r>
        <w:t>Future Work</w:t>
      </w:r>
      <w:bookmarkEnd w:id="68"/>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69" w:name="_Toc323217438"/>
      <w:bookmarkStart w:id="70" w:name="_Toc475531121"/>
      <w:r>
        <w:lastRenderedPageBreak/>
        <w:t>Bibliography</w:t>
      </w:r>
      <w:bookmarkEnd w:id="69"/>
      <w:bookmarkEnd w:id="70"/>
    </w:p>
    <w:p w:rsidR="008F38AF" w:rsidRDefault="00E3464A" w:rsidP="001326E9">
      <w:pPr>
        <w:pStyle w:val="Biblio"/>
      </w:pPr>
      <w:r>
        <w:t xml:space="preserve">[1] </w:t>
      </w:r>
      <w:r w:rsidR="00B24209" w:rsidRPr="00B24209">
        <w:t>Girardi, Rosario, and Leandro Balby Marinho.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Adomavicius, Gediminas, and Alexander Tuzhilin.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Beel, Joeran,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Jeckmans, Arjan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Shyong, K., Dan Frankowski, and John Riedl.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Ramakrishnan, Naren,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Cissée, Richard, and Sahin Albayrak. "An agent-based approach for privacy-preserving recommender systems."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McSherry, Frank, and Ilya Mironov.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Knijnenburg, Bart P., and Alfred Kobsa. "Making decisions about privacy: information disclosure in context-aware recommender systems."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Xin, Yu, and Tommi Jaakkola.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Tinghuai,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Aïmeur, Esma, et al. "Alambic: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w:t>
      </w:r>
      <w:bookmarkStart w:id="71" w:name="_GoBack"/>
      <w:bookmarkEnd w:id="71"/>
      <w:r w:rsidRPr="00B44E3A">
        <w:rPr>
          <w:lang w:val="en-CA"/>
        </w:rPr>
        <w:t xml:space="preserve">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sectPr w:rsidR="00B44E3A"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66F" w:rsidRDefault="0028366F">
      <w:pPr>
        <w:spacing w:line="240" w:lineRule="auto"/>
      </w:pPr>
      <w:r>
        <w:separator/>
      </w:r>
    </w:p>
  </w:endnote>
  <w:endnote w:type="continuationSeparator" w:id="0">
    <w:p w:rsidR="0028366F" w:rsidRDefault="00283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C016A5">
      <w:rPr>
        <w:rStyle w:val="PageNumber"/>
        <w:noProof/>
      </w:rPr>
      <w:t>75</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C016A5">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C016A5">
      <w:rPr>
        <w:rStyle w:val="PageNumber"/>
        <w:noProof/>
      </w:rPr>
      <w:t>64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66F" w:rsidRDefault="0028366F">
      <w:pPr>
        <w:spacing w:line="240" w:lineRule="auto"/>
      </w:pPr>
      <w:r>
        <w:separator/>
      </w:r>
    </w:p>
  </w:footnote>
  <w:footnote w:type="continuationSeparator" w:id="0">
    <w:p w:rsidR="0028366F" w:rsidRDefault="002836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0498"/>
    <w:rsid w:val="00021416"/>
    <w:rsid w:val="00027F2C"/>
    <w:rsid w:val="00030C68"/>
    <w:rsid w:val="0004420B"/>
    <w:rsid w:val="000509D3"/>
    <w:rsid w:val="00050D0C"/>
    <w:rsid w:val="00051402"/>
    <w:rsid w:val="00053287"/>
    <w:rsid w:val="00060260"/>
    <w:rsid w:val="00064C4E"/>
    <w:rsid w:val="00086237"/>
    <w:rsid w:val="00087B3C"/>
    <w:rsid w:val="00093519"/>
    <w:rsid w:val="000B2581"/>
    <w:rsid w:val="000B36FC"/>
    <w:rsid w:val="000B4664"/>
    <w:rsid w:val="000B6A83"/>
    <w:rsid w:val="000C1367"/>
    <w:rsid w:val="000C15F0"/>
    <w:rsid w:val="000C23EE"/>
    <w:rsid w:val="000C260C"/>
    <w:rsid w:val="000C2EB2"/>
    <w:rsid w:val="000C362B"/>
    <w:rsid w:val="000C3B42"/>
    <w:rsid w:val="000C5725"/>
    <w:rsid w:val="000D382E"/>
    <w:rsid w:val="000D5C45"/>
    <w:rsid w:val="000E5AEA"/>
    <w:rsid w:val="000E6B78"/>
    <w:rsid w:val="00106C29"/>
    <w:rsid w:val="00111878"/>
    <w:rsid w:val="0011648B"/>
    <w:rsid w:val="00123D77"/>
    <w:rsid w:val="00130A83"/>
    <w:rsid w:val="001326E9"/>
    <w:rsid w:val="00132776"/>
    <w:rsid w:val="00134D6D"/>
    <w:rsid w:val="001374D9"/>
    <w:rsid w:val="00137548"/>
    <w:rsid w:val="001416B4"/>
    <w:rsid w:val="001441CA"/>
    <w:rsid w:val="00151B79"/>
    <w:rsid w:val="00171C64"/>
    <w:rsid w:val="00172443"/>
    <w:rsid w:val="00173B8B"/>
    <w:rsid w:val="00174B19"/>
    <w:rsid w:val="00175E3D"/>
    <w:rsid w:val="001869C3"/>
    <w:rsid w:val="00194BD5"/>
    <w:rsid w:val="00195E1A"/>
    <w:rsid w:val="0019730A"/>
    <w:rsid w:val="001A14E0"/>
    <w:rsid w:val="001A16BC"/>
    <w:rsid w:val="001B2464"/>
    <w:rsid w:val="001B4CF3"/>
    <w:rsid w:val="001B756B"/>
    <w:rsid w:val="001C56A8"/>
    <w:rsid w:val="001D2B0E"/>
    <w:rsid w:val="001E12D4"/>
    <w:rsid w:val="001E157F"/>
    <w:rsid w:val="001F0335"/>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366F"/>
    <w:rsid w:val="00284155"/>
    <w:rsid w:val="002929AD"/>
    <w:rsid w:val="002941A1"/>
    <w:rsid w:val="00295753"/>
    <w:rsid w:val="002B200F"/>
    <w:rsid w:val="002B2F02"/>
    <w:rsid w:val="002D08C2"/>
    <w:rsid w:val="002E006D"/>
    <w:rsid w:val="002E4CA2"/>
    <w:rsid w:val="002E7A2F"/>
    <w:rsid w:val="002E7E82"/>
    <w:rsid w:val="002F05E5"/>
    <w:rsid w:val="002F2ADB"/>
    <w:rsid w:val="002F5242"/>
    <w:rsid w:val="00300A8E"/>
    <w:rsid w:val="00300BD9"/>
    <w:rsid w:val="00304F60"/>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76BD8"/>
    <w:rsid w:val="0037786D"/>
    <w:rsid w:val="00381000"/>
    <w:rsid w:val="003827DE"/>
    <w:rsid w:val="00385279"/>
    <w:rsid w:val="003947E7"/>
    <w:rsid w:val="00396682"/>
    <w:rsid w:val="00397A65"/>
    <w:rsid w:val="003A02CE"/>
    <w:rsid w:val="003A06F4"/>
    <w:rsid w:val="003A21E1"/>
    <w:rsid w:val="003A4B23"/>
    <w:rsid w:val="003A4F41"/>
    <w:rsid w:val="003A58E8"/>
    <w:rsid w:val="003B1EBF"/>
    <w:rsid w:val="003B41F7"/>
    <w:rsid w:val="003C5E6C"/>
    <w:rsid w:val="003C7620"/>
    <w:rsid w:val="003D05B8"/>
    <w:rsid w:val="003D3F75"/>
    <w:rsid w:val="003D59AD"/>
    <w:rsid w:val="003E253B"/>
    <w:rsid w:val="003E2D26"/>
    <w:rsid w:val="003E45C7"/>
    <w:rsid w:val="003E778B"/>
    <w:rsid w:val="003E7810"/>
    <w:rsid w:val="003F19D1"/>
    <w:rsid w:val="003F1DFD"/>
    <w:rsid w:val="003F69F6"/>
    <w:rsid w:val="00402B10"/>
    <w:rsid w:val="004108DF"/>
    <w:rsid w:val="004116DB"/>
    <w:rsid w:val="00422C90"/>
    <w:rsid w:val="00427080"/>
    <w:rsid w:val="004307BD"/>
    <w:rsid w:val="0043474C"/>
    <w:rsid w:val="004357EF"/>
    <w:rsid w:val="00436E1B"/>
    <w:rsid w:val="00440DB2"/>
    <w:rsid w:val="00443E0D"/>
    <w:rsid w:val="00446C57"/>
    <w:rsid w:val="00451D6E"/>
    <w:rsid w:val="00454CDE"/>
    <w:rsid w:val="004551D0"/>
    <w:rsid w:val="00462388"/>
    <w:rsid w:val="004656CF"/>
    <w:rsid w:val="00472387"/>
    <w:rsid w:val="004746DF"/>
    <w:rsid w:val="00476A20"/>
    <w:rsid w:val="00477A41"/>
    <w:rsid w:val="00487064"/>
    <w:rsid w:val="004905EE"/>
    <w:rsid w:val="00490CEE"/>
    <w:rsid w:val="00496D90"/>
    <w:rsid w:val="004A0C69"/>
    <w:rsid w:val="004A3EF5"/>
    <w:rsid w:val="004A65E8"/>
    <w:rsid w:val="004A6ABD"/>
    <w:rsid w:val="004B607E"/>
    <w:rsid w:val="004C72FB"/>
    <w:rsid w:val="004D2538"/>
    <w:rsid w:val="004D3BBC"/>
    <w:rsid w:val="004D3E3D"/>
    <w:rsid w:val="004D6BDD"/>
    <w:rsid w:val="004E064B"/>
    <w:rsid w:val="004E529E"/>
    <w:rsid w:val="004E654E"/>
    <w:rsid w:val="004E7B80"/>
    <w:rsid w:val="004F6AC2"/>
    <w:rsid w:val="004F77A8"/>
    <w:rsid w:val="00521D2E"/>
    <w:rsid w:val="00521E19"/>
    <w:rsid w:val="005227B9"/>
    <w:rsid w:val="00525A22"/>
    <w:rsid w:val="00537BE7"/>
    <w:rsid w:val="0054482E"/>
    <w:rsid w:val="00547DA1"/>
    <w:rsid w:val="00554EF0"/>
    <w:rsid w:val="005569E8"/>
    <w:rsid w:val="0056110B"/>
    <w:rsid w:val="00563276"/>
    <w:rsid w:val="005707C4"/>
    <w:rsid w:val="00570E67"/>
    <w:rsid w:val="00571E09"/>
    <w:rsid w:val="00572AD4"/>
    <w:rsid w:val="00572BBE"/>
    <w:rsid w:val="00580245"/>
    <w:rsid w:val="00582C25"/>
    <w:rsid w:val="005931F1"/>
    <w:rsid w:val="00593228"/>
    <w:rsid w:val="005A0944"/>
    <w:rsid w:val="005A0F3B"/>
    <w:rsid w:val="005A16F7"/>
    <w:rsid w:val="005A2C7A"/>
    <w:rsid w:val="005A7002"/>
    <w:rsid w:val="005A7ABE"/>
    <w:rsid w:val="005B1CAD"/>
    <w:rsid w:val="005B1E8A"/>
    <w:rsid w:val="005B62DA"/>
    <w:rsid w:val="005B64C9"/>
    <w:rsid w:val="005B781B"/>
    <w:rsid w:val="005C3836"/>
    <w:rsid w:val="005C5656"/>
    <w:rsid w:val="005C5E0E"/>
    <w:rsid w:val="005C5FB4"/>
    <w:rsid w:val="005C747C"/>
    <w:rsid w:val="005D674B"/>
    <w:rsid w:val="005E15FF"/>
    <w:rsid w:val="005E263F"/>
    <w:rsid w:val="005E2948"/>
    <w:rsid w:val="005F27EC"/>
    <w:rsid w:val="005F698E"/>
    <w:rsid w:val="00606601"/>
    <w:rsid w:val="0061117F"/>
    <w:rsid w:val="00611D3D"/>
    <w:rsid w:val="00614DEC"/>
    <w:rsid w:val="00622C3C"/>
    <w:rsid w:val="00631482"/>
    <w:rsid w:val="00632E48"/>
    <w:rsid w:val="00633545"/>
    <w:rsid w:val="0063483A"/>
    <w:rsid w:val="00637AF0"/>
    <w:rsid w:val="00641D7C"/>
    <w:rsid w:val="00643AEF"/>
    <w:rsid w:val="006441BD"/>
    <w:rsid w:val="006467B1"/>
    <w:rsid w:val="00647175"/>
    <w:rsid w:val="00651ADD"/>
    <w:rsid w:val="0066524A"/>
    <w:rsid w:val="00682CE8"/>
    <w:rsid w:val="0069673F"/>
    <w:rsid w:val="006A1AB4"/>
    <w:rsid w:val="006B480D"/>
    <w:rsid w:val="006C19FE"/>
    <w:rsid w:val="006C263B"/>
    <w:rsid w:val="006C29CC"/>
    <w:rsid w:val="006C6D9C"/>
    <w:rsid w:val="006D0A04"/>
    <w:rsid w:val="006D14D4"/>
    <w:rsid w:val="006D1528"/>
    <w:rsid w:val="006D6C47"/>
    <w:rsid w:val="006D7681"/>
    <w:rsid w:val="006E5347"/>
    <w:rsid w:val="006F0762"/>
    <w:rsid w:val="006F09CB"/>
    <w:rsid w:val="006F1AB1"/>
    <w:rsid w:val="006F42D3"/>
    <w:rsid w:val="006F738F"/>
    <w:rsid w:val="007009AD"/>
    <w:rsid w:val="00704AFB"/>
    <w:rsid w:val="0070608D"/>
    <w:rsid w:val="007117A2"/>
    <w:rsid w:val="00713C80"/>
    <w:rsid w:val="007173C9"/>
    <w:rsid w:val="00721E06"/>
    <w:rsid w:val="007231DC"/>
    <w:rsid w:val="00724B0D"/>
    <w:rsid w:val="00725217"/>
    <w:rsid w:val="00725D42"/>
    <w:rsid w:val="0073769A"/>
    <w:rsid w:val="0074075D"/>
    <w:rsid w:val="007468D2"/>
    <w:rsid w:val="00750347"/>
    <w:rsid w:val="00754E0A"/>
    <w:rsid w:val="00757464"/>
    <w:rsid w:val="00760261"/>
    <w:rsid w:val="00761319"/>
    <w:rsid w:val="00764740"/>
    <w:rsid w:val="00765151"/>
    <w:rsid w:val="00767796"/>
    <w:rsid w:val="00767B6C"/>
    <w:rsid w:val="00770F4F"/>
    <w:rsid w:val="00776034"/>
    <w:rsid w:val="0078257A"/>
    <w:rsid w:val="0078394B"/>
    <w:rsid w:val="007843DC"/>
    <w:rsid w:val="00794BD6"/>
    <w:rsid w:val="007A0453"/>
    <w:rsid w:val="007A1F6E"/>
    <w:rsid w:val="007A2AF3"/>
    <w:rsid w:val="007A4934"/>
    <w:rsid w:val="007A784D"/>
    <w:rsid w:val="007B668B"/>
    <w:rsid w:val="007B7F6D"/>
    <w:rsid w:val="007C0DF8"/>
    <w:rsid w:val="007C1E38"/>
    <w:rsid w:val="007D1F3F"/>
    <w:rsid w:val="007E0DF2"/>
    <w:rsid w:val="007E128A"/>
    <w:rsid w:val="007E525D"/>
    <w:rsid w:val="00806D85"/>
    <w:rsid w:val="00810156"/>
    <w:rsid w:val="0081360F"/>
    <w:rsid w:val="0081448B"/>
    <w:rsid w:val="00821389"/>
    <w:rsid w:val="0082267B"/>
    <w:rsid w:val="00825D8E"/>
    <w:rsid w:val="0082601E"/>
    <w:rsid w:val="00830F64"/>
    <w:rsid w:val="0083141F"/>
    <w:rsid w:val="00831E8F"/>
    <w:rsid w:val="0083419C"/>
    <w:rsid w:val="00854905"/>
    <w:rsid w:val="00857EC7"/>
    <w:rsid w:val="00866117"/>
    <w:rsid w:val="00866177"/>
    <w:rsid w:val="00872C27"/>
    <w:rsid w:val="008815B3"/>
    <w:rsid w:val="0088164D"/>
    <w:rsid w:val="0089003D"/>
    <w:rsid w:val="00892C3C"/>
    <w:rsid w:val="00893EC2"/>
    <w:rsid w:val="008A2647"/>
    <w:rsid w:val="008A4C42"/>
    <w:rsid w:val="008A6FB9"/>
    <w:rsid w:val="008B74FE"/>
    <w:rsid w:val="008B7592"/>
    <w:rsid w:val="008C746B"/>
    <w:rsid w:val="008D0C63"/>
    <w:rsid w:val="008D14EA"/>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A071E"/>
    <w:rsid w:val="009A5CC5"/>
    <w:rsid w:val="009B2158"/>
    <w:rsid w:val="009C7E42"/>
    <w:rsid w:val="009D14E1"/>
    <w:rsid w:val="009D7431"/>
    <w:rsid w:val="009E1F72"/>
    <w:rsid w:val="009E2B64"/>
    <w:rsid w:val="009E5299"/>
    <w:rsid w:val="009E6FB5"/>
    <w:rsid w:val="009E7C25"/>
    <w:rsid w:val="009F0923"/>
    <w:rsid w:val="009F1A11"/>
    <w:rsid w:val="009F307C"/>
    <w:rsid w:val="00A02BB0"/>
    <w:rsid w:val="00A04B7C"/>
    <w:rsid w:val="00A053FB"/>
    <w:rsid w:val="00A1040B"/>
    <w:rsid w:val="00A25FA6"/>
    <w:rsid w:val="00A27007"/>
    <w:rsid w:val="00A277FE"/>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B9D"/>
    <w:rsid w:val="00AC6633"/>
    <w:rsid w:val="00AD1B77"/>
    <w:rsid w:val="00AD21BF"/>
    <w:rsid w:val="00AD50BD"/>
    <w:rsid w:val="00AE2D26"/>
    <w:rsid w:val="00AE3F33"/>
    <w:rsid w:val="00AE4032"/>
    <w:rsid w:val="00AE7543"/>
    <w:rsid w:val="00AF0326"/>
    <w:rsid w:val="00AF5A15"/>
    <w:rsid w:val="00AF78B3"/>
    <w:rsid w:val="00B04727"/>
    <w:rsid w:val="00B112C2"/>
    <w:rsid w:val="00B11C34"/>
    <w:rsid w:val="00B20AA0"/>
    <w:rsid w:val="00B237D3"/>
    <w:rsid w:val="00B23A95"/>
    <w:rsid w:val="00B24209"/>
    <w:rsid w:val="00B24A7B"/>
    <w:rsid w:val="00B25DCF"/>
    <w:rsid w:val="00B27130"/>
    <w:rsid w:val="00B276E6"/>
    <w:rsid w:val="00B3055E"/>
    <w:rsid w:val="00B34B9F"/>
    <w:rsid w:val="00B37C98"/>
    <w:rsid w:val="00B44E3A"/>
    <w:rsid w:val="00B4606F"/>
    <w:rsid w:val="00B460AE"/>
    <w:rsid w:val="00B4657D"/>
    <w:rsid w:val="00B57780"/>
    <w:rsid w:val="00B605D4"/>
    <w:rsid w:val="00B66F51"/>
    <w:rsid w:val="00B719C7"/>
    <w:rsid w:val="00B73935"/>
    <w:rsid w:val="00B73D49"/>
    <w:rsid w:val="00B76B38"/>
    <w:rsid w:val="00B76DDA"/>
    <w:rsid w:val="00B82977"/>
    <w:rsid w:val="00B852E8"/>
    <w:rsid w:val="00B86052"/>
    <w:rsid w:val="00B87B24"/>
    <w:rsid w:val="00B9001C"/>
    <w:rsid w:val="00B91FB0"/>
    <w:rsid w:val="00B92996"/>
    <w:rsid w:val="00B95478"/>
    <w:rsid w:val="00B97D8D"/>
    <w:rsid w:val="00BA54D0"/>
    <w:rsid w:val="00BA5669"/>
    <w:rsid w:val="00BA5F26"/>
    <w:rsid w:val="00BB398D"/>
    <w:rsid w:val="00BB7AB8"/>
    <w:rsid w:val="00BC4664"/>
    <w:rsid w:val="00BC49DA"/>
    <w:rsid w:val="00BD0ABE"/>
    <w:rsid w:val="00BD363C"/>
    <w:rsid w:val="00BD55C0"/>
    <w:rsid w:val="00BE3F7D"/>
    <w:rsid w:val="00BE6923"/>
    <w:rsid w:val="00BF2959"/>
    <w:rsid w:val="00BF46CF"/>
    <w:rsid w:val="00C016A5"/>
    <w:rsid w:val="00C031A4"/>
    <w:rsid w:val="00C0413F"/>
    <w:rsid w:val="00C04F5A"/>
    <w:rsid w:val="00C0646D"/>
    <w:rsid w:val="00C07482"/>
    <w:rsid w:val="00C07F75"/>
    <w:rsid w:val="00C113C5"/>
    <w:rsid w:val="00C131AD"/>
    <w:rsid w:val="00C177F1"/>
    <w:rsid w:val="00C33A9E"/>
    <w:rsid w:val="00C4447F"/>
    <w:rsid w:val="00C71FED"/>
    <w:rsid w:val="00C7350C"/>
    <w:rsid w:val="00C774FB"/>
    <w:rsid w:val="00C84E2B"/>
    <w:rsid w:val="00C913D7"/>
    <w:rsid w:val="00CA3196"/>
    <w:rsid w:val="00CB0253"/>
    <w:rsid w:val="00CB6A0F"/>
    <w:rsid w:val="00CD1CCC"/>
    <w:rsid w:val="00CE12C1"/>
    <w:rsid w:val="00CE5F5A"/>
    <w:rsid w:val="00D0541A"/>
    <w:rsid w:val="00D0586F"/>
    <w:rsid w:val="00D100D7"/>
    <w:rsid w:val="00D10D3E"/>
    <w:rsid w:val="00D12AA1"/>
    <w:rsid w:val="00D16391"/>
    <w:rsid w:val="00D26863"/>
    <w:rsid w:val="00D273D5"/>
    <w:rsid w:val="00D2746D"/>
    <w:rsid w:val="00D3136A"/>
    <w:rsid w:val="00D322CC"/>
    <w:rsid w:val="00D32A49"/>
    <w:rsid w:val="00D35701"/>
    <w:rsid w:val="00D506D9"/>
    <w:rsid w:val="00D514D2"/>
    <w:rsid w:val="00D60100"/>
    <w:rsid w:val="00D6462C"/>
    <w:rsid w:val="00D70FF8"/>
    <w:rsid w:val="00D714CB"/>
    <w:rsid w:val="00D742D5"/>
    <w:rsid w:val="00D75EB6"/>
    <w:rsid w:val="00D7681A"/>
    <w:rsid w:val="00D85448"/>
    <w:rsid w:val="00D9199E"/>
    <w:rsid w:val="00D926E4"/>
    <w:rsid w:val="00D935CC"/>
    <w:rsid w:val="00D9481C"/>
    <w:rsid w:val="00DA1B41"/>
    <w:rsid w:val="00DA219C"/>
    <w:rsid w:val="00DA3CDD"/>
    <w:rsid w:val="00DA4540"/>
    <w:rsid w:val="00DA6389"/>
    <w:rsid w:val="00DB2946"/>
    <w:rsid w:val="00DB4745"/>
    <w:rsid w:val="00DC259A"/>
    <w:rsid w:val="00DC418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3C28"/>
    <w:rsid w:val="00E541A3"/>
    <w:rsid w:val="00E552FE"/>
    <w:rsid w:val="00E55E69"/>
    <w:rsid w:val="00E6691B"/>
    <w:rsid w:val="00E70BFF"/>
    <w:rsid w:val="00E71951"/>
    <w:rsid w:val="00E73E76"/>
    <w:rsid w:val="00E77819"/>
    <w:rsid w:val="00E77FFB"/>
    <w:rsid w:val="00E94268"/>
    <w:rsid w:val="00EA0A85"/>
    <w:rsid w:val="00EA22BA"/>
    <w:rsid w:val="00EC55CA"/>
    <w:rsid w:val="00ED7E26"/>
    <w:rsid w:val="00EE193F"/>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33C3"/>
    <w:rsid w:val="00FC4CE6"/>
    <w:rsid w:val="00FD09B5"/>
    <w:rsid w:val="00FD4293"/>
    <w:rsid w:val="00FD6305"/>
    <w:rsid w:val="00FE4226"/>
    <w:rsid w:val="00FE680D"/>
    <w:rsid w:val="00FF20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CD1D7A-4981-45B0-9337-03BB5835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18769</TotalTime>
  <Pages>75</Pages>
  <Words>15661</Words>
  <Characters>89269</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104721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516</cp:revision>
  <cp:lastPrinted>2017-02-22T18:21:00Z</cp:lastPrinted>
  <dcterms:created xsi:type="dcterms:W3CDTF">2016-11-17T18:04:00Z</dcterms:created>
  <dcterms:modified xsi:type="dcterms:W3CDTF">2017-02-22T18:21:00Z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